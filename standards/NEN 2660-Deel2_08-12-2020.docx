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0.xml" ContentType="application/vnd.ms-office.classificationlabels+xml"/>
  <Override PartName="/docMetadata/LabelInfo.xml" ContentType="application/vnd.ms-office.classificationlabel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1757"/>
        <w:gridCol w:w="6236"/>
      </w:tblGrid>
      <w:tr w:rsidR="0013274A" w:rsidRPr="00956F47" w14:paraId="16DC1787" w14:textId="77777777" w:rsidTr="1AEE0D72">
        <w:trPr>
          <w:trHeight w:val="4921"/>
        </w:trPr>
        <w:tc>
          <w:tcPr>
            <w:tcW w:w="1757" w:type="dxa"/>
            <w:shd w:val="clear" w:color="auto" w:fill="auto"/>
          </w:tcPr>
          <w:p w14:paraId="16DC1785" w14:textId="7CA4A9D1"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c>
          <w:tcPr>
            <w:tcW w:w="6236" w:type="dxa"/>
            <w:shd w:val="clear" w:color="auto" w:fill="auto"/>
          </w:tcPr>
          <w:p w14:paraId="16DC1786"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r>
      <w:tr w:rsidR="0013274A" w:rsidRPr="00956F47" w14:paraId="16DC178A" w14:textId="77777777" w:rsidTr="1AEE0D72">
        <w:trPr>
          <w:trHeight w:val="601"/>
        </w:trPr>
        <w:tc>
          <w:tcPr>
            <w:tcW w:w="1757" w:type="dxa"/>
            <w:shd w:val="clear" w:color="auto" w:fill="auto"/>
          </w:tcPr>
          <w:p w14:paraId="16DC1788"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bookmarkStart w:id="0" w:name="_Hlk52865360"/>
          </w:p>
        </w:tc>
        <w:tc>
          <w:tcPr>
            <w:tcW w:w="6236" w:type="dxa"/>
            <w:shd w:val="clear" w:color="auto" w:fill="auto"/>
          </w:tcPr>
          <w:p w14:paraId="16DC1789"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28"/>
                <w:lang w:eastAsia="en-US"/>
              </w:rPr>
            </w:pPr>
            <w:r w:rsidRPr="00956F47">
              <w:rPr>
                <w:rFonts w:ascii="Cambria" w:hAnsi="Cambria"/>
                <w:sz w:val="28"/>
                <w:lang w:eastAsia="en-US"/>
              </w:rPr>
              <w:t>Nederlandse norm (concept)</w:t>
            </w:r>
          </w:p>
        </w:tc>
      </w:tr>
      <w:tr w:rsidR="0013274A" w:rsidRPr="00956F47" w14:paraId="16DC178E" w14:textId="77777777" w:rsidTr="1AEE0D72">
        <w:trPr>
          <w:trHeight w:val="1361"/>
        </w:trPr>
        <w:tc>
          <w:tcPr>
            <w:tcW w:w="1757" w:type="dxa"/>
            <w:shd w:val="clear" w:color="auto" w:fill="auto"/>
          </w:tcPr>
          <w:p w14:paraId="16DC178B"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c>
          <w:tcPr>
            <w:tcW w:w="6236" w:type="dxa"/>
            <w:shd w:val="clear" w:color="auto" w:fill="auto"/>
          </w:tcPr>
          <w:p w14:paraId="16DC178C"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40"/>
                <w:lang w:eastAsia="en-US"/>
              </w:rPr>
            </w:pPr>
            <w:r w:rsidRPr="00956F47">
              <w:rPr>
                <w:rFonts w:ascii="Cambria" w:hAnsi="Cambria"/>
                <w:b/>
                <w:sz w:val="56"/>
                <w:lang w:eastAsia="en-US"/>
              </w:rPr>
              <w:t>NEN 2660-</w:t>
            </w:r>
            <w:r w:rsidR="00102B1E" w:rsidRPr="00956F47">
              <w:rPr>
                <w:rFonts w:ascii="Cambria" w:hAnsi="Cambria"/>
                <w:b/>
                <w:sz w:val="56"/>
                <w:lang w:eastAsia="en-US"/>
              </w:rPr>
              <w:t>2</w:t>
            </w:r>
          </w:p>
          <w:p w14:paraId="16DC178D"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40"/>
                <w:lang w:eastAsia="en-US"/>
              </w:rPr>
            </w:pPr>
            <w:r w:rsidRPr="00956F47">
              <w:rPr>
                <w:rFonts w:ascii="Cambria" w:hAnsi="Cambria"/>
                <w:sz w:val="40"/>
                <w:lang w:eastAsia="en-US"/>
              </w:rPr>
              <w:t xml:space="preserve"> (nl)</w:t>
            </w:r>
          </w:p>
        </w:tc>
      </w:tr>
      <w:tr w:rsidR="0013274A" w:rsidRPr="00646E88" w14:paraId="16DC1794" w14:textId="77777777" w:rsidTr="1AEE0D72">
        <w:trPr>
          <w:trHeight w:val="5522"/>
        </w:trPr>
        <w:tc>
          <w:tcPr>
            <w:tcW w:w="1757" w:type="dxa"/>
            <w:shd w:val="clear" w:color="auto" w:fill="auto"/>
          </w:tcPr>
          <w:p w14:paraId="16DC178F"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c>
          <w:tcPr>
            <w:tcW w:w="6236" w:type="dxa"/>
            <w:shd w:val="clear" w:color="auto" w:fill="auto"/>
          </w:tcPr>
          <w:p w14:paraId="16DC1790" w14:textId="555A16A4" w:rsidR="0013274A" w:rsidRPr="00956F47" w:rsidRDefault="0013274A" w:rsidP="1AEE0D72">
            <w:pPr>
              <w:widowControl w:val="0"/>
              <w:overflowPunct/>
              <w:autoSpaceDE/>
              <w:autoSpaceDN/>
              <w:adjustRightInd/>
              <w:spacing w:after="0" w:line="240" w:lineRule="auto"/>
              <w:jc w:val="center"/>
              <w:textAlignment w:val="auto"/>
              <w:rPr>
                <w:rFonts w:ascii="Cambria" w:hAnsi="Cambria"/>
                <w:sz w:val="28"/>
                <w:szCs w:val="28"/>
                <w:lang w:eastAsia="en-US"/>
              </w:rPr>
            </w:pPr>
            <w:r w:rsidRPr="00956F47">
              <w:rPr>
                <w:rFonts w:ascii="Cambria" w:hAnsi="Cambria"/>
                <w:sz w:val="28"/>
                <w:szCs w:val="28"/>
                <w:lang w:eastAsia="en-US"/>
              </w:rPr>
              <w:t xml:space="preserve">Regels voor </w:t>
            </w:r>
            <w:r w:rsidR="00BE5BA5" w:rsidRPr="00956F47">
              <w:rPr>
                <w:rFonts w:ascii="Cambria" w:hAnsi="Cambria"/>
                <w:sz w:val="28"/>
                <w:szCs w:val="28"/>
                <w:lang w:eastAsia="en-US"/>
              </w:rPr>
              <w:t>informatie</w:t>
            </w:r>
            <w:r w:rsidRPr="00956F47">
              <w:rPr>
                <w:rFonts w:ascii="Cambria" w:hAnsi="Cambria"/>
                <w:sz w:val="28"/>
                <w:szCs w:val="28"/>
                <w:lang w:eastAsia="en-US"/>
              </w:rPr>
              <w:t>modellering</w:t>
            </w:r>
            <w:r w:rsidR="002E5128" w:rsidRPr="00956F47">
              <w:rPr>
                <w:rFonts w:ascii="Cambria" w:hAnsi="Cambria"/>
                <w:sz w:val="28"/>
                <w:szCs w:val="28"/>
                <w:lang w:eastAsia="en-US"/>
              </w:rPr>
              <w:t xml:space="preserve"> van </w:t>
            </w:r>
            <w:r w:rsidR="00D801A7" w:rsidRPr="00956F47">
              <w:rPr>
                <w:rFonts w:ascii="Cambria" w:hAnsi="Cambria"/>
                <w:sz w:val="28"/>
                <w:szCs w:val="28"/>
                <w:lang w:eastAsia="en-US"/>
              </w:rPr>
              <w:t xml:space="preserve">de </w:t>
            </w:r>
            <w:r w:rsidRPr="00956F47">
              <w:rPr>
                <w:rFonts w:ascii="Cambria" w:hAnsi="Cambria"/>
                <w:sz w:val="28"/>
                <w:szCs w:val="28"/>
                <w:lang w:eastAsia="en-US"/>
              </w:rPr>
              <w:t xml:space="preserve">levenscyclus van de gebouwde omgeving – Deel </w:t>
            </w:r>
            <w:r w:rsidR="00102B1E" w:rsidRPr="00956F47">
              <w:rPr>
                <w:rFonts w:ascii="Cambria" w:hAnsi="Cambria"/>
                <w:sz w:val="28"/>
                <w:szCs w:val="28"/>
                <w:lang w:eastAsia="en-US"/>
              </w:rPr>
              <w:t>2</w:t>
            </w:r>
            <w:r w:rsidRPr="00956F47">
              <w:rPr>
                <w:rFonts w:ascii="Cambria" w:hAnsi="Cambria"/>
                <w:sz w:val="28"/>
                <w:szCs w:val="28"/>
                <w:lang w:eastAsia="en-US"/>
              </w:rPr>
              <w:t xml:space="preserve">: </w:t>
            </w:r>
            <w:proofErr w:type="spellStart"/>
            <w:r w:rsidR="00B60B6E" w:rsidRPr="00956F47">
              <w:rPr>
                <w:rFonts w:ascii="Cambria" w:hAnsi="Cambria"/>
                <w:sz w:val="28"/>
                <w:szCs w:val="28"/>
                <w:lang w:eastAsia="en-US"/>
              </w:rPr>
              <w:t>Domeinspecifieke</w:t>
            </w:r>
            <w:proofErr w:type="spellEnd"/>
            <w:r w:rsidR="00B60B6E" w:rsidRPr="00956F47">
              <w:rPr>
                <w:rFonts w:ascii="Cambria" w:hAnsi="Cambria"/>
                <w:sz w:val="28"/>
                <w:szCs w:val="28"/>
                <w:lang w:eastAsia="en-US"/>
              </w:rPr>
              <w:t xml:space="preserve"> modelleerpatronen</w:t>
            </w:r>
          </w:p>
          <w:p w14:paraId="16DC1791"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28"/>
                <w:lang w:eastAsia="en-US"/>
              </w:rPr>
            </w:pPr>
          </w:p>
          <w:p w14:paraId="16DC1792" w14:textId="446A067B" w:rsidR="0013274A" w:rsidRPr="00B80850" w:rsidRDefault="0013274A" w:rsidP="0013274A">
            <w:pPr>
              <w:widowControl w:val="0"/>
              <w:overflowPunct/>
              <w:autoSpaceDE/>
              <w:autoSpaceDN/>
              <w:adjustRightInd/>
              <w:spacing w:after="0" w:line="240" w:lineRule="auto"/>
              <w:jc w:val="center"/>
              <w:textAlignment w:val="auto"/>
              <w:rPr>
                <w:rFonts w:ascii="Cambria" w:hAnsi="Cambria"/>
                <w:sz w:val="28"/>
                <w:lang w:val="en-US" w:eastAsia="en-US"/>
              </w:rPr>
            </w:pPr>
            <w:r w:rsidRPr="00B80850">
              <w:rPr>
                <w:rFonts w:ascii="Cambria" w:hAnsi="Cambria"/>
                <w:sz w:val="28"/>
                <w:lang w:val="en-US" w:eastAsia="en-US"/>
              </w:rPr>
              <w:t xml:space="preserve">Rules for </w:t>
            </w:r>
            <w:r w:rsidR="00BE5BA5" w:rsidRPr="00B80850">
              <w:rPr>
                <w:rFonts w:ascii="Cambria" w:hAnsi="Cambria"/>
                <w:sz w:val="28"/>
                <w:lang w:val="en-US" w:eastAsia="en-US"/>
              </w:rPr>
              <w:t>information</w:t>
            </w:r>
            <w:r w:rsidR="008256EA" w:rsidRPr="00B80850">
              <w:rPr>
                <w:rFonts w:ascii="Cambria" w:hAnsi="Cambria"/>
                <w:sz w:val="28"/>
                <w:lang w:val="en-US" w:eastAsia="en-US"/>
              </w:rPr>
              <w:t xml:space="preserve"> </w:t>
            </w:r>
            <w:r w:rsidRPr="00B80850">
              <w:rPr>
                <w:rFonts w:ascii="Cambria" w:hAnsi="Cambria"/>
                <w:sz w:val="28"/>
                <w:lang w:val="en-US" w:eastAsia="en-US"/>
              </w:rPr>
              <w:t>model</w:t>
            </w:r>
            <w:r w:rsidR="00EB2A29" w:rsidRPr="00B80850">
              <w:rPr>
                <w:rFonts w:ascii="Cambria" w:hAnsi="Cambria"/>
                <w:sz w:val="28"/>
                <w:lang w:val="en-US" w:eastAsia="en-US"/>
              </w:rPr>
              <w:t>l</w:t>
            </w:r>
            <w:r w:rsidRPr="00B80850">
              <w:rPr>
                <w:rFonts w:ascii="Cambria" w:hAnsi="Cambria"/>
                <w:sz w:val="28"/>
                <w:lang w:val="en-US" w:eastAsia="en-US"/>
              </w:rPr>
              <w:t xml:space="preserve">ing </w:t>
            </w:r>
            <w:r w:rsidR="008256EA" w:rsidRPr="00B80850">
              <w:rPr>
                <w:rFonts w:ascii="Cambria" w:hAnsi="Cambria"/>
                <w:sz w:val="28"/>
                <w:lang w:val="en-US" w:eastAsia="en-US"/>
              </w:rPr>
              <w:t xml:space="preserve">of the </w:t>
            </w:r>
            <w:r w:rsidRPr="00B80850">
              <w:rPr>
                <w:rFonts w:ascii="Cambria" w:hAnsi="Cambria"/>
                <w:sz w:val="28"/>
                <w:lang w:val="en-US" w:eastAsia="en-US"/>
              </w:rPr>
              <w:t xml:space="preserve">lifecycle of the built environment – Part </w:t>
            </w:r>
            <w:r w:rsidR="00102B1E" w:rsidRPr="00B80850">
              <w:rPr>
                <w:rFonts w:ascii="Cambria" w:hAnsi="Cambria"/>
                <w:sz w:val="28"/>
                <w:lang w:val="en-US" w:eastAsia="en-US"/>
              </w:rPr>
              <w:t>2</w:t>
            </w:r>
            <w:r w:rsidRPr="00B80850">
              <w:rPr>
                <w:rFonts w:ascii="Cambria" w:hAnsi="Cambria"/>
                <w:sz w:val="28"/>
                <w:lang w:val="en-US" w:eastAsia="en-US"/>
              </w:rPr>
              <w:t xml:space="preserve">: </w:t>
            </w:r>
            <w:r w:rsidR="00B60B6E" w:rsidRPr="00B80850">
              <w:rPr>
                <w:rFonts w:ascii="Cambria" w:hAnsi="Cambria"/>
                <w:sz w:val="28"/>
                <w:lang w:val="en-US" w:eastAsia="en-US"/>
              </w:rPr>
              <w:t>Domain</w:t>
            </w:r>
            <w:r w:rsidR="00613F99" w:rsidRPr="00B80850">
              <w:rPr>
                <w:rFonts w:ascii="Cambria" w:hAnsi="Cambria"/>
                <w:sz w:val="28"/>
                <w:lang w:val="en-US" w:eastAsia="en-US"/>
              </w:rPr>
              <w:t xml:space="preserve"> </w:t>
            </w:r>
            <w:r w:rsidR="00B60B6E" w:rsidRPr="00B80850">
              <w:rPr>
                <w:rFonts w:ascii="Cambria" w:hAnsi="Cambria"/>
                <w:sz w:val="28"/>
                <w:lang w:val="en-US" w:eastAsia="en-US"/>
              </w:rPr>
              <w:t>specific</w:t>
            </w:r>
            <w:r w:rsidR="00EB2A29" w:rsidRPr="00B80850">
              <w:rPr>
                <w:rFonts w:ascii="Cambria" w:hAnsi="Cambria"/>
                <w:sz w:val="28"/>
                <w:lang w:val="en-US" w:eastAsia="en-US"/>
              </w:rPr>
              <w:t xml:space="preserve"> modelling patterns</w:t>
            </w:r>
          </w:p>
          <w:p w14:paraId="16DC1793" w14:textId="77777777" w:rsidR="0013274A" w:rsidRPr="00B80850" w:rsidRDefault="0013274A" w:rsidP="00CB1B37">
            <w:pPr>
              <w:widowControl w:val="0"/>
              <w:overflowPunct/>
              <w:autoSpaceDE/>
              <w:autoSpaceDN/>
              <w:adjustRightInd/>
              <w:spacing w:after="0" w:line="240" w:lineRule="auto"/>
              <w:jc w:val="center"/>
              <w:textAlignment w:val="auto"/>
              <w:rPr>
                <w:rFonts w:ascii="Cambria" w:hAnsi="Cambria"/>
                <w:sz w:val="28"/>
                <w:lang w:val="en-US" w:eastAsia="en-US"/>
              </w:rPr>
            </w:pPr>
          </w:p>
        </w:tc>
      </w:tr>
      <w:bookmarkEnd w:id="0"/>
      <w:tr w:rsidR="0013274A" w:rsidRPr="00956F47" w14:paraId="16DC1797" w14:textId="77777777" w:rsidTr="1AEE0D72">
        <w:trPr>
          <w:trHeight w:val="1338"/>
        </w:trPr>
        <w:tc>
          <w:tcPr>
            <w:tcW w:w="1757" w:type="dxa"/>
            <w:shd w:val="clear" w:color="auto" w:fill="auto"/>
          </w:tcPr>
          <w:p w14:paraId="16DC1795" w14:textId="77777777" w:rsidR="0013274A" w:rsidRPr="00B80850" w:rsidRDefault="0013274A" w:rsidP="00CB1B37">
            <w:pPr>
              <w:widowControl w:val="0"/>
              <w:overflowPunct/>
              <w:autoSpaceDE/>
              <w:autoSpaceDN/>
              <w:adjustRightInd/>
              <w:spacing w:after="0" w:line="240" w:lineRule="auto"/>
              <w:textAlignment w:val="auto"/>
              <w:rPr>
                <w:rFonts w:ascii="Cambria" w:hAnsi="Cambria"/>
                <w:lang w:val="en-US" w:eastAsia="en-US"/>
              </w:rPr>
            </w:pPr>
          </w:p>
        </w:tc>
        <w:tc>
          <w:tcPr>
            <w:tcW w:w="6236" w:type="dxa"/>
            <w:shd w:val="clear" w:color="auto" w:fill="auto"/>
          </w:tcPr>
          <w:p w14:paraId="16DC1796" w14:textId="77777777" w:rsidR="0013274A" w:rsidRPr="00956F47" w:rsidRDefault="00190D3E" w:rsidP="00CB1B37">
            <w:pPr>
              <w:widowControl w:val="0"/>
              <w:overflowPunct/>
              <w:autoSpaceDE/>
              <w:autoSpaceDN/>
              <w:adjustRightInd/>
              <w:spacing w:after="0" w:line="240" w:lineRule="auto"/>
              <w:jc w:val="center"/>
              <w:textAlignment w:val="auto"/>
              <w:rPr>
                <w:rFonts w:ascii="Cambria" w:hAnsi="Cambria"/>
                <w:sz w:val="16"/>
                <w:lang w:eastAsia="en-US"/>
              </w:rPr>
            </w:pPr>
            <w:r w:rsidRPr="00956F47">
              <w:rPr>
                <w:rFonts w:ascii="Cambria" w:hAnsi="Cambria"/>
                <w:sz w:val="16"/>
                <w:lang w:eastAsia="en-US"/>
              </w:rPr>
              <w:t>Vervangt NEN 2660:1996+C2:1997</w:t>
            </w:r>
          </w:p>
        </w:tc>
      </w:tr>
      <w:tr w:rsidR="0013274A" w:rsidRPr="00956F47" w14:paraId="16DC179A" w14:textId="77777777" w:rsidTr="1AEE0D72">
        <w:trPr>
          <w:trHeight w:val="278"/>
        </w:trPr>
        <w:tc>
          <w:tcPr>
            <w:tcW w:w="1757" w:type="dxa"/>
            <w:shd w:val="clear" w:color="auto" w:fill="auto"/>
          </w:tcPr>
          <w:p w14:paraId="16DC1798"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c>
          <w:tcPr>
            <w:tcW w:w="6236" w:type="dxa"/>
            <w:shd w:val="clear" w:color="auto" w:fill="auto"/>
          </w:tcPr>
          <w:p w14:paraId="16DC1799"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16"/>
                <w:lang w:eastAsia="en-US"/>
              </w:rPr>
            </w:pPr>
            <w:r w:rsidRPr="00956F47">
              <w:rPr>
                <w:rFonts w:ascii="Cambria" w:hAnsi="Cambria"/>
                <w:sz w:val="16"/>
                <w:lang w:eastAsia="en-US"/>
              </w:rPr>
              <w:t>ICS 35.240.50; 35.240.60; 35.240.99</w:t>
            </w:r>
          </w:p>
        </w:tc>
      </w:tr>
      <w:tr w:rsidR="0013274A" w:rsidRPr="00956F47" w14:paraId="16DC179D" w14:textId="77777777" w:rsidTr="1AEE0D72">
        <w:tc>
          <w:tcPr>
            <w:tcW w:w="1757" w:type="dxa"/>
            <w:shd w:val="clear" w:color="auto" w:fill="auto"/>
          </w:tcPr>
          <w:p w14:paraId="16DC179B" w14:textId="77777777" w:rsidR="0013274A" w:rsidRPr="00956F47" w:rsidRDefault="0013274A" w:rsidP="00CB1B37">
            <w:pPr>
              <w:widowControl w:val="0"/>
              <w:overflowPunct/>
              <w:autoSpaceDE/>
              <w:autoSpaceDN/>
              <w:adjustRightInd/>
              <w:spacing w:after="0" w:line="240" w:lineRule="auto"/>
              <w:textAlignment w:val="auto"/>
              <w:rPr>
                <w:rFonts w:ascii="Cambria" w:hAnsi="Cambria"/>
                <w:lang w:eastAsia="en-US"/>
              </w:rPr>
            </w:pPr>
          </w:p>
        </w:tc>
        <w:tc>
          <w:tcPr>
            <w:tcW w:w="6236" w:type="dxa"/>
            <w:shd w:val="clear" w:color="auto" w:fill="auto"/>
          </w:tcPr>
          <w:p w14:paraId="16DC179C" w14:textId="77777777" w:rsidR="0013274A" w:rsidRPr="00956F47" w:rsidRDefault="0013274A" w:rsidP="00CB1B37">
            <w:pPr>
              <w:widowControl w:val="0"/>
              <w:overflowPunct/>
              <w:autoSpaceDE/>
              <w:autoSpaceDN/>
              <w:adjustRightInd/>
              <w:spacing w:after="0" w:line="240" w:lineRule="auto"/>
              <w:jc w:val="center"/>
              <w:textAlignment w:val="auto"/>
              <w:rPr>
                <w:rFonts w:ascii="Cambria" w:hAnsi="Cambria"/>
                <w:sz w:val="16"/>
                <w:lang w:eastAsia="en-US"/>
              </w:rPr>
            </w:pPr>
            <w:r w:rsidRPr="00956F47">
              <w:rPr>
                <w:rFonts w:ascii="Cambria" w:hAnsi="Cambria"/>
                <w:sz w:val="16"/>
                <w:lang w:eastAsia="en-US"/>
              </w:rPr>
              <w:t>december 2020</w:t>
            </w:r>
          </w:p>
        </w:tc>
      </w:tr>
    </w:tbl>
    <w:p w14:paraId="16DC179E" w14:textId="77777777" w:rsidR="0013274A" w:rsidRPr="00956F47" w:rsidRDefault="0013274A" w:rsidP="0013274A">
      <w:pPr>
        <w:widowControl w:val="0"/>
        <w:overflowPunct/>
        <w:autoSpaceDE/>
        <w:autoSpaceDN/>
        <w:adjustRightInd/>
        <w:spacing w:after="0" w:line="240" w:lineRule="auto"/>
        <w:textAlignment w:val="auto"/>
        <w:rPr>
          <w:rFonts w:ascii="Cambria" w:eastAsia="Times New Roman" w:hAnsi="Cambria"/>
          <w:sz w:val="20"/>
          <w:lang w:eastAsia="en-US"/>
        </w:rPr>
      </w:pPr>
    </w:p>
    <w:p w14:paraId="16DC179F" w14:textId="77777777" w:rsidR="00BD1A50" w:rsidRPr="00956F47" w:rsidRDefault="00BD1A50" w:rsidP="00A4299E"/>
    <w:p w14:paraId="16DC17A0" w14:textId="77777777" w:rsidR="00AE37F5" w:rsidRPr="00956F47" w:rsidRDefault="00AE37F5" w:rsidP="00AE37F5">
      <w:pPr>
        <w:widowControl w:val="0"/>
        <w:overflowPunct/>
        <w:autoSpaceDE/>
        <w:autoSpaceDN/>
        <w:adjustRightInd/>
        <w:spacing w:after="0" w:line="240" w:lineRule="auto"/>
        <w:textAlignment w:val="auto"/>
        <w:rPr>
          <w:rFonts w:ascii="Cambria" w:eastAsia="Times New Roman" w:hAnsi="Cambria"/>
          <w:sz w:val="20"/>
          <w:lang w:eastAsia="en-US"/>
        </w:rPr>
      </w:pPr>
      <w:r w:rsidRPr="00956F47">
        <w:rPr>
          <w:rFonts w:ascii="Cambria" w:eastAsia="Times New Roman" w:hAnsi="Cambria"/>
          <w:sz w:val="18"/>
          <w:lang w:eastAsia="en-US"/>
        </w:rPr>
        <w:br/>
      </w:r>
      <w:r w:rsidRPr="00956F47">
        <w:rPr>
          <w:rFonts w:ascii="Cambria" w:eastAsia="Times New Roman" w:hAnsi="Cambria"/>
          <w:sz w:val="18"/>
          <w:lang w:eastAsia="en-US"/>
        </w:rPr>
        <w:br/>
      </w:r>
      <w:r w:rsidRPr="00956F47">
        <w:rPr>
          <w:rFonts w:ascii="Cambria" w:eastAsia="Times New Roman" w:hAnsi="Cambria"/>
          <w:sz w:val="18"/>
          <w:lang w:eastAsia="en-US"/>
        </w:rPr>
        <w:br/>
      </w:r>
      <w:r w:rsidRPr="00956F47">
        <w:rPr>
          <w:rFonts w:ascii="Cambria" w:eastAsia="Times New Roman" w:hAnsi="Cambria"/>
          <w:sz w:val="18"/>
          <w:lang w:eastAsia="en-US"/>
        </w:rPr>
        <w:lastRenderedPageBreak/>
        <w:t>NEN 2660-</w:t>
      </w:r>
      <w:r w:rsidR="00102B1E" w:rsidRPr="00956F47">
        <w:rPr>
          <w:rFonts w:ascii="Cambria" w:eastAsia="Times New Roman" w:hAnsi="Cambria"/>
          <w:sz w:val="18"/>
          <w:lang w:eastAsia="en-US"/>
        </w:rPr>
        <w:t>2</w:t>
      </w:r>
      <w:r w:rsidRPr="00956F47">
        <w:rPr>
          <w:rFonts w:ascii="Cambria" w:eastAsia="Times New Roman" w:hAnsi="Cambria"/>
          <w:sz w:val="18"/>
          <w:lang w:eastAsia="en-US"/>
        </w:rPr>
        <w:t>:2020</w:t>
      </w:r>
    </w:p>
    <w:tbl>
      <w:tblPr>
        <w:tblStyle w:val="TableGrid1"/>
        <w:tblW w:w="0" w:type="auto"/>
        <w:tblBorders>
          <w:top w:val="nil"/>
          <w:left w:val="nil"/>
          <w:bottom w:val="nil"/>
          <w:right w:val="nil"/>
          <w:insideH w:val="nil"/>
          <w:insideV w:val="nil"/>
        </w:tblBorders>
        <w:tblLook w:val="0080" w:firstRow="0" w:lastRow="0" w:firstColumn="1" w:lastColumn="0" w:noHBand="0" w:noVBand="0"/>
      </w:tblPr>
      <w:tblGrid>
        <w:gridCol w:w="9571"/>
      </w:tblGrid>
      <w:tr w:rsidR="00AE37F5" w:rsidRPr="00956F47" w14:paraId="16DC17A2" w14:textId="77777777">
        <w:trPr>
          <w:trHeight w:val="3300"/>
        </w:trPr>
        <w:tc>
          <w:tcPr>
            <w:tcW w:w="9571" w:type="dxa"/>
            <w:tcBorders>
              <w:top w:val="single" w:sz="4" w:space="0" w:color="auto"/>
            </w:tcBorders>
            <w:shd w:val="clear" w:color="auto" w:fill="auto"/>
            <w:vAlign w:val="bottom"/>
          </w:tcPr>
          <w:p w14:paraId="16DC17A1"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r w:rsidRPr="00956F47">
              <w:rPr>
                <w:rFonts w:ascii="Cambria" w:hAnsi="Cambria"/>
                <w:lang w:eastAsia="en-US"/>
              </w:rPr>
              <w:t xml:space="preserve"> </w:t>
            </w:r>
          </w:p>
        </w:tc>
      </w:tr>
      <w:tr w:rsidR="00AE37F5" w:rsidRPr="00956F47" w14:paraId="16DC17A4" w14:textId="77777777">
        <w:tc>
          <w:tcPr>
            <w:tcW w:w="9571" w:type="dxa"/>
            <w:shd w:val="clear" w:color="auto" w:fill="auto"/>
          </w:tcPr>
          <w:p w14:paraId="16DC17A3"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A6" w14:textId="77777777">
        <w:tc>
          <w:tcPr>
            <w:tcW w:w="9571" w:type="dxa"/>
            <w:shd w:val="clear" w:color="auto" w:fill="auto"/>
          </w:tcPr>
          <w:p w14:paraId="16DC17A5"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A8" w14:textId="77777777">
        <w:tc>
          <w:tcPr>
            <w:tcW w:w="9571" w:type="dxa"/>
            <w:shd w:val="clear" w:color="auto" w:fill="auto"/>
          </w:tcPr>
          <w:p w14:paraId="16DC17A7"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AA" w14:textId="77777777">
        <w:tc>
          <w:tcPr>
            <w:tcW w:w="9571" w:type="dxa"/>
            <w:shd w:val="clear" w:color="auto" w:fill="auto"/>
          </w:tcPr>
          <w:p w14:paraId="16DC17A9"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AC" w14:textId="77777777">
        <w:trPr>
          <w:trHeight w:val="3400"/>
        </w:trPr>
        <w:tc>
          <w:tcPr>
            <w:tcW w:w="9571" w:type="dxa"/>
            <w:shd w:val="clear" w:color="auto" w:fill="auto"/>
          </w:tcPr>
          <w:p w14:paraId="16DC17AB"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AE" w14:textId="77777777">
        <w:trPr>
          <w:trHeight w:val="280"/>
        </w:trPr>
        <w:tc>
          <w:tcPr>
            <w:tcW w:w="9571" w:type="dxa"/>
            <w:shd w:val="clear" w:color="auto" w:fill="auto"/>
          </w:tcPr>
          <w:p w14:paraId="16DC17AD"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B0" w14:textId="77777777">
        <w:trPr>
          <w:trHeight w:val="280"/>
        </w:trPr>
        <w:tc>
          <w:tcPr>
            <w:tcW w:w="9571" w:type="dxa"/>
            <w:shd w:val="clear" w:color="auto" w:fill="auto"/>
          </w:tcPr>
          <w:p w14:paraId="16DC17AF"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r w:rsidRPr="00956F47">
              <w:rPr>
                <w:rFonts w:ascii="Cambria" w:hAnsi="Cambria"/>
                <w:lang w:eastAsia="en-US"/>
              </w:rPr>
              <w:t xml:space="preserve">Normcommissie </w:t>
            </w:r>
            <w:r w:rsidRPr="00956F47">
              <w:t xml:space="preserve">351225 </w:t>
            </w:r>
            <w:r w:rsidRPr="00956F47">
              <w:rPr>
                <w:rFonts w:ascii="Cambria" w:hAnsi="Cambria"/>
                <w:lang w:eastAsia="en-US"/>
              </w:rPr>
              <w:t>'</w:t>
            </w:r>
            <w:r w:rsidR="003C6B35" w:rsidRPr="00956F47">
              <w:t>Regels voor informatiemodellering van de gebouwde omgeving</w:t>
            </w:r>
            <w:r w:rsidRPr="00956F47">
              <w:rPr>
                <w:rFonts w:ascii="Cambria" w:hAnsi="Cambria"/>
                <w:lang w:eastAsia="en-US"/>
              </w:rPr>
              <w:t>'</w:t>
            </w:r>
          </w:p>
        </w:tc>
      </w:tr>
      <w:tr w:rsidR="00AE37F5" w:rsidRPr="00956F47" w14:paraId="16DC17B2" w14:textId="77777777">
        <w:tc>
          <w:tcPr>
            <w:tcW w:w="9571" w:type="dxa"/>
            <w:shd w:val="clear" w:color="auto" w:fill="auto"/>
          </w:tcPr>
          <w:p w14:paraId="16DC17B1" w14:textId="77777777" w:rsidR="00AE37F5" w:rsidRPr="00956F47" w:rsidRDefault="00AE37F5" w:rsidP="00AE37F5">
            <w:pPr>
              <w:overflowPunct/>
              <w:autoSpaceDE/>
              <w:autoSpaceDN/>
              <w:adjustRightInd/>
              <w:spacing w:after="0" w:line="240" w:lineRule="auto"/>
              <w:textAlignment w:val="auto"/>
              <w:rPr>
                <w:rFonts w:ascii="Cambria" w:hAnsi="Cambria"/>
                <w:lang w:eastAsia="en-US"/>
              </w:rPr>
            </w:pPr>
          </w:p>
        </w:tc>
      </w:tr>
      <w:tr w:rsidR="00AE37F5" w:rsidRPr="00956F47" w14:paraId="16DC17B4" w14:textId="77777777">
        <w:tc>
          <w:tcPr>
            <w:tcW w:w="9571" w:type="dxa"/>
            <w:shd w:val="clear" w:color="auto" w:fill="auto"/>
          </w:tcPr>
          <w:p w14:paraId="16DC17B3"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B6" w14:textId="77777777">
        <w:tc>
          <w:tcPr>
            <w:tcW w:w="9571" w:type="dxa"/>
            <w:shd w:val="clear" w:color="auto" w:fill="auto"/>
          </w:tcPr>
          <w:p w14:paraId="16DC17B5"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B8" w14:textId="77777777">
        <w:tc>
          <w:tcPr>
            <w:tcW w:w="9571" w:type="dxa"/>
            <w:shd w:val="clear" w:color="auto" w:fill="auto"/>
          </w:tcPr>
          <w:p w14:paraId="16DC17B7"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BA" w14:textId="77777777">
        <w:trPr>
          <w:trHeight w:val="3400"/>
        </w:trPr>
        <w:tc>
          <w:tcPr>
            <w:tcW w:w="9571" w:type="dxa"/>
            <w:shd w:val="clear" w:color="auto" w:fill="auto"/>
          </w:tcPr>
          <w:p w14:paraId="16DC17B9" w14:textId="77777777" w:rsidR="00AE37F5" w:rsidRPr="00956F47" w:rsidRDefault="00A11E7C" w:rsidP="00CB1B37">
            <w:pPr>
              <w:widowControl w:val="0"/>
              <w:overflowPunct/>
              <w:autoSpaceDE/>
              <w:autoSpaceDN/>
              <w:adjustRightInd/>
              <w:spacing w:after="0" w:line="240" w:lineRule="auto"/>
              <w:textAlignment w:val="auto"/>
              <w:rPr>
                <w:rFonts w:ascii="Cambria" w:hAnsi="Cambria"/>
                <w:lang w:eastAsia="en-US"/>
              </w:rPr>
            </w:pPr>
            <w:r w:rsidRPr="00956F47">
              <w:rPr>
                <w:rFonts w:ascii="Cambria" w:hAnsi="Cambria"/>
                <w:lang w:eastAsia="en-US"/>
              </w:rPr>
              <w:t>&lt;NEN Copyright statement&gt;</w:t>
            </w:r>
          </w:p>
        </w:tc>
      </w:tr>
      <w:tr w:rsidR="00AE37F5" w:rsidRPr="00956F47" w14:paraId="16DC17BC" w14:textId="77777777">
        <w:trPr>
          <w:trHeight w:val="280"/>
        </w:trPr>
        <w:tc>
          <w:tcPr>
            <w:tcW w:w="9571" w:type="dxa"/>
            <w:shd w:val="clear" w:color="auto" w:fill="auto"/>
          </w:tcPr>
          <w:p w14:paraId="16DC17BB"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r w:rsidR="00AE37F5" w:rsidRPr="00956F47" w14:paraId="16DC17BE" w14:textId="77777777">
        <w:trPr>
          <w:trHeight w:val="280"/>
        </w:trPr>
        <w:tc>
          <w:tcPr>
            <w:tcW w:w="9571" w:type="dxa"/>
            <w:shd w:val="clear" w:color="auto" w:fill="auto"/>
          </w:tcPr>
          <w:p w14:paraId="16DC17BD" w14:textId="77777777" w:rsidR="00AE37F5" w:rsidRPr="00956F47" w:rsidRDefault="00AE37F5" w:rsidP="00CB1B37">
            <w:pPr>
              <w:widowControl w:val="0"/>
              <w:overflowPunct/>
              <w:autoSpaceDE/>
              <w:autoSpaceDN/>
              <w:adjustRightInd/>
              <w:spacing w:after="0" w:line="240" w:lineRule="auto"/>
              <w:textAlignment w:val="auto"/>
              <w:rPr>
                <w:rFonts w:ascii="Cambria" w:hAnsi="Cambria"/>
                <w:lang w:eastAsia="en-US"/>
              </w:rPr>
            </w:pPr>
          </w:p>
        </w:tc>
      </w:tr>
    </w:tbl>
    <w:p w14:paraId="16DC17BF" w14:textId="77777777" w:rsidR="00CC0B25" w:rsidRPr="00956F47" w:rsidRDefault="00CC0B25" w:rsidP="00AE37F5">
      <w:pPr>
        <w:jc w:val="center"/>
      </w:pPr>
      <w:r w:rsidRPr="00956F47">
        <w:br w:type="page"/>
      </w:r>
    </w:p>
    <w:p w14:paraId="16DC17C0" w14:textId="77777777" w:rsidR="00A4299E" w:rsidRPr="00956F47" w:rsidRDefault="00A4299E" w:rsidP="00A4299E">
      <w:pPr>
        <w:jc w:val="center"/>
        <w:sectPr w:rsidR="00A4299E" w:rsidRPr="00956F47">
          <w:footerReference w:type="even" r:id="rId11"/>
          <w:footerReference w:type="default" r:id="rId12"/>
          <w:pgSz w:w="11907" w:h="16840" w:code="9"/>
          <w:pgMar w:top="397" w:right="1134" w:bottom="284" w:left="1134" w:header="720" w:footer="284" w:gutter="0"/>
          <w:cols w:space="720"/>
        </w:sectPr>
      </w:pPr>
    </w:p>
    <w:sdt>
      <w:sdtPr>
        <w:rPr>
          <w:rFonts w:eastAsia="Calibri" w:cs="Arial"/>
          <w:color w:val="auto"/>
          <w:sz w:val="22"/>
          <w:szCs w:val="22"/>
        </w:rPr>
        <w:id w:val="-2133007200"/>
        <w:docPartObj>
          <w:docPartGallery w:val="Table of Contents"/>
          <w:docPartUnique/>
        </w:docPartObj>
      </w:sdtPr>
      <w:sdtEndPr>
        <w:rPr>
          <w:b/>
          <w:bCs/>
        </w:rPr>
      </w:sdtEndPr>
      <w:sdtContent>
        <w:p w14:paraId="16DC17C1" w14:textId="4E5AC65E" w:rsidR="00D15785" w:rsidRPr="00956F47" w:rsidRDefault="00D15785">
          <w:pPr>
            <w:pStyle w:val="Kopvaninhoudsopgave"/>
            <w:rPr>
              <w:color w:val="auto"/>
            </w:rPr>
          </w:pPr>
          <w:r w:rsidRPr="00956F47">
            <w:rPr>
              <w:color w:val="auto"/>
            </w:rPr>
            <w:t>Inhoud</w:t>
          </w:r>
        </w:p>
        <w:p w14:paraId="2E1DBBA4" w14:textId="1813D062" w:rsidR="00C756AB" w:rsidRDefault="00CF71A7">
          <w:pPr>
            <w:pStyle w:val="Inhopg1"/>
            <w:rPr>
              <w:rFonts w:asciiTheme="minorHAnsi" w:eastAsiaTheme="minorEastAsia" w:hAnsiTheme="minorHAnsi" w:cstheme="minorBidi"/>
              <w:b w:val="0"/>
            </w:rPr>
          </w:pPr>
          <w:r w:rsidRPr="00956F47">
            <w:fldChar w:fldCharType="begin"/>
          </w:r>
          <w:r w:rsidR="00D15785" w:rsidRPr="00956F47">
            <w:instrText xml:space="preserve"> TOC \o "1-3" \h \z \u </w:instrText>
          </w:r>
          <w:r w:rsidRPr="00956F47">
            <w:fldChar w:fldCharType="separate"/>
          </w:r>
          <w:hyperlink w:anchor="_Toc57887195" w:history="1">
            <w:r w:rsidR="00C756AB" w:rsidRPr="00722367">
              <w:rPr>
                <w:rStyle w:val="Hyperlink"/>
              </w:rPr>
              <w:t>Voorwoord</w:t>
            </w:r>
            <w:r w:rsidR="00C756AB">
              <w:rPr>
                <w:webHidden/>
              </w:rPr>
              <w:tab/>
            </w:r>
            <w:r w:rsidR="00C756AB">
              <w:rPr>
                <w:webHidden/>
              </w:rPr>
              <w:fldChar w:fldCharType="begin"/>
            </w:r>
            <w:r w:rsidR="00C756AB">
              <w:rPr>
                <w:webHidden/>
              </w:rPr>
              <w:instrText xml:space="preserve"> PAGEREF _Toc57887195 \h </w:instrText>
            </w:r>
            <w:r w:rsidR="00C756AB">
              <w:rPr>
                <w:webHidden/>
              </w:rPr>
            </w:r>
            <w:r w:rsidR="00C756AB">
              <w:rPr>
                <w:webHidden/>
              </w:rPr>
              <w:fldChar w:fldCharType="separate"/>
            </w:r>
            <w:r w:rsidR="008F7523">
              <w:rPr>
                <w:webHidden/>
              </w:rPr>
              <w:t>4</w:t>
            </w:r>
            <w:r w:rsidR="00C756AB">
              <w:rPr>
                <w:webHidden/>
              </w:rPr>
              <w:fldChar w:fldCharType="end"/>
            </w:r>
          </w:hyperlink>
        </w:p>
        <w:p w14:paraId="45B44018" w14:textId="3D51923F" w:rsidR="00C756AB" w:rsidRDefault="000E68BE">
          <w:pPr>
            <w:pStyle w:val="Inhopg1"/>
            <w:rPr>
              <w:rFonts w:asciiTheme="minorHAnsi" w:eastAsiaTheme="minorEastAsia" w:hAnsiTheme="minorHAnsi" w:cstheme="minorBidi"/>
              <w:b w:val="0"/>
            </w:rPr>
          </w:pPr>
          <w:hyperlink w:anchor="_Toc57887196" w:history="1">
            <w:r w:rsidR="00C756AB" w:rsidRPr="00722367">
              <w:rPr>
                <w:rStyle w:val="Hyperlink"/>
              </w:rPr>
              <w:t>1</w:t>
            </w:r>
            <w:r w:rsidR="00C756AB">
              <w:rPr>
                <w:rFonts w:asciiTheme="minorHAnsi" w:eastAsiaTheme="minorEastAsia" w:hAnsiTheme="minorHAnsi" w:cstheme="minorBidi"/>
                <w:b w:val="0"/>
              </w:rPr>
              <w:tab/>
            </w:r>
            <w:r w:rsidR="00C756AB" w:rsidRPr="00722367">
              <w:rPr>
                <w:rStyle w:val="Hyperlink"/>
              </w:rPr>
              <w:t>Onderwerp en toepassingsgebied</w:t>
            </w:r>
            <w:r w:rsidR="00C756AB">
              <w:rPr>
                <w:webHidden/>
              </w:rPr>
              <w:tab/>
            </w:r>
            <w:r w:rsidR="00C756AB">
              <w:rPr>
                <w:webHidden/>
              </w:rPr>
              <w:fldChar w:fldCharType="begin"/>
            </w:r>
            <w:r w:rsidR="00C756AB">
              <w:rPr>
                <w:webHidden/>
              </w:rPr>
              <w:instrText xml:space="preserve"> PAGEREF _Toc57887196 \h </w:instrText>
            </w:r>
            <w:r w:rsidR="00C756AB">
              <w:rPr>
                <w:webHidden/>
              </w:rPr>
            </w:r>
            <w:r w:rsidR="00C756AB">
              <w:rPr>
                <w:webHidden/>
              </w:rPr>
              <w:fldChar w:fldCharType="separate"/>
            </w:r>
            <w:r w:rsidR="008F7523">
              <w:rPr>
                <w:webHidden/>
              </w:rPr>
              <w:t>5</w:t>
            </w:r>
            <w:r w:rsidR="00C756AB">
              <w:rPr>
                <w:webHidden/>
              </w:rPr>
              <w:fldChar w:fldCharType="end"/>
            </w:r>
          </w:hyperlink>
        </w:p>
        <w:p w14:paraId="6C69350B" w14:textId="0E9463EA" w:rsidR="00C756AB" w:rsidRDefault="000E68BE">
          <w:pPr>
            <w:pStyle w:val="Inhopg1"/>
            <w:rPr>
              <w:rFonts w:asciiTheme="minorHAnsi" w:eastAsiaTheme="minorEastAsia" w:hAnsiTheme="minorHAnsi" w:cstheme="minorBidi"/>
              <w:b w:val="0"/>
            </w:rPr>
          </w:pPr>
          <w:hyperlink w:anchor="_Toc57887199" w:history="1">
            <w:r w:rsidR="00C756AB" w:rsidRPr="00722367">
              <w:rPr>
                <w:rStyle w:val="Hyperlink"/>
              </w:rPr>
              <w:t>2</w:t>
            </w:r>
            <w:r w:rsidR="00C756AB">
              <w:rPr>
                <w:rFonts w:asciiTheme="minorHAnsi" w:eastAsiaTheme="minorEastAsia" w:hAnsiTheme="minorHAnsi" w:cstheme="minorBidi"/>
                <w:b w:val="0"/>
              </w:rPr>
              <w:tab/>
            </w:r>
            <w:r w:rsidR="00C756AB" w:rsidRPr="00722367">
              <w:rPr>
                <w:rStyle w:val="Hyperlink"/>
              </w:rPr>
              <w:t>Normatieve verwijzingen</w:t>
            </w:r>
            <w:r w:rsidR="00C756AB">
              <w:rPr>
                <w:webHidden/>
              </w:rPr>
              <w:tab/>
            </w:r>
            <w:r w:rsidR="00C756AB">
              <w:rPr>
                <w:webHidden/>
              </w:rPr>
              <w:fldChar w:fldCharType="begin"/>
            </w:r>
            <w:r w:rsidR="00C756AB">
              <w:rPr>
                <w:webHidden/>
              </w:rPr>
              <w:instrText xml:space="preserve"> PAGEREF _Toc57887199 \h </w:instrText>
            </w:r>
            <w:r w:rsidR="00C756AB">
              <w:rPr>
                <w:webHidden/>
              </w:rPr>
            </w:r>
            <w:r w:rsidR="00C756AB">
              <w:rPr>
                <w:webHidden/>
              </w:rPr>
              <w:fldChar w:fldCharType="separate"/>
            </w:r>
            <w:r w:rsidR="008F7523">
              <w:rPr>
                <w:webHidden/>
              </w:rPr>
              <w:t>8</w:t>
            </w:r>
            <w:r w:rsidR="00C756AB">
              <w:rPr>
                <w:webHidden/>
              </w:rPr>
              <w:fldChar w:fldCharType="end"/>
            </w:r>
          </w:hyperlink>
        </w:p>
        <w:p w14:paraId="1B24CDBA" w14:textId="72942E67" w:rsidR="00C756AB" w:rsidRDefault="000E68BE">
          <w:pPr>
            <w:pStyle w:val="Inhopg1"/>
            <w:rPr>
              <w:rFonts w:asciiTheme="minorHAnsi" w:eastAsiaTheme="minorEastAsia" w:hAnsiTheme="minorHAnsi" w:cstheme="minorBidi"/>
              <w:b w:val="0"/>
            </w:rPr>
          </w:pPr>
          <w:hyperlink w:anchor="_Toc57887200" w:history="1">
            <w:r w:rsidR="00C756AB" w:rsidRPr="00722367">
              <w:rPr>
                <w:rStyle w:val="Hyperlink"/>
              </w:rPr>
              <w:t>3</w:t>
            </w:r>
            <w:r w:rsidR="00C756AB">
              <w:rPr>
                <w:rFonts w:asciiTheme="minorHAnsi" w:eastAsiaTheme="minorEastAsia" w:hAnsiTheme="minorHAnsi" w:cstheme="minorBidi"/>
                <w:b w:val="0"/>
              </w:rPr>
              <w:tab/>
            </w:r>
            <w:r w:rsidR="00C756AB" w:rsidRPr="00722367">
              <w:rPr>
                <w:rStyle w:val="Hyperlink"/>
              </w:rPr>
              <w:t>Termen en definities</w:t>
            </w:r>
            <w:r w:rsidR="00C756AB">
              <w:rPr>
                <w:webHidden/>
              </w:rPr>
              <w:tab/>
            </w:r>
            <w:r w:rsidR="00C756AB">
              <w:rPr>
                <w:webHidden/>
              </w:rPr>
              <w:fldChar w:fldCharType="begin"/>
            </w:r>
            <w:r w:rsidR="00C756AB">
              <w:rPr>
                <w:webHidden/>
              </w:rPr>
              <w:instrText xml:space="preserve"> PAGEREF _Toc57887200 \h </w:instrText>
            </w:r>
            <w:r w:rsidR="00C756AB">
              <w:rPr>
                <w:webHidden/>
              </w:rPr>
            </w:r>
            <w:r w:rsidR="00C756AB">
              <w:rPr>
                <w:webHidden/>
              </w:rPr>
              <w:fldChar w:fldCharType="separate"/>
            </w:r>
            <w:r w:rsidR="008F7523">
              <w:rPr>
                <w:webHidden/>
              </w:rPr>
              <w:t>9</w:t>
            </w:r>
            <w:r w:rsidR="00C756AB">
              <w:rPr>
                <w:webHidden/>
              </w:rPr>
              <w:fldChar w:fldCharType="end"/>
            </w:r>
          </w:hyperlink>
        </w:p>
        <w:p w14:paraId="6DF50D3E" w14:textId="576FC27A" w:rsidR="00C756AB" w:rsidRDefault="000E68BE">
          <w:pPr>
            <w:pStyle w:val="Inhopg1"/>
            <w:rPr>
              <w:rFonts w:asciiTheme="minorHAnsi" w:eastAsiaTheme="minorEastAsia" w:hAnsiTheme="minorHAnsi" w:cstheme="minorBidi"/>
              <w:b w:val="0"/>
            </w:rPr>
          </w:pPr>
          <w:hyperlink w:anchor="_Toc57887201" w:history="1">
            <w:r w:rsidR="00C756AB" w:rsidRPr="00722367">
              <w:rPr>
                <w:rStyle w:val="Hyperlink"/>
              </w:rPr>
              <w:t>4</w:t>
            </w:r>
            <w:r w:rsidR="00C756AB">
              <w:rPr>
                <w:rFonts w:asciiTheme="minorHAnsi" w:eastAsiaTheme="minorEastAsia" w:hAnsiTheme="minorHAnsi" w:cstheme="minorBidi"/>
                <w:b w:val="0"/>
              </w:rPr>
              <w:tab/>
            </w:r>
            <w:r w:rsidR="00C756AB" w:rsidRPr="00722367">
              <w:rPr>
                <w:rStyle w:val="Hyperlink"/>
              </w:rPr>
              <w:t>Symbolen en afkortingen</w:t>
            </w:r>
            <w:r w:rsidR="00C756AB">
              <w:rPr>
                <w:webHidden/>
              </w:rPr>
              <w:tab/>
            </w:r>
            <w:r w:rsidR="00C756AB">
              <w:rPr>
                <w:webHidden/>
              </w:rPr>
              <w:fldChar w:fldCharType="begin"/>
            </w:r>
            <w:r w:rsidR="00C756AB">
              <w:rPr>
                <w:webHidden/>
              </w:rPr>
              <w:instrText xml:space="preserve"> PAGEREF _Toc57887201 \h </w:instrText>
            </w:r>
            <w:r w:rsidR="00C756AB">
              <w:rPr>
                <w:webHidden/>
              </w:rPr>
            </w:r>
            <w:r w:rsidR="00C756AB">
              <w:rPr>
                <w:webHidden/>
              </w:rPr>
              <w:fldChar w:fldCharType="separate"/>
            </w:r>
            <w:r w:rsidR="008F7523">
              <w:rPr>
                <w:webHidden/>
              </w:rPr>
              <w:t>10</w:t>
            </w:r>
            <w:r w:rsidR="00C756AB">
              <w:rPr>
                <w:webHidden/>
              </w:rPr>
              <w:fldChar w:fldCharType="end"/>
            </w:r>
          </w:hyperlink>
        </w:p>
        <w:p w14:paraId="6D09F7F6" w14:textId="7F6414A7" w:rsidR="00C756AB" w:rsidRDefault="000E68BE">
          <w:pPr>
            <w:pStyle w:val="Inhopg2"/>
            <w:rPr>
              <w:rFonts w:asciiTheme="minorHAnsi" w:eastAsiaTheme="minorEastAsia" w:hAnsiTheme="minorHAnsi" w:cstheme="minorBidi"/>
            </w:rPr>
          </w:pPr>
          <w:hyperlink w:anchor="_Toc57887202" w:history="1">
            <w:r w:rsidR="00C756AB" w:rsidRPr="00722367">
              <w:rPr>
                <w:rStyle w:val="Hyperlink"/>
              </w:rPr>
              <w:t>4.1</w:t>
            </w:r>
            <w:r w:rsidR="00C756AB">
              <w:rPr>
                <w:rFonts w:asciiTheme="minorHAnsi" w:eastAsiaTheme="minorEastAsia" w:hAnsiTheme="minorHAnsi" w:cstheme="minorBidi"/>
              </w:rPr>
              <w:tab/>
            </w:r>
            <w:r w:rsidR="00C756AB" w:rsidRPr="00722367">
              <w:rPr>
                <w:rStyle w:val="Hyperlink"/>
              </w:rPr>
              <w:t>Symbolen</w:t>
            </w:r>
            <w:r w:rsidR="00C756AB">
              <w:rPr>
                <w:webHidden/>
              </w:rPr>
              <w:tab/>
            </w:r>
            <w:r w:rsidR="00C756AB">
              <w:rPr>
                <w:webHidden/>
              </w:rPr>
              <w:fldChar w:fldCharType="begin"/>
            </w:r>
            <w:r w:rsidR="00C756AB">
              <w:rPr>
                <w:webHidden/>
              </w:rPr>
              <w:instrText xml:space="preserve"> PAGEREF _Toc57887202 \h </w:instrText>
            </w:r>
            <w:r w:rsidR="00C756AB">
              <w:rPr>
                <w:webHidden/>
              </w:rPr>
            </w:r>
            <w:r w:rsidR="00C756AB">
              <w:rPr>
                <w:webHidden/>
              </w:rPr>
              <w:fldChar w:fldCharType="separate"/>
            </w:r>
            <w:r w:rsidR="008F7523">
              <w:rPr>
                <w:webHidden/>
              </w:rPr>
              <w:t>10</w:t>
            </w:r>
            <w:r w:rsidR="00C756AB">
              <w:rPr>
                <w:webHidden/>
              </w:rPr>
              <w:fldChar w:fldCharType="end"/>
            </w:r>
          </w:hyperlink>
        </w:p>
        <w:p w14:paraId="327A7CB3" w14:textId="70656853" w:rsidR="00C756AB" w:rsidRDefault="000E68BE">
          <w:pPr>
            <w:pStyle w:val="Inhopg2"/>
            <w:rPr>
              <w:rFonts w:asciiTheme="minorHAnsi" w:eastAsiaTheme="minorEastAsia" w:hAnsiTheme="minorHAnsi" w:cstheme="minorBidi"/>
            </w:rPr>
          </w:pPr>
          <w:hyperlink w:anchor="_Toc57887203" w:history="1">
            <w:r w:rsidR="00C756AB" w:rsidRPr="00722367">
              <w:rPr>
                <w:rStyle w:val="Hyperlink"/>
              </w:rPr>
              <w:t>4.2</w:t>
            </w:r>
            <w:r w:rsidR="00C756AB">
              <w:rPr>
                <w:rFonts w:asciiTheme="minorHAnsi" w:eastAsiaTheme="minorEastAsia" w:hAnsiTheme="minorHAnsi" w:cstheme="minorBidi"/>
              </w:rPr>
              <w:tab/>
            </w:r>
            <w:r w:rsidR="00C756AB" w:rsidRPr="00722367">
              <w:rPr>
                <w:rStyle w:val="Hyperlink"/>
              </w:rPr>
              <w:t>Afkortingen</w:t>
            </w:r>
            <w:r w:rsidR="00C756AB">
              <w:rPr>
                <w:webHidden/>
              </w:rPr>
              <w:tab/>
            </w:r>
            <w:r w:rsidR="00C756AB">
              <w:rPr>
                <w:webHidden/>
              </w:rPr>
              <w:fldChar w:fldCharType="begin"/>
            </w:r>
            <w:r w:rsidR="00C756AB">
              <w:rPr>
                <w:webHidden/>
              </w:rPr>
              <w:instrText xml:space="preserve"> PAGEREF _Toc57887203 \h </w:instrText>
            </w:r>
            <w:r w:rsidR="00C756AB">
              <w:rPr>
                <w:webHidden/>
              </w:rPr>
            </w:r>
            <w:r w:rsidR="00C756AB">
              <w:rPr>
                <w:webHidden/>
              </w:rPr>
              <w:fldChar w:fldCharType="separate"/>
            </w:r>
            <w:r w:rsidR="008F7523">
              <w:rPr>
                <w:webHidden/>
              </w:rPr>
              <w:t>10</w:t>
            </w:r>
            <w:r w:rsidR="00C756AB">
              <w:rPr>
                <w:webHidden/>
              </w:rPr>
              <w:fldChar w:fldCharType="end"/>
            </w:r>
          </w:hyperlink>
        </w:p>
        <w:p w14:paraId="200E9AE6" w14:textId="700E24D7" w:rsidR="00C756AB" w:rsidRDefault="000E68BE">
          <w:pPr>
            <w:pStyle w:val="Inhopg1"/>
            <w:rPr>
              <w:rFonts w:asciiTheme="minorHAnsi" w:eastAsiaTheme="minorEastAsia" w:hAnsiTheme="minorHAnsi" w:cstheme="minorBidi"/>
              <w:b w:val="0"/>
            </w:rPr>
          </w:pPr>
          <w:hyperlink w:anchor="_Toc57887204" w:history="1">
            <w:r w:rsidR="00C756AB" w:rsidRPr="00722367">
              <w:rPr>
                <w:rStyle w:val="Hyperlink"/>
              </w:rPr>
              <w:t>5</w:t>
            </w:r>
            <w:r w:rsidR="00C756AB">
              <w:rPr>
                <w:rFonts w:asciiTheme="minorHAnsi" w:eastAsiaTheme="minorEastAsia" w:hAnsiTheme="minorHAnsi" w:cstheme="minorBidi"/>
                <w:b w:val="0"/>
              </w:rPr>
              <w:tab/>
            </w:r>
            <w:r w:rsidR="00C756AB" w:rsidRPr="00722367">
              <w:rPr>
                <w:rStyle w:val="Hyperlink"/>
              </w:rPr>
              <w:t>Modelleerpatronen</w:t>
            </w:r>
            <w:r w:rsidR="00C756AB">
              <w:rPr>
                <w:webHidden/>
              </w:rPr>
              <w:tab/>
            </w:r>
            <w:r w:rsidR="00C756AB">
              <w:rPr>
                <w:webHidden/>
              </w:rPr>
              <w:fldChar w:fldCharType="begin"/>
            </w:r>
            <w:r w:rsidR="00C756AB">
              <w:rPr>
                <w:webHidden/>
              </w:rPr>
              <w:instrText xml:space="preserve"> PAGEREF _Toc57887204 \h </w:instrText>
            </w:r>
            <w:r w:rsidR="00C756AB">
              <w:rPr>
                <w:webHidden/>
              </w:rPr>
            </w:r>
            <w:r w:rsidR="00C756AB">
              <w:rPr>
                <w:webHidden/>
              </w:rPr>
              <w:fldChar w:fldCharType="separate"/>
            </w:r>
            <w:r w:rsidR="008F7523">
              <w:rPr>
                <w:webHidden/>
              </w:rPr>
              <w:t>11</w:t>
            </w:r>
            <w:r w:rsidR="00C756AB">
              <w:rPr>
                <w:webHidden/>
              </w:rPr>
              <w:fldChar w:fldCharType="end"/>
            </w:r>
          </w:hyperlink>
        </w:p>
        <w:p w14:paraId="6B59220C" w14:textId="754869B0" w:rsidR="00C756AB" w:rsidRDefault="000E68BE">
          <w:pPr>
            <w:pStyle w:val="Inhopg2"/>
            <w:rPr>
              <w:rFonts w:asciiTheme="minorHAnsi" w:eastAsiaTheme="minorEastAsia" w:hAnsiTheme="minorHAnsi" w:cstheme="minorBidi"/>
            </w:rPr>
          </w:pPr>
          <w:hyperlink w:anchor="_Toc57887205" w:history="1">
            <w:r w:rsidR="00C756AB" w:rsidRPr="00722367">
              <w:rPr>
                <w:rStyle w:val="Hyperlink"/>
              </w:rPr>
              <w:t>5.1</w:t>
            </w:r>
            <w:r w:rsidR="00C756AB">
              <w:rPr>
                <w:rFonts w:asciiTheme="minorHAnsi" w:eastAsiaTheme="minorEastAsia" w:hAnsiTheme="minorHAnsi" w:cstheme="minorBidi"/>
              </w:rPr>
              <w:tab/>
            </w:r>
            <w:r w:rsidR="00C756AB" w:rsidRPr="00722367">
              <w:rPr>
                <w:rStyle w:val="Hyperlink"/>
              </w:rPr>
              <w:t>Soort fysieke object</w:t>
            </w:r>
            <w:r w:rsidR="00C756AB">
              <w:rPr>
                <w:webHidden/>
              </w:rPr>
              <w:tab/>
            </w:r>
            <w:r w:rsidR="00C756AB">
              <w:rPr>
                <w:webHidden/>
              </w:rPr>
              <w:fldChar w:fldCharType="begin"/>
            </w:r>
            <w:r w:rsidR="00C756AB">
              <w:rPr>
                <w:webHidden/>
              </w:rPr>
              <w:instrText xml:space="preserve"> PAGEREF _Toc57887205 \h </w:instrText>
            </w:r>
            <w:r w:rsidR="00C756AB">
              <w:rPr>
                <w:webHidden/>
              </w:rPr>
            </w:r>
            <w:r w:rsidR="00C756AB">
              <w:rPr>
                <w:webHidden/>
              </w:rPr>
              <w:fldChar w:fldCharType="separate"/>
            </w:r>
            <w:r w:rsidR="008F7523">
              <w:rPr>
                <w:webHidden/>
              </w:rPr>
              <w:t>11</w:t>
            </w:r>
            <w:r w:rsidR="00C756AB">
              <w:rPr>
                <w:webHidden/>
              </w:rPr>
              <w:fldChar w:fldCharType="end"/>
            </w:r>
          </w:hyperlink>
        </w:p>
        <w:p w14:paraId="557C24EA" w14:textId="339DA0CA" w:rsidR="00C756AB" w:rsidRDefault="000E68BE">
          <w:pPr>
            <w:pStyle w:val="Inhopg2"/>
            <w:rPr>
              <w:rFonts w:asciiTheme="minorHAnsi" w:eastAsiaTheme="minorEastAsia" w:hAnsiTheme="minorHAnsi" w:cstheme="minorBidi"/>
            </w:rPr>
          </w:pPr>
          <w:hyperlink w:anchor="_Toc57887206" w:history="1">
            <w:r w:rsidR="00C756AB" w:rsidRPr="00722367">
              <w:rPr>
                <w:rStyle w:val="Hyperlink"/>
              </w:rPr>
              <w:t>5.2</w:t>
            </w:r>
            <w:r w:rsidR="00C756AB">
              <w:rPr>
                <w:rFonts w:asciiTheme="minorHAnsi" w:eastAsiaTheme="minorEastAsia" w:hAnsiTheme="minorHAnsi" w:cstheme="minorBidi"/>
              </w:rPr>
              <w:tab/>
            </w:r>
            <w:r w:rsidR="00C756AB" w:rsidRPr="00722367">
              <w:rPr>
                <w:rStyle w:val="Hyperlink"/>
              </w:rPr>
              <w:t>Functioneel versus technisch</w:t>
            </w:r>
            <w:r w:rsidR="00C756AB">
              <w:rPr>
                <w:webHidden/>
              </w:rPr>
              <w:tab/>
            </w:r>
            <w:r w:rsidR="00C756AB">
              <w:rPr>
                <w:webHidden/>
              </w:rPr>
              <w:fldChar w:fldCharType="begin"/>
            </w:r>
            <w:r w:rsidR="00C756AB">
              <w:rPr>
                <w:webHidden/>
              </w:rPr>
              <w:instrText xml:space="preserve"> PAGEREF _Toc57887206 \h </w:instrText>
            </w:r>
            <w:r w:rsidR="00C756AB">
              <w:rPr>
                <w:webHidden/>
              </w:rPr>
            </w:r>
            <w:r w:rsidR="00C756AB">
              <w:rPr>
                <w:webHidden/>
              </w:rPr>
              <w:fldChar w:fldCharType="separate"/>
            </w:r>
            <w:r w:rsidR="008F7523">
              <w:rPr>
                <w:webHidden/>
              </w:rPr>
              <w:t>12</w:t>
            </w:r>
            <w:r w:rsidR="00C756AB">
              <w:rPr>
                <w:webHidden/>
              </w:rPr>
              <w:fldChar w:fldCharType="end"/>
            </w:r>
          </w:hyperlink>
        </w:p>
        <w:p w14:paraId="16A0F6E8" w14:textId="230BE41C" w:rsidR="00C756AB" w:rsidRDefault="000E68BE">
          <w:pPr>
            <w:pStyle w:val="Inhopg2"/>
            <w:rPr>
              <w:rFonts w:asciiTheme="minorHAnsi" w:eastAsiaTheme="minorEastAsia" w:hAnsiTheme="minorHAnsi" w:cstheme="minorBidi"/>
            </w:rPr>
          </w:pPr>
          <w:hyperlink w:anchor="_Toc57887207" w:history="1">
            <w:r w:rsidR="00C756AB" w:rsidRPr="00722367">
              <w:rPr>
                <w:rStyle w:val="Hyperlink"/>
              </w:rPr>
              <w:t>5.3</w:t>
            </w:r>
            <w:r w:rsidR="00C756AB">
              <w:rPr>
                <w:rFonts w:asciiTheme="minorHAnsi" w:eastAsiaTheme="minorEastAsia" w:hAnsiTheme="minorHAnsi" w:cstheme="minorBidi"/>
              </w:rPr>
              <w:tab/>
            </w:r>
            <w:r w:rsidR="00C756AB" w:rsidRPr="00722367">
              <w:rPr>
                <w:rStyle w:val="Hyperlink"/>
              </w:rPr>
              <w:t>Levenscyclus</w:t>
            </w:r>
            <w:r w:rsidR="00C756AB">
              <w:rPr>
                <w:webHidden/>
              </w:rPr>
              <w:tab/>
            </w:r>
            <w:r w:rsidR="00C756AB">
              <w:rPr>
                <w:webHidden/>
              </w:rPr>
              <w:fldChar w:fldCharType="begin"/>
            </w:r>
            <w:r w:rsidR="00C756AB">
              <w:rPr>
                <w:webHidden/>
              </w:rPr>
              <w:instrText xml:space="preserve"> PAGEREF _Toc57887207 \h </w:instrText>
            </w:r>
            <w:r w:rsidR="00C756AB">
              <w:rPr>
                <w:webHidden/>
              </w:rPr>
            </w:r>
            <w:r w:rsidR="00C756AB">
              <w:rPr>
                <w:webHidden/>
              </w:rPr>
              <w:fldChar w:fldCharType="separate"/>
            </w:r>
            <w:r w:rsidR="008F7523">
              <w:rPr>
                <w:webHidden/>
              </w:rPr>
              <w:t>14</w:t>
            </w:r>
            <w:r w:rsidR="00C756AB">
              <w:rPr>
                <w:webHidden/>
              </w:rPr>
              <w:fldChar w:fldCharType="end"/>
            </w:r>
          </w:hyperlink>
        </w:p>
        <w:p w14:paraId="382CEA37" w14:textId="5CCB0620" w:rsidR="00C756AB" w:rsidRDefault="000E68BE">
          <w:pPr>
            <w:pStyle w:val="Inhopg2"/>
            <w:rPr>
              <w:rFonts w:asciiTheme="minorHAnsi" w:eastAsiaTheme="minorEastAsia" w:hAnsiTheme="minorHAnsi" w:cstheme="minorBidi"/>
            </w:rPr>
          </w:pPr>
          <w:hyperlink w:anchor="_Toc57887208" w:history="1">
            <w:r w:rsidR="00C756AB" w:rsidRPr="00722367">
              <w:rPr>
                <w:rStyle w:val="Hyperlink"/>
              </w:rPr>
              <w:t>5.4</w:t>
            </w:r>
            <w:r w:rsidR="00C756AB">
              <w:rPr>
                <w:rFonts w:asciiTheme="minorHAnsi" w:eastAsiaTheme="minorEastAsia" w:hAnsiTheme="minorHAnsi" w:cstheme="minorBidi"/>
              </w:rPr>
              <w:tab/>
            </w:r>
            <w:r w:rsidR="00C756AB" w:rsidRPr="00722367">
              <w:rPr>
                <w:rStyle w:val="Hyperlink"/>
              </w:rPr>
              <w:t>Combinatie van de drie dimensies</w:t>
            </w:r>
            <w:r w:rsidR="00C756AB">
              <w:rPr>
                <w:webHidden/>
              </w:rPr>
              <w:tab/>
            </w:r>
            <w:r w:rsidR="00C756AB">
              <w:rPr>
                <w:webHidden/>
              </w:rPr>
              <w:fldChar w:fldCharType="begin"/>
            </w:r>
            <w:r w:rsidR="00C756AB">
              <w:rPr>
                <w:webHidden/>
              </w:rPr>
              <w:instrText xml:space="preserve"> PAGEREF _Toc57887208 \h </w:instrText>
            </w:r>
            <w:r w:rsidR="00C756AB">
              <w:rPr>
                <w:webHidden/>
              </w:rPr>
            </w:r>
            <w:r w:rsidR="00C756AB">
              <w:rPr>
                <w:webHidden/>
              </w:rPr>
              <w:fldChar w:fldCharType="separate"/>
            </w:r>
            <w:r w:rsidR="008F7523">
              <w:rPr>
                <w:webHidden/>
              </w:rPr>
              <w:t>14</w:t>
            </w:r>
            <w:r w:rsidR="00C756AB">
              <w:rPr>
                <w:webHidden/>
              </w:rPr>
              <w:fldChar w:fldCharType="end"/>
            </w:r>
          </w:hyperlink>
        </w:p>
        <w:p w14:paraId="2E2201D8" w14:textId="4BE61F58" w:rsidR="00C756AB" w:rsidRDefault="000E68BE">
          <w:pPr>
            <w:pStyle w:val="Inhopg2"/>
            <w:rPr>
              <w:rFonts w:asciiTheme="minorHAnsi" w:eastAsiaTheme="minorEastAsia" w:hAnsiTheme="minorHAnsi" w:cstheme="minorBidi"/>
            </w:rPr>
          </w:pPr>
          <w:hyperlink w:anchor="_Toc57887209" w:history="1">
            <w:r w:rsidR="00C756AB" w:rsidRPr="00722367">
              <w:rPr>
                <w:rStyle w:val="Hyperlink"/>
              </w:rPr>
              <w:t>5.5</w:t>
            </w:r>
            <w:r w:rsidR="00C756AB">
              <w:rPr>
                <w:rFonts w:asciiTheme="minorHAnsi" w:eastAsiaTheme="minorEastAsia" w:hAnsiTheme="minorHAnsi" w:cstheme="minorBidi"/>
              </w:rPr>
              <w:tab/>
            </w:r>
            <w:r w:rsidR="00C756AB" w:rsidRPr="00722367">
              <w:rPr>
                <w:rStyle w:val="Hyperlink"/>
              </w:rPr>
              <w:t>Interakties op raakvlakken</w:t>
            </w:r>
            <w:r w:rsidR="00C756AB">
              <w:rPr>
                <w:webHidden/>
              </w:rPr>
              <w:tab/>
            </w:r>
            <w:r w:rsidR="00C756AB">
              <w:rPr>
                <w:webHidden/>
              </w:rPr>
              <w:fldChar w:fldCharType="begin"/>
            </w:r>
            <w:r w:rsidR="00C756AB">
              <w:rPr>
                <w:webHidden/>
              </w:rPr>
              <w:instrText xml:space="preserve"> PAGEREF _Toc57887209 \h </w:instrText>
            </w:r>
            <w:r w:rsidR="00C756AB">
              <w:rPr>
                <w:webHidden/>
              </w:rPr>
            </w:r>
            <w:r w:rsidR="00C756AB">
              <w:rPr>
                <w:webHidden/>
              </w:rPr>
              <w:fldChar w:fldCharType="separate"/>
            </w:r>
            <w:r w:rsidR="008F7523">
              <w:rPr>
                <w:webHidden/>
              </w:rPr>
              <w:t>16</w:t>
            </w:r>
            <w:r w:rsidR="00C756AB">
              <w:rPr>
                <w:webHidden/>
              </w:rPr>
              <w:fldChar w:fldCharType="end"/>
            </w:r>
          </w:hyperlink>
        </w:p>
        <w:p w14:paraId="69AD8858" w14:textId="705FDDA9" w:rsidR="00C756AB" w:rsidRDefault="000E68BE">
          <w:pPr>
            <w:pStyle w:val="Inhopg2"/>
            <w:rPr>
              <w:rFonts w:asciiTheme="minorHAnsi" w:eastAsiaTheme="minorEastAsia" w:hAnsiTheme="minorHAnsi" w:cstheme="minorBidi"/>
            </w:rPr>
          </w:pPr>
          <w:hyperlink w:anchor="_Toc57887210" w:history="1">
            <w:r w:rsidR="00C756AB" w:rsidRPr="00722367">
              <w:rPr>
                <w:rStyle w:val="Hyperlink"/>
              </w:rPr>
              <w:t>5.6</w:t>
            </w:r>
            <w:r w:rsidR="00C756AB">
              <w:rPr>
                <w:rFonts w:asciiTheme="minorHAnsi" w:eastAsiaTheme="minorEastAsia" w:hAnsiTheme="minorHAnsi" w:cstheme="minorBidi"/>
              </w:rPr>
              <w:tab/>
            </w:r>
            <w:r w:rsidR="00C756AB" w:rsidRPr="00722367">
              <w:rPr>
                <w:rStyle w:val="Hyperlink"/>
              </w:rPr>
              <w:t>Impliciete groeperingen zonder individuen</w:t>
            </w:r>
            <w:r w:rsidR="00C756AB">
              <w:rPr>
                <w:webHidden/>
              </w:rPr>
              <w:tab/>
            </w:r>
            <w:r w:rsidR="00C756AB">
              <w:rPr>
                <w:webHidden/>
              </w:rPr>
              <w:fldChar w:fldCharType="begin"/>
            </w:r>
            <w:r w:rsidR="00C756AB">
              <w:rPr>
                <w:webHidden/>
              </w:rPr>
              <w:instrText xml:space="preserve"> PAGEREF _Toc57887210 \h </w:instrText>
            </w:r>
            <w:r w:rsidR="00C756AB">
              <w:rPr>
                <w:webHidden/>
              </w:rPr>
            </w:r>
            <w:r w:rsidR="00C756AB">
              <w:rPr>
                <w:webHidden/>
              </w:rPr>
              <w:fldChar w:fldCharType="separate"/>
            </w:r>
            <w:r w:rsidR="008F7523">
              <w:rPr>
                <w:webHidden/>
              </w:rPr>
              <w:t>17</w:t>
            </w:r>
            <w:r w:rsidR="00C756AB">
              <w:rPr>
                <w:webHidden/>
              </w:rPr>
              <w:fldChar w:fldCharType="end"/>
            </w:r>
          </w:hyperlink>
        </w:p>
        <w:p w14:paraId="41547FBF" w14:textId="0931D4FA" w:rsidR="00C756AB" w:rsidRDefault="000E68BE">
          <w:pPr>
            <w:pStyle w:val="Inhopg2"/>
            <w:rPr>
              <w:rFonts w:asciiTheme="minorHAnsi" w:eastAsiaTheme="minorEastAsia" w:hAnsiTheme="minorHAnsi" w:cstheme="minorBidi"/>
            </w:rPr>
          </w:pPr>
          <w:hyperlink w:anchor="_Toc57887211" w:history="1">
            <w:r w:rsidR="00C756AB" w:rsidRPr="00722367">
              <w:rPr>
                <w:rStyle w:val="Hyperlink"/>
              </w:rPr>
              <w:t>5.7</w:t>
            </w:r>
            <w:r w:rsidR="00C756AB">
              <w:rPr>
                <w:rFonts w:asciiTheme="minorHAnsi" w:eastAsiaTheme="minorEastAsia" w:hAnsiTheme="minorHAnsi" w:cstheme="minorBidi"/>
              </w:rPr>
              <w:tab/>
            </w:r>
            <w:r w:rsidR="00C756AB" w:rsidRPr="00722367">
              <w:rPr>
                <w:rStyle w:val="Hyperlink"/>
              </w:rPr>
              <w:t>Geometrie</w:t>
            </w:r>
            <w:r w:rsidR="00C756AB">
              <w:rPr>
                <w:webHidden/>
              </w:rPr>
              <w:tab/>
            </w:r>
            <w:r w:rsidR="00C756AB">
              <w:rPr>
                <w:webHidden/>
              </w:rPr>
              <w:fldChar w:fldCharType="begin"/>
            </w:r>
            <w:r w:rsidR="00C756AB">
              <w:rPr>
                <w:webHidden/>
              </w:rPr>
              <w:instrText xml:space="preserve"> PAGEREF _Toc57887211 \h </w:instrText>
            </w:r>
            <w:r w:rsidR="00C756AB">
              <w:rPr>
                <w:webHidden/>
              </w:rPr>
            </w:r>
            <w:r w:rsidR="00C756AB">
              <w:rPr>
                <w:webHidden/>
              </w:rPr>
              <w:fldChar w:fldCharType="separate"/>
            </w:r>
            <w:r w:rsidR="008F7523">
              <w:rPr>
                <w:webHidden/>
              </w:rPr>
              <w:t>18</w:t>
            </w:r>
            <w:r w:rsidR="00C756AB">
              <w:rPr>
                <w:webHidden/>
              </w:rPr>
              <w:fldChar w:fldCharType="end"/>
            </w:r>
          </w:hyperlink>
        </w:p>
        <w:p w14:paraId="61B58BD1" w14:textId="1ACF5B31" w:rsidR="00C756AB" w:rsidRDefault="000E68BE">
          <w:pPr>
            <w:pStyle w:val="Inhopg2"/>
            <w:rPr>
              <w:rFonts w:asciiTheme="minorHAnsi" w:eastAsiaTheme="minorEastAsia" w:hAnsiTheme="minorHAnsi" w:cstheme="minorBidi"/>
            </w:rPr>
          </w:pPr>
          <w:hyperlink w:anchor="_Toc57887212" w:history="1">
            <w:r w:rsidR="00C756AB" w:rsidRPr="00722367">
              <w:rPr>
                <w:rStyle w:val="Hyperlink"/>
              </w:rPr>
              <w:t>5.8</w:t>
            </w:r>
            <w:r w:rsidR="00C756AB">
              <w:rPr>
                <w:rFonts w:asciiTheme="minorHAnsi" w:eastAsiaTheme="minorEastAsia" w:hAnsiTheme="minorHAnsi" w:cstheme="minorBidi"/>
              </w:rPr>
              <w:tab/>
            </w:r>
            <w:r w:rsidR="00C756AB" w:rsidRPr="00722367">
              <w:rPr>
                <w:rStyle w:val="Hyperlink"/>
              </w:rPr>
              <w:t>Tijd</w:t>
            </w:r>
            <w:r w:rsidR="00C756AB">
              <w:rPr>
                <w:webHidden/>
              </w:rPr>
              <w:tab/>
            </w:r>
            <w:r w:rsidR="00C756AB">
              <w:rPr>
                <w:webHidden/>
              </w:rPr>
              <w:fldChar w:fldCharType="begin"/>
            </w:r>
            <w:r w:rsidR="00C756AB">
              <w:rPr>
                <w:webHidden/>
              </w:rPr>
              <w:instrText xml:space="preserve"> PAGEREF _Toc57887212 \h </w:instrText>
            </w:r>
            <w:r w:rsidR="00C756AB">
              <w:rPr>
                <w:webHidden/>
              </w:rPr>
            </w:r>
            <w:r w:rsidR="00C756AB">
              <w:rPr>
                <w:webHidden/>
              </w:rPr>
              <w:fldChar w:fldCharType="separate"/>
            </w:r>
            <w:r w:rsidR="008F7523">
              <w:rPr>
                <w:webHidden/>
              </w:rPr>
              <w:t>18</w:t>
            </w:r>
            <w:r w:rsidR="00C756AB">
              <w:rPr>
                <w:webHidden/>
              </w:rPr>
              <w:fldChar w:fldCharType="end"/>
            </w:r>
          </w:hyperlink>
        </w:p>
        <w:p w14:paraId="0CC1AB11" w14:textId="7426FA24" w:rsidR="00C756AB" w:rsidRDefault="000E68BE">
          <w:pPr>
            <w:pStyle w:val="Inhopg2"/>
            <w:rPr>
              <w:rFonts w:asciiTheme="minorHAnsi" w:eastAsiaTheme="minorEastAsia" w:hAnsiTheme="minorHAnsi" w:cstheme="minorBidi"/>
            </w:rPr>
          </w:pPr>
          <w:hyperlink w:anchor="_Toc57887213" w:history="1">
            <w:r w:rsidR="00C756AB" w:rsidRPr="00722367">
              <w:rPr>
                <w:rStyle w:val="Hyperlink"/>
              </w:rPr>
              <w:t>5.9</w:t>
            </w:r>
            <w:r w:rsidR="00C756AB">
              <w:rPr>
                <w:rFonts w:asciiTheme="minorHAnsi" w:eastAsiaTheme="minorEastAsia" w:hAnsiTheme="minorHAnsi" w:cstheme="minorBidi"/>
              </w:rPr>
              <w:tab/>
            </w:r>
            <w:r w:rsidR="00C756AB" w:rsidRPr="00722367">
              <w:rPr>
                <w:rStyle w:val="Hyperlink"/>
              </w:rPr>
              <w:t>Materie</w:t>
            </w:r>
            <w:r w:rsidR="00C756AB">
              <w:rPr>
                <w:webHidden/>
              </w:rPr>
              <w:tab/>
            </w:r>
            <w:r w:rsidR="00C756AB">
              <w:rPr>
                <w:webHidden/>
              </w:rPr>
              <w:fldChar w:fldCharType="begin"/>
            </w:r>
            <w:r w:rsidR="00C756AB">
              <w:rPr>
                <w:webHidden/>
              </w:rPr>
              <w:instrText xml:space="preserve"> PAGEREF _Toc57887213 \h </w:instrText>
            </w:r>
            <w:r w:rsidR="00C756AB">
              <w:rPr>
                <w:webHidden/>
              </w:rPr>
            </w:r>
            <w:r w:rsidR="00C756AB">
              <w:rPr>
                <w:webHidden/>
              </w:rPr>
              <w:fldChar w:fldCharType="separate"/>
            </w:r>
            <w:r w:rsidR="008F7523">
              <w:rPr>
                <w:webHidden/>
              </w:rPr>
              <w:t>18</w:t>
            </w:r>
            <w:r w:rsidR="00C756AB">
              <w:rPr>
                <w:webHidden/>
              </w:rPr>
              <w:fldChar w:fldCharType="end"/>
            </w:r>
          </w:hyperlink>
        </w:p>
        <w:p w14:paraId="7CCC725B" w14:textId="2A807BE0" w:rsidR="00C756AB" w:rsidRDefault="000E68BE">
          <w:pPr>
            <w:pStyle w:val="Inhopg1"/>
            <w:rPr>
              <w:rFonts w:asciiTheme="minorHAnsi" w:eastAsiaTheme="minorEastAsia" w:hAnsiTheme="minorHAnsi" w:cstheme="minorBidi"/>
              <w:b w:val="0"/>
            </w:rPr>
          </w:pPr>
          <w:hyperlink w:anchor="_Toc57887214" w:history="1">
            <w:r w:rsidR="00C756AB" w:rsidRPr="00722367">
              <w:rPr>
                <w:rStyle w:val="Hyperlink"/>
              </w:rPr>
              <w:t>6</w:t>
            </w:r>
            <w:r w:rsidR="00C756AB">
              <w:rPr>
                <w:rFonts w:asciiTheme="minorHAnsi" w:eastAsiaTheme="minorEastAsia" w:hAnsiTheme="minorHAnsi" w:cstheme="minorBidi"/>
                <w:b w:val="0"/>
              </w:rPr>
              <w:tab/>
            </w:r>
            <w:r w:rsidR="00C756AB" w:rsidRPr="00722367">
              <w:rPr>
                <w:rStyle w:val="Hyperlink"/>
              </w:rPr>
              <w:t>Toepassing bij ontologieën en gegevensverzamelingen</w:t>
            </w:r>
            <w:r w:rsidR="00C756AB">
              <w:rPr>
                <w:webHidden/>
              </w:rPr>
              <w:tab/>
            </w:r>
            <w:r w:rsidR="00C756AB">
              <w:rPr>
                <w:webHidden/>
              </w:rPr>
              <w:fldChar w:fldCharType="begin"/>
            </w:r>
            <w:r w:rsidR="00C756AB">
              <w:rPr>
                <w:webHidden/>
              </w:rPr>
              <w:instrText xml:space="preserve"> PAGEREF _Toc57887214 \h </w:instrText>
            </w:r>
            <w:r w:rsidR="00C756AB">
              <w:rPr>
                <w:webHidden/>
              </w:rPr>
            </w:r>
            <w:r w:rsidR="00C756AB">
              <w:rPr>
                <w:webHidden/>
              </w:rPr>
              <w:fldChar w:fldCharType="separate"/>
            </w:r>
            <w:r w:rsidR="008F7523">
              <w:rPr>
                <w:webHidden/>
              </w:rPr>
              <w:t>19</w:t>
            </w:r>
            <w:r w:rsidR="00C756AB">
              <w:rPr>
                <w:webHidden/>
              </w:rPr>
              <w:fldChar w:fldCharType="end"/>
            </w:r>
          </w:hyperlink>
        </w:p>
        <w:p w14:paraId="4A4BFC54" w14:textId="58C95819" w:rsidR="00C756AB" w:rsidRDefault="000E68BE">
          <w:pPr>
            <w:pStyle w:val="Inhopg1"/>
            <w:rPr>
              <w:rFonts w:asciiTheme="minorHAnsi" w:eastAsiaTheme="minorEastAsia" w:hAnsiTheme="minorHAnsi" w:cstheme="minorBidi"/>
              <w:b w:val="0"/>
            </w:rPr>
          </w:pPr>
          <w:hyperlink w:anchor="_Toc57887215" w:history="1">
            <w:r w:rsidR="00C756AB" w:rsidRPr="00722367">
              <w:rPr>
                <w:rStyle w:val="Hyperlink"/>
              </w:rPr>
              <w:t>7</w:t>
            </w:r>
            <w:r w:rsidR="00C756AB">
              <w:rPr>
                <w:rFonts w:asciiTheme="minorHAnsi" w:eastAsiaTheme="minorEastAsia" w:hAnsiTheme="minorHAnsi" w:cstheme="minorBidi"/>
                <w:b w:val="0"/>
              </w:rPr>
              <w:tab/>
            </w:r>
            <w:r w:rsidR="00C756AB" w:rsidRPr="00722367">
              <w:rPr>
                <w:rStyle w:val="Hyperlink"/>
              </w:rPr>
              <w:t>Relatie met andere standaarden</w:t>
            </w:r>
            <w:r w:rsidR="00C756AB">
              <w:rPr>
                <w:webHidden/>
              </w:rPr>
              <w:tab/>
            </w:r>
            <w:r w:rsidR="00C756AB">
              <w:rPr>
                <w:webHidden/>
              </w:rPr>
              <w:fldChar w:fldCharType="begin"/>
            </w:r>
            <w:r w:rsidR="00C756AB">
              <w:rPr>
                <w:webHidden/>
              </w:rPr>
              <w:instrText xml:space="preserve"> PAGEREF _Toc57887215 \h </w:instrText>
            </w:r>
            <w:r w:rsidR="00C756AB">
              <w:rPr>
                <w:webHidden/>
              </w:rPr>
            </w:r>
            <w:r w:rsidR="00C756AB">
              <w:rPr>
                <w:webHidden/>
              </w:rPr>
              <w:fldChar w:fldCharType="separate"/>
            </w:r>
            <w:r w:rsidR="008F7523">
              <w:rPr>
                <w:webHidden/>
              </w:rPr>
              <w:t>23</w:t>
            </w:r>
            <w:r w:rsidR="00C756AB">
              <w:rPr>
                <w:webHidden/>
              </w:rPr>
              <w:fldChar w:fldCharType="end"/>
            </w:r>
          </w:hyperlink>
        </w:p>
        <w:p w14:paraId="601BF250" w14:textId="6C0ED14F" w:rsidR="00C756AB" w:rsidRDefault="000E68BE">
          <w:pPr>
            <w:pStyle w:val="Inhopg2"/>
            <w:rPr>
              <w:rFonts w:asciiTheme="minorHAnsi" w:eastAsiaTheme="minorEastAsia" w:hAnsiTheme="minorHAnsi" w:cstheme="minorBidi"/>
            </w:rPr>
          </w:pPr>
          <w:hyperlink w:anchor="_Toc57887216" w:history="1">
            <w:r w:rsidR="00C756AB" w:rsidRPr="00722367">
              <w:rPr>
                <w:rStyle w:val="Hyperlink"/>
              </w:rPr>
              <w:t>7.1</w:t>
            </w:r>
            <w:r w:rsidR="00C756AB">
              <w:rPr>
                <w:rFonts w:asciiTheme="minorHAnsi" w:eastAsiaTheme="minorEastAsia" w:hAnsiTheme="minorHAnsi" w:cstheme="minorBidi"/>
              </w:rPr>
              <w:tab/>
            </w:r>
            <w:r w:rsidR="00C756AB" w:rsidRPr="00722367">
              <w:rPr>
                <w:rStyle w:val="Hyperlink"/>
              </w:rPr>
              <w:t>NEN2767</w:t>
            </w:r>
            <w:r w:rsidR="00C756AB">
              <w:rPr>
                <w:webHidden/>
              </w:rPr>
              <w:tab/>
            </w:r>
            <w:r w:rsidR="00C756AB">
              <w:rPr>
                <w:webHidden/>
              </w:rPr>
              <w:fldChar w:fldCharType="begin"/>
            </w:r>
            <w:r w:rsidR="00C756AB">
              <w:rPr>
                <w:webHidden/>
              </w:rPr>
              <w:instrText xml:space="preserve"> PAGEREF _Toc57887216 \h </w:instrText>
            </w:r>
            <w:r w:rsidR="00C756AB">
              <w:rPr>
                <w:webHidden/>
              </w:rPr>
            </w:r>
            <w:r w:rsidR="00C756AB">
              <w:rPr>
                <w:webHidden/>
              </w:rPr>
              <w:fldChar w:fldCharType="separate"/>
            </w:r>
            <w:r w:rsidR="008F7523">
              <w:rPr>
                <w:webHidden/>
              </w:rPr>
              <w:t>23</w:t>
            </w:r>
            <w:r w:rsidR="00C756AB">
              <w:rPr>
                <w:webHidden/>
              </w:rPr>
              <w:fldChar w:fldCharType="end"/>
            </w:r>
          </w:hyperlink>
        </w:p>
        <w:p w14:paraId="2B2BD210" w14:textId="55C39676" w:rsidR="00C756AB" w:rsidRDefault="000E68BE">
          <w:pPr>
            <w:pStyle w:val="Inhopg2"/>
            <w:rPr>
              <w:rFonts w:asciiTheme="minorHAnsi" w:eastAsiaTheme="minorEastAsia" w:hAnsiTheme="minorHAnsi" w:cstheme="minorBidi"/>
            </w:rPr>
          </w:pPr>
          <w:hyperlink w:anchor="_Toc57887217" w:history="1">
            <w:r w:rsidR="00C756AB" w:rsidRPr="00722367">
              <w:rPr>
                <w:rStyle w:val="Hyperlink"/>
                <w:lang w:val="en-US"/>
              </w:rPr>
              <w:t>7.2</w:t>
            </w:r>
            <w:r w:rsidR="00C756AB">
              <w:rPr>
                <w:rFonts w:asciiTheme="minorHAnsi" w:eastAsiaTheme="minorEastAsia" w:hAnsiTheme="minorHAnsi" w:cstheme="minorBidi"/>
              </w:rPr>
              <w:tab/>
            </w:r>
            <w:r w:rsidR="00C756AB" w:rsidRPr="00722367">
              <w:rPr>
                <w:rStyle w:val="Hyperlink"/>
                <w:lang w:val="en-US"/>
              </w:rPr>
              <w:t>CBNL: http://viewer.cbnl.org/</w:t>
            </w:r>
            <w:r w:rsidR="00C756AB">
              <w:rPr>
                <w:webHidden/>
              </w:rPr>
              <w:tab/>
            </w:r>
            <w:r w:rsidR="00C756AB">
              <w:rPr>
                <w:webHidden/>
              </w:rPr>
              <w:fldChar w:fldCharType="begin"/>
            </w:r>
            <w:r w:rsidR="00C756AB">
              <w:rPr>
                <w:webHidden/>
              </w:rPr>
              <w:instrText xml:space="preserve"> PAGEREF _Toc57887217 \h </w:instrText>
            </w:r>
            <w:r w:rsidR="00C756AB">
              <w:rPr>
                <w:webHidden/>
              </w:rPr>
            </w:r>
            <w:r w:rsidR="00C756AB">
              <w:rPr>
                <w:webHidden/>
              </w:rPr>
              <w:fldChar w:fldCharType="separate"/>
            </w:r>
            <w:r w:rsidR="008F7523">
              <w:rPr>
                <w:webHidden/>
              </w:rPr>
              <w:t>24</w:t>
            </w:r>
            <w:r w:rsidR="00C756AB">
              <w:rPr>
                <w:webHidden/>
              </w:rPr>
              <w:fldChar w:fldCharType="end"/>
            </w:r>
          </w:hyperlink>
        </w:p>
        <w:p w14:paraId="4B2671F9" w14:textId="23AFC013" w:rsidR="00C756AB" w:rsidRDefault="000E68BE">
          <w:pPr>
            <w:pStyle w:val="Inhopg2"/>
            <w:rPr>
              <w:rFonts w:asciiTheme="minorHAnsi" w:eastAsiaTheme="minorEastAsia" w:hAnsiTheme="minorHAnsi" w:cstheme="minorBidi"/>
            </w:rPr>
          </w:pPr>
          <w:hyperlink w:anchor="_Toc57887218" w:history="1">
            <w:r w:rsidR="00C756AB" w:rsidRPr="00722367">
              <w:rPr>
                <w:rStyle w:val="Hyperlink"/>
                <w:lang w:val="en-US"/>
              </w:rPr>
              <w:t>7.3</w:t>
            </w:r>
            <w:r w:rsidR="00C756AB">
              <w:rPr>
                <w:rFonts w:asciiTheme="minorHAnsi" w:eastAsiaTheme="minorEastAsia" w:hAnsiTheme="minorHAnsi" w:cstheme="minorBidi"/>
              </w:rPr>
              <w:tab/>
            </w:r>
            <w:r w:rsidR="00C756AB" w:rsidRPr="00722367">
              <w:rPr>
                <w:rStyle w:val="Hyperlink"/>
                <w:lang w:val="en-US"/>
              </w:rPr>
              <w:t>RWS Thesaurus: https://rws.begrippenxl.nl/nl/</w:t>
            </w:r>
            <w:r w:rsidR="00C756AB">
              <w:rPr>
                <w:webHidden/>
              </w:rPr>
              <w:tab/>
            </w:r>
            <w:r w:rsidR="00C756AB">
              <w:rPr>
                <w:webHidden/>
              </w:rPr>
              <w:fldChar w:fldCharType="begin"/>
            </w:r>
            <w:r w:rsidR="00C756AB">
              <w:rPr>
                <w:webHidden/>
              </w:rPr>
              <w:instrText xml:space="preserve"> PAGEREF _Toc57887218 \h </w:instrText>
            </w:r>
            <w:r w:rsidR="00C756AB">
              <w:rPr>
                <w:webHidden/>
              </w:rPr>
            </w:r>
            <w:r w:rsidR="00C756AB">
              <w:rPr>
                <w:webHidden/>
              </w:rPr>
              <w:fldChar w:fldCharType="separate"/>
            </w:r>
            <w:r w:rsidR="008F7523">
              <w:rPr>
                <w:webHidden/>
              </w:rPr>
              <w:t>24</w:t>
            </w:r>
            <w:r w:rsidR="00C756AB">
              <w:rPr>
                <w:webHidden/>
              </w:rPr>
              <w:fldChar w:fldCharType="end"/>
            </w:r>
          </w:hyperlink>
        </w:p>
        <w:p w14:paraId="1CEF4636" w14:textId="474C341F" w:rsidR="00C756AB" w:rsidRDefault="000E68BE">
          <w:pPr>
            <w:pStyle w:val="Inhopg2"/>
            <w:rPr>
              <w:rFonts w:asciiTheme="minorHAnsi" w:eastAsiaTheme="minorEastAsia" w:hAnsiTheme="minorHAnsi" w:cstheme="minorBidi"/>
            </w:rPr>
          </w:pPr>
          <w:hyperlink w:anchor="_Toc57887219" w:history="1">
            <w:r w:rsidR="00C756AB" w:rsidRPr="00722367">
              <w:rPr>
                <w:rStyle w:val="Hyperlink"/>
              </w:rPr>
              <w:t>7.4</w:t>
            </w:r>
            <w:r w:rsidR="00C756AB">
              <w:rPr>
                <w:rFonts w:asciiTheme="minorHAnsi" w:eastAsiaTheme="minorEastAsia" w:hAnsiTheme="minorHAnsi" w:cstheme="minorBidi"/>
              </w:rPr>
              <w:tab/>
            </w:r>
            <w:r w:rsidR="00C756AB" w:rsidRPr="00722367">
              <w:rPr>
                <w:rStyle w:val="Hyperlink"/>
              </w:rPr>
              <w:t>bSI IFC</w:t>
            </w:r>
            <w:r w:rsidR="00C756AB">
              <w:rPr>
                <w:webHidden/>
              </w:rPr>
              <w:tab/>
            </w:r>
            <w:r w:rsidR="00C756AB">
              <w:rPr>
                <w:webHidden/>
              </w:rPr>
              <w:fldChar w:fldCharType="begin"/>
            </w:r>
            <w:r w:rsidR="00C756AB">
              <w:rPr>
                <w:webHidden/>
              </w:rPr>
              <w:instrText xml:space="preserve"> PAGEREF _Toc57887219 \h </w:instrText>
            </w:r>
            <w:r w:rsidR="00C756AB">
              <w:rPr>
                <w:webHidden/>
              </w:rPr>
            </w:r>
            <w:r w:rsidR="00C756AB">
              <w:rPr>
                <w:webHidden/>
              </w:rPr>
              <w:fldChar w:fldCharType="separate"/>
            </w:r>
            <w:r w:rsidR="008F7523">
              <w:rPr>
                <w:webHidden/>
              </w:rPr>
              <w:t>24</w:t>
            </w:r>
            <w:r w:rsidR="00C756AB">
              <w:rPr>
                <w:webHidden/>
              </w:rPr>
              <w:fldChar w:fldCharType="end"/>
            </w:r>
          </w:hyperlink>
        </w:p>
        <w:p w14:paraId="2265368C" w14:textId="1305C80B" w:rsidR="00C756AB" w:rsidRDefault="000E68BE">
          <w:pPr>
            <w:pStyle w:val="Inhopg2"/>
            <w:rPr>
              <w:rFonts w:asciiTheme="minorHAnsi" w:eastAsiaTheme="minorEastAsia" w:hAnsiTheme="minorHAnsi" w:cstheme="minorBidi"/>
            </w:rPr>
          </w:pPr>
          <w:hyperlink w:anchor="_Toc57887220" w:history="1">
            <w:r w:rsidR="00C756AB" w:rsidRPr="00722367">
              <w:rPr>
                <w:rStyle w:val="Hyperlink"/>
              </w:rPr>
              <w:t>7.5</w:t>
            </w:r>
            <w:r w:rsidR="00C756AB">
              <w:rPr>
                <w:rFonts w:asciiTheme="minorHAnsi" w:eastAsiaTheme="minorEastAsia" w:hAnsiTheme="minorHAnsi" w:cstheme="minorBidi"/>
              </w:rPr>
              <w:tab/>
            </w:r>
            <w:r w:rsidR="00C756AB" w:rsidRPr="00722367">
              <w:rPr>
                <w:rStyle w:val="Hyperlink"/>
              </w:rPr>
              <w:t>NEN 3610</w:t>
            </w:r>
            <w:r w:rsidR="00C756AB">
              <w:rPr>
                <w:webHidden/>
              </w:rPr>
              <w:tab/>
            </w:r>
            <w:r w:rsidR="00C756AB">
              <w:rPr>
                <w:webHidden/>
              </w:rPr>
              <w:fldChar w:fldCharType="begin"/>
            </w:r>
            <w:r w:rsidR="00C756AB">
              <w:rPr>
                <w:webHidden/>
              </w:rPr>
              <w:instrText xml:space="preserve"> PAGEREF _Toc57887220 \h </w:instrText>
            </w:r>
            <w:r w:rsidR="00C756AB">
              <w:rPr>
                <w:webHidden/>
              </w:rPr>
            </w:r>
            <w:r w:rsidR="00C756AB">
              <w:rPr>
                <w:webHidden/>
              </w:rPr>
              <w:fldChar w:fldCharType="separate"/>
            </w:r>
            <w:r w:rsidR="008F7523">
              <w:rPr>
                <w:webHidden/>
              </w:rPr>
              <w:t>24</w:t>
            </w:r>
            <w:r w:rsidR="00C756AB">
              <w:rPr>
                <w:webHidden/>
              </w:rPr>
              <w:fldChar w:fldCharType="end"/>
            </w:r>
          </w:hyperlink>
        </w:p>
        <w:p w14:paraId="1FEA63CA" w14:textId="7C6434A2" w:rsidR="00C756AB" w:rsidRDefault="000E68BE">
          <w:pPr>
            <w:pStyle w:val="Inhopg2"/>
            <w:rPr>
              <w:rFonts w:asciiTheme="minorHAnsi" w:eastAsiaTheme="minorEastAsia" w:hAnsiTheme="minorHAnsi" w:cstheme="minorBidi"/>
            </w:rPr>
          </w:pPr>
          <w:hyperlink w:anchor="_Toc57887221" w:history="1">
            <w:r w:rsidR="00C756AB" w:rsidRPr="00722367">
              <w:rPr>
                <w:rStyle w:val="Hyperlink"/>
              </w:rPr>
              <w:t>7.6</w:t>
            </w:r>
            <w:r w:rsidR="00C756AB">
              <w:rPr>
                <w:rFonts w:asciiTheme="minorHAnsi" w:eastAsiaTheme="minorEastAsia" w:hAnsiTheme="minorHAnsi" w:cstheme="minorBidi"/>
              </w:rPr>
              <w:tab/>
            </w:r>
            <w:r w:rsidR="00C756AB" w:rsidRPr="00722367">
              <w:rPr>
                <w:rStyle w:val="Hyperlink"/>
              </w:rPr>
              <w:t>BZK DIS Geo</w:t>
            </w:r>
            <w:r w:rsidR="00C756AB">
              <w:rPr>
                <w:webHidden/>
              </w:rPr>
              <w:tab/>
            </w:r>
            <w:r w:rsidR="00C756AB">
              <w:rPr>
                <w:webHidden/>
              </w:rPr>
              <w:fldChar w:fldCharType="begin"/>
            </w:r>
            <w:r w:rsidR="00C756AB">
              <w:rPr>
                <w:webHidden/>
              </w:rPr>
              <w:instrText xml:space="preserve"> PAGEREF _Toc57887221 \h </w:instrText>
            </w:r>
            <w:r w:rsidR="00C756AB">
              <w:rPr>
                <w:webHidden/>
              </w:rPr>
            </w:r>
            <w:r w:rsidR="00C756AB">
              <w:rPr>
                <w:webHidden/>
              </w:rPr>
              <w:fldChar w:fldCharType="separate"/>
            </w:r>
            <w:r w:rsidR="008F7523">
              <w:rPr>
                <w:webHidden/>
              </w:rPr>
              <w:t>24</w:t>
            </w:r>
            <w:r w:rsidR="00C756AB">
              <w:rPr>
                <w:webHidden/>
              </w:rPr>
              <w:fldChar w:fldCharType="end"/>
            </w:r>
          </w:hyperlink>
        </w:p>
        <w:p w14:paraId="7E03086E" w14:textId="730914D3" w:rsidR="00C756AB" w:rsidRDefault="000E68BE">
          <w:pPr>
            <w:pStyle w:val="Inhopg2"/>
            <w:rPr>
              <w:rFonts w:asciiTheme="minorHAnsi" w:eastAsiaTheme="minorEastAsia" w:hAnsiTheme="minorHAnsi" w:cstheme="minorBidi"/>
            </w:rPr>
          </w:pPr>
          <w:hyperlink w:anchor="_Toc57887222" w:history="1">
            <w:r w:rsidR="00C756AB" w:rsidRPr="00722367">
              <w:rPr>
                <w:rStyle w:val="Hyperlink"/>
              </w:rPr>
              <w:t>7.7</w:t>
            </w:r>
            <w:r w:rsidR="00C756AB">
              <w:rPr>
                <w:rFonts w:asciiTheme="minorHAnsi" w:eastAsiaTheme="minorEastAsia" w:hAnsiTheme="minorHAnsi" w:cstheme="minorBidi"/>
              </w:rPr>
              <w:tab/>
            </w:r>
            <w:r w:rsidR="00C756AB" w:rsidRPr="00722367">
              <w:rPr>
                <w:rStyle w:val="Hyperlink"/>
              </w:rPr>
              <w:t>Het Europese Inspire (o.a wegnetwerk)</w:t>
            </w:r>
            <w:r w:rsidR="00C756AB">
              <w:rPr>
                <w:webHidden/>
              </w:rPr>
              <w:tab/>
            </w:r>
            <w:r w:rsidR="00C756AB">
              <w:rPr>
                <w:webHidden/>
              </w:rPr>
              <w:fldChar w:fldCharType="begin"/>
            </w:r>
            <w:r w:rsidR="00C756AB">
              <w:rPr>
                <w:webHidden/>
              </w:rPr>
              <w:instrText xml:space="preserve"> PAGEREF _Toc57887222 \h </w:instrText>
            </w:r>
            <w:r w:rsidR="00C756AB">
              <w:rPr>
                <w:webHidden/>
              </w:rPr>
            </w:r>
            <w:r w:rsidR="00C756AB">
              <w:rPr>
                <w:webHidden/>
              </w:rPr>
              <w:fldChar w:fldCharType="separate"/>
            </w:r>
            <w:r w:rsidR="008F7523">
              <w:rPr>
                <w:webHidden/>
              </w:rPr>
              <w:t>25</w:t>
            </w:r>
            <w:r w:rsidR="00C756AB">
              <w:rPr>
                <w:webHidden/>
              </w:rPr>
              <w:fldChar w:fldCharType="end"/>
            </w:r>
          </w:hyperlink>
        </w:p>
        <w:p w14:paraId="5567722D" w14:textId="0AD2E7DC" w:rsidR="00C756AB" w:rsidRDefault="000E68BE">
          <w:pPr>
            <w:pStyle w:val="Inhopg1"/>
            <w:rPr>
              <w:rFonts w:asciiTheme="minorHAnsi" w:eastAsiaTheme="minorEastAsia" w:hAnsiTheme="minorHAnsi" w:cstheme="minorBidi"/>
              <w:b w:val="0"/>
            </w:rPr>
          </w:pPr>
          <w:hyperlink w:anchor="_Toc57887223" w:history="1">
            <w:r w:rsidR="00C756AB" w:rsidRPr="00722367">
              <w:rPr>
                <w:rStyle w:val="Hyperlink"/>
              </w:rPr>
              <w:t>Bijlage A (informatief)  Engelse vertalingen van Nederlandse termen</w:t>
            </w:r>
            <w:r w:rsidR="00C756AB">
              <w:rPr>
                <w:webHidden/>
              </w:rPr>
              <w:tab/>
            </w:r>
            <w:r w:rsidR="00C756AB">
              <w:rPr>
                <w:webHidden/>
              </w:rPr>
              <w:fldChar w:fldCharType="begin"/>
            </w:r>
            <w:r w:rsidR="00C756AB">
              <w:rPr>
                <w:webHidden/>
              </w:rPr>
              <w:instrText xml:space="preserve"> PAGEREF _Toc57887223 \h </w:instrText>
            </w:r>
            <w:r w:rsidR="00C756AB">
              <w:rPr>
                <w:webHidden/>
              </w:rPr>
            </w:r>
            <w:r w:rsidR="00C756AB">
              <w:rPr>
                <w:webHidden/>
              </w:rPr>
              <w:fldChar w:fldCharType="separate"/>
            </w:r>
            <w:r w:rsidR="008F7523">
              <w:rPr>
                <w:webHidden/>
              </w:rPr>
              <w:t>26</w:t>
            </w:r>
            <w:r w:rsidR="00C756AB">
              <w:rPr>
                <w:webHidden/>
              </w:rPr>
              <w:fldChar w:fldCharType="end"/>
            </w:r>
          </w:hyperlink>
        </w:p>
        <w:p w14:paraId="7C93F8E4" w14:textId="4F85353C" w:rsidR="00C756AB" w:rsidRDefault="000E68BE">
          <w:pPr>
            <w:pStyle w:val="Inhopg1"/>
            <w:rPr>
              <w:rFonts w:asciiTheme="minorHAnsi" w:eastAsiaTheme="minorEastAsia" w:hAnsiTheme="minorHAnsi" w:cstheme="minorBidi"/>
              <w:b w:val="0"/>
            </w:rPr>
          </w:pPr>
          <w:hyperlink w:anchor="_Toc57887224" w:history="1">
            <w:r w:rsidR="00C756AB" w:rsidRPr="00722367">
              <w:rPr>
                <w:rStyle w:val="Hyperlink"/>
              </w:rPr>
              <w:t>Bijlage B (informatief)  Use cases</w:t>
            </w:r>
            <w:r w:rsidR="00C756AB">
              <w:rPr>
                <w:webHidden/>
              </w:rPr>
              <w:tab/>
            </w:r>
            <w:r w:rsidR="00C756AB">
              <w:rPr>
                <w:webHidden/>
              </w:rPr>
              <w:fldChar w:fldCharType="begin"/>
            </w:r>
            <w:r w:rsidR="00C756AB">
              <w:rPr>
                <w:webHidden/>
              </w:rPr>
              <w:instrText xml:space="preserve"> PAGEREF _Toc57887224 \h </w:instrText>
            </w:r>
            <w:r w:rsidR="00C756AB">
              <w:rPr>
                <w:webHidden/>
              </w:rPr>
            </w:r>
            <w:r w:rsidR="00C756AB">
              <w:rPr>
                <w:webHidden/>
              </w:rPr>
              <w:fldChar w:fldCharType="separate"/>
            </w:r>
            <w:r w:rsidR="008F7523">
              <w:rPr>
                <w:webHidden/>
              </w:rPr>
              <w:t>28</w:t>
            </w:r>
            <w:r w:rsidR="00C756AB">
              <w:rPr>
                <w:webHidden/>
              </w:rPr>
              <w:fldChar w:fldCharType="end"/>
            </w:r>
          </w:hyperlink>
        </w:p>
        <w:p w14:paraId="53C04D25" w14:textId="03375112" w:rsidR="00C756AB" w:rsidRDefault="000E68BE">
          <w:pPr>
            <w:pStyle w:val="Inhopg2"/>
            <w:rPr>
              <w:rFonts w:asciiTheme="minorHAnsi" w:eastAsiaTheme="minorEastAsia" w:hAnsiTheme="minorHAnsi" w:cstheme="minorBidi"/>
            </w:rPr>
          </w:pPr>
          <w:hyperlink w:anchor="_Toc57887225" w:history="1">
            <w:r w:rsidR="00C756AB" w:rsidRPr="00722367">
              <w:rPr>
                <w:rStyle w:val="Hyperlink"/>
                <w:bCs/>
              </w:rPr>
              <w:t>B.1</w:t>
            </w:r>
            <w:r w:rsidR="00C756AB">
              <w:rPr>
                <w:rFonts w:asciiTheme="minorHAnsi" w:eastAsiaTheme="minorEastAsia" w:hAnsiTheme="minorHAnsi" w:cstheme="minorBidi"/>
              </w:rPr>
              <w:tab/>
            </w:r>
            <w:r w:rsidR="00C756AB" w:rsidRPr="00722367">
              <w:rPr>
                <w:rStyle w:val="Hyperlink"/>
              </w:rPr>
              <w:t xml:space="preserve">Use case 1: kunstwerken: brug </w:t>
            </w:r>
            <w:r w:rsidR="00C756AB" w:rsidRPr="00722367">
              <w:rPr>
                <w:rStyle w:val="Hyperlink"/>
                <w:bCs/>
              </w:rPr>
              <w:t>[Jaap Bakker (RWS)]</w:t>
            </w:r>
            <w:r w:rsidR="00C756AB">
              <w:rPr>
                <w:webHidden/>
              </w:rPr>
              <w:tab/>
            </w:r>
            <w:r w:rsidR="00C756AB">
              <w:rPr>
                <w:webHidden/>
              </w:rPr>
              <w:fldChar w:fldCharType="begin"/>
            </w:r>
            <w:r w:rsidR="00C756AB">
              <w:rPr>
                <w:webHidden/>
              </w:rPr>
              <w:instrText xml:space="preserve"> PAGEREF _Toc57887225 \h </w:instrText>
            </w:r>
            <w:r w:rsidR="00C756AB">
              <w:rPr>
                <w:webHidden/>
              </w:rPr>
            </w:r>
            <w:r w:rsidR="00C756AB">
              <w:rPr>
                <w:webHidden/>
              </w:rPr>
              <w:fldChar w:fldCharType="separate"/>
            </w:r>
            <w:r w:rsidR="008F7523">
              <w:rPr>
                <w:webHidden/>
              </w:rPr>
              <w:t>28</w:t>
            </w:r>
            <w:r w:rsidR="00C756AB">
              <w:rPr>
                <w:webHidden/>
              </w:rPr>
              <w:fldChar w:fldCharType="end"/>
            </w:r>
          </w:hyperlink>
        </w:p>
        <w:p w14:paraId="135C6A46" w14:textId="05E827EA" w:rsidR="00C756AB" w:rsidRDefault="000E68BE">
          <w:pPr>
            <w:pStyle w:val="Inhopg2"/>
            <w:rPr>
              <w:rFonts w:asciiTheme="minorHAnsi" w:eastAsiaTheme="minorEastAsia" w:hAnsiTheme="minorHAnsi" w:cstheme="minorBidi"/>
            </w:rPr>
          </w:pPr>
          <w:hyperlink w:anchor="_Toc57887226" w:history="1">
            <w:r w:rsidR="00C756AB" w:rsidRPr="00722367">
              <w:rPr>
                <w:rStyle w:val="Hyperlink"/>
              </w:rPr>
              <w:t>B.2</w:t>
            </w:r>
            <w:r w:rsidR="00C756AB">
              <w:rPr>
                <w:rFonts w:asciiTheme="minorHAnsi" w:eastAsiaTheme="minorEastAsia" w:hAnsiTheme="minorHAnsi" w:cstheme="minorBidi"/>
              </w:rPr>
              <w:tab/>
            </w:r>
            <w:r w:rsidR="00C756AB" w:rsidRPr="00722367">
              <w:rPr>
                <w:rStyle w:val="Hyperlink"/>
              </w:rPr>
              <w:t>Use case 2: wegnetwerk en wegen [</w:t>
            </w:r>
            <w:r w:rsidR="00C756AB" w:rsidRPr="00722367">
              <w:rPr>
                <w:rStyle w:val="Hyperlink"/>
                <w:bCs/>
              </w:rPr>
              <w:t>Berwich Sluer (Boskalis)]</w:t>
            </w:r>
            <w:r w:rsidR="00C756AB">
              <w:rPr>
                <w:webHidden/>
              </w:rPr>
              <w:tab/>
            </w:r>
            <w:r w:rsidR="00C756AB">
              <w:rPr>
                <w:webHidden/>
              </w:rPr>
              <w:fldChar w:fldCharType="begin"/>
            </w:r>
            <w:r w:rsidR="00C756AB">
              <w:rPr>
                <w:webHidden/>
              </w:rPr>
              <w:instrText xml:space="preserve"> PAGEREF _Toc57887226 \h </w:instrText>
            </w:r>
            <w:r w:rsidR="00C756AB">
              <w:rPr>
                <w:webHidden/>
              </w:rPr>
            </w:r>
            <w:r w:rsidR="00C756AB">
              <w:rPr>
                <w:webHidden/>
              </w:rPr>
              <w:fldChar w:fldCharType="separate"/>
            </w:r>
            <w:r w:rsidR="008F7523">
              <w:rPr>
                <w:webHidden/>
              </w:rPr>
              <w:t>29</w:t>
            </w:r>
            <w:r w:rsidR="00C756AB">
              <w:rPr>
                <w:webHidden/>
              </w:rPr>
              <w:fldChar w:fldCharType="end"/>
            </w:r>
          </w:hyperlink>
        </w:p>
        <w:p w14:paraId="5B65AD22" w14:textId="3438B2FF" w:rsidR="00C756AB" w:rsidRDefault="000E68BE">
          <w:pPr>
            <w:pStyle w:val="Inhopg2"/>
            <w:rPr>
              <w:rFonts w:asciiTheme="minorHAnsi" w:eastAsiaTheme="minorEastAsia" w:hAnsiTheme="minorHAnsi" w:cstheme="minorBidi"/>
            </w:rPr>
          </w:pPr>
          <w:hyperlink w:anchor="_Toc57887227" w:history="1">
            <w:r w:rsidR="00C756AB" w:rsidRPr="00722367">
              <w:rPr>
                <w:rStyle w:val="Hyperlink"/>
                <w:bCs/>
              </w:rPr>
              <w:t>B.3</w:t>
            </w:r>
            <w:r w:rsidR="00C756AB">
              <w:rPr>
                <w:rFonts w:asciiTheme="minorHAnsi" w:eastAsiaTheme="minorEastAsia" w:hAnsiTheme="minorHAnsi" w:cstheme="minorBidi"/>
              </w:rPr>
              <w:tab/>
            </w:r>
            <w:r w:rsidR="00C756AB" w:rsidRPr="00722367">
              <w:rPr>
                <w:rStyle w:val="Hyperlink"/>
              </w:rPr>
              <w:t xml:space="preserve">Use case 3: gebouwen </w:t>
            </w:r>
            <w:r w:rsidR="00C756AB" w:rsidRPr="00722367">
              <w:rPr>
                <w:rStyle w:val="Hyperlink"/>
                <w:bCs/>
              </w:rPr>
              <w:t>[Jaap Bakker (RWS)]</w:t>
            </w:r>
            <w:r w:rsidR="00C756AB">
              <w:rPr>
                <w:webHidden/>
              </w:rPr>
              <w:tab/>
            </w:r>
            <w:r w:rsidR="00C756AB">
              <w:rPr>
                <w:webHidden/>
              </w:rPr>
              <w:fldChar w:fldCharType="begin"/>
            </w:r>
            <w:r w:rsidR="00C756AB">
              <w:rPr>
                <w:webHidden/>
              </w:rPr>
              <w:instrText xml:space="preserve"> PAGEREF _Toc57887227 \h </w:instrText>
            </w:r>
            <w:r w:rsidR="00C756AB">
              <w:rPr>
                <w:webHidden/>
              </w:rPr>
            </w:r>
            <w:r w:rsidR="00C756AB">
              <w:rPr>
                <w:webHidden/>
              </w:rPr>
              <w:fldChar w:fldCharType="separate"/>
            </w:r>
            <w:r w:rsidR="008F7523">
              <w:rPr>
                <w:webHidden/>
              </w:rPr>
              <w:t>32</w:t>
            </w:r>
            <w:r w:rsidR="00C756AB">
              <w:rPr>
                <w:webHidden/>
              </w:rPr>
              <w:fldChar w:fldCharType="end"/>
            </w:r>
          </w:hyperlink>
        </w:p>
        <w:p w14:paraId="66AFE9E9" w14:textId="378A1391" w:rsidR="00C756AB" w:rsidRDefault="000E68BE">
          <w:pPr>
            <w:pStyle w:val="Inhopg2"/>
            <w:rPr>
              <w:rFonts w:asciiTheme="minorHAnsi" w:eastAsiaTheme="minorEastAsia" w:hAnsiTheme="minorHAnsi" w:cstheme="minorBidi"/>
            </w:rPr>
          </w:pPr>
          <w:hyperlink w:anchor="_Toc57887228" w:history="1">
            <w:r w:rsidR="00C756AB" w:rsidRPr="00722367">
              <w:rPr>
                <w:rStyle w:val="Hyperlink"/>
                <w:lang w:val="en-US"/>
              </w:rPr>
              <w:t>B.4</w:t>
            </w:r>
            <w:r w:rsidR="00C756AB">
              <w:rPr>
                <w:rFonts w:asciiTheme="minorHAnsi" w:eastAsiaTheme="minorEastAsia" w:hAnsiTheme="minorHAnsi" w:cstheme="minorBidi"/>
              </w:rPr>
              <w:tab/>
            </w:r>
            <w:r w:rsidR="00C756AB" w:rsidRPr="00722367">
              <w:rPr>
                <w:rStyle w:val="Hyperlink"/>
                <w:lang w:val="en-US"/>
              </w:rPr>
              <w:t>Use case 4: powerplant Leo van Ruijven [(Croonwolter&amp;dros)]</w:t>
            </w:r>
            <w:r w:rsidR="00C756AB">
              <w:rPr>
                <w:webHidden/>
              </w:rPr>
              <w:tab/>
            </w:r>
            <w:r w:rsidR="00C756AB">
              <w:rPr>
                <w:webHidden/>
              </w:rPr>
              <w:fldChar w:fldCharType="begin"/>
            </w:r>
            <w:r w:rsidR="00C756AB">
              <w:rPr>
                <w:webHidden/>
              </w:rPr>
              <w:instrText xml:space="preserve"> PAGEREF _Toc57887228 \h </w:instrText>
            </w:r>
            <w:r w:rsidR="00C756AB">
              <w:rPr>
                <w:webHidden/>
              </w:rPr>
            </w:r>
            <w:r w:rsidR="00C756AB">
              <w:rPr>
                <w:webHidden/>
              </w:rPr>
              <w:fldChar w:fldCharType="separate"/>
            </w:r>
            <w:r w:rsidR="008F7523">
              <w:rPr>
                <w:webHidden/>
              </w:rPr>
              <w:t>36</w:t>
            </w:r>
            <w:r w:rsidR="00C756AB">
              <w:rPr>
                <w:webHidden/>
              </w:rPr>
              <w:fldChar w:fldCharType="end"/>
            </w:r>
          </w:hyperlink>
        </w:p>
        <w:p w14:paraId="05AD7374" w14:textId="504951F0" w:rsidR="00C756AB" w:rsidRDefault="000E68BE">
          <w:pPr>
            <w:pStyle w:val="Inhopg2"/>
            <w:rPr>
              <w:rFonts w:asciiTheme="minorHAnsi" w:eastAsiaTheme="minorEastAsia" w:hAnsiTheme="minorHAnsi" w:cstheme="minorBidi"/>
            </w:rPr>
          </w:pPr>
          <w:hyperlink w:anchor="_Toc57887229" w:history="1">
            <w:r w:rsidR="00C756AB" w:rsidRPr="00722367">
              <w:rPr>
                <w:rStyle w:val="Hyperlink"/>
                <w:bCs/>
              </w:rPr>
              <w:t>B.5</w:t>
            </w:r>
            <w:r w:rsidR="00C756AB">
              <w:rPr>
                <w:rFonts w:asciiTheme="minorHAnsi" w:eastAsiaTheme="minorEastAsia" w:hAnsiTheme="minorHAnsi" w:cstheme="minorBidi"/>
              </w:rPr>
              <w:tab/>
            </w:r>
            <w:r w:rsidR="00C756AB" w:rsidRPr="00722367">
              <w:rPr>
                <w:rStyle w:val="Hyperlink"/>
              </w:rPr>
              <w:t>Use case 5: de IJsselbrug</w:t>
            </w:r>
            <w:r w:rsidR="00C756AB" w:rsidRPr="00722367">
              <w:rPr>
                <w:rStyle w:val="Hyperlink"/>
                <w:bCs/>
              </w:rPr>
              <w:t xml:space="preserve"> [Michel Böhms (TNO)]</w:t>
            </w:r>
            <w:r w:rsidR="00C756AB">
              <w:rPr>
                <w:webHidden/>
              </w:rPr>
              <w:tab/>
            </w:r>
            <w:r w:rsidR="00C756AB">
              <w:rPr>
                <w:webHidden/>
              </w:rPr>
              <w:fldChar w:fldCharType="begin"/>
            </w:r>
            <w:r w:rsidR="00C756AB">
              <w:rPr>
                <w:webHidden/>
              </w:rPr>
              <w:instrText xml:space="preserve"> PAGEREF _Toc57887229 \h </w:instrText>
            </w:r>
            <w:r w:rsidR="00C756AB">
              <w:rPr>
                <w:webHidden/>
              </w:rPr>
            </w:r>
            <w:r w:rsidR="00C756AB">
              <w:rPr>
                <w:webHidden/>
              </w:rPr>
              <w:fldChar w:fldCharType="separate"/>
            </w:r>
            <w:r w:rsidR="008F7523">
              <w:rPr>
                <w:webHidden/>
              </w:rPr>
              <w:t>37</w:t>
            </w:r>
            <w:r w:rsidR="00C756AB">
              <w:rPr>
                <w:webHidden/>
              </w:rPr>
              <w:fldChar w:fldCharType="end"/>
            </w:r>
          </w:hyperlink>
        </w:p>
        <w:p w14:paraId="6A32DA84" w14:textId="52953694" w:rsidR="00C756AB" w:rsidRDefault="000E68BE">
          <w:pPr>
            <w:pStyle w:val="Inhopg1"/>
            <w:rPr>
              <w:rFonts w:asciiTheme="minorHAnsi" w:eastAsiaTheme="minorEastAsia" w:hAnsiTheme="minorHAnsi" w:cstheme="minorBidi"/>
              <w:b w:val="0"/>
            </w:rPr>
          </w:pPr>
          <w:hyperlink w:anchor="_Toc57887230" w:history="1">
            <w:r w:rsidR="00C756AB" w:rsidRPr="00722367">
              <w:rPr>
                <w:rStyle w:val="Hyperlink"/>
              </w:rPr>
              <w:t>Bijlage C (informatief)  Instantiatieprocess</w:t>
            </w:r>
            <w:r w:rsidR="00C756AB">
              <w:rPr>
                <w:webHidden/>
              </w:rPr>
              <w:tab/>
            </w:r>
            <w:r w:rsidR="00C756AB">
              <w:rPr>
                <w:webHidden/>
              </w:rPr>
              <w:fldChar w:fldCharType="begin"/>
            </w:r>
            <w:r w:rsidR="00C756AB">
              <w:rPr>
                <w:webHidden/>
              </w:rPr>
              <w:instrText xml:space="preserve"> PAGEREF _Toc57887230 \h </w:instrText>
            </w:r>
            <w:r w:rsidR="00C756AB">
              <w:rPr>
                <w:webHidden/>
              </w:rPr>
            </w:r>
            <w:r w:rsidR="00C756AB">
              <w:rPr>
                <w:webHidden/>
              </w:rPr>
              <w:fldChar w:fldCharType="separate"/>
            </w:r>
            <w:r w:rsidR="008F7523">
              <w:rPr>
                <w:webHidden/>
              </w:rPr>
              <w:t>42</w:t>
            </w:r>
            <w:r w:rsidR="00C756AB">
              <w:rPr>
                <w:webHidden/>
              </w:rPr>
              <w:fldChar w:fldCharType="end"/>
            </w:r>
          </w:hyperlink>
        </w:p>
        <w:p w14:paraId="3BF5EEB1" w14:textId="75516CF1" w:rsidR="00C756AB" w:rsidRDefault="000E68BE">
          <w:pPr>
            <w:pStyle w:val="Inhopg2"/>
            <w:rPr>
              <w:rFonts w:asciiTheme="minorHAnsi" w:eastAsiaTheme="minorEastAsia" w:hAnsiTheme="minorHAnsi" w:cstheme="minorBidi"/>
            </w:rPr>
          </w:pPr>
          <w:hyperlink w:anchor="_Toc57887231" w:history="1">
            <w:r w:rsidR="00C756AB" w:rsidRPr="00722367">
              <w:rPr>
                <w:rStyle w:val="Hyperlink"/>
              </w:rPr>
              <w:t>C.1</w:t>
            </w:r>
            <w:r w:rsidR="00C756AB">
              <w:rPr>
                <w:rFonts w:asciiTheme="minorHAnsi" w:eastAsiaTheme="minorEastAsia" w:hAnsiTheme="minorHAnsi" w:cstheme="minorBidi"/>
              </w:rPr>
              <w:tab/>
            </w:r>
            <w:r w:rsidR="00C756AB" w:rsidRPr="00722367">
              <w:rPr>
                <w:rStyle w:val="Hyperlink"/>
              </w:rPr>
              <w:t>Introductie</w:t>
            </w:r>
            <w:r w:rsidR="00C756AB">
              <w:rPr>
                <w:webHidden/>
              </w:rPr>
              <w:tab/>
            </w:r>
            <w:r w:rsidR="00C756AB">
              <w:rPr>
                <w:webHidden/>
              </w:rPr>
              <w:fldChar w:fldCharType="begin"/>
            </w:r>
            <w:r w:rsidR="00C756AB">
              <w:rPr>
                <w:webHidden/>
              </w:rPr>
              <w:instrText xml:space="preserve"> PAGEREF _Toc57887231 \h </w:instrText>
            </w:r>
            <w:r w:rsidR="00C756AB">
              <w:rPr>
                <w:webHidden/>
              </w:rPr>
            </w:r>
            <w:r w:rsidR="00C756AB">
              <w:rPr>
                <w:webHidden/>
              </w:rPr>
              <w:fldChar w:fldCharType="separate"/>
            </w:r>
            <w:r w:rsidR="008F7523">
              <w:rPr>
                <w:webHidden/>
              </w:rPr>
              <w:t>42</w:t>
            </w:r>
            <w:r w:rsidR="00C756AB">
              <w:rPr>
                <w:webHidden/>
              </w:rPr>
              <w:fldChar w:fldCharType="end"/>
            </w:r>
          </w:hyperlink>
        </w:p>
        <w:p w14:paraId="64D2D5FD" w14:textId="121068D9" w:rsidR="00C756AB" w:rsidRDefault="000E68BE">
          <w:pPr>
            <w:pStyle w:val="Inhopg2"/>
            <w:rPr>
              <w:rFonts w:asciiTheme="minorHAnsi" w:eastAsiaTheme="minorEastAsia" w:hAnsiTheme="minorHAnsi" w:cstheme="minorBidi"/>
            </w:rPr>
          </w:pPr>
          <w:hyperlink w:anchor="_Toc57887232" w:history="1">
            <w:r w:rsidR="00C756AB" w:rsidRPr="00722367">
              <w:rPr>
                <w:rStyle w:val="Hyperlink"/>
              </w:rPr>
              <w:t>C.2</w:t>
            </w:r>
            <w:r w:rsidR="00C756AB">
              <w:rPr>
                <w:rFonts w:asciiTheme="minorHAnsi" w:eastAsiaTheme="minorEastAsia" w:hAnsiTheme="minorHAnsi" w:cstheme="minorBidi"/>
              </w:rPr>
              <w:tab/>
            </w:r>
            <w:r w:rsidR="00C756AB" w:rsidRPr="00722367">
              <w:rPr>
                <w:rStyle w:val="Hyperlink"/>
              </w:rPr>
              <w:t>Taal-gebaseerde instantiatie</w:t>
            </w:r>
            <w:r w:rsidR="00C756AB">
              <w:rPr>
                <w:webHidden/>
              </w:rPr>
              <w:tab/>
            </w:r>
            <w:r w:rsidR="00C756AB">
              <w:rPr>
                <w:webHidden/>
              </w:rPr>
              <w:fldChar w:fldCharType="begin"/>
            </w:r>
            <w:r w:rsidR="00C756AB">
              <w:rPr>
                <w:webHidden/>
              </w:rPr>
              <w:instrText xml:space="preserve"> PAGEREF _Toc57887232 \h </w:instrText>
            </w:r>
            <w:r w:rsidR="00C756AB">
              <w:rPr>
                <w:webHidden/>
              </w:rPr>
            </w:r>
            <w:r w:rsidR="00C756AB">
              <w:rPr>
                <w:webHidden/>
              </w:rPr>
              <w:fldChar w:fldCharType="separate"/>
            </w:r>
            <w:r w:rsidR="008F7523">
              <w:rPr>
                <w:webHidden/>
              </w:rPr>
              <w:t>42</w:t>
            </w:r>
            <w:r w:rsidR="00C756AB">
              <w:rPr>
                <w:webHidden/>
              </w:rPr>
              <w:fldChar w:fldCharType="end"/>
            </w:r>
          </w:hyperlink>
        </w:p>
        <w:p w14:paraId="07683503" w14:textId="16FAEBCB" w:rsidR="00C756AB" w:rsidRDefault="000E68BE">
          <w:pPr>
            <w:pStyle w:val="Inhopg2"/>
            <w:rPr>
              <w:rFonts w:asciiTheme="minorHAnsi" w:eastAsiaTheme="minorEastAsia" w:hAnsiTheme="minorHAnsi" w:cstheme="minorBidi"/>
            </w:rPr>
          </w:pPr>
          <w:hyperlink w:anchor="_Toc57887233" w:history="1">
            <w:r w:rsidR="00C756AB" w:rsidRPr="00722367">
              <w:rPr>
                <w:rStyle w:val="Hyperlink"/>
              </w:rPr>
              <w:t>C.3</w:t>
            </w:r>
            <w:r w:rsidR="00C756AB">
              <w:rPr>
                <w:rFonts w:asciiTheme="minorHAnsi" w:eastAsiaTheme="minorEastAsia" w:hAnsiTheme="minorHAnsi" w:cstheme="minorBidi"/>
              </w:rPr>
              <w:tab/>
            </w:r>
            <w:r w:rsidR="00C756AB" w:rsidRPr="00722367">
              <w:rPr>
                <w:rStyle w:val="Hyperlink"/>
              </w:rPr>
              <w:t>NEN 2660-gebaseerde instantiatie</w:t>
            </w:r>
            <w:r w:rsidR="00C756AB">
              <w:rPr>
                <w:webHidden/>
              </w:rPr>
              <w:tab/>
            </w:r>
            <w:r w:rsidR="00C756AB">
              <w:rPr>
                <w:webHidden/>
              </w:rPr>
              <w:fldChar w:fldCharType="begin"/>
            </w:r>
            <w:r w:rsidR="00C756AB">
              <w:rPr>
                <w:webHidden/>
              </w:rPr>
              <w:instrText xml:space="preserve"> PAGEREF _Toc57887233 \h </w:instrText>
            </w:r>
            <w:r w:rsidR="00C756AB">
              <w:rPr>
                <w:webHidden/>
              </w:rPr>
            </w:r>
            <w:r w:rsidR="00C756AB">
              <w:rPr>
                <w:webHidden/>
              </w:rPr>
              <w:fldChar w:fldCharType="separate"/>
            </w:r>
            <w:r w:rsidR="008F7523">
              <w:rPr>
                <w:webHidden/>
              </w:rPr>
              <w:t>43</w:t>
            </w:r>
            <w:r w:rsidR="00C756AB">
              <w:rPr>
                <w:webHidden/>
              </w:rPr>
              <w:fldChar w:fldCharType="end"/>
            </w:r>
          </w:hyperlink>
        </w:p>
        <w:p w14:paraId="43C66F5C" w14:textId="014831F5" w:rsidR="00C756AB" w:rsidRDefault="000E68BE">
          <w:pPr>
            <w:pStyle w:val="Inhopg1"/>
            <w:rPr>
              <w:rFonts w:asciiTheme="minorHAnsi" w:eastAsiaTheme="minorEastAsia" w:hAnsiTheme="minorHAnsi" w:cstheme="minorBidi"/>
              <w:b w:val="0"/>
            </w:rPr>
          </w:pPr>
          <w:hyperlink w:anchor="_Toc57887234" w:history="1">
            <w:r w:rsidR="00C756AB" w:rsidRPr="00722367">
              <w:rPr>
                <w:rStyle w:val="Hyperlink"/>
              </w:rPr>
              <w:t>Bijlage D (normatief)  W3C Linked Data implementatie</w:t>
            </w:r>
            <w:r w:rsidR="00C756AB">
              <w:rPr>
                <w:webHidden/>
              </w:rPr>
              <w:tab/>
            </w:r>
            <w:r w:rsidR="00C756AB">
              <w:rPr>
                <w:webHidden/>
              </w:rPr>
              <w:fldChar w:fldCharType="begin"/>
            </w:r>
            <w:r w:rsidR="00C756AB">
              <w:rPr>
                <w:webHidden/>
              </w:rPr>
              <w:instrText xml:space="preserve"> PAGEREF _Toc57887234 \h </w:instrText>
            </w:r>
            <w:r w:rsidR="00C756AB">
              <w:rPr>
                <w:webHidden/>
              </w:rPr>
            </w:r>
            <w:r w:rsidR="00C756AB">
              <w:rPr>
                <w:webHidden/>
              </w:rPr>
              <w:fldChar w:fldCharType="separate"/>
            </w:r>
            <w:r w:rsidR="008F7523">
              <w:rPr>
                <w:webHidden/>
              </w:rPr>
              <w:t>44</w:t>
            </w:r>
            <w:r w:rsidR="00C756AB">
              <w:rPr>
                <w:webHidden/>
              </w:rPr>
              <w:fldChar w:fldCharType="end"/>
            </w:r>
          </w:hyperlink>
        </w:p>
        <w:p w14:paraId="2EAAE9E6" w14:textId="30A70478" w:rsidR="00C756AB" w:rsidRDefault="000E68BE">
          <w:pPr>
            <w:pStyle w:val="Inhopg1"/>
            <w:rPr>
              <w:rFonts w:asciiTheme="minorHAnsi" w:eastAsiaTheme="minorEastAsia" w:hAnsiTheme="minorHAnsi" w:cstheme="minorBidi"/>
              <w:b w:val="0"/>
            </w:rPr>
          </w:pPr>
          <w:hyperlink w:anchor="_Toc57887235" w:history="1">
            <w:r w:rsidR="00C756AB" w:rsidRPr="00722367">
              <w:rPr>
                <w:rStyle w:val="Hyperlink"/>
              </w:rPr>
              <w:t>Bijlage E (informatief)  Alternatieve zienswijze M. Baggen (RWS)</w:t>
            </w:r>
            <w:r w:rsidR="00C756AB">
              <w:rPr>
                <w:webHidden/>
              </w:rPr>
              <w:tab/>
            </w:r>
            <w:r w:rsidR="00C756AB">
              <w:rPr>
                <w:webHidden/>
              </w:rPr>
              <w:fldChar w:fldCharType="begin"/>
            </w:r>
            <w:r w:rsidR="00C756AB">
              <w:rPr>
                <w:webHidden/>
              </w:rPr>
              <w:instrText xml:space="preserve"> PAGEREF _Toc57887235 \h </w:instrText>
            </w:r>
            <w:r w:rsidR="00C756AB">
              <w:rPr>
                <w:webHidden/>
              </w:rPr>
            </w:r>
            <w:r w:rsidR="00C756AB">
              <w:rPr>
                <w:webHidden/>
              </w:rPr>
              <w:fldChar w:fldCharType="separate"/>
            </w:r>
            <w:r w:rsidR="008F7523">
              <w:rPr>
                <w:webHidden/>
              </w:rPr>
              <w:t>64</w:t>
            </w:r>
            <w:r w:rsidR="00C756AB">
              <w:rPr>
                <w:webHidden/>
              </w:rPr>
              <w:fldChar w:fldCharType="end"/>
            </w:r>
          </w:hyperlink>
        </w:p>
        <w:p w14:paraId="6DDBEF59" w14:textId="01D7A91C" w:rsidR="00C756AB" w:rsidRDefault="000E68BE">
          <w:pPr>
            <w:pStyle w:val="Inhopg1"/>
            <w:rPr>
              <w:rFonts w:asciiTheme="minorHAnsi" w:eastAsiaTheme="minorEastAsia" w:hAnsiTheme="minorHAnsi" w:cstheme="minorBidi"/>
              <w:b w:val="0"/>
            </w:rPr>
          </w:pPr>
          <w:hyperlink w:anchor="_Toc57887236" w:history="1">
            <w:r w:rsidR="00C756AB" w:rsidRPr="00722367">
              <w:rPr>
                <w:rStyle w:val="Hyperlink"/>
                <w:lang w:val="en-US"/>
              </w:rPr>
              <w:t>Bibliografie</w:t>
            </w:r>
            <w:r w:rsidR="00C756AB">
              <w:rPr>
                <w:webHidden/>
              </w:rPr>
              <w:tab/>
            </w:r>
            <w:r w:rsidR="00C756AB">
              <w:rPr>
                <w:webHidden/>
              </w:rPr>
              <w:fldChar w:fldCharType="begin"/>
            </w:r>
            <w:r w:rsidR="00C756AB">
              <w:rPr>
                <w:webHidden/>
              </w:rPr>
              <w:instrText xml:space="preserve"> PAGEREF _Toc57887236 \h </w:instrText>
            </w:r>
            <w:r w:rsidR="00C756AB">
              <w:rPr>
                <w:webHidden/>
              </w:rPr>
            </w:r>
            <w:r w:rsidR="00C756AB">
              <w:rPr>
                <w:webHidden/>
              </w:rPr>
              <w:fldChar w:fldCharType="separate"/>
            </w:r>
            <w:r w:rsidR="008F7523">
              <w:rPr>
                <w:webHidden/>
              </w:rPr>
              <w:t>66</w:t>
            </w:r>
            <w:r w:rsidR="00C756AB">
              <w:rPr>
                <w:webHidden/>
              </w:rPr>
              <w:fldChar w:fldCharType="end"/>
            </w:r>
          </w:hyperlink>
        </w:p>
        <w:p w14:paraId="16DC17E6" w14:textId="297A1E86" w:rsidR="00D15785" w:rsidRPr="00956F47" w:rsidRDefault="00CF71A7">
          <w:r w:rsidRPr="00956F47">
            <w:rPr>
              <w:b/>
              <w:bCs/>
            </w:rPr>
            <w:fldChar w:fldCharType="end"/>
          </w:r>
        </w:p>
      </w:sdtContent>
    </w:sdt>
    <w:p w14:paraId="16DC17E7" w14:textId="77777777" w:rsidR="00A4299E" w:rsidRPr="00956F47" w:rsidRDefault="00A4299E" w:rsidP="00742072">
      <w:pPr>
        <w:pStyle w:val="Kop1"/>
        <w:numPr>
          <w:ilvl w:val="0"/>
          <w:numId w:val="0"/>
        </w:numPr>
      </w:pPr>
      <w:r w:rsidRPr="00956F47">
        <w:br w:type="page"/>
      </w:r>
      <w:bookmarkStart w:id="1" w:name="_Toc421946243"/>
      <w:bookmarkStart w:id="2" w:name="_Toc421946582"/>
      <w:bookmarkStart w:id="3" w:name="_Toc52359055"/>
      <w:bookmarkStart w:id="4" w:name="_Toc52375109"/>
      <w:bookmarkStart w:id="5" w:name="_Toc57887195"/>
      <w:r w:rsidRPr="00956F47">
        <w:lastRenderedPageBreak/>
        <w:t>Voorwoord</w:t>
      </w:r>
      <w:bookmarkEnd w:id="1"/>
      <w:bookmarkEnd w:id="2"/>
      <w:bookmarkEnd w:id="3"/>
      <w:bookmarkEnd w:id="4"/>
      <w:bookmarkEnd w:id="5"/>
    </w:p>
    <w:p w14:paraId="16DC17E8" w14:textId="5F8B68F1" w:rsidR="00013AB7" w:rsidRPr="00956F47" w:rsidRDefault="55B6FD07" w:rsidP="151B06FD">
      <w:pPr>
        <w:pStyle w:val="paragraph"/>
        <w:spacing w:before="0" w:beforeAutospacing="0" w:after="0" w:afterAutospacing="0"/>
        <w:textAlignment w:val="baseline"/>
        <w:rPr>
          <w:color w:val="000000"/>
          <w:sz w:val="18"/>
          <w:szCs w:val="18"/>
        </w:rPr>
      </w:pPr>
      <w:r w:rsidRPr="00956F47">
        <w:rPr>
          <w:rStyle w:val="normaltextrun"/>
          <w:color w:val="000000" w:themeColor="text1"/>
        </w:rPr>
        <w:t xml:space="preserve">Het </w:t>
      </w:r>
      <w:r w:rsidRPr="00956F47">
        <w:rPr>
          <w:rStyle w:val="spellingerror"/>
          <w:color w:val="000000" w:themeColor="text1"/>
        </w:rPr>
        <w:t>efficiënt</w:t>
      </w:r>
      <w:r w:rsidRPr="00956F47">
        <w:rPr>
          <w:rStyle w:val="normaltextrun"/>
          <w:color w:val="000000" w:themeColor="text1"/>
        </w:rPr>
        <w:t xml:space="preserve"> </w:t>
      </w:r>
      <w:r w:rsidR="00B8391F" w:rsidRPr="00956F47">
        <w:rPr>
          <w:rStyle w:val="normaltextrun"/>
          <w:color w:val="000000" w:themeColor="text1"/>
        </w:rPr>
        <w:t xml:space="preserve">en effectief </w:t>
      </w:r>
      <w:r w:rsidR="00B03FFD" w:rsidRPr="00956F47">
        <w:rPr>
          <w:rStyle w:val="normaltextrun"/>
          <w:color w:val="000000" w:themeColor="text1"/>
        </w:rPr>
        <w:t xml:space="preserve">inwinnen, </w:t>
      </w:r>
      <w:r w:rsidRPr="00956F47">
        <w:rPr>
          <w:rStyle w:val="normaltextrun"/>
          <w:color w:val="000000" w:themeColor="text1"/>
        </w:rPr>
        <w:t>registreren</w:t>
      </w:r>
      <w:r w:rsidR="007E44F3" w:rsidRPr="00956F47">
        <w:rPr>
          <w:rStyle w:val="normaltextrun"/>
          <w:color w:val="000000" w:themeColor="text1"/>
        </w:rPr>
        <w:t xml:space="preserve">, </w:t>
      </w:r>
      <w:r w:rsidR="00213433" w:rsidRPr="00956F47">
        <w:rPr>
          <w:rStyle w:val="normaltextrun"/>
          <w:color w:val="000000" w:themeColor="text1"/>
        </w:rPr>
        <w:t>opslaan</w:t>
      </w:r>
      <w:r w:rsidR="007E44F3" w:rsidRPr="00956F47">
        <w:rPr>
          <w:rStyle w:val="normaltextrun"/>
          <w:color w:val="000000" w:themeColor="text1"/>
        </w:rPr>
        <w:t>, publiceren</w:t>
      </w:r>
      <w:r w:rsidR="00213433" w:rsidRPr="00956F47">
        <w:rPr>
          <w:rStyle w:val="normaltextrun"/>
          <w:color w:val="000000" w:themeColor="text1"/>
        </w:rPr>
        <w:t xml:space="preserve"> en gebruiken</w:t>
      </w:r>
      <w:r w:rsidRPr="00956F47">
        <w:rPr>
          <w:rStyle w:val="normaltextrun"/>
          <w:color w:val="000000" w:themeColor="text1"/>
        </w:rPr>
        <w:t xml:space="preserve"> van informatie </w:t>
      </w:r>
      <w:r w:rsidR="00063B09" w:rsidRPr="00956F47">
        <w:rPr>
          <w:rStyle w:val="normaltextrun"/>
          <w:color w:val="000000" w:themeColor="text1"/>
        </w:rPr>
        <w:t>over</w:t>
      </w:r>
      <w:r w:rsidRPr="00956F47">
        <w:rPr>
          <w:rStyle w:val="normaltextrun"/>
          <w:color w:val="000000" w:themeColor="text1"/>
        </w:rPr>
        <w:t xml:space="preserve"> de gebouwde omgeving is op dit moment belangrijker geworden dan ooit te voren. </w:t>
      </w:r>
      <w:r w:rsidR="007C6E55" w:rsidRPr="00956F47">
        <w:rPr>
          <w:rStyle w:val="normaltextrun"/>
          <w:color w:val="000000" w:themeColor="text1"/>
        </w:rPr>
        <w:t>In het bijzonder zijn s</w:t>
      </w:r>
      <w:r w:rsidRPr="00956F47">
        <w:rPr>
          <w:rStyle w:val="normaltextrun"/>
          <w:color w:val="000000" w:themeColor="text1"/>
        </w:rPr>
        <w:t xml:space="preserve">teeds meer </w:t>
      </w:r>
      <w:r w:rsidR="1EFA7A33" w:rsidRPr="00956F47">
        <w:rPr>
          <w:rStyle w:val="normaltextrun"/>
          <w:color w:val="000000" w:themeColor="text1"/>
        </w:rPr>
        <w:t>sectorpartijen in de B</w:t>
      </w:r>
      <w:r w:rsidR="0035439C" w:rsidRPr="00956F47">
        <w:rPr>
          <w:rStyle w:val="normaltextrun"/>
          <w:color w:val="000000" w:themeColor="text1"/>
        </w:rPr>
        <w:t>&amp;U (vastgoed)</w:t>
      </w:r>
      <w:r w:rsidR="1EFA7A33" w:rsidRPr="00956F47">
        <w:rPr>
          <w:rStyle w:val="normaltextrun"/>
          <w:color w:val="000000" w:themeColor="text1"/>
        </w:rPr>
        <w:t xml:space="preserve"> en GWW </w:t>
      </w:r>
      <w:r w:rsidR="0035439C" w:rsidRPr="00956F47">
        <w:rPr>
          <w:rStyle w:val="normaltextrun"/>
          <w:color w:val="000000" w:themeColor="text1"/>
        </w:rPr>
        <w:t xml:space="preserve">(infra) </w:t>
      </w:r>
      <w:r w:rsidRPr="00956F47">
        <w:rPr>
          <w:rStyle w:val="normaltextrun"/>
          <w:color w:val="000000" w:themeColor="text1"/>
        </w:rPr>
        <w:t xml:space="preserve">trajecten gestart of overwegen een traject te starten voor de ontwikkeling </w:t>
      </w:r>
      <w:r w:rsidR="00F37C9D" w:rsidRPr="00956F47">
        <w:rPr>
          <w:rStyle w:val="normaltextrun"/>
          <w:color w:val="000000" w:themeColor="text1"/>
        </w:rPr>
        <w:t xml:space="preserve">en het gebruik </w:t>
      </w:r>
      <w:r w:rsidRPr="00956F47">
        <w:rPr>
          <w:rStyle w:val="normaltextrun"/>
          <w:color w:val="000000" w:themeColor="text1"/>
        </w:rPr>
        <w:t xml:space="preserve">van </w:t>
      </w:r>
      <w:r w:rsidR="36BB9162" w:rsidRPr="00956F47">
        <w:rPr>
          <w:rStyle w:val="normaltextrun"/>
          <w:color w:val="000000" w:themeColor="text1"/>
        </w:rPr>
        <w:t xml:space="preserve">een </w:t>
      </w:r>
      <w:r w:rsidR="74911E24" w:rsidRPr="00956F47">
        <w:rPr>
          <w:rStyle w:val="normaltextrun"/>
          <w:color w:val="000000" w:themeColor="text1"/>
        </w:rPr>
        <w:t>gegevens</w:t>
      </w:r>
      <w:r w:rsidRPr="00956F47">
        <w:rPr>
          <w:rStyle w:val="normaltextrun"/>
          <w:color w:val="000000" w:themeColor="text1"/>
        </w:rPr>
        <w:t>model</w:t>
      </w:r>
      <w:r w:rsidR="16A4AF50" w:rsidRPr="00956F47">
        <w:rPr>
          <w:rStyle w:val="normaltextrun"/>
          <w:color w:val="000000" w:themeColor="text1"/>
        </w:rPr>
        <w:t xml:space="preserve">, </w:t>
      </w:r>
      <w:r w:rsidR="605B8D5C" w:rsidRPr="00956F47">
        <w:rPr>
          <w:rStyle w:val="normaltextrun"/>
          <w:color w:val="000000" w:themeColor="text1"/>
        </w:rPr>
        <w:t>vaak in de vorm van een</w:t>
      </w:r>
      <w:r w:rsidR="23ADF3F4" w:rsidRPr="00956F47">
        <w:rPr>
          <w:rStyle w:val="normaltextrun"/>
          <w:color w:val="000000" w:themeColor="text1"/>
        </w:rPr>
        <w:t xml:space="preserve"> ontologie </w:t>
      </w:r>
      <w:r w:rsidR="0E598C4E" w:rsidRPr="00956F47">
        <w:rPr>
          <w:rStyle w:val="normaltextrun"/>
          <w:color w:val="000000" w:themeColor="text1"/>
        </w:rPr>
        <w:t xml:space="preserve">ook wel aangeduid als </w:t>
      </w:r>
      <w:r w:rsidR="23ADF3F4" w:rsidRPr="00956F47">
        <w:rPr>
          <w:rStyle w:val="normaltextrun"/>
          <w:color w:val="000000" w:themeColor="text1"/>
        </w:rPr>
        <w:t>objecttypebibliotheek – OTL</w:t>
      </w:r>
      <w:r w:rsidR="76E032CC" w:rsidRPr="00956F47">
        <w:rPr>
          <w:rStyle w:val="normaltextrun"/>
          <w:color w:val="000000" w:themeColor="text1"/>
        </w:rPr>
        <w:t xml:space="preserve"> </w:t>
      </w:r>
      <w:r w:rsidR="36BB9162" w:rsidRPr="00956F47">
        <w:rPr>
          <w:rStyle w:val="normaltextrun"/>
          <w:color w:val="000000" w:themeColor="text1"/>
        </w:rPr>
        <w:t>(</w:t>
      </w:r>
      <w:r w:rsidR="00063B09" w:rsidRPr="00956F47">
        <w:rPr>
          <w:rStyle w:val="normaltextrun"/>
          <w:color w:val="000000" w:themeColor="text1"/>
        </w:rPr>
        <w:t>naar het Engelse “</w:t>
      </w:r>
      <w:r w:rsidR="36BB9162" w:rsidRPr="00956F47">
        <w:rPr>
          <w:rStyle w:val="normaltextrun"/>
          <w:color w:val="000000" w:themeColor="text1"/>
        </w:rPr>
        <w:t>Object</w:t>
      </w:r>
      <w:r w:rsidR="76E032CC" w:rsidRPr="00956F47">
        <w:rPr>
          <w:rStyle w:val="normaltextrun"/>
          <w:color w:val="000000" w:themeColor="text1"/>
        </w:rPr>
        <w:t xml:space="preserve"> </w:t>
      </w:r>
      <w:r w:rsidR="36BB9162" w:rsidRPr="00956F47">
        <w:rPr>
          <w:rStyle w:val="normaltextrun"/>
          <w:color w:val="000000" w:themeColor="text1"/>
        </w:rPr>
        <w:t>Type Library</w:t>
      </w:r>
      <w:r w:rsidR="00063B09" w:rsidRPr="00956F47">
        <w:rPr>
          <w:rStyle w:val="normaltextrun"/>
          <w:color w:val="000000" w:themeColor="text1"/>
        </w:rPr>
        <w:t>”</w:t>
      </w:r>
      <w:r w:rsidR="23ADF3F4" w:rsidRPr="00956F47">
        <w:rPr>
          <w:rStyle w:val="normaltextrun"/>
          <w:color w:val="000000" w:themeColor="text1"/>
        </w:rPr>
        <w:t>)</w:t>
      </w:r>
      <w:r w:rsidR="007C6E55" w:rsidRPr="00956F47">
        <w:rPr>
          <w:rStyle w:val="normaltextrun"/>
          <w:color w:val="000000" w:themeColor="text1"/>
        </w:rPr>
        <w:t>,</w:t>
      </w:r>
      <w:r w:rsidR="23ADF3F4" w:rsidRPr="00956F47">
        <w:rPr>
          <w:rStyle w:val="normaltextrun"/>
          <w:color w:val="000000" w:themeColor="text1"/>
        </w:rPr>
        <w:t xml:space="preserve"> </w:t>
      </w:r>
      <w:r w:rsidRPr="00956F47">
        <w:rPr>
          <w:rStyle w:val="normaltextrun"/>
          <w:color w:val="000000" w:themeColor="text1"/>
        </w:rPr>
        <w:t xml:space="preserve">voor het ordenen van gegevens over de gebouwde omgeving. Hierdoor dreigt er een wildgroei aan </w:t>
      </w:r>
      <w:r w:rsidR="77B15740" w:rsidRPr="00956F47">
        <w:rPr>
          <w:rStyle w:val="normaltextrun"/>
          <w:color w:val="000000" w:themeColor="text1"/>
        </w:rPr>
        <w:t>gegevens</w:t>
      </w:r>
      <w:r w:rsidRPr="00956F47">
        <w:rPr>
          <w:rStyle w:val="normaltextrun"/>
          <w:color w:val="000000" w:themeColor="text1"/>
        </w:rPr>
        <w:t xml:space="preserve">modellen te ontstaan die niet volgens een eenduidige methodiek zijn </w:t>
      </w:r>
      <w:r w:rsidR="24CC7D15" w:rsidRPr="00956F47">
        <w:rPr>
          <w:rStyle w:val="normaltextrun"/>
          <w:color w:val="000000" w:themeColor="text1"/>
        </w:rPr>
        <w:t>ontwikkeld</w:t>
      </w:r>
      <w:r w:rsidRPr="00956F47">
        <w:rPr>
          <w:rStyle w:val="normaltextrun"/>
          <w:color w:val="000000" w:themeColor="text1"/>
        </w:rPr>
        <w:t xml:space="preserve">. Dit belemmert de </w:t>
      </w:r>
      <w:r w:rsidR="00B3681F" w:rsidRPr="00956F47">
        <w:rPr>
          <w:rStyle w:val="normaltextrun"/>
          <w:color w:val="000000" w:themeColor="text1"/>
        </w:rPr>
        <w:t>communicatie</w:t>
      </w:r>
      <w:r w:rsidR="00987A70" w:rsidRPr="00956F47">
        <w:rPr>
          <w:rStyle w:val="normaltextrun"/>
          <w:color w:val="000000" w:themeColor="text1"/>
        </w:rPr>
        <w:t xml:space="preserve"> </w:t>
      </w:r>
      <w:r w:rsidRPr="00956F47">
        <w:rPr>
          <w:rStyle w:val="normaltextrun"/>
          <w:color w:val="000000" w:themeColor="text1"/>
        </w:rPr>
        <w:t>binnen organisaties en tussen organisaties onderling</w:t>
      </w:r>
      <w:r w:rsidR="00D90788" w:rsidRPr="00956F47">
        <w:rPr>
          <w:rStyle w:val="normaltextrun"/>
          <w:color w:val="000000" w:themeColor="text1"/>
        </w:rPr>
        <w:t xml:space="preserve">. </w:t>
      </w:r>
      <w:r w:rsidRPr="00956F47">
        <w:rPr>
          <w:rStyle w:val="normaltextrun"/>
          <w:color w:val="000000" w:themeColor="text1"/>
        </w:rPr>
        <w:t xml:space="preserve"> Zeker met de toekomstige nieuwe omgevingswet en circulariteitsdoelstellingen is </w:t>
      </w:r>
      <w:r w:rsidR="00133D91" w:rsidRPr="00956F47">
        <w:rPr>
          <w:rStyle w:val="normaltextrun"/>
          <w:color w:val="000000" w:themeColor="text1"/>
        </w:rPr>
        <w:t xml:space="preserve">een toekomstvaste </w:t>
      </w:r>
      <w:r w:rsidR="42F4D0CE" w:rsidRPr="00956F47">
        <w:rPr>
          <w:rStyle w:val="normaltextrun"/>
          <w:color w:val="000000" w:themeColor="text1"/>
        </w:rPr>
        <w:t xml:space="preserve">afstemming, </w:t>
      </w:r>
      <w:r w:rsidRPr="00956F47">
        <w:rPr>
          <w:rStyle w:val="normaltextrun"/>
          <w:color w:val="000000" w:themeColor="text1"/>
        </w:rPr>
        <w:t>uitwisseling</w:t>
      </w:r>
      <w:r w:rsidR="00133D91" w:rsidRPr="00956F47">
        <w:rPr>
          <w:rStyle w:val="normaltextrun"/>
          <w:color w:val="000000" w:themeColor="text1"/>
        </w:rPr>
        <w:t>/</w:t>
      </w:r>
      <w:r w:rsidR="605B8D5C" w:rsidRPr="00956F47">
        <w:rPr>
          <w:rStyle w:val="normaltextrun"/>
          <w:color w:val="000000" w:themeColor="text1"/>
        </w:rPr>
        <w:t xml:space="preserve">deling </w:t>
      </w:r>
      <w:r w:rsidR="5CEA7282" w:rsidRPr="00956F47">
        <w:rPr>
          <w:rStyle w:val="normaltextrun"/>
          <w:color w:val="000000" w:themeColor="text1"/>
        </w:rPr>
        <w:t xml:space="preserve">en integratie </w:t>
      </w:r>
      <w:r w:rsidRPr="00956F47">
        <w:rPr>
          <w:rStyle w:val="normaltextrun"/>
          <w:color w:val="000000" w:themeColor="text1"/>
        </w:rPr>
        <w:t xml:space="preserve">van </w:t>
      </w:r>
      <w:r w:rsidR="7CC7EFCE" w:rsidRPr="00956F47">
        <w:rPr>
          <w:rStyle w:val="normaltextrun"/>
          <w:color w:val="000000" w:themeColor="text1"/>
        </w:rPr>
        <w:t>gegevens</w:t>
      </w:r>
      <w:r w:rsidRPr="00956F47">
        <w:rPr>
          <w:rStyle w:val="normaltextrun"/>
          <w:color w:val="000000" w:themeColor="text1"/>
        </w:rPr>
        <w:t xml:space="preserve"> </w:t>
      </w:r>
      <w:r w:rsidR="00063B09" w:rsidRPr="00956F47">
        <w:rPr>
          <w:rStyle w:val="normaltextrun"/>
          <w:color w:val="000000" w:themeColor="text1"/>
        </w:rPr>
        <w:t xml:space="preserve">uit verschillende bronnen </w:t>
      </w:r>
      <w:r w:rsidR="00133D91" w:rsidRPr="00956F47">
        <w:rPr>
          <w:rStyle w:val="normaltextrun"/>
          <w:color w:val="000000" w:themeColor="text1"/>
        </w:rPr>
        <w:t>cruciaal.</w:t>
      </w:r>
    </w:p>
    <w:p w14:paraId="16DC17E9"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EA" w14:textId="32DA99AC" w:rsidR="00013AB7" w:rsidRPr="00956F47" w:rsidRDefault="00997EBF" w:rsidP="00013AB7">
      <w:pPr>
        <w:pStyle w:val="paragraph"/>
        <w:spacing w:before="0" w:beforeAutospacing="0" w:after="0" w:afterAutospacing="0"/>
        <w:textAlignment w:val="baseline"/>
        <w:rPr>
          <w:color w:val="000000"/>
          <w:sz w:val="18"/>
          <w:szCs w:val="18"/>
        </w:rPr>
      </w:pPr>
      <w:r w:rsidRPr="00956F47">
        <w:rPr>
          <w:rStyle w:val="normaltextrun"/>
          <w:color w:val="000000"/>
        </w:rPr>
        <w:t>O</w:t>
      </w:r>
      <w:r w:rsidR="00AE1F67" w:rsidRPr="00956F47">
        <w:rPr>
          <w:rStyle w:val="normaltextrun"/>
          <w:color w:val="000000"/>
        </w:rPr>
        <w:t xml:space="preserve">rganisaties </w:t>
      </w:r>
      <w:r w:rsidR="00013AB7" w:rsidRPr="00956F47">
        <w:rPr>
          <w:rStyle w:val="normaltextrun"/>
          <w:color w:val="000000"/>
        </w:rPr>
        <w:t xml:space="preserve">binnen de publiekelijke en private sector </w:t>
      </w:r>
      <w:r w:rsidRPr="00956F47">
        <w:rPr>
          <w:rStyle w:val="normaltextrun"/>
          <w:color w:val="000000"/>
        </w:rPr>
        <w:t xml:space="preserve">zijn </w:t>
      </w:r>
      <w:r w:rsidR="00013AB7" w:rsidRPr="00956F47">
        <w:rPr>
          <w:rStyle w:val="normaltextrun"/>
          <w:color w:val="000000"/>
        </w:rPr>
        <w:t>zich er</w:t>
      </w:r>
      <w:r w:rsidR="004D44B6" w:rsidRPr="00956F47">
        <w:rPr>
          <w:rStyle w:val="normaltextrun"/>
          <w:color w:val="000000"/>
        </w:rPr>
        <w:t xml:space="preserve"> ook </w:t>
      </w:r>
      <w:r w:rsidR="00063B09" w:rsidRPr="00956F47">
        <w:rPr>
          <w:rStyle w:val="normaltextrun"/>
          <w:color w:val="000000"/>
        </w:rPr>
        <w:t xml:space="preserve">terdege </w:t>
      </w:r>
      <w:r w:rsidR="00013AB7" w:rsidRPr="00956F47">
        <w:rPr>
          <w:rStyle w:val="normaltextrun"/>
          <w:color w:val="000000"/>
        </w:rPr>
        <w:t xml:space="preserve">van bewust dat het bundelen van kennis en kunde bij de ontwikkeling van een norm voor een eenduidig </w:t>
      </w:r>
      <w:r w:rsidR="007719A9" w:rsidRPr="00956F47">
        <w:rPr>
          <w:rStyle w:val="normaltextrun"/>
          <w:color w:val="000000"/>
        </w:rPr>
        <w:t>gemodelleerd</w:t>
      </w:r>
      <w:r w:rsidR="00AD3300" w:rsidRPr="00956F47">
        <w:rPr>
          <w:rStyle w:val="normaltextrun"/>
          <w:color w:val="000000"/>
        </w:rPr>
        <w:t xml:space="preserve"> </w:t>
      </w:r>
      <w:r w:rsidR="000659DB" w:rsidRPr="00956F47">
        <w:rPr>
          <w:rStyle w:val="normaltextrun"/>
          <w:color w:val="000000"/>
        </w:rPr>
        <w:t>gegevens</w:t>
      </w:r>
      <w:r w:rsidR="00013AB7" w:rsidRPr="00956F47">
        <w:rPr>
          <w:rStyle w:val="normaltextrun"/>
          <w:color w:val="000000"/>
        </w:rPr>
        <w:t>model van groot belang is. </w:t>
      </w:r>
      <w:r w:rsidR="00013AB7" w:rsidRPr="00956F47">
        <w:rPr>
          <w:rStyle w:val="eop"/>
          <w:color w:val="000000"/>
        </w:rPr>
        <w:t> </w:t>
      </w:r>
    </w:p>
    <w:p w14:paraId="16DC17EB"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EC" w14:textId="2B11077B"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normaltextrun"/>
          <w:color w:val="000000"/>
        </w:rPr>
        <w:t>Door de methodische actualisatie van de NEN</w:t>
      </w:r>
      <w:r w:rsidR="0036683B" w:rsidRPr="00956F47">
        <w:rPr>
          <w:rStyle w:val="normaltextrun"/>
          <w:color w:val="000000"/>
        </w:rPr>
        <w:t xml:space="preserve"> </w:t>
      </w:r>
      <w:r w:rsidRPr="00956F47">
        <w:rPr>
          <w:rStyle w:val="normaltextrun"/>
          <w:color w:val="000000"/>
        </w:rPr>
        <w:t xml:space="preserve">2660 </w:t>
      </w:r>
      <w:r w:rsidR="00AD3300" w:rsidRPr="00956F47">
        <w:rPr>
          <w:rStyle w:val="normaltextrun"/>
          <w:color w:val="000000"/>
        </w:rPr>
        <w:t xml:space="preserve">biedt </w:t>
      </w:r>
      <w:r w:rsidR="00A13E60" w:rsidRPr="00956F47">
        <w:rPr>
          <w:rStyle w:val="normaltextrun"/>
          <w:color w:val="000000"/>
        </w:rPr>
        <w:t xml:space="preserve">het </w:t>
      </w:r>
      <w:r w:rsidR="00AD3300" w:rsidRPr="00956F47">
        <w:rPr>
          <w:rStyle w:val="normaltextrun"/>
          <w:color w:val="000000"/>
        </w:rPr>
        <w:t xml:space="preserve">gebruik van </w:t>
      </w:r>
      <w:r w:rsidR="0084685C" w:rsidRPr="00956F47">
        <w:rPr>
          <w:rStyle w:val="normaltextrun"/>
          <w:color w:val="000000"/>
        </w:rPr>
        <w:t>aanvullende</w:t>
      </w:r>
      <w:r w:rsidRPr="00956F47">
        <w:rPr>
          <w:rStyle w:val="normaltextrun"/>
          <w:color w:val="000000"/>
        </w:rPr>
        <w:t xml:space="preserve"> standaarden die iets zeggen over verschillende soorten </w:t>
      </w:r>
      <w:r w:rsidR="00290C2D" w:rsidRPr="00956F47">
        <w:rPr>
          <w:rStyle w:val="normaltextrun"/>
          <w:color w:val="000000"/>
        </w:rPr>
        <w:t>gegevens</w:t>
      </w:r>
      <w:r w:rsidRPr="00956F47">
        <w:rPr>
          <w:rStyle w:val="normaltextrun"/>
          <w:color w:val="000000"/>
        </w:rPr>
        <w:t xml:space="preserve">structuren </w:t>
      </w:r>
      <w:r w:rsidR="00AD3300" w:rsidRPr="00956F47">
        <w:rPr>
          <w:rStyle w:val="normaltextrun"/>
          <w:color w:val="000000"/>
        </w:rPr>
        <w:t xml:space="preserve">meerwaarde </w:t>
      </w:r>
      <w:r w:rsidR="00A13E60" w:rsidRPr="00956F47">
        <w:rPr>
          <w:rStyle w:val="normaltextrun"/>
          <w:color w:val="000000"/>
        </w:rPr>
        <w:t>D</w:t>
      </w:r>
      <w:r w:rsidR="00AD3300" w:rsidRPr="00956F47">
        <w:rPr>
          <w:rStyle w:val="normaltextrun"/>
          <w:color w:val="000000"/>
        </w:rPr>
        <w:t xml:space="preserve">enk </w:t>
      </w:r>
      <w:r w:rsidR="00A13E60" w:rsidRPr="00956F47">
        <w:rPr>
          <w:rStyle w:val="normaltextrun"/>
          <w:color w:val="000000"/>
        </w:rPr>
        <w:t xml:space="preserve">hierbij </w:t>
      </w:r>
      <w:r w:rsidR="00AD3300" w:rsidRPr="00956F47">
        <w:rPr>
          <w:rStyle w:val="normaltextrun"/>
          <w:color w:val="000000"/>
        </w:rPr>
        <w:t>aan</w:t>
      </w:r>
      <w:r w:rsidRPr="00956F47">
        <w:rPr>
          <w:rStyle w:val="normaltextrun"/>
          <w:color w:val="000000"/>
        </w:rPr>
        <w:t xml:space="preserve"> de taxonomische </w:t>
      </w:r>
      <w:r w:rsidR="004B3860" w:rsidRPr="00956F47">
        <w:rPr>
          <w:rStyle w:val="normaltextrun"/>
          <w:color w:val="000000"/>
        </w:rPr>
        <w:t xml:space="preserve">(op specialisatie </w:t>
      </w:r>
      <w:r w:rsidR="00063B09" w:rsidRPr="00956F47">
        <w:rPr>
          <w:rStyle w:val="normaltextrun"/>
          <w:color w:val="000000"/>
        </w:rPr>
        <w:t>gebaseerde</w:t>
      </w:r>
      <w:r w:rsidR="004B3860" w:rsidRPr="00956F47">
        <w:rPr>
          <w:rStyle w:val="normaltextrun"/>
          <w:color w:val="000000"/>
        </w:rPr>
        <w:t>) C</w:t>
      </w:r>
      <w:r w:rsidRPr="00956F47">
        <w:rPr>
          <w:rStyle w:val="normaltextrun"/>
          <w:color w:val="000000"/>
        </w:rPr>
        <w:t xml:space="preserve">onceptenbibliotheek Nederland (CB-NL) of de </w:t>
      </w:r>
      <w:r w:rsidRPr="00956F47">
        <w:rPr>
          <w:rStyle w:val="spellingerror"/>
          <w:color w:val="000000"/>
        </w:rPr>
        <w:t>meronomische</w:t>
      </w:r>
      <w:r w:rsidR="004B3860" w:rsidRPr="00956F47">
        <w:rPr>
          <w:rStyle w:val="spellingerror"/>
          <w:color w:val="000000"/>
        </w:rPr>
        <w:t xml:space="preserve"> (op typische decompositie gebaseerde)</w:t>
      </w:r>
      <w:r w:rsidRPr="00956F47">
        <w:rPr>
          <w:rStyle w:val="normaltextrun"/>
          <w:color w:val="000000"/>
        </w:rPr>
        <w:t xml:space="preserve"> NEN 2767</w:t>
      </w:r>
      <w:r w:rsidR="00A13E60" w:rsidRPr="00956F47">
        <w:rPr>
          <w:rStyle w:val="normaltextrun"/>
          <w:color w:val="000000"/>
        </w:rPr>
        <w:t xml:space="preserve"> </w:t>
      </w:r>
      <w:r w:rsidR="003317C2" w:rsidRPr="00956F47">
        <w:rPr>
          <w:rStyle w:val="normaltextrun"/>
          <w:color w:val="000000"/>
        </w:rPr>
        <w:t>voor c</w:t>
      </w:r>
      <w:r w:rsidR="004F14CE" w:rsidRPr="00956F47">
        <w:rPr>
          <w:rStyle w:val="normaltextrun"/>
          <w:color w:val="000000"/>
        </w:rPr>
        <w:t>onditiemeting</w:t>
      </w:r>
      <w:r w:rsidRPr="00956F47">
        <w:rPr>
          <w:rStyle w:val="normaltextrun"/>
          <w:color w:val="000000"/>
        </w:rPr>
        <w:t xml:space="preserve">. Hierdoor ontstaan nieuwe kansen voor </w:t>
      </w:r>
      <w:r w:rsidR="00937382" w:rsidRPr="00956F47">
        <w:rPr>
          <w:rStyle w:val="normaltextrun"/>
          <w:color w:val="000000"/>
        </w:rPr>
        <w:t xml:space="preserve">de </w:t>
      </w:r>
      <w:r w:rsidRPr="00956F47">
        <w:rPr>
          <w:rStyle w:val="normaltextrun"/>
          <w:color w:val="000000"/>
        </w:rPr>
        <w:t xml:space="preserve">ontwikkeling van </w:t>
      </w:r>
      <w:r w:rsidR="000659DB" w:rsidRPr="00956F47">
        <w:rPr>
          <w:rStyle w:val="normaltextrun"/>
          <w:color w:val="000000"/>
        </w:rPr>
        <w:t>gegevens</w:t>
      </w:r>
      <w:r w:rsidRPr="00956F47">
        <w:rPr>
          <w:rStyle w:val="normaltextrun"/>
          <w:color w:val="000000"/>
        </w:rPr>
        <w:t>modellen voor toepassing over de gehele levenscyclus</w:t>
      </w:r>
      <w:r w:rsidR="00F2798F" w:rsidRPr="00956F47">
        <w:rPr>
          <w:rStyle w:val="normaltextrun"/>
          <w:color w:val="000000"/>
        </w:rPr>
        <w:t xml:space="preserve"> van een bouwwerk</w:t>
      </w:r>
      <w:r w:rsidR="00937382" w:rsidRPr="00956F47">
        <w:rPr>
          <w:rStyle w:val="normaltextrun"/>
          <w:color w:val="000000"/>
        </w:rPr>
        <w:t xml:space="preserve"> en</w:t>
      </w:r>
      <w:r w:rsidR="001B1822" w:rsidRPr="00956F47">
        <w:rPr>
          <w:rStyle w:val="normaltextrun"/>
          <w:color w:val="000000"/>
        </w:rPr>
        <w:t xml:space="preserve"> zijn onderdelen</w:t>
      </w:r>
      <w:r w:rsidR="00937382" w:rsidRPr="00956F47">
        <w:rPr>
          <w:rStyle w:val="normaltextrun"/>
          <w:color w:val="000000"/>
        </w:rPr>
        <w:t xml:space="preserve"> in zijn omgeving.</w:t>
      </w:r>
    </w:p>
    <w:p w14:paraId="16DC17ED"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EE" w14:textId="77AF2D56"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normaltextrun"/>
          <w:color w:val="000000"/>
        </w:rPr>
        <w:t>NEN 2660:1996 doet dit voor een gedeelte, maar is in</w:t>
      </w:r>
      <w:r w:rsidR="00273A74" w:rsidRPr="00956F47">
        <w:rPr>
          <w:rStyle w:val="normaltextrun"/>
          <w:color w:val="000000"/>
        </w:rPr>
        <w:t xml:space="preserve"> zijn</w:t>
      </w:r>
      <w:r w:rsidRPr="00956F47">
        <w:rPr>
          <w:rStyle w:val="normaltextrun"/>
          <w:color w:val="000000"/>
        </w:rPr>
        <w:t xml:space="preserve"> huidige vorm zowel verouderd als niet toereikend. Moderniser</w:t>
      </w:r>
      <w:r w:rsidR="00FE0F76" w:rsidRPr="00956F47">
        <w:rPr>
          <w:rStyle w:val="normaltextrun"/>
          <w:color w:val="000000"/>
        </w:rPr>
        <w:t>ing</w:t>
      </w:r>
      <w:r w:rsidRPr="00956F47">
        <w:rPr>
          <w:rStyle w:val="normaltextrun"/>
          <w:color w:val="000000"/>
        </w:rPr>
        <w:t xml:space="preserve"> en verbreding </w:t>
      </w:r>
      <w:r w:rsidR="00FE0F76" w:rsidRPr="00956F47">
        <w:rPr>
          <w:rStyle w:val="normaltextrun"/>
          <w:color w:val="000000"/>
        </w:rPr>
        <w:t>zijn</w:t>
      </w:r>
      <w:r w:rsidRPr="00956F47">
        <w:rPr>
          <w:rStyle w:val="normaltextrun"/>
          <w:color w:val="000000"/>
        </w:rPr>
        <w:t xml:space="preserve"> daarom van essentieel belang omdat er een grote behoefte is aan: </w:t>
      </w:r>
      <w:r w:rsidRPr="00956F47">
        <w:rPr>
          <w:rStyle w:val="eop"/>
          <w:color w:val="000000"/>
        </w:rPr>
        <w:t> </w:t>
      </w:r>
    </w:p>
    <w:p w14:paraId="16DC17EF"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F0" w14:textId="2700BE68" w:rsidR="00013AB7" w:rsidRPr="00956F47" w:rsidRDefault="00AD3300" w:rsidP="00273682">
      <w:pPr>
        <w:pStyle w:val="paragraph"/>
        <w:numPr>
          <w:ilvl w:val="0"/>
          <w:numId w:val="10"/>
        </w:numPr>
        <w:spacing w:before="0" w:beforeAutospacing="0" w:after="0" w:afterAutospacing="0"/>
        <w:textAlignment w:val="baseline"/>
        <w:rPr>
          <w:color w:val="000000"/>
          <w:sz w:val="22"/>
          <w:szCs w:val="22"/>
        </w:rPr>
      </w:pPr>
      <w:r w:rsidRPr="00956F47">
        <w:rPr>
          <w:rStyle w:val="normaltextrun"/>
          <w:color w:val="000000" w:themeColor="text1"/>
        </w:rPr>
        <w:t>e</w:t>
      </w:r>
      <w:r w:rsidR="00013AB7" w:rsidRPr="00956F47">
        <w:rPr>
          <w:rStyle w:val="normaltextrun"/>
          <w:color w:val="000000" w:themeColor="text1"/>
        </w:rPr>
        <w:t>en optimalisering</w:t>
      </w:r>
      <w:r w:rsidR="77EAEBAE" w:rsidRPr="00956F47">
        <w:rPr>
          <w:rStyle w:val="normaltextrun"/>
          <w:color w:val="000000" w:themeColor="text1"/>
        </w:rPr>
        <w:t>/</w:t>
      </w:r>
      <w:r w:rsidR="00013AB7" w:rsidRPr="00956F47">
        <w:rPr>
          <w:rStyle w:val="normaltextrun"/>
          <w:color w:val="000000" w:themeColor="text1"/>
        </w:rPr>
        <w:t>actualis</w:t>
      </w:r>
      <w:r w:rsidR="00072584" w:rsidRPr="00956F47">
        <w:rPr>
          <w:rStyle w:val="normaltextrun"/>
          <w:color w:val="000000" w:themeColor="text1"/>
        </w:rPr>
        <w:t>atie</w:t>
      </w:r>
      <w:r w:rsidR="00013AB7" w:rsidRPr="00956F47">
        <w:rPr>
          <w:rStyle w:val="normaltextrun"/>
          <w:color w:val="000000" w:themeColor="text1"/>
        </w:rPr>
        <w:t xml:space="preserve"> van de huidige versie van de ordeningsregels voor gegevens in de bouw</w:t>
      </w:r>
    </w:p>
    <w:p w14:paraId="16DC17F1" w14:textId="62955673" w:rsidR="00013AB7" w:rsidRPr="00956F47" w:rsidRDefault="00AD3300" w:rsidP="00273682">
      <w:pPr>
        <w:pStyle w:val="paragraph"/>
        <w:numPr>
          <w:ilvl w:val="0"/>
          <w:numId w:val="10"/>
        </w:numPr>
        <w:spacing w:before="0" w:beforeAutospacing="0" w:after="0" w:afterAutospacing="0"/>
        <w:textAlignment w:val="baseline"/>
        <w:rPr>
          <w:color w:val="000000"/>
          <w:sz w:val="22"/>
          <w:szCs w:val="22"/>
        </w:rPr>
      </w:pPr>
      <w:r w:rsidRPr="00956F47">
        <w:rPr>
          <w:rStyle w:val="normaltextrun"/>
          <w:color w:val="000000"/>
        </w:rPr>
        <w:t>e</w:t>
      </w:r>
      <w:r w:rsidR="00013AB7" w:rsidRPr="00956F47">
        <w:rPr>
          <w:rStyle w:val="normaltextrun"/>
          <w:color w:val="000000"/>
        </w:rPr>
        <w:t xml:space="preserve">en verbreding van het werkgebied van </w:t>
      </w:r>
      <w:r w:rsidR="000B0282" w:rsidRPr="00956F47">
        <w:rPr>
          <w:rStyle w:val="normaltextrun"/>
          <w:color w:val="000000"/>
        </w:rPr>
        <w:t xml:space="preserve">de </w:t>
      </w:r>
      <w:r w:rsidR="00013AB7" w:rsidRPr="00956F47">
        <w:rPr>
          <w:rStyle w:val="normaltextrun"/>
          <w:color w:val="000000"/>
        </w:rPr>
        <w:t>bouw naar gehele gebouwde omgeving</w:t>
      </w:r>
    </w:p>
    <w:p w14:paraId="16DC17F2" w14:textId="16225C3C" w:rsidR="00013AB7" w:rsidRPr="00956F47" w:rsidRDefault="00AD3300" w:rsidP="00273682">
      <w:pPr>
        <w:pStyle w:val="paragraph"/>
        <w:numPr>
          <w:ilvl w:val="0"/>
          <w:numId w:val="10"/>
        </w:numPr>
        <w:spacing w:before="0" w:beforeAutospacing="0" w:after="0" w:afterAutospacing="0"/>
        <w:textAlignment w:val="baseline"/>
        <w:rPr>
          <w:color w:val="000000"/>
          <w:sz w:val="22"/>
          <w:szCs w:val="22"/>
        </w:rPr>
      </w:pPr>
      <w:r w:rsidRPr="00956F47">
        <w:rPr>
          <w:rStyle w:val="normaltextrun"/>
          <w:color w:val="000000"/>
        </w:rPr>
        <w:t>b</w:t>
      </w:r>
      <w:r w:rsidR="00013AB7" w:rsidRPr="00956F47">
        <w:rPr>
          <w:rStyle w:val="normaltextrun"/>
          <w:color w:val="000000"/>
        </w:rPr>
        <w:t>etere aansluiting met gerelateerde normen</w:t>
      </w:r>
    </w:p>
    <w:p w14:paraId="16DC17F3" w14:textId="3F393733" w:rsidR="00013AB7" w:rsidRPr="00956F47" w:rsidRDefault="00AD3300" w:rsidP="00273682">
      <w:pPr>
        <w:pStyle w:val="paragraph"/>
        <w:numPr>
          <w:ilvl w:val="0"/>
          <w:numId w:val="10"/>
        </w:numPr>
        <w:spacing w:before="0" w:beforeAutospacing="0" w:after="0" w:afterAutospacing="0"/>
        <w:textAlignment w:val="baseline"/>
        <w:rPr>
          <w:rStyle w:val="normaltextrun"/>
          <w:color w:val="000000"/>
          <w:sz w:val="22"/>
          <w:szCs w:val="22"/>
        </w:rPr>
      </w:pPr>
      <w:r w:rsidRPr="00956F47">
        <w:rPr>
          <w:rStyle w:val="normaltextrun"/>
          <w:color w:val="000000"/>
        </w:rPr>
        <w:t>h</w:t>
      </w:r>
      <w:r w:rsidR="00013AB7" w:rsidRPr="00956F47">
        <w:rPr>
          <w:rStyle w:val="normaltextrun"/>
          <w:color w:val="000000"/>
        </w:rPr>
        <w:t>elderheid in de bijbehorende termen, definities en algemene regels</w:t>
      </w:r>
    </w:p>
    <w:p w14:paraId="16DC17F4" w14:textId="754885CD" w:rsidR="00AD3300" w:rsidRPr="00956F47" w:rsidRDefault="00AD3300" w:rsidP="00273682">
      <w:pPr>
        <w:pStyle w:val="paragraph"/>
        <w:numPr>
          <w:ilvl w:val="0"/>
          <w:numId w:val="10"/>
        </w:numPr>
        <w:spacing w:before="0" w:beforeAutospacing="0" w:after="0" w:afterAutospacing="0"/>
        <w:textAlignment w:val="baseline"/>
        <w:rPr>
          <w:rStyle w:val="normaltextrun"/>
          <w:color w:val="000000"/>
          <w:sz w:val="22"/>
          <w:szCs w:val="22"/>
        </w:rPr>
      </w:pPr>
      <w:r w:rsidRPr="00956F47">
        <w:rPr>
          <w:rStyle w:val="normaltextrun"/>
          <w:color w:val="000000"/>
        </w:rPr>
        <w:t>een nader</w:t>
      </w:r>
      <w:r w:rsidR="00711517" w:rsidRPr="00956F47">
        <w:rPr>
          <w:rStyle w:val="normaltextrun"/>
          <w:color w:val="000000"/>
        </w:rPr>
        <w:t>e</w:t>
      </w:r>
      <w:r w:rsidRPr="00956F47">
        <w:rPr>
          <w:rStyle w:val="normaltextrun"/>
          <w:color w:val="000000"/>
        </w:rPr>
        <w:t xml:space="preserve"> </w:t>
      </w:r>
      <w:r w:rsidR="00FE7306" w:rsidRPr="00956F47">
        <w:rPr>
          <w:rStyle w:val="normaltextrun"/>
          <w:color w:val="000000"/>
        </w:rPr>
        <w:t xml:space="preserve">aanpassing </w:t>
      </w:r>
      <w:r w:rsidR="00565A3E" w:rsidRPr="00956F47">
        <w:rPr>
          <w:rStyle w:val="normaltextrun"/>
          <w:color w:val="000000"/>
        </w:rPr>
        <w:t xml:space="preserve">van </w:t>
      </w:r>
      <w:r w:rsidR="00FE7306" w:rsidRPr="00956F47">
        <w:rPr>
          <w:rStyle w:val="normaltextrun"/>
          <w:color w:val="000000"/>
        </w:rPr>
        <w:t>en uitbreiding</w:t>
      </w:r>
      <w:r w:rsidRPr="00956F47">
        <w:rPr>
          <w:rStyle w:val="normaltextrun"/>
          <w:color w:val="000000"/>
        </w:rPr>
        <w:t xml:space="preserve"> </w:t>
      </w:r>
      <w:r w:rsidR="00565A3E" w:rsidRPr="00956F47">
        <w:rPr>
          <w:rStyle w:val="normaltextrun"/>
          <w:color w:val="000000"/>
        </w:rPr>
        <w:t>op</w:t>
      </w:r>
      <w:r w:rsidRPr="00956F47">
        <w:rPr>
          <w:rStyle w:val="normaltextrun"/>
          <w:color w:val="000000"/>
        </w:rPr>
        <w:t xml:space="preserve"> </w:t>
      </w:r>
      <w:r w:rsidR="00C07872" w:rsidRPr="00956F47">
        <w:rPr>
          <w:rStyle w:val="normaltextrun"/>
          <w:color w:val="000000"/>
        </w:rPr>
        <w:t xml:space="preserve">de </w:t>
      </w:r>
      <w:r w:rsidRPr="00956F47">
        <w:rPr>
          <w:rStyle w:val="normaltextrun"/>
          <w:color w:val="000000"/>
        </w:rPr>
        <w:t>NTA</w:t>
      </w:r>
      <w:r w:rsidR="00FE7306" w:rsidRPr="00956F47">
        <w:rPr>
          <w:rStyle w:val="normaltextrun"/>
          <w:color w:val="000000"/>
        </w:rPr>
        <w:t xml:space="preserve"> </w:t>
      </w:r>
      <w:r w:rsidRPr="00956F47">
        <w:rPr>
          <w:rStyle w:val="normaltextrun"/>
          <w:color w:val="000000"/>
        </w:rPr>
        <w:t>8035</w:t>
      </w:r>
      <w:r w:rsidR="00565A3E" w:rsidRPr="00956F47">
        <w:rPr>
          <w:rStyle w:val="normaltextrun"/>
          <w:color w:val="000000"/>
        </w:rPr>
        <w:t xml:space="preserve"> die </w:t>
      </w:r>
      <w:r w:rsidR="00C07872" w:rsidRPr="00956F47">
        <w:rPr>
          <w:rStyle w:val="normaltextrun"/>
          <w:color w:val="000000"/>
        </w:rPr>
        <w:t xml:space="preserve">ook </w:t>
      </w:r>
      <w:r w:rsidR="00565A3E" w:rsidRPr="00956F47">
        <w:rPr>
          <w:rStyle w:val="normaltextrun"/>
          <w:color w:val="000000"/>
        </w:rPr>
        <w:t>“meeg</w:t>
      </w:r>
      <w:r w:rsidR="00F758D6" w:rsidRPr="00956F47">
        <w:rPr>
          <w:rStyle w:val="normaltextrun"/>
          <w:color w:val="000000"/>
        </w:rPr>
        <w:t>e</w:t>
      </w:r>
      <w:r w:rsidR="00565A3E" w:rsidRPr="00956F47">
        <w:rPr>
          <w:rStyle w:val="normaltextrun"/>
          <w:color w:val="000000"/>
        </w:rPr>
        <w:t>nomen</w:t>
      </w:r>
      <w:r w:rsidR="00854809" w:rsidRPr="00956F47">
        <w:rPr>
          <w:rStyle w:val="normaltextrun"/>
          <w:color w:val="000000"/>
        </w:rPr>
        <w:t xml:space="preserve"> wordt” in de </w:t>
      </w:r>
      <w:r w:rsidR="00DD18FC" w:rsidRPr="00956F47">
        <w:rPr>
          <w:rStyle w:val="normaltextrun"/>
          <w:color w:val="000000"/>
        </w:rPr>
        <w:t xml:space="preserve">Europese </w:t>
      </w:r>
      <w:r w:rsidR="00854809" w:rsidRPr="00956F47">
        <w:rPr>
          <w:rStyle w:val="normaltextrun"/>
          <w:color w:val="000000"/>
        </w:rPr>
        <w:t>CEN</w:t>
      </w:r>
      <w:r w:rsidR="00DD18FC" w:rsidRPr="00956F47">
        <w:rPr>
          <w:rStyle w:val="normaltextrun"/>
          <w:color w:val="000000"/>
        </w:rPr>
        <w:t xml:space="preserve"> </w:t>
      </w:r>
      <w:r w:rsidR="00F758D6" w:rsidRPr="00956F47">
        <w:rPr>
          <w:rStyle w:val="normaltextrun"/>
          <w:color w:val="000000"/>
        </w:rPr>
        <w:t xml:space="preserve">TC442/WG4/TG3 </w:t>
      </w:r>
      <w:r w:rsidR="00063B09" w:rsidRPr="00956F47">
        <w:rPr>
          <w:rStyle w:val="normaltextrun"/>
          <w:color w:val="000000"/>
        </w:rPr>
        <w:t>Semantic Modelling and Linking (</w:t>
      </w:r>
      <w:r w:rsidR="00DD18FC" w:rsidRPr="00956F47">
        <w:rPr>
          <w:rStyle w:val="normaltextrun"/>
          <w:color w:val="000000"/>
        </w:rPr>
        <w:t>SML</w:t>
      </w:r>
      <w:r w:rsidR="00063B09" w:rsidRPr="00956F47">
        <w:rPr>
          <w:rStyle w:val="normaltextrun"/>
          <w:color w:val="000000"/>
        </w:rPr>
        <w:t>)</w:t>
      </w:r>
      <w:r w:rsidR="00DD18FC" w:rsidRPr="00956F47">
        <w:rPr>
          <w:rStyle w:val="normaltextrun"/>
          <w:color w:val="000000"/>
        </w:rPr>
        <w:t xml:space="preserve"> </w:t>
      </w:r>
      <w:r w:rsidR="00C07872" w:rsidRPr="00956F47">
        <w:rPr>
          <w:rStyle w:val="normaltextrun"/>
          <w:color w:val="000000"/>
        </w:rPr>
        <w:t>standaardisatie</w:t>
      </w:r>
    </w:p>
    <w:p w14:paraId="7A420BD8" w14:textId="51C96412" w:rsidR="00063B09" w:rsidRPr="00956F47" w:rsidRDefault="00063B09" w:rsidP="00273682">
      <w:pPr>
        <w:pStyle w:val="paragraph"/>
        <w:numPr>
          <w:ilvl w:val="0"/>
          <w:numId w:val="10"/>
        </w:numPr>
        <w:spacing w:before="0" w:beforeAutospacing="0" w:after="0" w:afterAutospacing="0"/>
        <w:textAlignment w:val="baseline"/>
        <w:rPr>
          <w:color w:val="000000"/>
          <w:sz w:val="22"/>
          <w:szCs w:val="22"/>
        </w:rPr>
      </w:pPr>
      <w:r w:rsidRPr="00956F47">
        <w:rPr>
          <w:rStyle w:val="normaltextrun"/>
          <w:color w:val="000000"/>
        </w:rPr>
        <w:t>aansluiting op bestaande en in ontwikkeling zijnde GIS</w:t>
      </w:r>
      <w:r w:rsidR="001F566A" w:rsidRPr="00956F47">
        <w:rPr>
          <w:rStyle w:val="normaltextrun"/>
          <w:color w:val="000000"/>
        </w:rPr>
        <w:t>/GEO</w:t>
      </w:r>
      <w:r w:rsidRPr="00956F47">
        <w:rPr>
          <w:rStyle w:val="normaltextrun"/>
          <w:color w:val="000000"/>
        </w:rPr>
        <w:t xml:space="preserve"> standaarden zoals </w:t>
      </w:r>
      <w:proofErr w:type="spellStart"/>
      <w:r w:rsidRPr="00956F47">
        <w:rPr>
          <w:rStyle w:val="normaltextrun"/>
          <w:color w:val="000000"/>
        </w:rPr>
        <w:t>BZK</w:t>
      </w:r>
      <w:r w:rsidR="00644682" w:rsidRPr="00956F47">
        <w:rPr>
          <w:rStyle w:val="normaltextrun"/>
          <w:color w:val="000000"/>
        </w:rPr>
        <w:t>’s</w:t>
      </w:r>
      <w:proofErr w:type="spellEnd"/>
      <w:r w:rsidRPr="00956F47">
        <w:rPr>
          <w:rStyle w:val="normaltextrun"/>
          <w:color w:val="000000"/>
        </w:rPr>
        <w:t xml:space="preserve"> DIS </w:t>
      </w:r>
      <w:proofErr w:type="spellStart"/>
      <w:r w:rsidRPr="00956F47">
        <w:rPr>
          <w:rStyle w:val="normaltextrun"/>
          <w:color w:val="000000"/>
        </w:rPr>
        <w:t>Geo</w:t>
      </w:r>
      <w:proofErr w:type="spellEnd"/>
      <w:r w:rsidRPr="00956F47">
        <w:rPr>
          <w:rStyle w:val="normaltextrun"/>
          <w:color w:val="000000"/>
        </w:rPr>
        <w:t xml:space="preserve"> SOR </w:t>
      </w:r>
      <w:r w:rsidR="00644682" w:rsidRPr="00956F47">
        <w:rPr>
          <w:rStyle w:val="normaltextrun"/>
          <w:color w:val="000000"/>
        </w:rPr>
        <w:t xml:space="preserve">en </w:t>
      </w:r>
      <w:r w:rsidRPr="00956F47">
        <w:rPr>
          <w:rStyle w:val="normaltextrun"/>
          <w:color w:val="000000"/>
        </w:rPr>
        <w:t>Totaal Drie</w:t>
      </w:r>
      <w:r w:rsidR="00794856" w:rsidRPr="00956F47">
        <w:rPr>
          <w:rStyle w:val="normaltextrun"/>
          <w:color w:val="000000"/>
        </w:rPr>
        <w:t>di</w:t>
      </w:r>
      <w:r w:rsidRPr="00956F47">
        <w:rPr>
          <w:rStyle w:val="normaltextrun"/>
          <w:color w:val="000000"/>
        </w:rPr>
        <w:t>mensionaal (T3D)</w:t>
      </w:r>
      <w:r w:rsidR="00644682" w:rsidRPr="00956F47">
        <w:rPr>
          <w:rStyle w:val="normaltextrun"/>
          <w:color w:val="000000"/>
        </w:rPr>
        <w:t xml:space="preserve">, en </w:t>
      </w:r>
      <w:proofErr w:type="spellStart"/>
      <w:r w:rsidR="00644682" w:rsidRPr="00956F47">
        <w:rPr>
          <w:rStyle w:val="normaltextrun"/>
          <w:color w:val="000000"/>
        </w:rPr>
        <w:t>Geonovum</w:t>
      </w:r>
      <w:r w:rsidR="00C2343C" w:rsidRPr="00956F47">
        <w:rPr>
          <w:rStyle w:val="normaltextrun"/>
          <w:color w:val="000000"/>
        </w:rPr>
        <w:t>’</w:t>
      </w:r>
      <w:r w:rsidR="00644682" w:rsidRPr="00956F47">
        <w:rPr>
          <w:rStyle w:val="normaltextrun"/>
          <w:color w:val="000000"/>
        </w:rPr>
        <w:t>s</w:t>
      </w:r>
      <w:proofErr w:type="spellEnd"/>
      <w:r w:rsidR="00644682" w:rsidRPr="00956F47">
        <w:rPr>
          <w:rStyle w:val="normaltextrun"/>
          <w:color w:val="000000"/>
        </w:rPr>
        <w:t xml:space="preserve"> MIM</w:t>
      </w:r>
      <w:r w:rsidR="00C2343C" w:rsidRPr="00956F47">
        <w:rPr>
          <w:rStyle w:val="normaltextrun"/>
          <w:color w:val="000000"/>
        </w:rPr>
        <w:t xml:space="preserve"> en NEN 3610 update</w:t>
      </w:r>
    </w:p>
    <w:p w14:paraId="16DC17F5"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F6" w14:textId="0CB69F62"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normaltextrun"/>
          <w:color w:val="000000"/>
        </w:rPr>
        <w:t>De normcommissie</w:t>
      </w:r>
      <w:r w:rsidR="00AD3300" w:rsidRPr="00956F47">
        <w:rPr>
          <w:rStyle w:val="normaltextrun"/>
          <w:color w:val="000000"/>
        </w:rPr>
        <w:t xml:space="preserve"> 351225</w:t>
      </w:r>
      <w:r w:rsidRPr="00956F47">
        <w:rPr>
          <w:rStyle w:val="normaltextrun"/>
          <w:color w:val="000000"/>
        </w:rPr>
        <w:t xml:space="preserve"> </w:t>
      </w:r>
      <w:r w:rsidR="00A94938" w:rsidRPr="00956F47">
        <w:rPr>
          <w:rStyle w:val="normaltextrun"/>
          <w:color w:val="000000" w:themeColor="text1"/>
        </w:rPr>
        <w:t xml:space="preserve">“Regels voor informatiemodellering van de gebouwde omgeving” </w:t>
      </w:r>
      <w:r w:rsidRPr="00956F47">
        <w:rPr>
          <w:rStyle w:val="normaltextrun"/>
          <w:color w:val="000000"/>
        </w:rPr>
        <w:t xml:space="preserve">is de nationale expertgroep voor het ontwerpen van semantische spelregels voor de </w:t>
      </w:r>
      <w:r w:rsidR="006C0708" w:rsidRPr="00956F47">
        <w:rPr>
          <w:rStyle w:val="normaltextrun"/>
          <w:color w:val="000000"/>
        </w:rPr>
        <w:t>wereld</w:t>
      </w:r>
      <w:r w:rsidRPr="00956F47">
        <w:rPr>
          <w:rStyle w:val="normaltextrun"/>
          <w:color w:val="000000"/>
        </w:rPr>
        <w:t xml:space="preserve"> van de gebouwde omgeving. </w:t>
      </w:r>
      <w:r w:rsidR="00AD3300" w:rsidRPr="00956F47">
        <w:rPr>
          <w:rStyle w:val="eop"/>
          <w:color w:val="000000"/>
        </w:rPr>
        <w:t>Nauwe afstemming heeft plaatsgevonden met NEN</w:t>
      </w:r>
      <w:r w:rsidR="00D44CCD" w:rsidRPr="00956F47">
        <w:rPr>
          <w:rStyle w:val="eop"/>
          <w:color w:val="000000"/>
        </w:rPr>
        <w:t xml:space="preserve"> </w:t>
      </w:r>
      <w:r w:rsidR="00AD3300" w:rsidRPr="00956F47">
        <w:rPr>
          <w:rStyle w:val="eop"/>
          <w:color w:val="000000"/>
        </w:rPr>
        <w:t>381184 “Informatie-integratie en interoperabiliteit”.</w:t>
      </w:r>
    </w:p>
    <w:p w14:paraId="16DC17F7" w14:textId="77777777" w:rsidR="00013AB7" w:rsidRPr="00956F47" w:rsidRDefault="00013AB7" w:rsidP="00013AB7">
      <w:pPr>
        <w:pStyle w:val="paragraph"/>
        <w:spacing w:before="0" w:beforeAutospacing="0" w:after="0" w:afterAutospacing="0"/>
        <w:textAlignment w:val="baseline"/>
        <w:rPr>
          <w:color w:val="000000"/>
          <w:sz w:val="18"/>
          <w:szCs w:val="18"/>
        </w:rPr>
      </w:pPr>
      <w:r w:rsidRPr="00956F47">
        <w:rPr>
          <w:rStyle w:val="eop"/>
          <w:color w:val="000000"/>
        </w:rPr>
        <w:t> </w:t>
      </w:r>
    </w:p>
    <w:p w14:paraId="16DC17F8" w14:textId="7786D3A5" w:rsidR="00327850" w:rsidRPr="00956F47" w:rsidRDefault="00013AB7" w:rsidP="2B8A8EB1">
      <w:pPr>
        <w:pStyle w:val="paragraph"/>
        <w:spacing w:before="0" w:beforeAutospacing="0" w:after="0" w:afterAutospacing="0"/>
        <w:textAlignment w:val="baseline"/>
        <w:rPr>
          <w:color w:val="000000"/>
        </w:rPr>
      </w:pPr>
      <w:r w:rsidRPr="00956F47">
        <w:rPr>
          <w:rStyle w:val="normaltextrun"/>
          <w:color w:val="000000" w:themeColor="text1"/>
        </w:rPr>
        <w:t xml:space="preserve">De doelstelling van normcommissie 351225 is om eenduidigheid te verschaffen over de spelregels voor </w:t>
      </w:r>
      <w:r w:rsidR="001F56CC" w:rsidRPr="00956F47">
        <w:rPr>
          <w:rStyle w:val="normaltextrun"/>
          <w:color w:val="000000" w:themeColor="text1"/>
        </w:rPr>
        <w:t xml:space="preserve">semantische </w:t>
      </w:r>
      <w:r w:rsidR="00D843BE" w:rsidRPr="00956F47">
        <w:rPr>
          <w:rStyle w:val="normaltextrun"/>
          <w:color w:val="000000" w:themeColor="text1"/>
        </w:rPr>
        <w:t>gegevens</w:t>
      </w:r>
      <w:r w:rsidRPr="00956F47">
        <w:rPr>
          <w:rStyle w:val="normaltextrun"/>
          <w:color w:val="000000" w:themeColor="text1"/>
        </w:rPr>
        <w:t>modellen die de wereld van de gebouwde omgeving uitdrukken</w:t>
      </w:r>
      <w:r w:rsidR="002F76E3" w:rsidRPr="00956F47">
        <w:rPr>
          <w:rStyle w:val="normaltextrun"/>
          <w:color w:val="000000" w:themeColor="text1"/>
        </w:rPr>
        <w:t>;</w:t>
      </w:r>
      <w:r w:rsidR="000B66B8" w:rsidRPr="00956F47">
        <w:rPr>
          <w:rStyle w:val="normaltextrun"/>
          <w:color w:val="000000" w:themeColor="text1"/>
        </w:rPr>
        <w:t xml:space="preserve"> een belangrijke stap om </w:t>
      </w:r>
      <w:r w:rsidR="00D843BE" w:rsidRPr="00956F47">
        <w:rPr>
          <w:rStyle w:val="normaltextrun"/>
          <w:color w:val="000000" w:themeColor="text1"/>
        </w:rPr>
        <w:t>gegevens</w:t>
      </w:r>
      <w:r w:rsidR="000B66B8" w:rsidRPr="00956F47">
        <w:rPr>
          <w:rStyle w:val="normaltextrun"/>
          <w:color w:val="000000" w:themeColor="text1"/>
        </w:rPr>
        <w:t xml:space="preserve"> FAIR te krijgen (</w:t>
      </w:r>
      <w:r w:rsidR="00D843BE" w:rsidRPr="00956F47">
        <w:rPr>
          <w:rStyle w:val="normaltextrun"/>
          <w:color w:val="000000" w:themeColor="text1"/>
        </w:rPr>
        <w:t>“</w:t>
      </w:r>
      <w:proofErr w:type="spellStart"/>
      <w:r w:rsidR="00D843BE" w:rsidRPr="00956F47">
        <w:rPr>
          <w:rStyle w:val="normaltextrun"/>
          <w:color w:val="000000" w:themeColor="text1"/>
        </w:rPr>
        <w:t>f</w:t>
      </w:r>
      <w:r w:rsidR="000B66B8" w:rsidRPr="00956F47">
        <w:rPr>
          <w:rStyle w:val="normaltextrun"/>
          <w:color w:val="000000" w:themeColor="text1"/>
        </w:rPr>
        <w:t>indable</w:t>
      </w:r>
      <w:proofErr w:type="spellEnd"/>
      <w:r w:rsidR="000B66B8" w:rsidRPr="00956F47">
        <w:rPr>
          <w:rStyle w:val="normaltextrun"/>
          <w:color w:val="000000" w:themeColor="text1"/>
        </w:rPr>
        <w:t xml:space="preserve">, </w:t>
      </w:r>
      <w:proofErr w:type="spellStart"/>
      <w:r w:rsidR="00D843BE" w:rsidRPr="00956F47">
        <w:rPr>
          <w:rStyle w:val="normaltextrun"/>
          <w:color w:val="000000" w:themeColor="text1"/>
        </w:rPr>
        <w:t>a</w:t>
      </w:r>
      <w:r w:rsidR="000B66B8" w:rsidRPr="00956F47">
        <w:rPr>
          <w:rStyle w:val="normaltextrun"/>
          <w:color w:val="000000" w:themeColor="text1"/>
        </w:rPr>
        <w:t>cces</w:t>
      </w:r>
      <w:r w:rsidR="00F25CE2" w:rsidRPr="00956F47">
        <w:rPr>
          <w:rStyle w:val="normaltextrun"/>
          <w:color w:val="000000" w:themeColor="text1"/>
        </w:rPr>
        <w:t>s</w:t>
      </w:r>
      <w:r w:rsidR="000B66B8" w:rsidRPr="00956F47">
        <w:rPr>
          <w:rStyle w:val="normaltextrun"/>
          <w:color w:val="000000" w:themeColor="text1"/>
        </w:rPr>
        <w:t>ible</w:t>
      </w:r>
      <w:proofErr w:type="spellEnd"/>
      <w:r w:rsidR="000B66B8" w:rsidRPr="00956F47">
        <w:rPr>
          <w:rStyle w:val="normaltextrun"/>
          <w:color w:val="000000" w:themeColor="text1"/>
        </w:rPr>
        <w:t xml:space="preserve">, </w:t>
      </w:r>
      <w:proofErr w:type="spellStart"/>
      <w:r w:rsidR="00D843BE" w:rsidRPr="00956F47">
        <w:rPr>
          <w:rStyle w:val="normaltextrun"/>
          <w:color w:val="000000" w:themeColor="text1"/>
        </w:rPr>
        <w:t>i</w:t>
      </w:r>
      <w:r w:rsidR="000B66B8" w:rsidRPr="00956F47">
        <w:rPr>
          <w:rStyle w:val="normaltextrun"/>
          <w:color w:val="000000" w:themeColor="text1"/>
        </w:rPr>
        <w:t>nteroperable</w:t>
      </w:r>
      <w:proofErr w:type="spellEnd"/>
      <w:r w:rsidR="00D843BE" w:rsidRPr="00956F47">
        <w:rPr>
          <w:rStyle w:val="normaltextrun"/>
          <w:color w:val="000000" w:themeColor="text1"/>
        </w:rPr>
        <w:t xml:space="preserve"> </w:t>
      </w:r>
      <w:r w:rsidR="003B5CDF" w:rsidRPr="00956F47">
        <w:rPr>
          <w:rStyle w:val="normaltextrun"/>
          <w:color w:val="000000" w:themeColor="text1"/>
        </w:rPr>
        <w:t>and</w:t>
      </w:r>
      <w:r w:rsidR="00D843BE" w:rsidRPr="00956F47">
        <w:rPr>
          <w:rStyle w:val="normaltextrun"/>
          <w:color w:val="000000" w:themeColor="text1"/>
        </w:rPr>
        <w:t xml:space="preserve"> </w:t>
      </w:r>
      <w:proofErr w:type="spellStart"/>
      <w:r w:rsidR="00D843BE" w:rsidRPr="00956F47">
        <w:rPr>
          <w:rStyle w:val="normaltextrun"/>
          <w:color w:val="000000" w:themeColor="text1"/>
        </w:rPr>
        <w:t>r</w:t>
      </w:r>
      <w:r w:rsidR="000B66B8" w:rsidRPr="00956F47">
        <w:rPr>
          <w:rStyle w:val="normaltextrun"/>
          <w:color w:val="000000" w:themeColor="text1"/>
        </w:rPr>
        <w:t>eusable</w:t>
      </w:r>
      <w:proofErr w:type="spellEnd"/>
      <w:r w:rsidR="00D843BE" w:rsidRPr="00956F47">
        <w:rPr>
          <w:rStyle w:val="normaltextrun"/>
          <w:color w:val="000000" w:themeColor="text1"/>
        </w:rPr>
        <w:t>”</w:t>
      </w:r>
      <w:r w:rsidR="000B66B8" w:rsidRPr="00956F47">
        <w:rPr>
          <w:rStyle w:val="normaltextrun"/>
          <w:color w:val="000000" w:themeColor="text1"/>
        </w:rPr>
        <w:t>).</w:t>
      </w:r>
      <w:r w:rsidRPr="00956F47">
        <w:rPr>
          <w:rStyle w:val="normaltextrun"/>
          <w:color w:val="000000" w:themeColor="text1"/>
        </w:rPr>
        <w:t xml:space="preserve"> </w:t>
      </w:r>
      <w:r w:rsidR="69F48DF9" w:rsidRPr="00956F47">
        <w:rPr>
          <w:rStyle w:val="normaltextrun"/>
          <w:color w:val="000000" w:themeColor="text1"/>
        </w:rPr>
        <w:t xml:space="preserve"> </w:t>
      </w:r>
    </w:p>
    <w:p w14:paraId="16DC17F9" w14:textId="0BB66906" w:rsidR="004F0C71" w:rsidRPr="00956F47" w:rsidRDefault="00A4299E" w:rsidP="004F0C71">
      <w:pPr>
        <w:pStyle w:val="Nederlandsetitel"/>
      </w:pPr>
      <w:r w:rsidRPr="00956F47">
        <w:br w:type="page"/>
      </w:r>
      <w:bookmarkStart w:id="6" w:name="_Toc34532689"/>
      <w:bookmarkStart w:id="7" w:name="_Toc422031416"/>
      <w:r w:rsidR="005B2955" w:rsidRPr="00956F47">
        <w:lastRenderedPageBreak/>
        <w:t xml:space="preserve">Regels voor </w:t>
      </w:r>
      <w:r w:rsidR="108DAFB9" w:rsidRPr="00956F47">
        <w:t>informatie</w:t>
      </w:r>
      <w:r w:rsidR="005B2955" w:rsidRPr="00956F47">
        <w:t xml:space="preserve">modellering van </w:t>
      </w:r>
      <w:r w:rsidR="166BBA83" w:rsidRPr="00956F47">
        <w:t>de levenscyclus</w:t>
      </w:r>
      <w:r w:rsidR="005B2955" w:rsidRPr="00956F47">
        <w:t xml:space="preserve"> van de gebouwde omgeving – Deel </w:t>
      </w:r>
      <w:r w:rsidR="00102B1E" w:rsidRPr="00956F47">
        <w:t>2</w:t>
      </w:r>
      <w:r w:rsidR="005B2955" w:rsidRPr="00956F47">
        <w:t xml:space="preserve">: </w:t>
      </w:r>
      <w:r w:rsidR="00102B1E" w:rsidRPr="00956F47">
        <w:t>Gebouwde omgeving</w:t>
      </w:r>
    </w:p>
    <w:p w14:paraId="16DC17FA" w14:textId="77777777" w:rsidR="00A4299E" w:rsidRPr="00956F47" w:rsidRDefault="00A4299E" w:rsidP="00481794">
      <w:pPr>
        <w:pStyle w:val="Kop1"/>
      </w:pPr>
      <w:bookmarkStart w:id="8" w:name="_Toc52359056"/>
      <w:bookmarkStart w:id="9" w:name="_Toc52375110"/>
      <w:bookmarkStart w:id="10" w:name="_Toc57887196"/>
      <w:r w:rsidRPr="00956F47">
        <w:t>Onderwerp en toepassingsgebied</w:t>
      </w:r>
      <w:bookmarkEnd w:id="6"/>
      <w:bookmarkEnd w:id="8"/>
      <w:bookmarkEnd w:id="9"/>
      <w:bookmarkEnd w:id="10"/>
    </w:p>
    <w:p w14:paraId="16DC17FB" w14:textId="25BA65F2" w:rsidR="0062736A" w:rsidRPr="00956F47" w:rsidRDefault="00524809" w:rsidP="00E05131">
      <w:r w:rsidRPr="00956F47">
        <w:t xml:space="preserve">Deze standaard is een uitbreiding op </w:t>
      </w:r>
      <w:r w:rsidR="00F82BBA" w:rsidRPr="00956F47">
        <w:t xml:space="preserve">NEN </w:t>
      </w:r>
      <w:r w:rsidRPr="00956F47">
        <w:t xml:space="preserve">2660 deel 1. In deel 1 </w:t>
      </w:r>
      <w:r w:rsidR="001A5A83" w:rsidRPr="00956F47">
        <w:t xml:space="preserve">zijn </w:t>
      </w:r>
      <w:r w:rsidR="00AC211E" w:rsidRPr="00956F47">
        <w:t xml:space="preserve">abstracte en </w:t>
      </w:r>
      <w:r w:rsidRPr="00956F47">
        <w:t>gener</w:t>
      </w:r>
      <w:r w:rsidR="00E45F79" w:rsidRPr="00956F47">
        <w:t>ieke (bouwonafhankelijke) modelleerpatronen vastgelegd.</w:t>
      </w:r>
      <w:r w:rsidR="007C527B" w:rsidRPr="00956F47">
        <w:t xml:space="preserve"> </w:t>
      </w:r>
      <w:r w:rsidR="00F82BBA" w:rsidRPr="00956F47">
        <w:t xml:space="preserve">NEN </w:t>
      </w:r>
      <w:r w:rsidR="007C527B" w:rsidRPr="00956F47">
        <w:t>2660</w:t>
      </w:r>
      <w:r w:rsidR="00F82BBA" w:rsidRPr="00956F47">
        <w:t xml:space="preserve"> deel </w:t>
      </w:r>
      <w:r w:rsidR="007C527B" w:rsidRPr="00956F47">
        <w:t xml:space="preserve">1 </w:t>
      </w:r>
      <w:r w:rsidR="003C6F03" w:rsidRPr="00956F47">
        <w:t>correspondeert</w:t>
      </w:r>
      <w:r w:rsidR="007C527B" w:rsidRPr="00956F47">
        <w:t xml:space="preserve"> </w:t>
      </w:r>
      <w:r w:rsidR="00A64E39" w:rsidRPr="00956F47">
        <w:t>met</w:t>
      </w:r>
      <w:r w:rsidR="007C527B" w:rsidRPr="00956F47">
        <w:t xml:space="preserve"> </w:t>
      </w:r>
      <w:r w:rsidR="003C6F03" w:rsidRPr="00956F47">
        <w:t xml:space="preserve">de </w:t>
      </w:r>
      <w:r w:rsidR="008F58F0" w:rsidRPr="00956F47">
        <w:t xml:space="preserve">eerder opgestelde </w:t>
      </w:r>
      <w:r w:rsidR="003C6F03" w:rsidRPr="00956F47">
        <w:t>Nederlandse technische afspraak voor ‘Semantische gegevensmodellering in de gebouwde omgeving’ (NTA 8035).</w:t>
      </w:r>
    </w:p>
    <w:p w14:paraId="2298902C" w14:textId="437A8041" w:rsidR="005A76C8" w:rsidRPr="00956F47" w:rsidRDefault="003C6F03" w:rsidP="00E05131">
      <w:r w:rsidRPr="00956F47">
        <w:t>In deel 1 zijn er enkele wijzigingen/uitbreidingen op de NTA 8035</w:t>
      </w:r>
      <w:r w:rsidR="009E4FD2" w:rsidRPr="00956F47">
        <w:t xml:space="preserve"> doorgevoerd</w:t>
      </w:r>
      <w:r w:rsidRPr="00956F47">
        <w:t xml:space="preserve"> zoals</w:t>
      </w:r>
      <w:r w:rsidR="001901C1" w:rsidRPr="00956F47">
        <w:t xml:space="preserve"> </w:t>
      </w:r>
      <w:r w:rsidRPr="00956F47">
        <w:t xml:space="preserve">de </w:t>
      </w:r>
      <w:r w:rsidR="00B5709E" w:rsidRPr="00956F47">
        <w:t>toevoeging van een rol</w:t>
      </w:r>
      <w:r w:rsidR="00470C48" w:rsidRPr="00956F47">
        <w:t>begrip</w:t>
      </w:r>
      <w:r w:rsidR="001B09BE" w:rsidRPr="00956F47">
        <w:t xml:space="preserve"> in het </w:t>
      </w:r>
      <w:r w:rsidR="001901C1" w:rsidRPr="00956F47">
        <w:t xml:space="preserve">conceptuele </w:t>
      </w:r>
      <w:r w:rsidR="006038CC" w:rsidRPr="00956F47">
        <w:t>taal</w:t>
      </w:r>
      <w:r w:rsidR="001B09BE" w:rsidRPr="00956F47">
        <w:t xml:space="preserve">model, om dit </w:t>
      </w:r>
      <w:r w:rsidR="006038CC" w:rsidRPr="00956F47">
        <w:t>taal</w:t>
      </w:r>
      <w:r w:rsidR="001B09BE" w:rsidRPr="00956F47">
        <w:t xml:space="preserve">model volledig </w:t>
      </w:r>
      <w:r w:rsidR="003A0BB3" w:rsidRPr="00956F47">
        <w:t>onafhan</w:t>
      </w:r>
      <w:r w:rsidR="000C3831" w:rsidRPr="00956F47">
        <w:t xml:space="preserve">kelijk te maken </w:t>
      </w:r>
      <w:r w:rsidR="00441272" w:rsidRPr="00956F47">
        <w:t xml:space="preserve">van concrete talen </w:t>
      </w:r>
      <w:r w:rsidR="000C3831" w:rsidRPr="00956F47">
        <w:t>(NTA</w:t>
      </w:r>
      <w:r w:rsidR="00465A24" w:rsidRPr="00956F47">
        <w:t xml:space="preserve"> 8035</w:t>
      </w:r>
      <w:r w:rsidR="000C3831" w:rsidRPr="00956F47">
        <w:t xml:space="preserve"> en </w:t>
      </w:r>
      <w:r w:rsidR="007577D7" w:rsidRPr="00956F47">
        <w:t>haar in ontwikkeling zijnde</w:t>
      </w:r>
      <w:r w:rsidR="00C93896" w:rsidRPr="00956F47">
        <w:t xml:space="preserve"> Europese tegenhanger </w:t>
      </w:r>
      <w:r w:rsidR="00465A24" w:rsidRPr="00956F47">
        <w:t xml:space="preserve">CEN </w:t>
      </w:r>
      <w:r w:rsidR="004B156C" w:rsidRPr="00956F47">
        <w:t>TC442/WG4/TG3 Semantic Modelling and Linking</w:t>
      </w:r>
      <w:r w:rsidR="00A76937" w:rsidRPr="00956F47">
        <w:t xml:space="preserve"> (</w:t>
      </w:r>
      <w:r w:rsidR="000C3831" w:rsidRPr="00956F47">
        <w:t>SML</w:t>
      </w:r>
      <w:r w:rsidR="00A76937" w:rsidRPr="00956F47">
        <w:t>)</w:t>
      </w:r>
      <w:r w:rsidR="000C3831" w:rsidRPr="00956F47">
        <w:t xml:space="preserve"> focussen</w:t>
      </w:r>
      <w:r w:rsidR="001901C1" w:rsidRPr="00956F47">
        <w:t xml:space="preserve"> op </w:t>
      </w:r>
      <w:r w:rsidR="00E879BE" w:rsidRPr="00956F47">
        <w:t>W3C “L</w:t>
      </w:r>
      <w:r w:rsidR="001901C1" w:rsidRPr="00956F47">
        <w:t xml:space="preserve">inked </w:t>
      </w:r>
      <w:r w:rsidR="00E879BE" w:rsidRPr="00956F47">
        <w:t>D</w:t>
      </w:r>
      <w:r w:rsidR="001901C1" w:rsidRPr="00956F47">
        <w:t>ata</w:t>
      </w:r>
      <w:r w:rsidR="00E879BE" w:rsidRPr="00956F47">
        <w:t>”</w:t>
      </w:r>
      <w:r w:rsidR="001901C1" w:rsidRPr="00956F47">
        <w:t xml:space="preserve"> taalbindingen</w:t>
      </w:r>
      <w:r w:rsidR="00391025" w:rsidRPr="00956F47">
        <w:t xml:space="preserve"> van dit metamodel</w:t>
      </w:r>
      <w:r w:rsidR="00EF10C0" w:rsidRPr="00956F47">
        <w:t xml:space="preserve"> en daarmee op </w:t>
      </w:r>
      <w:r w:rsidR="00927823" w:rsidRPr="00956F47">
        <w:t xml:space="preserve">gerichte </w:t>
      </w:r>
      <w:r w:rsidR="00EF10C0" w:rsidRPr="00956F47">
        <w:t>binaire relaties</w:t>
      </w:r>
      <w:r w:rsidR="00927823" w:rsidRPr="00956F47">
        <w:t xml:space="preserve"> die geen expliciet rolconcept behoeven</w:t>
      </w:r>
      <w:r w:rsidR="001901C1" w:rsidRPr="00956F47">
        <w:t>).</w:t>
      </w:r>
      <w:r w:rsidR="005708E8" w:rsidRPr="00956F47">
        <w:t xml:space="preserve"> </w:t>
      </w:r>
    </w:p>
    <w:p w14:paraId="16DC1805" w14:textId="10D52629" w:rsidR="000B5ACC" w:rsidRPr="00956F47" w:rsidRDefault="00B24943" w:rsidP="002D3D6E">
      <w:r w:rsidRPr="00956F47">
        <w:t>D</w:t>
      </w:r>
      <w:r w:rsidR="009F5E35" w:rsidRPr="00956F47">
        <w:t xml:space="preserve">eze standaard </w:t>
      </w:r>
      <w:r w:rsidRPr="00956F47">
        <w:t xml:space="preserve">is </w:t>
      </w:r>
      <w:r w:rsidR="009F5E35" w:rsidRPr="00956F47">
        <w:t xml:space="preserve">een uitbreiding op het </w:t>
      </w:r>
      <w:r w:rsidR="00A67D58" w:rsidRPr="00956F47">
        <w:t xml:space="preserve">generieke </w:t>
      </w:r>
      <w:r w:rsidR="000B0282" w:rsidRPr="00956F47">
        <w:t>t</w:t>
      </w:r>
      <w:r w:rsidR="009F5E35" w:rsidRPr="00956F47">
        <w:t xml:space="preserve">op </w:t>
      </w:r>
      <w:r w:rsidR="000B0282" w:rsidRPr="00956F47">
        <w:t>l</w:t>
      </w:r>
      <w:r w:rsidR="009F5E35" w:rsidRPr="00956F47">
        <w:t xml:space="preserve">evel </w:t>
      </w:r>
      <w:r w:rsidR="00BA33DC" w:rsidRPr="00956F47">
        <w:t xml:space="preserve">(M1) </w:t>
      </w:r>
      <w:r w:rsidR="009F5E35" w:rsidRPr="00956F47">
        <w:t xml:space="preserve">model </w:t>
      </w:r>
      <w:r w:rsidR="00A67D58" w:rsidRPr="00956F47">
        <w:t xml:space="preserve">zoals </w:t>
      </w:r>
      <w:r w:rsidR="00961659" w:rsidRPr="00956F47">
        <w:t>beschreven</w:t>
      </w:r>
      <w:r w:rsidR="00A67D58" w:rsidRPr="00956F47">
        <w:t xml:space="preserve"> in </w:t>
      </w:r>
      <w:r w:rsidR="009F5E35" w:rsidRPr="00956F47">
        <w:t>deel</w:t>
      </w:r>
      <w:r w:rsidR="000A670D" w:rsidRPr="00956F47">
        <w:t xml:space="preserve"> </w:t>
      </w:r>
      <w:r w:rsidR="009F5E35" w:rsidRPr="00956F47">
        <w:t>1</w:t>
      </w:r>
      <w:r w:rsidR="000C5170" w:rsidRPr="00956F47">
        <w:t xml:space="preserve"> (de corresponderende Engelse termen </w:t>
      </w:r>
      <w:r w:rsidR="00D05C9D" w:rsidRPr="00956F47">
        <w:t>zijn</w:t>
      </w:r>
      <w:r w:rsidR="000C5170" w:rsidRPr="00956F47">
        <w:t xml:space="preserve"> opgenomen in bijlage A</w:t>
      </w:r>
      <w:r w:rsidR="00303870" w:rsidRPr="00956F47">
        <w:t>).</w:t>
      </w:r>
      <w:r w:rsidRPr="00956F47">
        <w:t xml:space="preserve"> Er wordt in het bijzonder </w:t>
      </w:r>
      <w:r w:rsidR="007A3EAB" w:rsidRPr="00956F47">
        <w:t>een uitbreiding</w:t>
      </w:r>
      <w:r w:rsidR="00183773" w:rsidRPr="00956F47">
        <w:t>/invulling</w:t>
      </w:r>
      <w:r w:rsidR="007A3EAB" w:rsidRPr="00956F47">
        <w:t xml:space="preserve"> gegeven voor de </w:t>
      </w:r>
      <w:r w:rsidR="006245F8" w:rsidRPr="00956F47">
        <w:t>vet</w:t>
      </w:r>
      <w:r w:rsidR="007A3EAB" w:rsidRPr="00956F47">
        <w:t xml:space="preserve">gedrukte </w:t>
      </w:r>
      <w:r w:rsidR="003865CD" w:rsidRPr="00956F47">
        <w:t>co</w:t>
      </w:r>
      <w:r w:rsidR="00D05C9D" w:rsidRPr="00956F47">
        <w:t>nc</w:t>
      </w:r>
      <w:r w:rsidR="003865CD" w:rsidRPr="00956F47">
        <w:t>epten</w:t>
      </w:r>
      <w:r w:rsidR="007A3EAB" w:rsidRPr="00956F47">
        <w:t>.</w:t>
      </w:r>
    </w:p>
    <w:p w14:paraId="5AB8C92B" w14:textId="77777777" w:rsidR="009125F1" w:rsidRPr="00956F47" w:rsidRDefault="009125F1" w:rsidP="009125F1">
      <w:pPr>
        <w:pStyle w:val="Lijstalinea"/>
        <w:numPr>
          <w:ilvl w:val="0"/>
          <w:numId w:val="18"/>
        </w:numPr>
        <w:spacing w:after="0" w:line="240" w:lineRule="auto"/>
        <w:ind w:left="714" w:hanging="357"/>
      </w:pPr>
      <w:proofErr w:type="spellStart"/>
      <w:r w:rsidRPr="00956F47">
        <w:t>TopConcept</w:t>
      </w:r>
      <w:proofErr w:type="spellEnd"/>
    </w:p>
    <w:p w14:paraId="69AF1090" w14:textId="399315D1" w:rsidR="008136A9" w:rsidRPr="00956F47" w:rsidRDefault="008136A9" w:rsidP="009125F1">
      <w:pPr>
        <w:pStyle w:val="Lijstalinea"/>
        <w:numPr>
          <w:ilvl w:val="0"/>
          <w:numId w:val="18"/>
        </w:numPr>
        <w:spacing w:after="0" w:line="240" w:lineRule="auto"/>
        <w:ind w:left="1071" w:hanging="357"/>
      </w:pPr>
      <w:r w:rsidRPr="00956F47">
        <w:t>Concreet</w:t>
      </w:r>
      <w:r w:rsidR="005602BE" w:rsidRPr="00956F47">
        <w:t>Concept</w:t>
      </w:r>
    </w:p>
    <w:p w14:paraId="16DC1807" w14:textId="0768DBBE" w:rsidR="00CE0A68" w:rsidRPr="00956F47" w:rsidRDefault="00B842D4" w:rsidP="009125F1">
      <w:pPr>
        <w:pStyle w:val="opsommingstreepje"/>
        <w:numPr>
          <w:ilvl w:val="0"/>
          <w:numId w:val="18"/>
        </w:numPr>
        <w:spacing w:after="0" w:line="240" w:lineRule="auto"/>
        <w:ind w:left="1783" w:hanging="357"/>
      </w:pPr>
      <w:r w:rsidRPr="00956F47">
        <w:t>Entiteit</w:t>
      </w:r>
    </w:p>
    <w:p w14:paraId="16DC1808" w14:textId="0818854B" w:rsidR="002D3D6E" w:rsidRPr="006D0A95" w:rsidRDefault="006F22AD" w:rsidP="009125F1">
      <w:pPr>
        <w:pStyle w:val="opsommingstreepje"/>
        <w:numPr>
          <w:ilvl w:val="1"/>
          <w:numId w:val="15"/>
        </w:numPr>
        <w:spacing w:after="0" w:line="240" w:lineRule="auto"/>
        <w:ind w:left="2154"/>
      </w:pPr>
      <w:r w:rsidRPr="006D0A95">
        <w:t>Object</w:t>
      </w:r>
    </w:p>
    <w:p w14:paraId="0223C2DE" w14:textId="753F0E4A" w:rsidR="004D0C91" w:rsidRPr="00956F47" w:rsidRDefault="004D0C91" w:rsidP="009125F1">
      <w:pPr>
        <w:pStyle w:val="opsommingstreepje"/>
        <w:numPr>
          <w:ilvl w:val="2"/>
          <w:numId w:val="15"/>
        </w:numPr>
        <w:spacing w:after="0" w:line="240" w:lineRule="auto"/>
        <w:ind w:left="2874"/>
      </w:pPr>
      <w:proofErr w:type="spellStart"/>
      <w:r w:rsidRPr="00956F47">
        <w:rPr>
          <w:b/>
          <w:bCs/>
        </w:rPr>
        <w:t>FysiekObject</w:t>
      </w:r>
      <w:proofErr w:type="spellEnd"/>
    </w:p>
    <w:p w14:paraId="516550AE" w14:textId="779C3F9A" w:rsidR="001F54BD" w:rsidRPr="00956F47" w:rsidRDefault="001F54BD" w:rsidP="009125F1">
      <w:pPr>
        <w:pStyle w:val="opsommingstreepje"/>
        <w:numPr>
          <w:ilvl w:val="2"/>
          <w:numId w:val="15"/>
        </w:numPr>
        <w:spacing w:after="0" w:line="240" w:lineRule="auto"/>
        <w:ind w:left="2874"/>
      </w:pPr>
      <w:proofErr w:type="spellStart"/>
      <w:r w:rsidRPr="00956F47">
        <w:t>InformatieObject</w:t>
      </w:r>
      <w:proofErr w:type="spellEnd"/>
    </w:p>
    <w:p w14:paraId="1A065CC1" w14:textId="77777777" w:rsidR="000A35B3" w:rsidRPr="002E2A7C" w:rsidRDefault="4C53BF13" w:rsidP="0067259F">
      <w:pPr>
        <w:pStyle w:val="opsommingstreepje"/>
        <w:numPr>
          <w:ilvl w:val="1"/>
          <w:numId w:val="15"/>
        </w:numPr>
        <w:spacing w:after="0" w:line="240" w:lineRule="auto"/>
        <w:ind w:left="2154"/>
        <w:rPr>
          <w:b/>
          <w:bCs/>
        </w:rPr>
      </w:pPr>
      <w:r w:rsidRPr="002E2A7C">
        <w:rPr>
          <w:b/>
          <w:bCs/>
        </w:rPr>
        <w:t>Activiteit</w:t>
      </w:r>
    </w:p>
    <w:p w14:paraId="16DC180B" w14:textId="0AFB619B" w:rsidR="006F22AD" w:rsidRPr="00DB197C" w:rsidRDefault="006F22AD" w:rsidP="009125F1">
      <w:pPr>
        <w:pStyle w:val="opsommingstreepje"/>
        <w:numPr>
          <w:ilvl w:val="0"/>
          <w:numId w:val="18"/>
        </w:numPr>
        <w:spacing w:after="0" w:line="240" w:lineRule="auto"/>
        <w:ind w:left="1783" w:hanging="357"/>
      </w:pPr>
      <w:r w:rsidRPr="00DB197C">
        <w:t>Toestand</w:t>
      </w:r>
    </w:p>
    <w:p w14:paraId="16DC180C" w14:textId="1A4B46E6" w:rsidR="00690D17" w:rsidRPr="00956F47" w:rsidRDefault="006F22AD" w:rsidP="009125F1">
      <w:pPr>
        <w:pStyle w:val="opsommingstreepje"/>
        <w:numPr>
          <w:ilvl w:val="0"/>
          <w:numId w:val="18"/>
        </w:numPr>
        <w:spacing w:after="0" w:line="240" w:lineRule="auto"/>
        <w:ind w:left="1783" w:hanging="357"/>
      </w:pPr>
      <w:r w:rsidRPr="00956F47">
        <w:t>Gebeurtenis</w:t>
      </w:r>
    </w:p>
    <w:p w14:paraId="16DC180D" w14:textId="13D9CB69" w:rsidR="005A1A04" w:rsidRPr="006B6ADF" w:rsidRDefault="008136A9" w:rsidP="009125F1">
      <w:pPr>
        <w:pStyle w:val="Lijstalinea"/>
        <w:numPr>
          <w:ilvl w:val="0"/>
          <w:numId w:val="18"/>
        </w:numPr>
        <w:spacing w:after="0" w:line="240" w:lineRule="auto"/>
        <w:ind w:left="1071" w:hanging="357"/>
        <w:rPr>
          <w:b/>
          <w:bCs/>
        </w:rPr>
      </w:pPr>
      <w:commentRangeStart w:id="11"/>
      <w:commentRangeStart w:id="12"/>
      <w:r w:rsidRPr="006B6ADF">
        <w:rPr>
          <w:b/>
          <w:bCs/>
        </w:rPr>
        <w:t>Abstract</w:t>
      </w:r>
      <w:r w:rsidR="005602BE" w:rsidRPr="006B6ADF">
        <w:rPr>
          <w:b/>
          <w:bCs/>
        </w:rPr>
        <w:t>Concept</w:t>
      </w:r>
    </w:p>
    <w:p w14:paraId="16DC180E" w14:textId="5793D2CA" w:rsidR="0046489C" w:rsidRPr="006B6ADF" w:rsidRDefault="003240E5" w:rsidP="009125F1">
      <w:pPr>
        <w:pStyle w:val="opsommingstreepje"/>
        <w:numPr>
          <w:ilvl w:val="0"/>
          <w:numId w:val="18"/>
        </w:numPr>
        <w:spacing w:after="0" w:line="240" w:lineRule="auto"/>
        <w:ind w:left="1783" w:hanging="357"/>
      </w:pPr>
      <w:r w:rsidRPr="006B6ADF">
        <w:t>Geometri</w:t>
      </w:r>
      <w:r w:rsidR="00F37AB7" w:rsidRPr="006B6ADF">
        <w:t>scheEntiteit</w:t>
      </w:r>
    </w:p>
    <w:p w14:paraId="6DBC552E" w14:textId="54AAEE3B" w:rsidR="00813A3B" w:rsidRPr="006B6ADF" w:rsidRDefault="00F37AB7" w:rsidP="009125F1">
      <w:pPr>
        <w:pStyle w:val="opsommingstreepje"/>
        <w:numPr>
          <w:ilvl w:val="0"/>
          <w:numId w:val="18"/>
        </w:numPr>
        <w:spacing w:after="0" w:line="240" w:lineRule="auto"/>
        <w:ind w:left="1783" w:hanging="357"/>
      </w:pPr>
      <w:proofErr w:type="spellStart"/>
      <w:r w:rsidRPr="006B6ADF">
        <w:t>T</w:t>
      </w:r>
      <w:r w:rsidR="009F6AED" w:rsidRPr="006B6ADF">
        <w:t>emporele</w:t>
      </w:r>
      <w:r w:rsidRPr="006B6ADF">
        <w:t>Entiteit</w:t>
      </w:r>
      <w:proofErr w:type="spellEnd"/>
    </w:p>
    <w:p w14:paraId="3C822301" w14:textId="1E1E8F2E" w:rsidR="006D184C" w:rsidRPr="006B6ADF" w:rsidRDefault="006D184C" w:rsidP="009125F1">
      <w:pPr>
        <w:pStyle w:val="opsommingstreepje"/>
        <w:numPr>
          <w:ilvl w:val="0"/>
          <w:numId w:val="18"/>
        </w:numPr>
        <w:spacing w:after="0" w:line="240" w:lineRule="auto"/>
        <w:ind w:left="1783" w:hanging="357"/>
      </w:pPr>
      <w:proofErr w:type="spellStart"/>
      <w:r w:rsidRPr="006B6ADF">
        <w:t>EnumeratieType</w:t>
      </w:r>
      <w:proofErr w:type="spellEnd"/>
      <w:r w:rsidR="00C2617E">
        <w:t xml:space="preserve"> (benodigd hulpconcept vanuit </w:t>
      </w:r>
      <w:r w:rsidR="00032391">
        <w:t>taal</w:t>
      </w:r>
      <w:r w:rsidR="00E0683C">
        <w:t>niveau)</w:t>
      </w:r>
    </w:p>
    <w:p w14:paraId="61D1D261" w14:textId="54782009" w:rsidR="0067259F" w:rsidRPr="006B6ADF" w:rsidRDefault="006D184C" w:rsidP="00E0683C">
      <w:pPr>
        <w:pStyle w:val="opsommingstreepje"/>
        <w:numPr>
          <w:ilvl w:val="0"/>
          <w:numId w:val="18"/>
        </w:numPr>
        <w:spacing w:after="0" w:line="240" w:lineRule="auto"/>
        <w:ind w:left="1783" w:hanging="357"/>
      </w:pPr>
      <w:proofErr w:type="spellStart"/>
      <w:r w:rsidRPr="006B6ADF">
        <w:t>KwantiteitWaarde</w:t>
      </w:r>
      <w:proofErr w:type="spellEnd"/>
      <w:r w:rsidR="00E0683C">
        <w:t xml:space="preserve"> (benodigd hulpconcept vanuit taalniveau)</w:t>
      </w:r>
      <w:commentRangeEnd w:id="11"/>
      <w:r>
        <w:commentReference w:id="11"/>
      </w:r>
      <w:commentRangeEnd w:id="12"/>
      <w:r w:rsidR="00646E88">
        <w:rPr>
          <w:rStyle w:val="Verwijzingopmerking"/>
        </w:rPr>
        <w:commentReference w:id="12"/>
      </w:r>
    </w:p>
    <w:p w14:paraId="3E336F4E" w14:textId="77777777" w:rsidR="00816C26" w:rsidRPr="00956F47" w:rsidRDefault="00816C26" w:rsidP="00816C26">
      <w:pPr>
        <w:pStyle w:val="opsommingstreepje"/>
        <w:numPr>
          <w:ilvl w:val="0"/>
          <w:numId w:val="0"/>
        </w:numPr>
        <w:spacing w:after="0" w:line="240" w:lineRule="auto"/>
        <w:ind w:left="1069"/>
        <w:rPr>
          <w:b/>
          <w:bCs/>
        </w:rPr>
      </w:pPr>
    </w:p>
    <w:p w14:paraId="75E11A75" w14:textId="67EE31B8" w:rsidR="00D80D88" w:rsidRPr="00956F47" w:rsidRDefault="00CF460C" w:rsidP="00882A0E">
      <w:r w:rsidRPr="00956F47">
        <w:t>In Tabel 1 h</w:t>
      </w:r>
      <w:r w:rsidR="00D80D88" w:rsidRPr="00956F47">
        <w:t xml:space="preserve">ieronder zijn de door deel 1 gedefinieerde relaties </w:t>
      </w:r>
      <w:r w:rsidRPr="00956F47">
        <w:t xml:space="preserve">tussen deze concepten nogmaals </w:t>
      </w:r>
      <w:r w:rsidR="00D80D88" w:rsidRPr="00956F47">
        <w:t>opgenomen</w:t>
      </w:r>
      <w:r w:rsidRPr="00956F47">
        <w:t>.</w:t>
      </w:r>
    </w:p>
    <w:p w14:paraId="16DC1811" w14:textId="6CA4F9A5" w:rsidR="00CB1B37" w:rsidRPr="001F1850" w:rsidRDefault="00CB1B37" w:rsidP="00CB1B37">
      <w:pPr>
        <w:pStyle w:val="Tabletitle"/>
        <w:keepLines/>
        <w:rPr>
          <w:lang w:val="en-US"/>
        </w:rPr>
      </w:pPr>
      <w:bookmarkStart w:id="13" w:name="_Toc40198150"/>
      <w:bookmarkStart w:id="14" w:name="_Toc52295647"/>
      <w:bookmarkStart w:id="15" w:name="_Toc52359057"/>
      <w:bookmarkStart w:id="16" w:name="_Toc52373516"/>
      <w:bookmarkStart w:id="17" w:name="_Toc52375111"/>
      <w:bookmarkStart w:id="18" w:name="_Toc52375152"/>
      <w:bookmarkStart w:id="19" w:name="_Toc52531162"/>
      <w:bookmarkStart w:id="20" w:name="_Toc52532022"/>
      <w:bookmarkStart w:id="21" w:name="_Toc52875836"/>
      <w:bookmarkStart w:id="22" w:name="_Toc53071408"/>
      <w:bookmarkStart w:id="23" w:name="_Toc53125856"/>
      <w:bookmarkStart w:id="24" w:name="_Toc53125968"/>
      <w:bookmarkStart w:id="25" w:name="_Toc53126047"/>
      <w:bookmarkStart w:id="26" w:name="_Toc53126622"/>
      <w:bookmarkStart w:id="27" w:name="_Toc53571142"/>
      <w:bookmarkStart w:id="28" w:name="_Toc53730688"/>
      <w:bookmarkStart w:id="29" w:name="_Toc53734529"/>
      <w:bookmarkStart w:id="30" w:name="_Toc53734624"/>
      <w:bookmarkStart w:id="31" w:name="_Toc54351502"/>
      <w:bookmarkStart w:id="32" w:name="_Toc54623310"/>
      <w:bookmarkStart w:id="33" w:name="_Toc54695247"/>
      <w:bookmarkStart w:id="34" w:name="_Toc54978190"/>
      <w:bookmarkStart w:id="35" w:name="_Toc55304979"/>
      <w:bookmarkStart w:id="36" w:name="_Toc56166930"/>
      <w:bookmarkStart w:id="37" w:name="_Toc56192138"/>
      <w:bookmarkStart w:id="38" w:name="_Toc56447454"/>
      <w:bookmarkStart w:id="39" w:name="_Toc56505953"/>
      <w:bookmarkStart w:id="40" w:name="_Toc56588479"/>
      <w:bookmarkStart w:id="41" w:name="_Toc56592076"/>
      <w:bookmarkStart w:id="42" w:name="_Toc56595454"/>
      <w:bookmarkStart w:id="43" w:name="_Toc56604704"/>
      <w:bookmarkStart w:id="44" w:name="_Toc57195783"/>
      <w:bookmarkStart w:id="45" w:name="_Toc57644371"/>
      <w:bookmarkStart w:id="46" w:name="_Toc57722772"/>
      <w:bookmarkStart w:id="47" w:name="_Toc57885598"/>
      <w:bookmarkStart w:id="48" w:name="_Toc57887197"/>
      <w:r w:rsidRPr="001F1850">
        <w:rPr>
          <w:lang w:val="en-US"/>
        </w:rPr>
        <w:lastRenderedPageBreak/>
        <w:t xml:space="preserve">Table </w:t>
      </w:r>
      <w:r w:rsidR="00CF71A7" w:rsidRPr="00956F47">
        <w:rPr>
          <w:lang w:val="nl-NL"/>
        </w:rPr>
        <w:fldChar w:fldCharType="begin"/>
      </w:r>
      <w:r w:rsidRPr="001F1850">
        <w:rPr>
          <w:lang w:val="en-US"/>
        </w:rPr>
        <w:instrText>seq table</w:instrText>
      </w:r>
      <w:r w:rsidR="00CF71A7" w:rsidRPr="00956F47">
        <w:rPr>
          <w:lang w:val="nl-NL"/>
        </w:rPr>
        <w:fldChar w:fldCharType="separate"/>
      </w:r>
      <w:r w:rsidR="00A75261" w:rsidRPr="001F1850">
        <w:rPr>
          <w:noProof/>
          <w:lang w:val="en-US"/>
        </w:rPr>
        <w:t>1</w:t>
      </w:r>
      <w:r w:rsidR="00CF71A7" w:rsidRPr="00956F47">
        <w:rPr>
          <w:lang w:val="nl-NL"/>
        </w:rPr>
        <w:fldChar w:fldCharType="end"/>
      </w:r>
      <w:r w:rsidRPr="001F1850">
        <w:rPr>
          <w:lang w:val="en-US"/>
        </w:rPr>
        <w:t xml:space="preserve"> — </w:t>
      </w:r>
      <w:proofErr w:type="spellStart"/>
      <w:r w:rsidR="007D2136" w:rsidRPr="001F1850">
        <w:rPr>
          <w:lang w:val="en-US"/>
        </w:rPr>
        <w:t>T</w:t>
      </w:r>
      <w:r w:rsidRPr="001F1850">
        <w:rPr>
          <w:lang w:val="en-US"/>
        </w:rPr>
        <w:t>oplevel</w:t>
      </w:r>
      <w:proofErr w:type="spellEnd"/>
      <w:r w:rsidRPr="001F1850">
        <w:rPr>
          <w:lang w:val="en-US"/>
        </w:rPr>
        <w:t xml:space="preserve"> </w:t>
      </w:r>
      <w:proofErr w:type="spellStart"/>
      <w:r w:rsidRPr="001F1850">
        <w:rPr>
          <w:lang w:val="en-US"/>
        </w:rPr>
        <w:t>relati</w:t>
      </w:r>
      <w:bookmarkEnd w:id="13"/>
      <w:bookmarkEnd w:id="14"/>
      <w:bookmarkEnd w:id="15"/>
      <w:bookmarkEnd w:id="16"/>
      <w:bookmarkEnd w:id="17"/>
      <w:bookmarkEnd w:id="18"/>
      <w:bookmarkEnd w:id="19"/>
      <w:bookmarkEnd w:id="20"/>
      <w:r w:rsidR="007D2136" w:rsidRPr="001F1850">
        <w:rPr>
          <w:lang w:val="en-US"/>
        </w:rPr>
        <w:t>es</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roofErr w:type="spellEnd"/>
      <w:r w:rsidR="001F1850" w:rsidRPr="001F1850">
        <w:rPr>
          <w:lang w:val="en-US"/>
        </w:rPr>
        <w:t xml:space="preserve"> en </w:t>
      </w:r>
      <w:proofErr w:type="spellStart"/>
      <w:r w:rsidR="001F1850" w:rsidRPr="001F1850">
        <w:rPr>
          <w:lang w:val="en-US"/>
        </w:rPr>
        <w:t>a</w:t>
      </w:r>
      <w:r w:rsidR="001F1850">
        <w:rPr>
          <w:lang w:val="en-US"/>
        </w:rPr>
        <w:t>ttributen</w:t>
      </w:r>
      <w:proofErr w:type="spellEnd"/>
    </w:p>
    <w:tbl>
      <w:tblPr>
        <w:tblW w:w="4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28"/>
        <w:gridCol w:w="2629"/>
        <w:gridCol w:w="2627"/>
      </w:tblGrid>
      <w:tr w:rsidR="00CB1B37" w:rsidRPr="00956F47" w14:paraId="16DC1817" w14:textId="77777777" w:rsidTr="00563CEE">
        <w:trPr>
          <w:jc w:val="center"/>
        </w:trPr>
        <w:tc>
          <w:tcPr>
            <w:tcW w:w="1667" w:type="pct"/>
            <w:tcBorders>
              <w:top w:val="single" w:sz="12" w:space="0" w:color="auto"/>
              <w:left w:val="single" w:sz="12" w:space="0" w:color="auto"/>
              <w:bottom w:val="single" w:sz="12" w:space="0" w:color="auto"/>
              <w:right w:val="single" w:sz="12" w:space="0" w:color="auto"/>
            </w:tcBorders>
          </w:tcPr>
          <w:p w14:paraId="16DC1814" w14:textId="770BD98E" w:rsidR="00CB1B37" w:rsidRPr="00956F47" w:rsidRDefault="00C23F4A" w:rsidP="00C23F4A">
            <w:pPr>
              <w:pStyle w:val="Tablebody"/>
              <w:keepNext/>
              <w:keepLines/>
              <w:jc w:val="center"/>
              <w:rPr>
                <w:b/>
                <w:bCs/>
                <w:lang w:val="nl-NL"/>
              </w:rPr>
            </w:pPr>
            <w:r w:rsidRPr="00956F47">
              <w:rPr>
                <w:b/>
                <w:bCs/>
                <w:lang w:val="nl-NL"/>
              </w:rPr>
              <w:t>van</w:t>
            </w:r>
          </w:p>
        </w:tc>
        <w:tc>
          <w:tcPr>
            <w:tcW w:w="1667" w:type="pct"/>
            <w:tcBorders>
              <w:top w:val="single" w:sz="12" w:space="0" w:color="auto"/>
              <w:left w:val="single" w:sz="12" w:space="0" w:color="auto"/>
              <w:bottom w:val="single" w:sz="12" w:space="0" w:color="auto"/>
              <w:right w:val="single" w:sz="12" w:space="0" w:color="auto"/>
            </w:tcBorders>
          </w:tcPr>
          <w:p w14:paraId="16DC1815" w14:textId="578D7292" w:rsidR="00CB1B37" w:rsidRPr="00956F47" w:rsidRDefault="00D24CC0" w:rsidP="00C23F4A">
            <w:pPr>
              <w:pStyle w:val="Tablebody"/>
              <w:keepNext/>
              <w:keepLines/>
              <w:jc w:val="center"/>
              <w:rPr>
                <w:b/>
                <w:bCs/>
                <w:lang w:val="nl-NL"/>
              </w:rPr>
            </w:pPr>
            <w:r>
              <w:rPr>
                <w:b/>
                <w:bCs/>
                <w:lang w:val="nl-NL"/>
              </w:rPr>
              <w:t>relatie/attribuut</w:t>
            </w:r>
          </w:p>
        </w:tc>
        <w:tc>
          <w:tcPr>
            <w:tcW w:w="1666" w:type="pct"/>
            <w:tcBorders>
              <w:top w:val="single" w:sz="12" w:space="0" w:color="auto"/>
              <w:left w:val="single" w:sz="12" w:space="0" w:color="auto"/>
              <w:bottom w:val="single" w:sz="12" w:space="0" w:color="auto"/>
              <w:right w:val="single" w:sz="12" w:space="0" w:color="auto"/>
            </w:tcBorders>
          </w:tcPr>
          <w:p w14:paraId="16DC1816" w14:textId="74548A28" w:rsidR="00CB1B37" w:rsidRPr="00956F47" w:rsidRDefault="00E4132E" w:rsidP="00C23F4A">
            <w:pPr>
              <w:pStyle w:val="Tablebody"/>
              <w:keepNext/>
              <w:keepLines/>
              <w:jc w:val="center"/>
              <w:rPr>
                <w:b/>
                <w:bCs/>
                <w:lang w:val="nl-NL"/>
              </w:rPr>
            </w:pPr>
            <w:r w:rsidRPr="00956F47">
              <w:rPr>
                <w:b/>
                <w:bCs/>
                <w:lang w:val="nl-NL"/>
              </w:rPr>
              <w:t>n</w:t>
            </w:r>
            <w:r w:rsidR="00C23F4A" w:rsidRPr="00956F47">
              <w:rPr>
                <w:b/>
                <w:bCs/>
                <w:lang w:val="nl-NL"/>
              </w:rPr>
              <w:t>aar</w:t>
            </w:r>
          </w:p>
        </w:tc>
      </w:tr>
      <w:tr w:rsidR="00C23F4A" w:rsidRPr="00956F47" w14:paraId="6704D2F7" w14:textId="77777777" w:rsidTr="00B07A01">
        <w:trPr>
          <w:jc w:val="center"/>
        </w:trPr>
        <w:tc>
          <w:tcPr>
            <w:tcW w:w="1667" w:type="pct"/>
            <w:tcBorders>
              <w:top w:val="single" w:sz="12" w:space="0" w:color="auto"/>
              <w:left w:val="single" w:sz="12" w:space="0" w:color="auto"/>
              <w:bottom w:val="single" w:sz="8" w:space="0" w:color="auto"/>
              <w:right w:val="single" w:sz="8" w:space="0" w:color="auto"/>
            </w:tcBorders>
          </w:tcPr>
          <w:p w14:paraId="11B94380" w14:textId="140577D5" w:rsidR="00C23F4A" w:rsidRPr="00956F47" w:rsidRDefault="00C23F4A" w:rsidP="00C23F4A">
            <w:pPr>
              <w:pStyle w:val="Tablebody"/>
              <w:keepNext/>
              <w:keepLines/>
              <w:rPr>
                <w:lang w:val="nl-NL"/>
              </w:rPr>
            </w:pPr>
            <w:proofErr w:type="spellStart"/>
            <w:r w:rsidRPr="00956F47">
              <w:rPr>
                <w:lang w:val="nl-NL"/>
              </w:rPr>
              <w:t>Informatie</w:t>
            </w:r>
            <w:r w:rsidR="00C2404F" w:rsidRPr="00956F47">
              <w:rPr>
                <w:lang w:val="nl-NL"/>
              </w:rPr>
              <w:t>Object</w:t>
            </w:r>
            <w:proofErr w:type="spellEnd"/>
          </w:p>
        </w:tc>
        <w:tc>
          <w:tcPr>
            <w:tcW w:w="1667" w:type="pct"/>
            <w:tcBorders>
              <w:top w:val="single" w:sz="12" w:space="0" w:color="auto"/>
              <w:left w:val="single" w:sz="8" w:space="0" w:color="auto"/>
              <w:bottom w:val="single" w:sz="8" w:space="0" w:color="auto"/>
              <w:right w:val="single" w:sz="8" w:space="0" w:color="auto"/>
            </w:tcBorders>
          </w:tcPr>
          <w:p w14:paraId="0B5F4831" w14:textId="27D82C3A" w:rsidR="00C23F4A" w:rsidRPr="00956F47" w:rsidRDefault="00C23F4A" w:rsidP="00C23F4A">
            <w:pPr>
              <w:pStyle w:val="Tablebody"/>
              <w:keepNext/>
              <w:keepLines/>
              <w:rPr>
                <w:lang w:val="nl-NL"/>
              </w:rPr>
            </w:pPr>
            <w:r w:rsidRPr="00956F47">
              <w:rPr>
                <w:lang w:val="nl-NL"/>
              </w:rPr>
              <w:t>beschrijft</w:t>
            </w:r>
          </w:p>
        </w:tc>
        <w:tc>
          <w:tcPr>
            <w:tcW w:w="1666" w:type="pct"/>
            <w:tcBorders>
              <w:top w:val="single" w:sz="12" w:space="0" w:color="auto"/>
              <w:left w:val="single" w:sz="8" w:space="0" w:color="auto"/>
              <w:bottom w:val="single" w:sz="8" w:space="0" w:color="auto"/>
              <w:right w:val="single" w:sz="12" w:space="0" w:color="auto"/>
            </w:tcBorders>
          </w:tcPr>
          <w:p w14:paraId="6161263D" w14:textId="36DCA3F3" w:rsidR="00C23F4A" w:rsidRPr="00956F47" w:rsidRDefault="009125F1" w:rsidP="00C23F4A">
            <w:pPr>
              <w:pStyle w:val="Tablebody"/>
              <w:keepNext/>
              <w:keepLines/>
              <w:rPr>
                <w:lang w:val="nl-NL"/>
              </w:rPr>
            </w:pPr>
            <w:proofErr w:type="spellStart"/>
            <w:r w:rsidRPr="00956F47">
              <w:rPr>
                <w:lang w:val="nl-NL"/>
              </w:rPr>
              <w:t>TopConcept</w:t>
            </w:r>
            <w:proofErr w:type="spellEnd"/>
          </w:p>
        </w:tc>
      </w:tr>
      <w:tr w:rsidR="00C23F4A" w:rsidRPr="00956F47" w14:paraId="16DC181B"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18" w14:textId="56F7E631"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19" w14:textId="77777777" w:rsidR="00C23F4A" w:rsidRPr="00956F47" w:rsidRDefault="00C23F4A" w:rsidP="00C23F4A">
            <w:pPr>
              <w:pStyle w:val="Tablebody"/>
              <w:keepNext/>
              <w:keepLines/>
              <w:rPr>
                <w:lang w:val="nl-NL"/>
              </w:rPr>
            </w:pPr>
            <w:proofErr w:type="spellStart"/>
            <w:r w:rsidRPr="00956F47">
              <w:rPr>
                <w:lang w:val="nl-NL"/>
              </w:rPr>
              <w:t>heeftToestand</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1A" w14:textId="35BBFD47" w:rsidR="00C23F4A" w:rsidRPr="00956F47" w:rsidRDefault="00C23F4A" w:rsidP="00C23F4A">
            <w:pPr>
              <w:pStyle w:val="Tablebody"/>
              <w:keepNext/>
              <w:keepLines/>
              <w:rPr>
                <w:lang w:val="nl-NL"/>
              </w:rPr>
            </w:pPr>
            <w:r w:rsidRPr="00956F47">
              <w:rPr>
                <w:lang w:val="nl-NL"/>
              </w:rPr>
              <w:t>Toestand</w:t>
            </w:r>
          </w:p>
        </w:tc>
      </w:tr>
      <w:tr w:rsidR="00C23F4A" w:rsidRPr="00956F47" w14:paraId="16DC181F"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1C" w14:textId="0CCBB26C"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1D" w14:textId="77777777" w:rsidR="00C23F4A" w:rsidRPr="00956F47" w:rsidRDefault="00C23F4A" w:rsidP="00C23F4A">
            <w:pPr>
              <w:pStyle w:val="Tablebody"/>
              <w:keepNext/>
              <w:keepLines/>
              <w:rPr>
                <w:lang w:val="nl-NL"/>
              </w:rPr>
            </w:pPr>
            <w:proofErr w:type="spellStart"/>
            <w:r w:rsidRPr="00956F47">
              <w:rPr>
                <w:lang w:val="nl-NL"/>
              </w:rPr>
              <w:t>triggert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1E" w14:textId="2A81BED7" w:rsidR="00C23F4A" w:rsidRPr="00956F47" w:rsidRDefault="00C23F4A" w:rsidP="00C23F4A">
            <w:pPr>
              <w:pStyle w:val="Tablebody"/>
              <w:keepNext/>
              <w:keepLines/>
              <w:rPr>
                <w:lang w:val="nl-NL"/>
              </w:rPr>
            </w:pPr>
            <w:r w:rsidRPr="00956F47">
              <w:rPr>
                <w:lang w:val="nl-NL"/>
              </w:rPr>
              <w:t>Gebeurtenis</w:t>
            </w:r>
          </w:p>
        </w:tc>
      </w:tr>
      <w:tr w:rsidR="00C23F4A" w:rsidRPr="00956F47" w14:paraId="16DC1823"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20" w14:textId="0771BD0F"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21" w14:textId="77777777" w:rsidR="00C23F4A" w:rsidRPr="00956F47" w:rsidRDefault="00C23F4A" w:rsidP="00C23F4A">
            <w:pPr>
              <w:pStyle w:val="Tablebody"/>
              <w:keepNext/>
              <w:keepLines/>
              <w:rPr>
                <w:lang w:val="nl-NL"/>
              </w:rPr>
            </w:pPr>
            <w:proofErr w:type="spellStart"/>
            <w:r w:rsidRPr="00956F47">
              <w:rPr>
                <w:lang w:val="nl-NL"/>
              </w:rPr>
              <w:t>voertUit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22" w14:textId="1188E6A6" w:rsidR="00C23F4A" w:rsidRPr="00956F47" w:rsidRDefault="00C23F4A" w:rsidP="00C23F4A">
            <w:pPr>
              <w:pStyle w:val="Tablebody"/>
              <w:keepNext/>
              <w:keepLines/>
              <w:rPr>
                <w:lang w:val="nl-NL"/>
              </w:rPr>
            </w:pPr>
            <w:r w:rsidRPr="00956F47">
              <w:rPr>
                <w:lang w:val="nl-NL"/>
              </w:rPr>
              <w:t>Activiteit</w:t>
            </w:r>
          </w:p>
        </w:tc>
      </w:tr>
      <w:tr w:rsidR="00C23F4A" w:rsidRPr="00956F47" w14:paraId="16DC1827"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24" w14:textId="735B7D07"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25" w14:textId="0436B5AD" w:rsidR="00C23F4A" w:rsidRPr="00956F47" w:rsidRDefault="00C23F4A" w:rsidP="00C23F4A">
            <w:pPr>
              <w:pStyle w:val="Tablebody"/>
              <w:keepNext/>
              <w:keepLines/>
              <w:rPr>
                <w:lang w:val="nl-NL"/>
              </w:rPr>
            </w:pPr>
            <w:proofErr w:type="spellStart"/>
            <w:r w:rsidRPr="00956F47">
              <w:rPr>
                <w:lang w:val="nl-NL"/>
              </w:rPr>
              <w:t>heeft</w:t>
            </w:r>
            <w:r w:rsidR="00527DEB">
              <w:rPr>
                <w:lang w:val="nl-NL"/>
              </w:rPr>
              <w:t>TemporeleEntiteit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26" w14:textId="76004018" w:rsidR="00C23F4A" w:rsidRPr="00956F47" w:rsidRDefault="00DC58B4" w:rsidP="00C23F4A">
            <w:pPr>
              <w:pStyle w:val="Tablebody"/>
              <w:keepNext/>
              <w:keepLines/>
              <w:rPr>
                <w:lang w:val="nl-NL"/>
              </w:rPr>
            </w:pPr>
            <w:r w:rsidRPr="00956F47">
              <w:rPr>
                <w:lang w:val="nl-NL"/>
              </w:rPr>
              <w:t>Periode</w:t>
            </w:r>
          </w:p>
        </w:tc>
      </w:tr>
      <w:tr w:rsidR="00C23F4A" w:rsidRPr="00956F47" w14:paraId="16DC182B"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28" w14:textId="0EA3816B"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29" w14:textId="77777777" w:rsidR="00C23F4A" w:rsidRPr="00956F47" w:rsidRDefault="00C23F4A" w:rsidP="00C23F4A">
            <w:pPr>
              <w:pStyle w:val="Tablebody"/>
              <w:keepNext/>
              <w:keepLines/>
              <w:rPr>
                <w:lang w:val="nl-NL"/>
              </w:rPr>
            </w:pPr>
            <w:proofErr w:type="spellStart"/>
            <w:r w:rsidRPr="00956F47">
              <w:rPr>
                <w:lang w:val="nl-NL"/>
              </w:rPr>
              <w:t>heeftInwendige</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2A" w14:textId="571B4E50"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2F"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2C" w14:textId="02A7DF38" w:rsidR="00C23F4A" w:rsidRPr="00956F47" w:rsidRDefault="00C23F4A" w:rsidP="00C23F4A">
            <w:pPr>
              <w:pStyle w:val="Tablebody"/>
              <w:keepNext/>
              <w:keepLines/>
              <w:rPr>
                <w:lang w:val="nl-NL"/>
              </w:rPr>
            </w:pPr>
            <w:r w:rsidRPr="00956F47">
              <w:rPr>
                <w:lang w:val="nl-NL"/>
              </w:rPr>
              <w:t>Object</w:t>
            </w:r>
          </w:p>
        </w:tc>
        <w:tc>
          <w:tcPr>
            <w:tcW w:w="1667" w:type="pct"/>
            <w:tcBorders>
              <w:top w:val="single" w:sz="8" w:space="0" w:color="auto"/>
              <w:left w:val="single" w:sz="8" w:space="0" w:color="auto"/>
              <w:bottom w:val="single" w:sz="8" w:space="0" w:color="auto"/>
              <w:right w:val="single" w:sz="8" w:space="0" w:color="auto"/>
            </w:tcBorders>
          </w:tcPr>
          <w:p w14:paraId="16DC182D" w14:textId="77777777" w:rsidR="00C23F4A" w:rsidRPr="00956F47" w:rsidRDefault="00C23F4A" w:rsidP="00C23F4A">
            <w:pPr>
              <w:pStyle w:val="Tablebody"/>
              <w:keepNext/>
              <w:keepLines/>
              <w:rPr>
                <w:lang w:val="nl-NL"/>
              </w:rPr>
            </w:pPr>
            <w:proofErr w:type="spellStart"/>
            <w:r w:rsidRPr="00956F47">
              <w:rPr>
                <w:lang w:val="nl-NL"/>
              </w:rPr>
              <w:t>heeftBegrenzing</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2E" w14:textId="621C2A4B"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33"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30" w14:textId="47701C54"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31" w14:textId="77777777" w:rsidR="00C23F4A" w:rsidRPr="00956F47" w:rsidRDefault="00C23F4A" w:rsidP="00C23F4A">
            <w:pPr>
              <w:pStyle w:val="Tablebody"/>
              <w:keepNext/>
              <w:keepLines/>
              <w:rPr>
                <w:lang w:val="nl-NL"/>
              </w:rPr>
            </w:pPr>
            <w:proofErr w:type="spellStart"/>
            <w:r w:rsidRPr="00956F47">
              <w:rPr>
                <w:lang w:val="nl-NL"/>
              </w:rPr>
              <w:t>heeftToestand</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32" w14:textId="32FBAE7D" w:rsidR="00C23F4A" w:rsidRPr="00956F47" w:rsidRDefault="00C23F4A" w:rsidP="00C23F4A">
            <w:pPr>
              <w:pStyle w:val="Tablebody"/>
              <w:keepNext/>
              <w:keepLines/>
              <w:rPr>
                <w:lang w:val="nl-NL"/>
              </w:rPr>
            </w:pPr>
            <w:r w:rsidRPr="00956F47">
              <w:rPr>
                <w:lang w:val="nl-NL"/>
              </w:rPr>
              <w:t>Toestand</w:t>
            </w:r>
          </w:p>
        </w:tc>
      </w:tr>
      <w:tr w:rsidR="00C23F4A" w:rsidRPr="00956F47" w14:paraId="16DC1837"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34" w14:textId="7C61C16E"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35" w14:textId="77777777" w:rsidR="00C23F4A" w:rsidRPr="00956F47" w:rsidRDefault="00C23F4A" w:rsidP="00C23F4A">
            <w:pPr>
              <w:pStyle w:val="Tablebody"/>
              <w:keepNext/>
              <w:keepLines/>
              <w:rPr>
                <w:lang w:val="nl-NL"/>
              </w:rPr>
            </w:pPr>
            <w:r w:rsidRPr="00956F47">
              <w:rPr>
                <w:lang w:val="nl-NL"/>
              </w:rPr>
              <w:t>transformeert</w:t>
            </w:r>
          </w:p>
        </w:tc>
        <w:tc>
          <w:tcPr>
            <w:tcW w:w="1666" w:type="pct"/>
            <w:tcBorders>
              <w:top w:val="single" w:sz="8" w:space="0" w:color="auto"/>
              <w:left w:val="single" w:sz="8" w:space="0" w:color="auto"/>
              <w:bottom w:val="single" w:sz="8" w:space="0" w:color="auto"/>
              <w:right w:val="single" w:sz="12" w:space="0" w:color="auto"/>
            </w:tcBorders>
          </w:tcPr>
          <w:p w14:paraId="16DC1836" w14:textId="412946BB" w:rsidR="00C23F4A" w:rsidRPr="00956F47" w:rsidRDefault="00C23F4A" w:rsidP="00C23F4A">
            <w:pPr>
              <w:pStyle w:val="Tablebody"/>
              <w:keepNext/>
              <w:keepLines/>
              <w:rPr>
                <w:lang w:val="nl-NL"/>
              </w:rPr>
            </w:pPr>
            <w:r w:rsidRPr="00956F47">
              <w:rPr>
                <w:lang w:val="nl-NL"/>
              </w:rPr>
              <w:t>Object</w:t>
            </w:r>
          </w:p>
        </w:tc>
      </w:tr>
      <w:tr w:rsidR="00C23F4A" w:rsidRPr="00956F47" w14:paraId="16DC183B"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38" w14:textId="28633286"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39" w14:textId="77777777" w:rsidR="00C23F4A" w:rsidRPr="00956F47" w:rsidRDefault="00C23F4A" w:rsidP="00C23F4A">
            <w:pPr>
              <w:pStyle w:val="Tablebody"/>
              <w:keepNext/>
              <w:keepLines/>
              <w:rPr>
                <w:lang w:val="nl-NL"/>
              </w:rPr>
            </w:pPr>
            <w:r w:rsidRPr="00956F47">
              <w:rPr>
                <w:lang w:val="nl-NL"/>
              </w:rPr>
              <w:t>transformeert</w:t>
            </w:r>
          </w:p>
        </w:tc>
        <w:tc>
          <w:tcPr>
            <w:tcW w:w="1666" w:type="pct"/>
            <w:tcBorders>
              <w:top w:val="single" w:sz="8" w:space="0" w:color="auto"/>
              <w:left w:val="single" w:sz="8" w:space="0" w:color="auto"/>
              <w:bottom w:val="single" w:sz="8" w:space="0" w:color="auto"/>
              <w:right w:val="single" w:sz="12" w:space="0" w:color="auto"/>
            </w:tcBorders>
          </w:tcPr>
          <w:p w14:paraId="16DC183A" w14:textId="438F4737" w:rsidR="00C23F4A" w:rsidRPr="00956F47" w:rsidRDefault="00C23F4A" w:rsidP="00C23F4A">
            <w:pPr>
              <w:pStyle w:val="Tablebody"/>
              <w:keepNext/>
              <w:keepLines/>
              <w:rPr>
                <w:lang w:val="nl-NL"/>
              </w:rPr>
            </w:pPr>
            <w:r w:rsidRPr="00956F47">
              <w:rPr>
                <w:lang w:val="nl-NL"/>
              </w:rPr>
              <w:t>Informatie</w:t>
            </w:r>
          </w:p>
        </w:tc>
      </w:tr>
      <w:tr w:rsidR="00C23F4A" w:rsidRPr="00956F47" w14:paraId="16DC183F"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3C" w14:textId="16EA3281"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3D" w14:textId="77777777" w:rsidR="00C23F4A" w:rsidRPr="00956F47" w:rsidRDefault="00C23F4A" w:rsidP="00C23F4A">
            <w:pPr>
              <w:pStyle w:val="Tablebody"/>
              <w:keepNext/>
              <w:keepLines/>
              <w:rPr>
                <w:lang w:val="nl-NL"/>
              </w:rPr>
            </w:pPr>
            <w:proofErr w:type="spellStart"/>
            <w:r w:rsidRPr="00956F47">
              <w:rPr>
                <w:lang w:val="nl-NL"/>
              </w:rPr>
              <w:t>triggert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3E" w14:textId="31A032B7" w:rsidR="00C23F4A" w:rsidRPr="00956F47" w:rsidRDefault="00C23F4A" w:rsidP="00C23F4A">
            <w:pPr>
              <w:pStyle w:val="Tablebody"/>
              <w:keepNext/>
              <w:keepLines/>
              <w:rPr>
                <w:lang w:val="nl-NL"/>
              </w:rPr>
            </w:pPr>
            <w:r w:rsidRPr="00956F47">
              <w:rPr>
                <w:lang w:val="nl-NL"/>
              </w:rPr>
              <w:t>Gebeurtenis</w:t>
            </w:r>
          </w:p>
        </w:tc>
      </w:tr>
      <w:tr w:rsidR="00C23F4A" w:rsidRPr="00956F47" w14:paraId="16DC1843"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40" w14:textId="69C67021"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41" w14:textId="0DF3B885" w:rsidR="00C23F4A" w:rsidRPr="00956F47" w:rsidRDefault="00C23F4A" w:rsidP="00C23F4A">
            <w:pPr>
              <w:pStyle w:val="Tablebody"/>
              <w:keepNext/>
              <w:keepLines/>
              <w:rPr>
                <w:lang w:val="nl-NL"/>
              </w:rPr>
            </w:pPr>
            <w:proofErr w:type="spellStart"/>
            <w:r w:rsidRPr="00956F47">
              <w:rPr>
                <w:lang w:val="nl-NL"/>
              </w:rPr>
              <w:t>heeft</w:t>
            </w:r>
            <w:r w:rsidR="00937922" w:rsidRPr="00956F47">
              <w:rPr>
                <w:lang w:val="nl-NL"/>
              </w:rPr>
              <w:t>T</w:t>
            </w:r>
            <w:r w:rsidR="00133552">
              <w:rPr>
                <w:lang w:val="nl-NL"/>
              </w:rPr>
              <w:t>emporele</w:t>
            </w:r>
            <w:r w:rsidR="00937922" w:rsidRPr="00956F47">
              <w:rPr>
                <w:lang w:val="nl-NL"/>
              </w:rPr>
              <w:t>Entiteit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42" w14:textId="05D27D96" w:rsidR="00C23F4A" w:rsidRPr="00956F47" w:rsidRDefault="00937922" w:rsidP="00C23F4A">
            <w:pPr>
              <w:pStyle w:val="Tablebody"/>
              <w:keepNext/>
              <w:keepLines/>
              <w:rPr>
                <w:lang w:val="nl-NL"/>
              </w:rPr>
            </w:pPr>
            <w:proofErr w:type="spellStart"/>
            <w:r w:rsidRPr="00956F47">
              <w:rPr>
                <w:lang w:val="nl-NL"/>
              </w:rPr>
              <w:t>T</w:t>
            </w:r>
            <w:r w:rsidR="00133552">
              <w:rPr>
                <w:lang w:val="nl-NL"/>
              </w:rPr>
              <w:t>emporele</w:t>
            </w:r>
            <w:r w:rsidRPr="00956F47">
              <w:rPr>
                <w:lang w:val="nl-NL"/>
              </w:rPr>
              <w:t>Entiteit</w:t>
            </w:r>
            <w:proofErr w:type="spellEnd"/>
          </w:p>
        </w:tc>
      </w:tr>
      <w:tr w:rsidR="00C23F4A" w:rsidRPr="00956F47" w14:paraId="16DC1847"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44" w14:textId="370D3E7E"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45" w14:textId="77777777" w:rsidR="00C23F4A" w:rsidRPr="00956F47" w:rsidRDefault="00C23F4A" w:rsidP="00C23F4A">
            <w:pPr>
              <w:pStyle w:val="Tablebody"/>
              <w:keepNext/>
              <w:keepLines/>
              <w:rPr>
                <w:lang w:val="nl-NL"/>
              </w:rPr>
            </w:pPr>
            <w:proofErr w:type="spellStart"/>
            <w:r w:rsidRPr="00956F47">
              <w:rPr>
                <w:lang w:val="nl-NL"/>
              </w:rPr>
              <w:t>heeftInwendige</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46" w14:textId="349AB624"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4B"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48" w14:textId="6E177004" w:rsidR="00C23F4A" w:rsidRPr="00956F47" w:rsidRDefault="00C23F4A" w:rsidP="00C23F4A">
            <w:pPr>
              <w:pStyle w:val="Tablebody"/>
              <w:keepNext/>
              <w:keepLines/>
              <w:rPr>
                <w:lang w:val="nl-NL"/>
              </w:rPr>
            </w:pPr>
            <w:r w:rsidRPr="00956F47">
              <w:rPr>
                <w:lang w:val="nl-NL"/>
              </w:rPr>
              <w:t>Activiteit</w:t>
            </w:r>
          </w:p>
        </w:tc>
        <w:tc>
          <w:tcPr>
            <w:tcW w:w="1667" w:type="pct"/>
            <w:tcBorders>
              <w:top w:val="single" w:sz="8" w:space="0" w:color="auto"/>
              <w:left w:val="single" w:sz="8" w:space="0" w:color="auto"/>
              <w:bottom w:val="single" w:sz="8" w:space="0" w:color="auto"/>
              <w:right w:val="single" w:sz="8" w:space="0" w:color="auto"/>
            </w:tcBorders>
          </w:tcPr>
          <w:p w14:paraId="16DC1849" w14:textId="77777777" w:rsidR="00C23F4A" w:rsidRPr="00956F47" w:rsidRDefault="00C23F4A" w:rsidP="00C23F4A">
            <w:pPr>
              <w:pStyle w:val="Tablebody"/>
              <w:keepNext/>
              <w:keepLines/>
              <w:rPr>
                <w:lang w:val="nl-NL"/>
              </w:rPr>
            </w:pPr>
            <w:proofErr w:type="spellStart"/>
            <w:r w:rsidRPr="00956F47">
              <w:rPr>
                <w:lang w:val="nl-NL"/>
              </w:rPr>
              <w:t>heeftBegrenzing</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4A" w14:textId="743D87AA"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4F"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4C" w14:textId="3DA4F4AA" w:rsidR="00C23F4A" w:rsidRPr="00956F47" w:rsidRDefault="00C23F4A" w:rsidP="00C23F4A">
            <w:pPr>
              <w:pStyle w:val="Tablebody"/>
              <w:keepNext/>
              <w:keepLines/>
              <w:rPr>
                <w:lang w:val="nl-NL"/>
              </w:rPr>
            </w:pPr>
            <w:r w:rsidRPr="00956F47">
              <w:rPr>
                <w:lang w:val="nl-NL"/>
              </w:rPr>
              <w:t>Gebeurtenis</w:t>
            </w:r>
          </w:p>
        </w:tc>
        <w:tc>
          <w:tcPr>
            <w:tcW w:w="1667" w:type="pct"/>
            <w:tcBorders>
              <w:top w:val="single" w:sz="8" w:space="0" w:color="auto"/>
              <w:left w:val="single" w:sz="8" w:space="0" w:color="auto"/>
              <w:bottom w:val="single" w:sz="8" w:space="0" w:color="auto"/>
              <w:right w:val="single" w:sz="8" w:space="0" w:color="auto"/>
            </w:tcBorders>
          </w:tcPr>
          <w:p w14:paraId="16DC184D" w14:textId="77777777" w:rsidR="00C23F4A" w:rsidRPr="00956F47" w:rsidRDefault="00C23F4A" w:rsidP="00C23F4A">
            <w:pPr>
              <w:pStyle w:val="Tablebody"/>
              <w:keepNext/>
              <w:keepLines/>
              <w:rPr>
                <w:lang w:val="nl-NL"/>
              </w:rPr>
            </w:pPr>
            <w:r w:rsidRPr="00956F47">
              <w:rPr>
                <w:lang w:val="nl-NL"/>
              </w:rPr>
              <w:t>begint</w:t>
            </w:r>
          </w:p>
        </w:tc>
        <w:tc>
          <w:tcPr>
            <w:tcW w:w="1666" w:type="pct"/>
            <w:tcBorders>
              <w:top w:val="single" w:sz="8" w:space="0" w:color="auto"/>
              <w:left w:val="single" w:sz="8" w:space="0" w:color="auto"/>
              <w:bottom w:val="single" w:sz="8" w:space="0" w:color="auto"/>
              <w:right w:val="single" w:sz="12" w:space="0" w:color="auto"/>
            </w:tcBorders>
          </w:tcPr>
          <w:p w14:paraId="16DC184E" w14:textId="7C4AEEFA" w:rsidR="00C23F4A" w:rsidRPr="00956F47" w:rsidRDefault="00C23F4A" w:rsidP="00C23F4A">
            <w:pPr>
              <w:pStyle w:val="Tablebody"/>
              <w:keepNext/>
              <w:keepLines/>
              <w:rPr>
                <w:lang w:val="nl-NL"/>
              </w:rPr>
            </w:pPr>
            <w:r w:rsidRPr="00956F47">
              <w:rPr>
                <w:lang w:val="nl-NL"/>
              </w:rPr>
              <w:t>Toestand</w:t>
            </w:r>
          </w:p>
        </w:tc>
      </w:tr>
      <w:tr w:rsidR="00C23F4A" w:rsidRPr="00956F47" w14:paraId="16DC1853"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50" w14:textId="61BEE920" w:rsidR="00C23F4A" w:rsidRPr="00956F47" w:rsidRDefault="00C23F4A" w:rsidP="00C23F4A">
            <w:pPr>
              <w:pStyle w:val="Tablebody"/>
              <w:keepNext/>
              <w:keepLines/>
              <w:rPr>
                <w:lang w:val="nl-NL"/>
              </w:rPr>
            </w:pPr>
            <w:r w:rsidRPr="00956F47">
              <w:rPr>
                <w:lang w:val="nl-NL"/>
              </w:rPr>
              <w:t>Gebeurtenis</w:t>
            </w:r>
          </w:p>
        </w:tc>
        <w:tc>
          <w:tcPr>
            <w:tcW w:w="1667" w:type="pct"/>
            <w:tcBorders>
              <w:top w:val="single" w:sz="8" w:space="0" w:color="auto"/>
              <w:left w:val="single" w:sz="8" w:space="0" w:color="auto"/>
              <w:bottom w:val="single" w:sz="8" w:space="0" w:color="auto"/>
              <w:right w:val="single" w:sz="8" w:space="0" w:color="auto"/>
            </w:tcBorders>
          </w:tcPr>
          <w:p w14:paraId="16DC1851" w14:textId="77777777" w:rsidR="00C23F4A" w:rsidRPr="00956F47" w:rsidRDefault="00C23F4A" w:rsidP="00C23F4A">
            <w:pPr>
              <w:pStyle w:val="Tablebody"/>
              <w:keepNext/>
              <w:keepLines/>
              <w:rPr>
                <w:lang w:val="nl-NL"/>
              </w:rPr>
            </w:pPr>
            <w:proofErr w:type="spellStart"/>
            <w:r w:rsidRPr="00956F47">
              <w:rPr>
                <w:lang w:val="nl-NL"/>
              </w:rPr>
              <w:t>beeindigt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52" w14:textId="740257A6" w:rsidR="00C23F4A" w:rsidRPr="00956F47" w:rsidRDefault="00C23F4A" w:rsidP="00C23F4A">
            <w:pPr>
              <w:pStyle w:val="Tablebody"/>
              <w:keepNext/>
              <w:keepLines/>
              <w:rPr>
                <w:lang w:val="nl-NL"/>
              </w:rPr>
            </w:pPr>
            <w:r w:rsidRPr="00956F47">
              <w:rPr>
                <w:lang w:val="nl-NL"/>
              </w:rPr>
              <w:t>Toestand</w:t>
            </w:r>
          </w:p>
        </w:tc>
      </w:tr>
      <w:tr w:rsidR="00C23F4A" w:rsidRPr="00956F47" w14:paraId="16DC1857" w14:textId="77777777">
        <w:trPr>
          <w:jc w:val="center"/>
        </w:trPr>
        <w:tc>
          <w:tcPr>
            <w:tcW w:w="1667" w:type="pct"/>
            <w:tcBorders>
              <w:top w:val="single" w:sz="8" w:space="0" w:color="auto"/>
              <w:left w:val="single" w:sz="12" w:space="0" w:color="auto"/>
              <w:bottom w:val="single" w:sz="8" w:space="0" w:color="auto"/>
              <w:right w:val="single" w:sz="8" w:space="0" w:color="auto"/>
            </w:tcBorders>
          </w:tcPr>
          <w:p w14:paraId="16DC1854" w14:textId="18E97225" w:rsidR="00C23F4A" w:rsidRPr="00956F47" w:rsidRDefault="00C23F4A" w:rsidP="00C23F4A">
            <w:pPr>
              <w:pStyle w:val="Tablebody"/>
              <w:keepNext/>
              <w:keepLines/>
              <w:rPr>
                <w:lang w:val="nl-NL"/>
              </w:rPr>
            </w:pPr>
            <w:r w:rsidRPr="00956F47">
              <w:rPr>
                <w:lang w:val="nl-NL"/>
              </w:rPr>
              <w:t>Toestand</w:t>
            </w:r>
          </w:p>
        </w:tc>
        <w:tc>
          <w:tcPr>
            <w:tcW w:w="1667" w:type="pct"/>
            <w:tcBorders>
              <w:top w:val="single" w:sz="8" w:space="0" w:color="auto"/>
              <w:left w:val="single" w:sz="8" w:space="0" w:color="auto"/>
              <w:bottom w:val="single" w:sz="8" w:space="0" w:color="auto"/>
              <w:right w:val="single" w:sz="8" w:space="0" w:color="auto"/>
            </w:tcBorders>
          </w:tcPr>
          <w:p w14:paraId="16DC1855" w14:textId="64C0AC0B" w:rsidR="00C23F4A" w:rsidRPr="00956F47" w:rsidRDefault="00C23F4A" w:rsidP="00C23F4A">
            <w:pPr>
              <w:pStyle w:val="Tablebody"/>
              <w:keepNext/>
              <w:keepLines/>
              <w:rPr>
                <w:lang w:val="nl-NL"/>
              </w:rPr>
            </w:pPr>
            <w:proofErr w:type="spellStart"/>
            <w:r w:rsidRPr="00956F47">
              <w:rPr>
                <w:lang w:val="nl-NL"/>
              </w:rPr>
              <w:t>heeft</w:t>
            </w:r>
            <w:r w:rsidR="00937922" w:rsidRPr="00956F47">
              <w:rPr>
                <w:lang w:val="nl-NL"/>
              </w:rPr>
              <w:t>T</w:t>
            </w:r>
            <w:r w:rsidR="001E13F6">
              <w:rPr>
                <w:lang w:val="nl-NL"/>
              </w:rPr>
              <w:t>emporele</w:t>
            </w:r>
            <w:r w:rsidR="00937922" w:rsidRPr="00956F47">
              <w:rPr>
                <w:lang w:val="nl-NL"/>
              </w:rPr>
              <w:t>Entiteit</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56" w14:textId="3CC9C2B7" w:rsidR="00C23F4A" w:rsidRPr="00956F47" w:rsidRDefault="00937922" w:rsidP="00C23F4A">
            <w:pPr>
              <w:pStyle w:val="Tablebody"/>
              <w:keepNext/>
              <w:keepLines/>
              <w:rPr>
                <w:lang w:val="nl-NL"/>
              </w:rPr>
            </w:pPr>
            <w:proofErr w:type="spellStart"/>
            <w:r w:rsidRPr="00956F47">
              <w:rPr>
                <w:lang w:val="nl-NL"/>
              </w:rPr>
              <w:t>T</w:t>
            </w:r>
            <w:r w:rsidR="001E13F6">
              <w:rPr>
                <w:lang w:val="nl-NL"/>
              </w:rPr>
              <w:t>emporele</w:t>
            </w:r>
            <w:r w:rsidRPr="00956F47">
              <w:rPr>
                <w:lang w:val="nl-NL"/>
              </w:rPr>
              <w:t>Entiteit</w:t>
            </w:r>
            <w:proofErr w:type="spellEnd"/>
          </w:p>
        </w:tc>
      </w:tr>
      <w:tr w:rsidR="00C23F4A" w:rsidRPr="00956F47" w14:paraId="16DC185B" w14:textId="77777777">
        <w:trPr>
          <w:trHeight w:val="40"/>
          <w:jc w:val="center"/>
        </w:trPr>
        <w:tc>
          <w:tcPr>
            <w:tcW w:w="1667" w:type="pct"/>
            <w:tcBorders>
              <w:top w:val="single" w:sz="8" w:space="0" w:color="auto"/>
              <w:left w:val="single" w:sz="12" w:space="0" w:color="auto"/>
              <w:bottom w:val="single" w:sz="8" w:space="0" w:color="auto"/>
              <w:right w:val="single" w:sz="8" w:space="0" w:color="auto"/>
            </w:tcBorders>
          </w:tcPr>
          <w:p w14:paraId="16DC1858" w14:textId="1CF78B5B" w:rsidR="00C23F4A" w:rsidRPr="00956F47" w:rsidRDefault="00C23F4A" w:rsidP="00C23F4A">
            <w:pPr>
              <w:pStyle w:val="Tablebody"/>
              <w:keepNext/>
              <w:keepLines/>
              <w:rPr>
                <w:lang w:val="nl-NL"/>
              </w:rPr>
            </w:pPr>
            <w:r w:rsidRPr="00956F47">
              <w:rPr>
                <w:lang w:val="nl-NL"/>
              </w:rPr>
              <w:t>Toestand</w:t>
            </w:r>
          </w:p>
        </w:tc>
        <w:tc>
          <w:tcPr>
            <w:tcW w:w="1667" w:type="pct"/>
            <w:tcBorders>
              <w:top w:val="single" w:sz="8" w:space="0" w:color="auto"/>
              <w:left w:val="single" w:sz="8" w:space="0" w:color="auto"/>
              <w:bottom w:val="single" w:sz="8" w:space="0" w:color="auto"/>
              <w:right w:val="single" w:sz="8" w:space="0" w:color="auto"/>
            </w:tcBorders>
          </w:tcPr>
          <w:p w14:paraId="16DC1859" w14:textId="0FDDF5BE" w:rsidR="00C23F4A" w:rsidRPr="00956F47" w:rsidRDefault="00C23F4A" w:rsidP="00C23F4A">
            <w:pPr>
              <w:pStyle w:val="Tablebody"/>
              <w:keepNext/>
              <w:keepLines/>
              <w:rPr>
                <w:lang w:val="nl-NL"/>
              </w:rPr>
            </w:pPr>
            <w:proofErr w:type="spellStart"/>
            <w:r w:rsidRPr="00956F47">
              <w:rPr>
                <w:lang w:val="nl-NL"/>
              </w:rPr>
              <w:t>heeftInwendige</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5A" w14:textId="14FC8712"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5F" w14:textId="77777777" w:rsidTr="00444739">
        <w:trPr>
          <w:trHeight w:val="40"/>
          <w:jc w:val="center"/>
        </w:trPr>
        <w:tc>
          <w:tcPr>
            <w:tcW w:w="1667" w:type="pct"/>
            <w:tcBorders>
              <w:top w:val="single" w:sz="8" w:space="0" w:color="auto"/>
              <w:left w:val="single" w:sz="12" w:space="0" w:color="auto"/>
              <w:bottom w:val="single" w:sz="8" w:space="0" w:color="auto"/>
              <w:right w:val="single" w:sz="8" w:space="0" w:color="auto"/>
            </w:tcBorders>
          </w:tcPr>
          <w:p w14:paraId="16DC185C" w14:textId="12F2E91D" w:rsidR="00C23F4A" w:rsidRPr="00956F47" w:rsidRDefault="00C23F4A" w:rsidP="00C23F4A">
            <w:pPr>
              <w:pStyle w:val="Tablebody"/>
              <w:keepNext/>
              <w:keepLines/>
              <w:rPr>
                <w:lang w:val="nl-NL"/>
              </w:rPr>
            </w:pPr>
            <w:r w:rsidRPr="00956F47">
              <w:rPr>
                <w:lang w:val="nl-NL"/>
              </w:rPr>
              <w:t>Toestand</w:t>
            </w:r>
          </w:p>
        </w:tc>
        <w:tc>
          <w:tcPr>
            <w:tcW w:w="1667" w:type="pct"/>
            <w:tcBorders>
              <w:top w:val="single" w:sz="8" w:space="0" w:color="auto"/>
              <w:left w:val="single" w:sz="8" w:space="0" w:color="auto"/>
              <w:bottom w:val="single" w:sz="8" w:space="0" w:color="auto"/>
              <w:right w:val="single" w:sz="8" w:space="0" w:color="auto"/>
            </w:tcBorders>
          </w:tcPr>
          <w:p w14:paraId="16DC185D" w14:textId="77777777" w:rsidR="00C23F4A" w:rsidRPr="00956F47" w:rsidRDefault="00C23F4A" w:rsidP="00C23F4A">
            <w:pPr>
              <w:pStyle w:val="Tablebody"/>
              <w:keepNext/>
              <w:keepLines/>
              <w:rPr>
                <w:lang w:val="nl-NL"/>
              </w:rPr>
            </w:pPr>
            <w:proofErr w:type="spellStart"/>
            <w:r w:rsidRPr="00956F47">
              <w:rPr>
                <w:lang w:val="nl-NL"/>
              </w:rPr>
              <w:t>heeftBegrenzing</w:t>
            </w:r>
            <w:proofErr w:type="spellEnd"/>
          </w:p>
        </w:tc>
        <w:tc>
          <w:tcPr>
            <w:tcW w:w="1666" w:type="pct"/>
            <w:tcBorders>
              <w:top w:val="single" w:sz="8" w:space="0" w:color="auto"/>
              <w:left w:val="single" w:sz="8" w:space="0" w:color="auto"/>
              <w:bottom w:val="single" w:sz="8" w:space="0" w:color="auto"/>
              <w:right w:val="single" w:sz="12" w:space="0" w:color="auto"/>
            </w:tcBorders>
          </w:tcPr>
          <w:p w14:paraId="16DC185E" w14:textId="5BEE35CC" w:rsidR="00C23F4A" w:rsidRPr="00956F47" w:rsidRDefault="00937922" w:rsidP="00C23F4A">
            <w:pPr>
              <w:pStyle w:val="Tablebody"/>
              <w:keepNext/>
              <w:keepLines/>
              <w:rPr>
                <w:lang w:val="nl-NL"/>
              </w:rPr>
            </w:pPr>
            <w:r w:rsidRPr="00956F47">
              <w:rPr>
                <w:lang w:val="nl-NL"/>
              </w:rPr>
              <w:t>GeometrischeEntiteit</w:t>
            </w:r>
          </w:p>
        </w:tc>
      </w:tr>
      <w:tr w:rsidR="00C23F4A" w:rsidRPr="00956F47" w14:paraId="16DC1865" w14:textId="77777777" w:rsidTr="00444739">
        <w:trPr>
          <w:trHeight w:val="40"/>
          <w:jc w:val="center"/>
        </w:trPr>
        <w:tc>
          <w:tcPr>
            <w:tcW w:w="1667" w:type="pct"/>
            <w:tcBorders>
              <w:top w:val="single" w:sz="8" w:space="0" w:color="auto"/>
              <w:left w:val="single" w:sz="12" w:space="0" w:color="auto"/>
              <w:bottom w:val="single" w:sz="4" w:space="0" w:color="auto"/>
              <w:right w:val="single" w:sz="4" w:space="0" w:color="auto"/>
            </w:tcBorders>
          </w:tcPr>
          <w:p w14:paraId="16DC1862" w14:textId="5B93910A" w:rsidR="00C23F4A" w:rsidRPr="00956F47" w:rsidRDefault="00672FDE" w:rsidP="00C23F4A">
            <w:pPr>
              <w:pStyle w:val="Tablebody"/>
              <w:keepNext/>
              <w:keepLines/>
              <w:rPr>
                <w:lang w:val="nl-NL"/>
              </w:rPr>
            </w:pPr>
            <w:proofErr w:type="spellStart"/>
            <w:r>
              <w:rPr>
                <w:lang w:val="nl-NL"/>
              </w:rPr>
              <w:t>Fysiek</w:t>
            </w:r>
            <w:r w:rsidR="00C23F4A" w:rsidRPr="00956F47">
              <w:rPr>
                <w:lang w:val="nl-NL"/>
              </w:rPr>
              <w:t>Object</w:t>
            </w:r>
            <w:proofErr w:type="spellEnd"/>
          </w:p>
        </w:tc>
        <w:tc>
          <w:tcPr>
            <w:tcW w:w="1667" w:type="pct"/>
            <w:tcBorders>
              <w:top w:val="single" w:sz="8" w:space="0" w:color="auto"/>
              <w:left w:val="single" w:sz="4" w:space="0" w:color="auto"/>
              <w:bottom w:val="single" w:sz="4" w:space="0" w:color="auto"/>
              <w:right w:val="single" w:sz="4" w:space="0" w:color="auto"/>
            </w:tcBorders>
          </w:tcPr>
          <w:p w14:paraId="16DC1863" w14:textId="77777777" w:rsidR="00C23F4A" w:rsidRPr="00956F47" w:rsidRDefault="00C23F4A" w:rsidP="00C23F4A">
            <w:pPr>
              <w:pStyle w:val="Tablebody"/>
              <w:keepNext/>
              <w:keepLines/>
              <w:rPr>
                <w:lang w:val="nl-NL"/>
              </w:rPr>
            </w:pPr>
            <w:proofErr w:type="spellStart"/>
            <w:r w:rsidRPr="00956F47">
              <w:rPr>
                <w:lang w:val="nl-NL"/>
              </w:rPr>
              <w:t>heeftDeel</w:t>
            </w:r>
            <w:proofErr w:type="spellEnd"/>
          </w:p>
        </w:tc>
        <w:tc>
          <w:tcPr>
            <w:tcW w:w="1666" w:type="pct"/>
            <w:tcBorders>
              <w:top w:val="single" w:sz="8" w:space="0" w:color="auto"/>
              <w:left w:val="single" w:sz="4" w:space="0" w:color="auto"/>
              <w:bottom w:val="single" w:sz="4" w:space="0" w:color="auto"/>
              <w:right w:val="single" w:sz="12" w:space="0" w:color="auto"/>
            </w:tcBorders>
          </w:tcPr>
          <w:p w14:paraId="16DC1864" w14:textId="7C5B4BD3" w:rsidR="00C23F4A" w:rsidRPr="00956F47" w:rsidRDefault="00672FDE" w:rsidP="00C23F4A">
            <w:pPr>
              <w:pStyle w:val="Tablebody"/>
              <w:keepNext/>
              <w:keepLines/>
              <w:rPr>
                <w:lang w:val="nl-NL"/>
              </w:rPr>
            </w:pPr>
            <w:proofErr w:type="spellStart"/>
            <w:r>
              <w:rPr>
                <w:lang w:val="nl-NL"/>
              </w:rPr>
              <w:t>Fysiek</w:t>
            </w:r>
            <w:r w:rsidR="00C23F4A" w:rsidRPr="00956F47">
              <w:rPr>
                <w:lang w:val="nl-NL"/>
              </w:rPr>
              <w:t>Object</w:t>
            </w:r>
            <w:proofErr w:type="spellEnd"/>
          </w:p>
        </w:tc>
      </w:tr>
      <w:tr w:rsidR="00C23F4A" w:rsidRPr="00956F47" w14:paraId="16DC1869" w14:textId="77777777" w:rsidTr="00595F1D">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16DC1866" w14:textId="66196461" w:rsidR="00C23F4A" w:rsidRPr="00444739" w:rsidRDefault="00C23F4A" w:rsidP="00C23F4A">
            <w:pPr>
              <w:pStyle w:val="Tablebody"/>
              <w:keepNext/>
              <w:keepLines/>
              <w:rPr>
                <w:lang w:val="nl-NL"/>
              </w:rPr>
            </w:pPr>
            <w:proofErr w:type="spellStart"/>
            <w:r w:rsidRPr="00444739">
              <w:rPr>
                <w:lang w:val="nl-NL"/>
              </w:rPr>
              <w:t>Informatie</w:t>
            </w:r>
            <w:r w:rsidR="00840B8C" w:rsidRPr="00444739">
              <w:rPr>
                <w:lang w:val="nl-NL"/>
              </w:rPr>
              <w:t>Object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67" w14:textId="77777777" w:rsidR="00C23F4A" w:rsidRPr="00444739" w:rsidRDefault="00C23F4A" w:rsidP="00C23F4A">
            <w:pPr>
              <w:pStyle w:val="Tablebody"/>
              <w:keepNext/>
              <w:keepLines/>
              <w:rPr>
                <w:lang w:val="nl-NL"/>
              </w:rPr>
            </w:pPr>
            <w:proofErr w:type="spellStart"/>
            <w:r w:rsidRPr="00444739">
              <w:rPr>
                <w:lang w:val="nl-NL"/>
              </w:rPr>
              <w:t>heeftDeel</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68" w14:textId="49123584" w:rsidR="00C23F4A" w:rsidRPr="00444739" w:rsidRDefault="00C23F4A" w:rsidP="00C23F4A">
            <w:pPr>
              <w:pStyle w:val="Tablebody"/>
              <w:keepNext/>
              <w:keepLines/>
              <w:rPr>
                <w:lang w:val="nl-NL"/>
              </w:rPr>
            </w:pPr>
            <w:proofErr w:type="spellStart"/>
            <w:r w:rsidRPr="00444739">
              <w:rPr>
                <w:lang w:val="nl-NL"/>
              </w:rPr>
              <w:t>Informatie</w:t>
            </w:r>
            <w:r w:rsidR="00840B8C" w:rsidRPr="00444739">
              <w:rPr>
                <w:lang w:val="nl-NL"/>
              </w:rPr>
              <w:t>Object</w:t>
            </w:r>
            <w:proofErr w:type="spellEnd"/>
          </w:p>
        </w:tc>
      </w:tr>
      <w:tr w:rsidR="00C23F4A" w:rsidRPr="00956F47" w14:paraId="16DC186D" w14:textId="77777777" w:rsidTr="00CC05FE">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16DC186A" w14:textId="1B787C6B" w:rsidR="00C23F4A" w:rsidRPr="00956F47" w:rsidRDefault="00C23F4A" w:rsidP="00C23F4A">
            <w:pPr>
              <w:pStyle w:val="Tablebody"/>
              <w:keepNext/>
              <w:keepLines/>
              <w:rPr>
                <w:lang w:val="nl-NL"/>
              </w:rPr>
            </w:pPr>
            <w:r w:rsidRPr="00956F47">
              <w:rPr>
                <w:lang w:val="nl-NL"/>
              </w:rPr>
              <w:t>Activiteit</w:t>
            </w:r>
          </w:p>
        </w:tc>
        <w:tc>
          <w:tcPr>
            <w:tcW w:w="1667" w:type="pct"/>
            <w:tcBorders>
              <w:top w:val="single" w:sz="4" w:space="0" w:color="auto"/>
              <w:left w:val="single" w:sz="4" w:space="0" w:color="auto"/>
              <w:bottom w:val="single" w:sz="4" w:space="0" w:color="auto"/>
              <w:right w:val="single" w:sz="4" w:space="0" w:color="auto"/>
            </w:tcBorders>
          </w:tcPr>
          <w:p w14:paraId="16DC186B" w14:textId="77777777" w:rsidR="00C23F4A" w:rsidRPr="00956F47" w:rsidRDefault="00C23F4A" w:rsidP="00C23F4A">
            <w:pPr>
              <w:pStyle w:val="Tablebody"/>
              <w:keepNext/>
              <w:keepLines/>
              <w:rPr>
                <w:lang w:val="nl-NL"/>
              </w:rPr>
            </w:pPr>
            <w:proofErr w:type="spellStart"/>
            <w:r w:rsidRPr="00956F47">
              <w:rPr>
                <w:lang w:val="nl-NL"/>
              </w:rPr>
              <w:t>heeftDeel</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6C" w14:textId="7849D05C" w:rsidR="00C23F4A" w:rsidRPr="00956F47" w:rsidRDefault="00C23F4A" w:rsidP="00C23F4A">
            <w:pPr>
              <w:pStyle w:val="Tablebody"/>
              <w:keepNext/>
              <w:keepLines/>
              <w:rPr>
                <w:lang w:val="nl-NL"/>
              </w:rPr>
            </w:pPr>
            <w:r w:rsidRPr="00956F47">
              <w:rPr>
                <w:lang w:val="nl-NL"/>
              </w:rPr>
              <w:t>Activiteit</w:t>
            </w:r>
          </w:p>
        </w:tc>
      </w:tr>
      <w:tr w:rsidR="00CC05FE" w:rsidRPr="00956F47" w14:paraId="7D4F04D5" w14:textId="77777777" w:rsidTr="005031EB">
        <w:trPr>
          <w:trHeight w:val="40"/>
          <w:jc w:val="center"/>
        </w:trPr>
        <w:tc>
          <w:tcPr>
            <w:tcW w:w="1667" w:type="pct"/>
            <w:tcBorders>
              <w:top w:val="single" w:sz="4" w:space="0" w:color="auto"/>
              <w:left w:val="single" w:sz="12" w:space="0" w:color="auto"/>
              <w:bottom w:val="single" w:sz="12" w:space="0" w:color="auto"/>
              <w:right w:val="single" w:sz="4" w:space="0" w:color="auto"/>
            </w:tcBorders>
          </w:tcPr>
          <w:p w14:paraId="0F1EC36F" w14:textId="6226C6BB" w:rsidR="00CC05FE" w:rsidRPr="00956F47" w:rsidRDefault="00CC05FE" w:rsidP="00C23F4A">
            <w:pPr>
              <w:pStyle w:val="Tablebody"/>
              <w:keepNext/>
              <w:keepLines/>
              <w:rPr>
                <w:lang w:val="nl-NL"/>
              </w:rPr>
            </w:pPr>
            <w:proofErr w:type="spellStart"/>
            <w:r>
              <w:rPr>
                <w:lang w:val="nl-NL"/>
              </w:rPr>
              <w:t>TopConcept</w:t>
            </w:r>
            <w:proofErr w:type="spellEnd"/>
          </w:p>
        </w:tc>
        <w:tc>
          <w:tcPr>
            <w:tcW w:w="1667" w:type="pct"/>
            <w:tcBorders>
              <w:top w:val="single" w:sz="4" w:space="0" w:color="auto"/>
              <w:left w:val="single" w:sz="4" w:space="0" w:color="auto"/>
              <w:bottom w:val="single" w:sz="12" w:space="0" w:color="auto"/>
              <w:right w:val="single" w:sz="4" w:space="0" w:color="auto"/>
            </w:tcBorders>
          </w:tcPr>
          <w:p w14:paraId="2A3C3664" w14:textId="38338AC9" w:rsidR="00CC05FE" w:rsidRPr="00956F47" w:rsidRDefault="00CC05FE" w:rsidP="00C23F4A">
            <w:pPr>
              <w:pStyle w:val="Tablebody"/>
              <w:keepNext/>
              <w:keepLines/>
              <w:rPr>
                <w:lang w:val="nl-NL"/>
              </w:rPr>
            </w:pPr>
            <w:r>
              <w:rPr>
                <w:lang w:val="nl-NL"/>
              </w:rPr>
              <w:t>afkorting</w:t>
            </w:r>
          </w:p>
        </w:tc>
        <w:tc>
          <w:tcPr>
            <w:tcW w:w="1666" w:type="pct"/>
            <w:tcBorders>
              <w:top w:val="single" w:sz="4" w:space="0" w:color="auto"/>
              <w:left w:val="single" w:sz="4" w:space="0" w:color="auto"/>
              <w:bottom w:val="single" w:sz="12" w:space="0" w:color="auto"/>
              <w:right w:val="single" w:sz="12" w:space="0" w:color="auto"/>
            </w:tcBorders>
          </w:tcPr>
          <w:p w14:paraId="62FF7597" w14:textId="489EABB8" w:rsidR="00CC05FE" w:rsidRPr="00956F47" w:rsidRDefault="00CC05FE" w:rsidP="00C23F4A">
            <w:pPr>
              <w:pStyle w:val="Tablebody"/>
              <w:keepNext/>
              <w:keepLines/>
              <w:rPr>
                <w:lang w:val="nl-NL"/>
              </w:rPr>
            </w:pPr>
            <w:r>
              <w:rPr>
                <w:lang w:val="nl-NL"/>
              </w:rPr>
              <w:t>String</w:t>
            </w:r>
          </w:p>
        </w:tc>
      </w:tr>
    </w:tbl>
    <w:p w14:paraId="16DC186E" w14:textId="301D6906" w:rsidR="00CB1B37" w:rsidRPr="00956F47" w:rsidRDefault="00CB1B37" w:rsidP="00882A0E"/>
    <w:p w14:paraId="16DC186F" w14:textId="4769B0F1" w:rsidR="00565B8B" w:rsidRPr="00A75261" w:rsidRDefault="00565B8B" w:rsidP="00565B8B">
      <w:pPr>
        <w:pStyle w:val="Tabletitle"/>
        <w:keepLines/>
        <w:rPr>
          <w:lang w:val="en-US"/>
        </w:rPr>
      </w:pPr>
      <w:bookmarkStart w:id="49" w:name="_Toc52295648"/>
      <w:bookmarkStart w:id="50" w:name="_Toc52359058"/>
      <w:bookmarkStart w:id="51" w:name="_Toc52373517"/>
      <w:bookmarkStart w:id="52" w:name="_Toc52375112"/>
      <w:bookmarkStart w:id="53" w:name="_Toc52375153"/>
      <w:bookmarkStart w:id="54" w:name="_Toc52531163"/>
      <w:bookmarkStart w:id="55" w:name="_Toc52532023"/>
      <w:bookmarkStart w:id="56" w:name="_Toc52875837"/>
      <w:bookmarkStart w:id="57" w:name="_Toc53071409"/>
      <w:bookmarkStart w:id="58" w:name="_Toc53125857"/>
      <w:bookmarkStart w:id="59" w:name="_Toc53125969"/>
      <w:bookmarkStart w:id="60" w:name="_Toc53126048"/>
      <w:bookmarkStart w:id="61" w:name="_Toc53126623"/>
      <w:bookmarkStart w:id="62" w:name="_Toc53571143"/>
      <w:bookmarkStart w:id="63" w:name="_Toc53730689"/>
      <w:bookmarkStart w:id="64" w:name="_Toc53734530"/>
      <w:bookmarkStart w:id="65" w:name="_Toc53734625"/>
      <w:bookmarkStart w:id="66" w:name="_Toc54351503"/>
      <w:bookmarkStart w:id="67" w:name="_Toc54623311"/>
      <w:bookmarkStart w:id="68" w:name="_Toc54695248"/>
      <w:bookmarkStart w:id="69" w:name="_Toc54978191"/>
      <w:bookmarkStart w:id="70" w:name="_Toc55304980"/>
      <w:bookmarkStart w:id="71" w:name="_Toc56166931"/>
      <w:bookmarkStart w:id="72" w:name="_Toc56192139"/>
      <w:bookmarkStart w:id="73" w:name="_Toc56447455"/>
      <w:bookmarkStart w:id="74" w:name="_Toc56505954"/>
      <w:bookmarkStart w:id="75" w:name="_Toc56588480"/>
      <w:bookmarkStart w:id="76" w:name="_Toc56592077"/>
      <w:bookmarkStart w:id="77" w:name="_Toc56595455"/>
      <w:bookmarkStart w:id="78" w:name="_Toc56604705"/>
      <w:bookmarkStart w:id="79" w:name="_Toc57195784"/>
      <w:bookmarkStart w:id="80" w:name="_Toc57644372"/>
      <w:bookmarkStart w:id="81" w:name="_Toc57722773"/>
      <w:bookmarkStart w:id="82" w:name="_Toc57885599"/>
      <w:bookmarkStart w:id="83" w:name="_Toc57887198"/>
      <w:r w:rsidRPr="00A75261">
        <w:rPr>
          <w:lang w:val="en-US"/>
        </w:rPr>
        <w:lastRenderedPageBreak/>
        <w:t xml:space="preserve">Table </w:t>
      </w:r>
      <w:r w:rsidR="00CF71A7" w:rsidRPr="00956F47">
        <w:rPr>
          <w:lang w:val="nl-NL"/>
        </w:rPr>
        <w:fldChar w:fldCharType="begin"/>
      </w:r>
      <w:r w:rsidRPr="00A75261">
        <w:rPr>
          <w:lang w:val="en-US"/>
        </w:rPr>
        <w:instrText>seq table</w:instrText>
      </w:r>
      <w:r w:rsidR="00CF71A7" w:rsidRPr="00956F47">
        <w:rPr>
          <w:lang w:val="nl-NL"/>
        </w:rPr>
        <w:fldChar w:fldCharType="separate"/>
      </w:r>
      <w:r w:rsidR="00A75261" w:rsidRPr="00A75261">
        <w:rPr>
          <w:noProof/>
          <w:lang w:val="en-US"/>
        </w:rPr>
        <w:t>2</w:t>
      </w:r>
      <w:r w:rsidR="00CF71A7" w:rsidRPr="00956F47">
        <w:rPr>
          <w:lang w:val="nl-NL"/>
        </w:rPr>
        <w:fldChar w:fldCharType="end"/>
      </w:r>
      <w:r w:rsidRPr="00A75261">
        <w:rPr>
          <w:lang w:val="en-US"/>
        </w:rPr>
        <w:t xml:space="preserve"> — </w:t>
      </w:r>
      <w:r w:rsidR="007D2136" w:rsidRPr="00A75261">
        <w:rPr>
          <w:lang w:val="en-US"/>
        </w:rPr>
        <w:t>T</w:t>
      </w:r>
      <w:r w:rsidRPr="00A75261">
        <w:rPr>
          <w:lang w:val="en-US"/>
        </w:rPr>
        <w:t xml:space="preserve">op level inverse </w:t>
      </w:r>
      <w:proofErr w:type="spellStart"/>
      <w:r w:rsidRPr="00A75261">
        <w:rPr>
          <w:lang w:val="en-US"/>
        </w:rPr>
        <w:t>relati</w:t>
      </w:r>
      <w:bookmarkEnd w:id="49"/>
      <w:bookmarkEnd w:id="50"/>
      <w:bookmarkEnd w:id="51"/>
      <w:bookmarkEnd w:id="52"/>
      <w:bookmarkEnd w:id="53"/>
      <w:bookmarkEnd w:id="54"/>
      <w:bookmarkEnd w:id="55"/>
      <w:r w:rsidR="007D2136" w:rsidRPr="00A75261">
        <w:rPr>
          <w:lang w:val="en-US"/>
        </w:rPr>
        <w:t>es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roofErr w:type="spellEnd"/>
    </w:p>
    <w:tbl>
      <w:tblPr>
        <w:tblW w:w="4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28"/>
        <w:gridCol w:w="2629"/>
        <w:gridCol w:w="2627"/>
      </w:tblGrid>
      <w:tr w:rsidR="00962DFD" w:rsidRPr="00956F47" w14:paraId="0E1662D3" w14:textId="77777777" w:rsidTr="00F9647E">
        <w:trPr>
          <w:jc w:val="center"/>
        </w:trPr>
        <w:tc>
          <w:tcPr>
            <w:tcW w:w="1667" w:type="pct"/>
            <w:tcBorders>
              <w:top w:val="single" w:sz="12" w:space="0" w:color="auto"/>
              <w:left w:val="single" w:sz="12" w:space="0" w:color="auto"/>
              <w:bottom w:val="single" w:sz="12" w:space="0" w:color="auto"/>
              <w:right w:val="single" w:sz="12" w:space="0" w:color="auto"/>
            </w:tcBorders>
          </w:tcPr>
          <w:p w14:paraId="1BB09CC4" w14:textId="6684DA86" w:rsidR="00962DFD" w:rsidRPr="00956F47" w:rsidRDefault="00962DFD" w:rsidP="00F9647E">
            <w:pPr>
              <w:pStyle w:val="Tablebody"/>
              <w:keepNext/>
              <w:keepLines/>
              <w:jc w:val="center"/>
              <w:rPr>
                <w:b/>
                <w:bCs/>
                <w:lang w:val="nl-NL"/>
              </w:rPr>
            </w:pPr>
            <w:r w:rsidRPr="00956F47">
              <w:rPr>
                <w:b/>
                <w:bCs/>
                <w:lang w:val="nl-NL"/>
              </w:rPr>
              <w:t>van</w:t>
            </w:r>
          </w:p>
        </w:tc>
        <w:tc>
          <w:tcPr>
            <w:tcW w:w="1667" w:type="pct"/>
            <w:tcBorders>
              <w:top w:val="single" w:sz="12" w:space="0" w:color="auto"/>
              <w:left w:val="single" w:sz="12" w:space="0" w:color="auto"/>
              <w:bottom w:val="single" w:sz="12" w:space="0" w:color="auto"/>
              <w:right w:val="single" w:sz="12" w:space="0" w:color="auto"/>
            </w:tcBorders>
          </w:tcPr>
          <w:p w14:paraId="617AD65B" w14:textId="6A916EB8" w:rsidR="00962DFD" w:rsidRPr="00956F47" w:rsidRDefault="00F9647E" w:rsidP="00F9647E">
            <w:pPr>
              <w:pStyle w:val="Tablebody"/>
              <w:keepNext/>
              <w:keepLines/>
              <w:jc w:val="center"/>
              <w:rPr>
                <w:b/>
                <w:bCs/>
                <w:lang w:val="nl-NL"/>
              </w:rPr>
            </w:pPr>
            <w:r w:rsidRPr="00956F47">
              <w:rPr>
                <w:b/>
                <w:bCs/>
                <w:lang w:val="nl-NL"/>
              </w:rPr>
              <w:t>i</w:t>
            </w:r>
            <w:r w:rsidR="00962DFD" w:rsidRPr="00956F47">
              <w:rPr>
                <w:b/>
                <w:bCs/>
                <w:lang w:val="nl-NL"/>
              </w:rPr>
              <w:t xml:space="preserve">nverse </w:t>
            </w:r>
            <w:r w:rsidR="00413F13">
              <w:rPr>
                <w:b/>
                <w:bCs/>
                <w:lang w:val="nl-NL"/>
              </w:rPr>
              <w:t>relatie</w:t>
            </w:r>
          </w:p>
        </w:tc>
        <w:tc>
          <w:tcPr>
            <w:tcW w:w="1666" w:type="pct"/>
            <w:tcBorders>
              <w:top w:val="single" w:sz="12" w:space="0" w:color="auto"/>
              <w:left w:val="single" w:sz="12" w:space="0" w:color="auto"/>
              <w:bottom w:val="single" w:sz="12" w:space="0" w:color="auto"/>
              <w:right w:val="single" w:sz="12" w:space="0" w:color="auto"/>
            </w:tcBorders>
          </w:tcPr>
          <w:p w14:paraId="07FCF381" w14:textId="5D8F25DD" w:rsidR="00962DFD" w:rsidRPr="00956F47" w:rsidRDefault="00962DFD" w:rsidP="00F9647E">
            <w:pPr>
              <w:pStyle w:val="Tablebody"/>
              <w:keepNext/>
              <w:keepLines/>
              <w:jc w:val="center"/>
              <w:rPr>
                <w:b/>
                <w:bCs/>
                <w:lang w:val="nl-NL"/>
              </w:rPr>
            </w:pPr>
            <w:r w:rsidRPr="00956F47">
              <w:rPr>
                <w:b/>
                <w:bCs/>
                <w:lang w:val="nl-NL"/>
              </w:rPr>
              <w:t>naar</w:t>
            </w:r>
          </w:p>
        </w:tc>
      </w:tr>
      <w:tr w:rsidR="00565B8B" w:rsidRPr="00956F47" w14:paraId="16DC1875" w14:textId="77777777" w:rsidTr="00F9647E">
        <w:trPr>
          <w:jc w:val="center"/>
        </w:trPr>
        <w:tc>
          <w:tcPr>
            <w:tcW w:w="1667" w:type="pct"/>
            <w:tcBorders>
              <w:top w:val="single" w:sz="12" w:space="0" w:color="auto"/>
              <w:left w:val="single" w:sz="12" w:space="0" w:color="auto"/>
              <w:bottom w:val="single" w:sz="4" w:space="0" w:color="auto"/>
              <w:right w:val="single" w:sz="4" w:space="0" w:color="auto"/>
            </w:tcBorders>
          </w:tcPr>
          <w:p w14:paraId="16DC1872" w14:textId="6EC3C880" w:rsidR="00565B8B" w:rsidRPr="00956F47" w:rsidRDefault="009125F1" w:rsidP="00CB1B37">
            <w:pPr>
              <w:pStyle w:val="Tablebody"/>
              <w:keepNext/>
              <w:keepLines/>
              <w:rPr>
                <w:lang w:val="nl-NL"/>
              </w:rPr>
            </w:pPr>
            <w:proofErr w:type="spellStart"/>
            <w:r w:rsidRPr="00956F47">
              <w:rPr>
                <w:lang w:val="nl-NL"/>
              </w:rPr>
              <w:t>TopConcept</w:t>
            </w:r>
            <w:proofErr w:type="spellEnd"/>
          </w:p>
        </w:tc>
        <w:tc>
          <w:tcPr>
            <w:tcW w:w="1667" w:type="pct"/>
            <w:tcBorders>
              <w:top w:val="single" w:sz="12" w:space="0" w:color="auto"/>
              <w:left w:val="single" w:sz="4" w:space="0" w:color="auto"/>
              <w:bottom w:val="single" w:sz="4" w:space="0" w:color="auto"/>
              <w:right w:val="single" w:sz="4" w:space="0" w:color="auto"/>
            </w:tcBorders>
          </w:tcPr>
          <w:p w14:paraId="16DC1873" w14:textId="77777777"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BeschrevenDoor</w:t>
            </w:r>
            <w:proofErr w:type="spellEnd"/>
          </w:p>
        </w:tc>
        <w:tc>
          <w:tcPr>
            <w:tcW w:w="1666" w:type="pct"/>
            <w:tcBorders>
              <w:top w:val="single" w:sz="12" w:space="0" w:color="auto"/>
              <w:left w:val="single" w:sz="4" w:space="0" w:color="auto"/>
              <w:bottom w:val="single" w:sz="4" w:space="0" w:color="auto"/>
              <w:right w:val="single" w:sz="12" w:space="0" w:color="auto"/>
            </w:tcBorders>
          </w:tcPr>
          <w:p w14:paraId="16DC1874" w14:textId="331F11BC" w:rsidR="00565B8B" w:rsidRPr="00956F47" w:rsidRDefault="00CB1B37" w:rsidP="00CB1B37">
            <w:pPr>
              <w:pStyle w:val="Tablebody"/>
              <w:keepNext/>
              <w:keepLines/>
              <w:rPr>
                <w:lang w:val="nl-NL"/>
              </w:rPr>
            </w:pPr>
            <w:proofErr w:type="spellStart"/>
            <w:r w:rsidRPr="00956F47">
              <w:rPr>
                <w:lang w:val="nl-NL"/>
              </w:rPr>
              <w:t>Informatie</w:t>
            </w:r>
            <w:r w:rsidR="00356DFD" w:rsidRPr="00956F47">
              <w:rPr>
                <w:lang w:val="nl-NL"/>
              </w:rPr>
              <w:t>Object</w:t>
            </w:r>
            <w:proofErr w:type="spellEnd"/>
          </w:p>
        </w:tc>
      </w:tr>
      <w:tr w:rsidR="00565B8B" w:rsidRPr="00956F47" w14:paraId="16DC1879"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76" w14:textId="5A6537BF" w:rsidR="00565B8B" w:rsidRPr="00956F47" w:rsidRDefault="00CB1B37" w:rsidP="00CB1B37">
            <w:pPr>
              <w:pStyle w:val="Tablebody"/>
              <w:keepNext/>
              <w:keepLines/>
              <w:rPr>
                <w:lang w:val="nl-NL"/>
              </w:rPr>
            </w:pPr>
            <w:r w:rsidRPr="00956F47">
              <w:rPr>
                <w:lang w:val="nl-NL"/>
              </w:rPr>
              <w:t>Toestand</w:t>
            </w:r>
          </w:p>
        </w:tc>
        <w:tc>
          <w:tcPr>
            <w:tcW w:w="1667" w:type="pct"/>
            <w:tcBorders>
              <w:top w:val="single" w:sz="4" w:space="0" w:color="auto"/>
              <w:left w:val="single" w:sz="4" w:space="0" w:color="auto"/>
              <w:bottom w:val="single" w:sz="4" w:space="0" w:color="auto"/>
              <w:right w:val="single" w:sz="4" w:space="0" w:color="auto"/>
            </w:tcBorders>
          </w:tcPr>
          <w:p w14:paraId="16DC1877" w14:textId="77777777" w:rsidR="00565B8B" w:rsidRPr="00956F47" w:rsidRDefault="00565B8B" w:rsidP="00CB1B37">
            <w:pPr>
              <w:pStyle w:val="Tablebody"/>
              <w:keepNext/>
              <w:keepLines/>
              <w:rPr>
                <w:lang w:val="nl-NL"/>
              </w:rPr>
            </w:pPr>
            <w:proofErr w:type="spellStart"/>
            <w:r w:rsidRPr="00956F47">
              <w:rPr>
                <w:lang w:val="nl-NL"/>
              </w:rPr>
              <w:t>is</w:t>
            </w:r>
            <w:r w:rsidR="00CB1B37" w:rsidRPr="00956F47">
              <w:rPr>
                <w:lang w:val="nl-NL"/>
              </w:rPr>
              <w:t>Toestand</w:t>
            </w:r>
            <w:r w:rsidR="00203A6B" w:rsidRPr="00956F47">
              <w:rPr>
                <w:lang w:val="nl-NL"/>
              </w:rPr>
              <w:t>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78" w14:textId="247CEB7F" w:rsidR="00565B8B" w:rsidRPr="00956F47" w:rsidRDefault="007542BE" w:rsidP="00CB1B37">
            <w:pPr>
              <w:pStyle w:val="Tablebody"/>
              <w:keepNext/>
              <w:keepLines/>
              <w:rPr>
                <w:lang w:val="nl-NL"/>
              </w:rPr>
            </w:pPr>
            <w:r w:rsidRPr="00956F47">
              <w:rPr>
                <w:lang w:val="nl-NL"/>
              </w:rPr>
              <w:t>Object</w:t>
            </w:r>
          </w:p>
        </w:tc>
      </w:tr>
      <w:tr w:rsidR="00565B8B" w:rsidRPr="00956F47" w14:paraId="16DC187D"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7A" w14:textId="5F09F167" w:rsidR="00565B8B" w:rsidRPr="00956F47" w:rsidRDefault="00CB1B37" w:rsidP="00CB1B37">
            <w:pPr>
              <w:pStyle w:val="Tablebody"/>
              <w:keepNext/>
              <w:keepLines/>
              <w:rPr>
                <w:lang w:val="nl-NL"/>
              </w:rPr>
            </w:pPr>
            <w:r w:rsidRPr="00956F47">
              <w:rPr>
                <w:lang w:val="nl-NL"/>
              </w:rPr>
              <w:t>Gebeurtenis</w:t>
            </w:r>
          </w:p>
        </w:tc>
        <w:tc>
          <w:tcPr>
            <w:tcW w:w="1667" w:type="pct"/>
            <w:tcBorders>
              <w:top w:val="single" w:sz="4" w:space="0" w:color="auto"/>
              <w:left w:val="single" w:sz="4" w:space="0" w:color="auto"/>
              <w:bottom w:val="single" w:sz="4" w:space="0" w:color="auto"/>
              <w:right w:val="single" w:sz="4" w:space="0" w:color="auto"/>
            </w:tcBorders>
          </w:tcPr>
          <w:p w14:paraId="16DC187B" w14:textId="7D84582C"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Get</w:t>
            </w:r>
            <w:r w:rsidR="00565B8B" w:rsidRPr="00956F47">
              <w:rPr>
                <w:lang w:val="nl-NL"/>
              </w:rPr>
              <w:t>riggered</w:t>
            </w:r>
            <w:r w:rsidR="00203A6B" w:rsidRPr="00956F47">
              <w:rPr>
                <w:lang w:val="nl-NL"/>
              </w:rPr>
              <w:t>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7C" w14:textId="626DAEC5" w:rsidR="00565B8B" w:rsidRPr="00956F47" w:rsidRDefault="007542BE" w:rsidP="00CB1B37">
            <w:pPr>
              <w:pStyle w:val="Tablebody"/>
              <w:keepNext/>
              <w:keepLines/>
              <w:rPr>
                <w:lang w:val="nl-NL"/>
              </w:rPr>
            </w:pPr>
            <w:r w:rsidRPr="00956F47">
              <w:rPr>
                <w:lang w:val="nl-NL"/>
              </w:rPr>
              <w:t>Object</w:t>
            </w:r>
          </w:p>
        </w:tc>
      </w:tr>
      <w:tr w:rsidR="00565B8B" w:rsidRPr="00956F47" w14:paraId="16DC1881"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7E" w14:textId="6D75620F" w:rsidR="00565B8B" w:rsidRPr="00956F47" w:rsidRDefault="00CB1B37" w:rsidP="00CB1B37">
            <w:pPr>
              <w:pStyle w:val="Tablebody"/>
              <w:keepNext/>
              <w:keepLines/>
              <w:rPr>
                <w:lang w:val="nl-NL"/>
              </w:rPr>
            </w:pPr>
            <w:r w:rsidRPr="00956F47">
              <w:rPr>
                <w:lang w:val="nl-NL"/>
              </w:rPr>
              <w:t>Activiteit</w:t>
            </w:r>
          </w:p>
        </w:tc>
        <w:tc>
          <w:tcPr>
            <w:tcW w:w="1667" w:type="pct"/>
            <w:tcBorders>
              <w:top w:val="single" w:sz="4" w:space="0" w:color="auto"/>
              <w:left w:val="single" w:sz="4" w:space="0" w:color="auto"/>
              <w:bottom w:val="single" w:sz="4" w:space="0" w:color="auto"/>
              <w:right w:val="single" w:sz="4" w:space="0" w:color="auto"/>
            </w:tcBorders>
          </w:tcPr>
          <w:p w14:paraId="16DC187F" w14:textId="77777777"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UitgevoerdDoor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80" w14:textId="5BB21476" w:rsidR="00565B8B" w:rsidRPr="00956F47" w:rsidRDefault="007542BE" w:rsidP="00CB1B37">
            <w:pPr>
              <w:pStyle w:val="Tablebody"/>
              <w:keepNext/>
              <w:keepLines/>
              <w:rPr>
                <w:lang w:val="nl-NL"/>
              </w:rPr>
            </w:pPr>
            <w:r w:rsidRPr="00956F47">
              <w:rPr>
                <w:lang w:val="nl-NL"/>
              </w:rPr>
              <w:t>Object</w:t>
            </w:r>
          </w:p>
        </w:tc>
      </w:tr>
      <w:tr w:rsidR="00565B8B" w:rsidRPr="00956F47" w14:paraId="16DC1885"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82" w14:textId="3A7DD87B" w:rsidR="00565B8B" w:rsidRPr="00956F47" w:rsidRDefault="00937922" w:rsidP="00CB1B37">
            <w:pPr>
              <w:pStyle w:val="Tablebody"/>
              <w:keepNext/>
              <w:keepLines/>
              <w:rPr>
                <w:lang w:val="nl-NL"/>
              </w:rPr>
            </w:pPr>
            <w:proofErr w:type="spellStart"/>
            <w:r w:rsidRPr="00956F47">
              <w:rPr>
                <w:lang w:val="nl-NL"/>
              </w:rPr>
              <w:t>T</w:t>
            </w:r>
            <w:r w:rsidR="00C16546">
              <w:rPr>
                <w:lang w:val="nl-NL"/>
              </w:rPr>
              <w:t>emporele</w:t>
            </w:r>
            <w:r w:rsidRPr="00956F47">
              <w:rPr>
                <w:lang w:val="nl-NL"/>
              </w:rPr>
              <w:t>Entiteit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83" w14:textId="49A788E2" w:rsidR="00565B8B" w:rsidRPr="00956F47" w:rsidRDefault="00565B8B" w:rsidP="00CB1B37">
            <w:pPr>
              <w:pStyle w:val="Tablebody"/>
              <w:keepNext/>
              <w:keepLines/>
              <w:rPr>
                <w:lang w:val="nl-NL"/>
              </w:rPr>
            </w:pPr>
            <w:proofErr w:type="spellStart"/>
            <w:r w:rsidRPr="00956F47">
              <w:rPr>
                <w:lang w:val="nl-NL"/>
              </w:rPr>
              <w:t>is</w:t>
            </w:r>
            <w:r w:rsidR="00937922" w:rsidRPr="00956F47">
              <w:rPr>
                <w:lang w:val="nl-NL"/>
              </w:rPr>
              <w:t>T</w:t>
            </w:r>
            <w:r w:rsidR="00C16546">
              <w:rPr>
                <w:lang w:val="nl-NL"/>
              </w:rPr>
              <w:t>emporele</w:t>
            </w:r>
            <w:r w:rsidR="00937922" w:rsidRPr="00956F47">
              <w:rPr>
                <w:lang w:val="nl-NL"/>
              </w:rPr>
              <w:t>Entiteit</w:t>
            </w:r>
            <w:r w:rsidR="00203A6B" w:rsidRPr="00956F47">
              <w:rPr>
                <w:lang w:val="nl-NL"/>
              </w:rPr>
              <w:t>Voor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84" w14:textId="65A55824" w:rsidR="00565B8B" w:rsidRPr="00956F47" w:rsidRDefault="007542BE" w:rsidP="00CB1B37">
            <w:pPr>
              <w:pStyle w:val="Tablebody"/>
              <w:keepNext/>
              <w:keepLines/>
              <w:rPr>
                <w:lang w:val="nl-NL"/>
              </w:rPr>
            </w:pPr>
            <w:r w:rsidRPr="00956F47">
              <w:rPr>
                <w:lang w:val="nl-NL"/>
              </w:rPr>
              <w:t>Object</w:t>
            </w:r>
          </w:p>
        </w:tc>
      </w:tr>
      <w:tr w:rsidR="00565B8B" w:rsidRPr="00956F47" w14:paraId="16DC1889"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86" w14:textId="02523455"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4" w:space="0" w:color="auto"/>
              <w:right w:val="single" w:sz="4" w:space="0" w:color="auto"/>
            </w:tcBorders>
          </w:tcPr>
          <w:p w14:paraId="16DC1887" w14:textId="77777777" w:rsidR="00565B8B" w:rsidRPr="00956F47" w:rsidRDefault="00565B8B" w:rsidP="00CB1B37">
            <w:pPr>
              <w:pStyle w:val="Tablebody"/>
              <w:keepNext/>
              <w:keepLines/>
              <w:rPr>
                <w:lang w:val="nl-NL"/>
              </w:rPr>
            </w:pPr>
            <w:proofErr w:type="spellStart"/>
            <w:r w:rsidRPr="00956F47">
              <w:rPr>
                <w:lang w:val="nl-NL"/>
              </w:rPr>
              <w:t>isI</w:t>
            </w:r>
            <w:r w:rsidR="00203A6B" w:rsidRPr="00956F47">
              <w:rPr>
                <w:lang w:val="nl-NL"/>
              </w:rPr>
              <w:t>nwendigeVan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88" w14:textId="3301B6AD" w:rsidR="00565B8B" w:rsidRPr="00956F47" w:rsidRDefault="007542BE" w:rsidP="00CB1B37">
            <w:pPr>
              <w:pStyle w:val="Tablebody"/>
              <w:keepNext/>
              <w:keepLines/>
              <w:rPr>
                <w:lang w:val="nl-NL"/>
              </w:rPr>
            </w:pPr>
            <w:r w:rsidRPr="00956F47">
              <w:rPr>
                <w:lang w:val="nl-NL"/>
              </w:rPr>
              <w:t>Object</w:t>
            </w:r>
          </w:p>
        </w:tc>
      </w:tr>
      <w:tr w:rsidR="00565B8B" w:rsidRPr="00956F47" w14:paraId="16DC188D"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8A" w14:textId="08CA3A08"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4" w:space="0" w:color="auto"/>
              <w:right w:val="single" w:sz="4" w:space="0" w:color="auto"/>
            </w:tcBorders>
          </w:tcPr>
          <w:p w14:paraId="16DC188B" w14:textId="77777777" w:rsidR="00565B8B" w:rsidRPr="00956F47" w:rsidRDefault="00565B8B" w:rsidP="00CB1B37">
            <w:pPr>
              <w:pStyle w:val="Tablebody"/>
              <w:keepNext/>
              <w:keepLines/>
              <w:rPr>
                <w:lang w:val="nl-NL"/>
              </w:rPr>
            </w:pPr>
            <w:proofErr w:type="spellStart"/>
            <w:r w:rsidRPr="00956F47">
              <w:rPr>
                <w:lang w:val="nl-NL"/>
              </w:rPr>
              <w:t>is</w:t>
            </w:r>
            <w:r w:rsidR="00E02B3E" w:rsidRPr="00956F47">
              <w:rPr>
                <w:lang w:val="nl-NL"/>
              </w:rPr>
              <w:t>Beg</w:t>
            </w:r>
            <w:r w:rsidR="00203A6B" w:rsidRPr="00956F47">
              <w:rPr>
                <w:lang w:val="nl-NL"/>
              </w:rPr>
              <w:t>ren</w:t>
            </w:r>
            <w:r w:rsidR="00E02B3E" w:rsidRPr="00956F47">
              <w:rPr>
                <w:lang w:val="nl-NL"/>
              </w:rPr>
              <w:t>zing</w:t>
            </w:r>
            <w:r w:rsidR="00203A6B" w:rsidRPr="00956F47">
              <w:rPr>
                <w:lang w:val="nl-NL"/>
              </w:rPr>
              <w:t>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8C" w14:textId="52431206" w:rsidR="00565B8B" w:rsidRPr="00956F47" w:rsidRDefault="007542BE" w:rsidP="00CB1B37">
            <w:pPr>
              <w:pStyle w:val="Tablebody"/>
              <w:keepNext/>
              <w:keepLines/>
              <w:rPr>
                <w:lang w:val="nl-NL"/>
              </w:rPr>
            </w:pPr>
            <w:r w:rsidRPr="00956F47">
              <w:rPr>
                <w:lang w:val="nl-NL"/>
              </w:rPr>
              <w:t>Object</w:t>
            </w:r>
          </w:p>
        </w:tc>
      </w:tr>
      <w:tr w:rsidR="00565B8B" w:rsidRPr="00956F47" w14:paraId="16DC1891"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8E" w14:textId="0A7383B7" w:rsidR="00565B8B" w:rsidRPr="00956F47" w:rsidRDefault="00CB1B37" w:rsidP="00CB1B37">
            <w:pPr>
              <w:pStyle w:val="Tablebody"/>
              <w:keepNext/>
              <w:keepLines/>
              <w:rPr>
                <w:lang w:val="nl-NL"/>
              </w:rPr>
            </w:pPr>
            <w:r w:rsidRPr="00956F47">
              <w:rPr>
                <w:lang w:val="nl-NL"/>
              </w:rPr>
              <w:t>Toestand</w:t>
            </w:r>
          </w:p>
        </w:tc>
        <w:tc>
          <w:tcPr>
            <w:tcW w:w="1667" w:type="pct"/>
            <w:tcBorders>
              <w:top w:val="single" w:sz="4" w:space="0" w:color="auto"/>
              <w:left w:val="single" w:sz="4" w:space="0" w:color="auto"/>
              <w:bottom w:val="single" w:sz="4" w:space="0" w:color="auto"/>
              <w:right w:val="single" w:sz="4" w:space="0" w:color="auto"/>
            </w:tcBorders>
          </w:tcPr>
          <w:p w14:paraId="16DC188F" w14:textId="77777777" w:rsidR="00565B8B" w:rsidRPr="00956F47" w:rsidRDefault="00565B8B" w:rsidP="00CB1B37">
            <w:pPr>
              <w:pStyle w:val="Tablebody"/>
              <w:keepNext/>
              <w:keepLines/>
              <w:rPr>
                <w:lang w:val="nl-NL"/>
              </w:rPr>
            </w:pPr>
            <w:proofErr w:type="spellStart"/>
            <w:r w:rsidRPr="00956F47">
              <w:rPr>
                <w:lang w:val="nl-NL"/>
              </w:rPr>
              <w:t>is</w:t>
            </w:r>
            <w:r w:rsidR="00CB1B37" w:rsidRPr="00956F47">
              <w:rPr>
                <w:lang w:val="nl-NL"/>
              </w:rPr>
              <w:t>Toestand</w:t>
            </w:r>
            <w:r w:rsidR="00203A6B" w:rsidRPr="00956F47">
              <w:rPr>
                <w:lang w:val="nl-NL"/>
              </w:rPr>
              <w:t>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90" w14:textId="0C90C7BE" w:rsidR="00565B8B" w:rsidRPr="00956F47" w:rsidRDefault="00CB1B37" w:rsidP="00CB1B37">
            <w:pPr>
              <w:pStyle w:val="Tablebody"/>
              <w:keepNext/>
              <w:keepLines/>
              <w:rPr>
                <w:lang w:val="nl-NL"/>
              </w:rPr>
            </w:pPr>
            <w:r w:rsidRPr="00956F47">
              <w:rPr>
                <w:lang w:val="nl-NL"/>
              </w:rPr>
              <w:t>Activiteit</w:t>
            </w:r>
          </w:p>
        </w:tc>
      </w:tr>
      <w:tr w:rsidR="00565B8B" w:rsidRPr="00956F47" w14:paraId="16DC1895"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92" w14:textId="043A1F93" w:rsidR="00565B8B" w:rsidRPr="00956F47" w:rsidRDefault="007542BE" w:rsidP="00CB1B37">
            <w:pPr>
              <w:pStyle w:val="Tablebody"/>
              <w:keepNext/>
              <w:keepLines/>
              <w:rPr>
                <w:lang w:val="nl-NL"/>
              </w:rPr>
            </w:pPr>
            <w:r w:rsidRPr="00956F47">
              <w:rPr>
                <w:lang w:val="nl-NL"/>
              </w:rPr>
              <w:t>Object</w:t>
            </w:r>
          </w:p>
        </w:tc>
        <w:tc>
          <w:tcPr>
            <w:tcW w:w="1667" w:type="pct"/>
            <w:tcBorders>
              <w:top w:val="single" w:sz="4" w:space="0" w:color="auto"/>
              <w:left w:val="single" w:sz="4" w:space="0" w:color="auto"/>
              <w:bottom w:val="single" w:sz="4" w:space="0" w:color="auto"/>
              <w:right w:val="single" w:sz="4" w:space="0" w:color="auto"/>
            </w:tcBorders>
          </w:tcPr>
          <w:p w14:paraId="16DC1893" w14:textId="77777777"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GetransformeerdDoor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94" w14:textId="51EEBBBF" w:rsidR="00565B8B" w:rsidRPr="00956F47" w:rsidRDefault="00CB1B37" w:rsidP="00CB1B37">
            <w:pPr>
              <w:pStyle w:val="Tablebody"/>
              <w:keepNext/>
              <w:keepLines/>
              <w:rPr>
                <w:lang w:val="nl-NL"/>
              </w:rPr>
            </w:pPr>
            <w:r w:rsidRPr="00956F47">
              <w:rPr>
                <w:lang w:val="nl-NL"/>
              </w:rPr>
              <w:t>Activiteit</w:t>
            </w:r>
          </w:p>
        </w:tc>
      </w:tr>
      <w:tr w:rsidR="00565B8B" w:rsidRPr="00956F47" w14:paraId="16DC1899"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96" w14:textId="48C2A5EE" w:rsidR="00565B8B" w:rsidRPr="00956F47" w:rsidRDefault="00CB1B37" w:rsidP="00CB1B37">
            <w:pPr>
              <w:pStyle w:val="Tablebody"/>
              <w:keepNext/>
              <w:keepLines/>
              <w:rPr>
                <w:lang w:val="nl-NL"/>
              </w:rPr>
            </w:pPr>
            <w:proofErr w:type="spellStart"/>
            <w:r w:rsidRPr="00956F47">
              <w:rPr>
                <w:lang w:val="nl-NL"/>
              </w:rPr>
              <w:t>Informatie</w:t>
            </w:r>
            <w:r w:rsidR="00356DFD" w:rsidRPr="00956F47">
              <w:rPr>
                <w:lang w:val="nl-NL"/>
              </w:rPr>
              <w:t>Object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97" w14:textId="77777777"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GetransformeerdDoor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98" w14:textId="39F2B260" w:rsidR="00565B8B" w:rsidRPr="00956F47" w:rsidRDefault="00CB1B37" w:rsidP="00CB1B37">
            <w:pPr>
              <w:pStyle w:val="Tablebody"/>
              <w:keepNext/>
              <w:keepLines/>
              <w:rPr>
                <w:lang w:val="nl-NL"/>
              </w:rPr>
            </w:pPr>
            <w:r w:rsidRPr="00956F47">
              <w:rPr>
                <w:lang w:val="nl-NL"/>
              </w:rPr>
              <w:t>Activiteit</w:t>
            </w:r>
          </w:p>
        </w:tc>
      </w:tr>
      <w:tr w:rsidR="00565B8B" w:rsidRPr="00956F47" w14:paraId="16DC189D"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9A" w14:textId="2EB1CCDD" w:rsidR="00565B8B" w:rsidRPr="00956F47" w:rsidRDefault="00CB1B37" w:rsidP="00CB1B37">
            <w:pPr>
              <w:pStyle w:val="Tablebody"/>
              <w:keepNext/>
              <w:keepLines/>
              <w:rPr>
                <w:lang w:val="nl-NL"/>
              </w:rPr>
            </w:pPr>
            <w:r w:rsidRPr="00956F47">
              <w:rPr>
                <w:lang w:val="nl-NL"/>
              </w:rPr>
              <w:t>Gebeurtenis</w:t>
            </w:r>
          </w:p>
        </w:tc>
        <w:tc>
          <w:tcPr>
            <w:tcW w:w="1667" w:type="pct"/>
            <w:tcBorders>
              <w:top w:val="single" w:sz="4" w:space="0" w:color="auto"/>
              <w:left w:val="single" w:sz="4" w:space="0" w:color="auto"/>
              <w:bottom w:val="single" w:sz="4" w:space="0" w:color="auto"/>
              <w:right w:val="single" w:sz="4" w:space="0" w:color="auto"/>
            </w:tcBorders>
          </w:tcPr>
          <w:p w14:paraId="16DC189B" w14:textId="77777777" w:rsidR="00565B8B" w:rsidRPr="00956F47" w:rsidRDefault="00E02B3E" w:rsidP="00CB1B37">
            <w:pPr>
              <w:pStyle w:val="Tablebody"/>
              <w:keepNext/>
              <w:keepLines/>
              <w:rPr>
                <w:lang w:val="nl-NL"/>
              </w:rPr>
            </w:pPr>
            <w:proofErr w:type="spellStart"/>
            <w:r w:rsidRPr="00956F47">
              <w:rPr>
                <w:lang w:val="nl-NL"/>
              </w:rPr>
              <w:t>is</w:t>
            </w:r>
            <w:r w:rsidR="00203A6B" w:rsidRPr="00956F47">
              <w:rPr>
                <w:lang w:val="nl-NL"/>
              </w:rPr>
              <w:t>Get</w:t>
            </w:r>
            <w:r w:rsidR="00565B8B" w:rsidRPr="00956F47">
              <w:rPr>
                <w:lang w:val="nl-NL"/>
              </w:rPr>
              <w:t>rigger</w:t>
            </w:r>
            <w:r w:rsidRPr="00956F47">
              <w:rPr>
                <w:lang w:val="nl-NL"/>
              </w:rPr>
              <w:t>d</w:t>
            </w:r>
            <w:r w:rsidR="00203A6B" w:rsidRPr="00956F47">
              <w:rPr>
                <w:lang w:val="nl-NL"/>
              </w:rPr>
              <w:t>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9C" w14:textId="760D18C4" w:rsidR="00565B8B" w:rsidRPr="00956F47" w:rsidRDefault="00CB1B37" w:rsidP="00CB1B37">
            <w:pPr>
              <w:pStyle w:val="Tablebody"/>
              <w:keepNext/>
              <w:keepLines/>
              <w:rPr>
                <w:lang w:val="nl-NL"/>
              </w:rPr>
            </w:pPr>
            <w:r w:rsidRPr="00956F47">
              <w:rPr>
                <w:lang w:val="nl-NL"/>
              </w:rPr>
              <w:t>Activiteit</w:t>
            </w:r>
          </w:p>
        </w:tc>
      </w:tr>
      <w:tr w:rsidR="00565B8B" w:rsidRPr="00956F47" w14:paraId="16DC18A1"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9E" w14:textId="241B2604" w:rsidR="00565B8B" w:rsidRPr="00956F47" w:rsidRDefault="00937922" w:rsidP="00CB1B37">
            <w:pPr>
              <w:pStyle w:val="Tablebody"/>
              <w:keepNext/>
              <w:keepLines/>
              <w:rPr>
                <w:lang w:val="nl-NL"/>
              </w:rPr>
            </w:pPr>
            <w:proofErr w:type="spellStart"/>
            <w:r w:rsidRPr="00956F47">
              <w:rPr>
                <w:lang w:val="nl-NL"/>
              </w:rPr>
              <w:t>T</w:t>
            </w:r>
            <w:r w:rsidR="00527DEB">
              <w:rPr>
                <w:lang w:val="nl-NL"/>
              </w:rPr>
              <w:t>emporele</w:t>
            </w:r>
            <w:r w:rsidRPr="00956F47">
              <w:rPr>
                <w:lang w:val="nl-NL"/>
              </w:rPr>
              <w:t>Entiteit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9F" w14:textId="338491BB" w:rsidR="00565B8B" w:rsidRPr="00956F47" w:rsidRDefault="00565B8B" w:rsidP="00CB1B37">
            <w:pPr>
              <w:pStyle w:val="Tablebody"/>
              <w:keepNext/>
              <w:keepLines/>
              <w:rPr>
                <w:lang w:val="nl-NL"/>
              </w:rPr>
            </w:pPr>
            <w:proofErr w:type="spellStart"/>
            <w:r w:rsidRPr="00956F47">
              <w:rPr>
                <w:lang w:val="nl-NL"/>
              </w:rPr>
              <w:t>is</w:t>
            </w:r>
            <w:r w:rsidR="00937922" w:rsidRPr="00956F47">
              <w:rPr>
                <w:lang w:val="nl-NL"/>
              </w:rPr>
              <w:t>T</w:t>
            </w:r>
            <w:r w:rsidR="00527DEB">
              <w:rPr>
                <w:lang w:val="nl-NL"/>
              </w:rPr>
              <w:t>emporele</w:t>
            </w:r>
            <w:r w:rsidR="00937922" w:rsidRPr="00956F47">
              <w:rPr>
                <w:lang w:val="nl-NL"/>
              </w:rPr>
              <w:t>Entiteit</w:t>
            </w:r>
            <w:r w:rsidR="00203A6B" w:rsidRPr="00956F47">
              <w:rPr>
                <w:lang w:val="nl-NL"/>
              </w:rPr>
              <w:t>Voor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A0" w14:textId="06E29F39" w:rsidR="00565B8B" w:rsidRPr="00956F47" w:rsidRDefault="00CB1B37" w:rsidP="00CB1B37">
            <w:pPr>
              <w:pStyle w:val="Tablebody"/>
              <w:keepNext/>
              <w:keepLines/>
              <w:rPr>
                <w:lang w:val="nl-NL"/>
              </w:rPr>
            </w:pPr>
            <w:r w:rsidRPr="00956F47">
              <w:rPr>
                <w:lang w:val="nl-NL"/>
              </w:rPr>
              <w:t>Activiteit</w:t>
            </w:r>
          </w:p>
        </w:tc>
      </w:tr>
      <w:tr w:rsidR="00565B8B" w:rsidRPr="00956F47" w14:paraId="16DC18A5"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A2" w14:textId="76F44FA5"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4" w:space="0" w:color="auto"/>
              <w:right w:val="single" w:sz="4" w:space="0" w:color="auto"/>
            </w:tcBorders>
          </w:tcPr>
          <w:p w14:paraId="16DC18A3" w14:textId="77777777" w:rsidR="00565B8B" w:rsidRPr="00956F47" w:rsidRDefault="00565B8B" w:rsidP="00CB1B37">
            <w:pPr>
              <w:pStyle w:val="Tablebody"/>
              <w:keepNext/>
              <w:keepLines/>
              <w:rPr>
                <w:lang w:val="nl-NL"/>
              </w:rPr>
            </w:pPr>
            <w:proofErr w:type="spellStart"/>
            <w:r w:rsidRPr="00956F47">
              <w:rPr>
                <w:lang w:val="nl-NL"/>
              </w:rPr>
              <w:t>isIn</w:t>
            </w:r>
            <w:r w:rsidR="00203A6B" w:rsidRPr="00956F47">
              <w:rPr>
                <w:lang w:val="nl-NL"/>
              </w:rPr>
              <w:t>wendigeVan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A4" w14:textId="7311A592" w:rsidR="00565B8B" w:rsidRPr="00956F47" w:rsidRDefault="00CB1B37" w:rsidP="00CB1B37">
            <w:pPr>
              <w:pStyle w:val="Tablebody"/>
              <w:keepNext/>
              <w:keepLines/>
              <w:rPr>
                <w:lang w:val="nl-NL"/>
              </w:rPr>
            </w:pPr>
            <w:r w:rsidRPr="00956F47">
              <w:rPr>
                <w:lang w:val="nl-NL"/>
              </w:rPr>
              <w:t>Activiteit</w:t>
            </w:r>
          </w:p>
        </w:tc>
      </w:tr>
      <w:tr w:rsidR="00565B8B" w:rsidRPr="00956F47" w14:paraId="16DC18A9"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A6" w14:textId="44127270"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4" w:space="0" w:color="auto"/>
              <w:right w:val="single" w:sz="4" w:space="0" w:color="auto"/>
            </w:tcBorders>
          </w:tcPr>
          <w:p w14:paraId="16DC18A7" w14:textId="77777777" w:rsidR="00565B8B" w:rsidRPr="00956F47" w:rsidRDefault="00565B8B" w:rsidP="00CB1B37">
            <w:pPr>
              <w:pStyle w:val="Tablebody"/>
              <w:keepNext/>
              <w:keepLines/>
              <w:rPr>
                <w:lang w:val="nl-NL"/>
              </w:rPr>
            </w:pPr>
            <w:proofErr w:type="spellStart"/>
            <w:r w:rsidRPr="00956F47">
              <w:rPr>
                <w:lang w:val="nl-NL"/>
              </w:rPr>
              <w:t>is</w:t>
            </w:r>
            <w:r w:rsidR="00E02B3E" w:rsidRPr="00956F47">
              <w:rPr>
                <w:lang w:val="nl-NL"/>
              </w:rPr>
              <w:t>Beg</w:t>
            </w:r>
            <w:r w:rsidR="00203A6B" w:rsidRPr="00956F47">
              <w:rPr>
                <w:lang w:val="nl-NL"/>
              </w:rPr>
              <w:t>ren</w:t>
            </w:r>
            <w:r w:rsidR="00E02B3E" w:rsidRPr="00956F47">
              <w:rPr>
                <w:lang w:val="nl-NL"/>
              </w:rPr>
              <w:t>zing</w:t>
            </w:r>
            <w:r w:rsidR="00203A6B" w:rsidRPr="00956F47">
              <w:rPr>
                <w:lang w:val="nl-NL"/>
              </w:rPr>
              <w:t>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A8" w14:textId="1A66D93A" w:rsidR="00565B8B" w:rsidRPr="00956F47" w:rsidRDefault="00CB1B37" w:rsidP="00CB1B37">
            <w:pPr>
              <w:pStyle w:val="Tablebody"/>
              <w:keepNext/>
              <w:keepLines/>
              <w:rPr>
                <w:lang w:val="nl-NL"/>
              </w:rPr>
            </w:pPr>
            <w:r w:rsidRPr="00956F47">
              <w:rPr>
                <w:lang w:val="nl-NL"/>
              </w:rPr>
              <w:t>Activiteit</w:t>
            </w:r>
          </w:p>
        </w:tc>
      </w:tr>
      <w:tr w:rsidR="00565B8B" w:rsidRPr="00956F47" w14:paraId="16DC18AD"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AA" w14:textId="76A84C80" w:rsidR="00565B8B" w:rsidRPr="00956F47" w:rsidRDefault="00CB1B37" w:rsidP="00CB1B37">
            <w:pPr>
              <w:pStyle w:val="Tablebody"/>
              <w:keepNext/>
              <w:keepLines/>
              <w:rPr>
                <w:lang w:val="nl-NL"/>
              </w:rPr>
            </w:pPr>
            <w:r w:rsidRPr="00956F47">
              <w:rPr>
                <w:lang w:val="nl-NL"/>
              </w:rPr>
              <w:t>Toestand</w:t>
            </w:r>
          </w:p>
        </w:tc>
        <w:tc>
          <w:tcPr>
            <w:tcW w:w="1667" w:type="pct"/>
            <w:tcBorders>
              <w:top w:val="single" w:sz="4" w:space="0" w:color="auto"/>
              <w:left w:val="single" w:sz="4" w:space="0" w:color="auto"/>
              <w:bottom w:val="single" w:sz="4" w:space="0" w:color="auto"/>
              <w:right w:val="single" w:sz="4" w:space="0" w:color="auto"/>
            </w:tcBorders>
          </w:tcPr>
          <w:p w14:paraId="16DC18AB" w14:textId="77777777" w:rsidR="00565B8B" w:rsidRPr="00956F47" w:rsidRDefault="00565B8B" w:rsidP="00CB1B37">
            <w:pPr>
              <w:pStyle w:val="Tablebody"/>
              <w:keepNext/>
              <w:keepLines/>
              <w:rPr>
                <w:lang w:val="nl-NL"/>
              </w:rPr>
            </w:pPr>
            <w:proofErr w:type="spellStart"/>
            <w:r w:rsidRPr="00956F47">
              <w:rPr>
                <w:lang w:val="nl-NL"/>
              </w:rPr>
              <w:t>isBe</w:t>
            </w:r>
            <w:r w:rsidR="00203A6B" w:rsidRPr="00956F47">
              <w:rPr>
                <w:lang w:val="nl-NL"/>
              </w:rPr>
              <w:t>gonnenDoor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AC" w14:textId="318BC0D0" w:rsidR="00565B8B" w:rsidRPr="00956F47" w:rsidRDefault="00CB1B37" w:rsidP="00CB1B37">
            <w:pPr>
              <w:pStyle w:val="Tablebody"/>
              <w:keepNext/>
              <w:keepLines/>
              <w:rPr>
                <w:lang w:val="nl-NL"/>
              </w:rPr>
            </w:pPr>
            <w:r w:rsidRPr="00956F47">
              <w:rPr>
                <w:lang w:val="nl-NL"/>
              </w:rPr>
              <w:t>Gebeurtenis</w:t>
            </w:r>
          </w:p>
        </w:tc>
      </w:tr>
      <w:tr w:rsidR="00565B8B" w:rsidRPr="00956F47" w14:paraId="16DC18B1"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AE" w14:textId="5970BE35" w:rsidR="00565B8B" w:rsidRPr="00956F47" w:rsidRDefault="00CB1B37" w:rsidP="00CB1B37">
            <w:pPr>
              <w:pStyle w:val="Tablebody"/>
              <w:keepNext/>
              <w:keepLines/>
              <w:rPr>
                <w:lang w:val="nl-NL"/>
              </w:rPr>
            </w:pPr>
            <w:r w:rsidRPr="00956F47">
              <w:rPr>
                <w:lang w:val="nl-NL"/>
              </w:rPr>
              <w:t>Toestand</w:t>
            </w:r>
          </w:p>
        </w:tc>
        <w:tc>
          <w:tcPr>
            <w:tcW w:w="1667" w:type="pct"/>
            <w:tcBorders>
              <w:top w:val="single" w:sz="4" w:space="0" w:color="auto"/>
              <w:left w:val="single" w:sz="4" w:space="0" w:color="auto"/>
              <w:bottom w:val="single" w:sz="4" w:space="0" w:color="auto"/>
              <w:right w:val="single" w:sz="4" w:space="0" w:color="auto"/>
            </w:tcBorders>
          </w:tcPr>
          <w:p w14:paraId="16DC18AF" w14:textId="77777777" w:rsidR="00565B8B" w:rsidRPr="00956F47" w:rsidRDefault="00E02B3E" w:rsidP="00CB1B37">
            <w:pPr>
              <w:pStyle w:val="Tablebody"/>
              <w:keepNext/>
              <w:keepLines/>
              <w:rPr>
                <w:lang w:val="nl-NL"/>
              </w:rPr>
            </w:pPr>
            <w:proofErr w:type="spellStart"/>
            <w:r w:rsidRPr="00956F47">
              <w:rPr>
                <w:lang w:val="nl-NL"/>
              </w:rPr>
              <w:t>isB</w:t>
            </w:r>
            <w:r w:rsidR="00203A6B" w:rsidRPr="00956F47">
              <w:rPr>
                <w:lang w:val="nl-NL"/>
              </w:rPr>
              <w:t>eeindigdDoor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B0" w14:textId="553DDE81" w:rsidR="00565B8B" w:rsidRPr="00956F47" w:rsidRDefault="00CB1B37" w:rsidP="00CB1B37">
            <w:pPr>
              <w:pStyle w:val="Tablebody"/>
              <w:keepNext/>
              <w:keepLines/>
              <w:rPr>
                <w:lang w:val="nl-NL"/>
              </w:rPr>
            </w:pPr>
            <w:r w:rsidRPr="00956F47">
              <w:rPr>
                <w:lang w:val="nl-NL"/>
              </w:rPr>
              <w:t>Gebeurtenis</w:t>
            </w:r>
          </w:p>
        </w:tc>
      </w:tr>
      <w:tr w:rsidR="00565B8B" w:rsidRPr="00956F47" w14:paraId="16DC18B5" w14:textId="77777777">
        <w:trPr>
          <w:jc w:val="center"/>
        </w:trPr>
        <w:tc>
          <w:tcPr>
            <w:tcW w:w="1667" w:type="pct"/>
            <w:tcBorders>
              <w:top w:val="single" w:sz="4" w:space="0" w:color="auto"/>
              <w:left w:val="single" w:sz="12" w:space="0" w:color="auto"/>
              <w:bottom w:val="single" w:sz="4" w:space="0" w:color="auto"/>
              <w:right w:val="single" w:sz="4" w:space="0" w:color="auto"/>
            </w:tcBorders>
          </w:tcPr>
          <w:p w14:paraId="16DC18B2" w14:textId="6A09DFE6" w:rsidR="00565B8B" w:rsidRPr="00956F47" w:rsidRDefault="00937922" w:rsidP="00CB1B37">
            <w:pPr>
              <w:pStyle w:val="Tablebody"/>
              <w:keepNext/>
              <w:keepLines/>
              <w:rPr>
                <w:lang w:val="nl-NL"/>
              </w:rPr>
            </w:pPr>
            <w:proofErr w:type="spellStart"/>
            <w:r w:rsidRPr="00956F47">
              <w:rPr>
                <w:lang w:val="nl-NL"/>
              </w:rPr>
              <w:t>T</w:t>
            </w:r>
            <w:r w:rsidR="00133552">
              <w:rPr>
                <w:lang w:val="nl-NL"/>
              </w:rPr>
              <w:t>emporele</w:t>
            </w:r>
            <w:r w:rsidRPr="00956F47">
              <w:rPr>
                <w:lang w:val="nl-NL"/>
              </w:rPr>
              <w:t>Entiteit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B3" w14:textId="0C5E71BA" w:rsidR="00565B8B" w:rsidRPr="00956F47" w:rsidRDefault="00565B8B" w:rsidP="00CB1B37">
            <w:pPr>
              <w:pStyle w:val="Tablebody"/>
              <w:keepNext/>
              <w:keepLines/>
              <w:rPr>
                <w:lang w:val="nl-NL"/>
              </w:rPr>
            </w:pPr>
            <w:proofErr w:type="spellStart"/>
            <w:r w:rsidRPr="00956F47">
              <w:rPr>
                <w:lang w:val="nl-NL"/>
              </w:rPr>
              <w:t>is</w:t>
            </w:r>
            <w:r w:rsidR="00937922" w:rsidRPr="00956F47">
              <w:rPr>
                <w:lang w:val="nl-NL"/>
              </w:rPr>
              <w:t>T</w:t>
            </w:r>
            <w:r w:rsidR="00133552">
              <w:rPr>
                <w:lang w:val="nl-NL"/>
              </w:rPr>
              <w:t>emporele</w:t>
            </w:r>
            <w:r w:rsidR="00937922" w:rsidRPr="00956F47">
              <w:rPr>
                <w:lang w:val="nl-NL"/>
              </w:rPr>
              <w:t>Entiteit</w:t>
            </w:r>
            <w:r w:rsidR="00203A6B" w:rsidRPr="00956F47">
              <w:rPr>
                <w:lang w:val="nl-NL"/>
              </w:rPr>
              <w:t>Voor</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B4" w14:textId="7AE07B25" w:rsidR="00565B8B" w:rsidRPr="00956F47" w:rsidRDefault="00CB1B37" w:rsidP="00CB1B37">
            <w:pPr>
              <w:pStyle w:val="Tablebody"/>
              <w:keepNext/>
              <w:keepLines/>
              <w:rPr>
                <w:lang w:val="nl-NL"/>
              </w:rPr>
            </w:pPr>
            <w:r w:rsidRPr="00956F47">
              <w:rPr>
                <w:lang w:val="nl-NL"/>
              </w:rPr>
              <w:t>Toestand</w:t>
            </w:r>
          </w:p>
        </w:tc>
      </w:tr>
      <w:tr w:rsidR="00565B8B" w:rsidRPr="00956F47" w14:paraId="16DC18B9" w14:textId="77777777">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16DC18B6" w14:textId="76CAA8EA"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4" w:space="0" w:color="auto"/>
              <w:right w:val="single" w:sz="4" w:space="0" w:color="auto"/>
            </w:tcBorders>
          </w:tcPr>
          <w:p w14:paraId="16DC18B7" w14:textId="77777777" w:rsidR="00565B8B" w:rsidRPr="00956F47" w:rsidRDefault="00565B8B" w:rsidP="00CB1B37">
            <w:pPr>
              <w:pStyle w:val="Tablebody"/>
              <w:keepNext/>
              <w:keepLines/>
              <w:rPr>
                <w:lang w:val="nl-NL"/>
              </w:rPr>
            </w:pPr>
            <w:proofErr w:type="spellStart"/>
            <w:r w:rsidRPr="00956F47">
              <w:rPr>
                <w:lang w:val="nl-NL"/>
              </w:rPr>
              <w:t>isIn</w:t>
            </w:r>
            <w:r w:rsidR="00203A6B" w:rsidRPr="00956F47">
              <w:rPr>
                <w:lang w:val="nl-NL"/>
              </w:rPr>
              <w:t>wendigeVan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B8" w14:textId="2863426B" w:rsidR="00565B8B" w:rsidRPr="00956F47" w:rsidRDefault="00CB1B37" w:rsidP="00CB1B37">
            <w:pPr>
              <w:pStyle w:val="Tablebody"/>
              <w:keepNext/>
              <w:keepLines/>
              <w:rPr>
                <w:lang w:val="nl-NL"/>
              </w:rPr>
            </w:pPr>
            <w:r w:rsidRPr="00956F47">
              <w:rPr>
                <w:lang w:val="nl-NL"/>
              </w:rPr>
              <w:t>Toestand</w:t>
            </w:r>
          </w:p>
        </w:tc>
      </w:tr>
      <w:tr w:rsidR="00565B8B" w:rsidRPr="00956F47" w14:paraId="16DC18BD" w14:textId="77777777" w:rsidTr="000E7E37">
        <w:trPr>
          <w:trHeight w:val="40"/>
          <w:jc w:val="center"/>
        </w:trPr>
        <w:tc>
          <w:tcPr>
            <w:tcW w:w="1667" w:type="pct"/>
            <w:tcBorders>
              <w:top w:val="single" w:sz="4" w:space="0" w:color="auto"/>
              <w:left w:val="single" w:sz="12" w:space="0" w:color="auto"/>
              <w:bottom w:val="single" w:sz="8" w:space="0" w:color="auto"/>
              <w:right w:val="single" w:sz="4" w:space="0" w:color="auto"/>
            </w:tcBorders>
          </w:tcPr>
          <w:p w14:paraId="16DC18BA" w14:textId="57B2EFBF" w:rsidR="00565B8B" w:rsidRPr="00956F47" w:rsidRDefault="00937922" w:rsidP="00CB1B37">
            <w:pPr>
              <w:pStyle w:val="Tablebody"/>
              <w:keepNext/>
              <w:keepLines/>
              <w:rPr>
                <w:lang w:val="nl-NL"/>
              </w:rPr>
            </w:pPr>
            <w:r w:rsidRPr="00956F47">
              <w:rPr>
                <w:lang w:val="nl-NL"/>
              </w:rPr>
              <w:t>GeometrischeEntiteit</w:t>
            </w:r>
          </w:p>
        </w:tc>
        <w:tc>
          <w:tcPr>
            <w:tcW w:w="1667" w:type="pct"/>
            <w:tcBorders>
              <w:top w:val="single" w:sz="4" w:space="0" w:color="auto"/>
              <w:left w:val="single" w:sz="4" w:space="0" w:color="auto"/>
              <w:bottom w:val="single" w:sz="8" w:space="0" w:color="auto"/>
              <w:right w:val="single" w:sz="4" w:space="0" w:color="auto"/>
            </w:tcBorders>
          </w:tcPr>
          <w:p w14:paraId="16DC18BB" w14:textId="77777777" w:rsidR="00565B8B" w:rsidRPr="00956F47" w:rsidRDefault="00565B8B" w:rsidP="00CB1B37">
            <w:pPr>
              <w:pStyle w:val="Tablebody"/>
              <w:keepNext/>
              <w:keepLines/>
              <w:rPr>
                <w:lang w:val="nl-NL"/>
              </w:rPr>
            </w:pPr>
            <w:proofErr w:type="spellStart"/>
            <w:r w:rsidRPr="00956F47">
              <w:rPr>
                <w:lang w:val="nl-NL"/>
              </w:rPr>
              <w:t>is</w:t>
            </w:r>
            <w:r w:rsidR="00E02B3E" w:rsidRPr="00956F47">
              <w:rPr>
                <w:lang w:val="nl-NL"/>
              </w:rPr>
              <w:t>Beg</w:t>
            </w:r>
            <w:r w:rsidR="00203A6B" w:rsidRPr="00956F47">
              <w:rPr>
                <w:lang w:val="nl-NL"/>
              </w:rPr>
              <w:t>ren</w:t>
            </w:r>
            <w:r w:rsidR="00E02B3E" w:rsidRPr="00956F47">
              <w:rPr>
                <w:lang w:val="nl-NL"/>
              </w:rPr>
              <w:t>zing</w:t>
            </w:r>
            <w:r w:rsidR="00203A6B" w:rsidRPr="00956F47">
              <w:rPr>
                <w:lang w:val="nl-NL"/>
              </w:rPr>
              <w:t>Van</w:t>
            </w:r>
            <w:proofErr w:type="spellEnd"/>
          </w:p>
        </w:tc>
        <w:tc>
          <w:tcPr>
            <w:tcW w:w="1666" w:type="pct"/>
            <w:tcBorders>
              <w:top w:val="single" w:sz="4" w:space="0" w:color="auto"/>
              <w:left w:val="single" w:sz="4" w:space="0" w:color="auto"/>
              <w:bottom w:val="single" w:sz="8" w:space="0" w:color="auto"/>
              <w:right w:val="single" w:sz="12" w:space="0" w:color="auto"/>
            </w:tcBorders>
          </w:tcPr>
          <w:p w14:paraId="16DC18BC" w14:textId="7800B920" w:rsidR="00565B8B" w:rsidRPr="00956F47" w:rsidRDefault="00CB1B37" w:rsidP="00CB1B37">
            <w:pPr>
              <w:pStyle w:val="Tablebody"/>
              <w:keepNext/>
              <w:keepLines/>
              <w:rPr>
                <w:lang w:val="nl-NL"/>
              </w:rPr>
            </w:pPr>
            <w:r w:rsidRPr="00956F47">
              <w:rPr>
                <w:lang w:val="nl-NL"/>
              </w:rPr>
              <w:t>Toestand</w:t>
            </w:r>
          </w:p>
        </w:tc>
      </w:tr>
      <w:tr w:rsidR="00565B8B" w:rsidRPr="00956F47" w14:paraId="16DC18C3" w14:textId="77777777" w:rsidTr="000E7E37">
        <w:trPr>
          <w:trHeight w:val="40"/>
          <w:jc w:val="center"/>
        </w:trPr>
        <w:tc>
          <w:tcPr>
            <w:tcW w:w="1667" w:type="pct"/>
            <w:tcBorders>
              <w:top w:val="single" w:sz="8" w:space="0" w:color="auto"/>
              <w:left w:val="single" w:sz="12" w:space="0" w:color="auto"/>
              <w:bottom w:val="single" w:sz="4" w:space="0" w:color="auto"/>
              <w:right w:val="single" w:sz="4" w:space="0" w:color="auto"/>
            </w:tcBorders>
          </w:tcPr>
          <w:p w14:paraId="16DC18C0" w14:textId="03243FB8" w:rsidR="00565B8B" w:rsidRPr="00956F47" w:rsidRDefault="00E40996" w:rsidP="00CB1B37">
            <w:pPr>
              <w:pStyle w:val="Tablebody"/>
              <w:keepNext/>
              <w:keepLines/>
              <w:rPr>
                <w:szCs w:val="16"/>
                <w:lang w:val="nl-NL"/>
              </w:rPr>
            </w:pPr>
            <w:proofErr w:type="spellStart"/>
            <w:r>
              <w:rPr>
                <w:szCs w:val="16"/>
                <w:lang w:val="nl-NL"/>
              </w:rPr>
              <w:t>Fysiek</w:t>
            </w:r>
            <w:r w:rsidR="007542BE" w:rsidRPr="00956F47">
              <w:rPr>
                <w:szCs w:val="16"/>
                <w:lang w:val="nl-NL"/>
              </w:rPr>
              <w:t>Object</w:t>
            </w:r>
            <w:proofErr w:type="spellEnd"/>
          </w:p>
        </w:tc>
        <w:tc>
          <w:tcPr>
            <w:tcW w:w="1667" w:type="pct"/>
            <w:tcBorders>
              <w:top w:val="single" w:sz="8" w:space="0" w:color="auto"/>
              <w:left w:val="single" w:sz="4" w:space="0" w:color="auto"/>
              <w:bottom w:val="single" w:sz="4" w:space="0" w:color="auto"/>
              <w:right w:val="single" w:sz="4" w:space="0" w:color="auto"/>
            </w:tcBorders>
          </w:tcPr>
          <w:p w14:paraId="16DC18C1" w14:textId="77777777" w:rsidR="00565B8B" w:rsidRPr="00956F47" w:rsidRDefault="00565B8B" w:rsidP="00CB1B37">
            <w:pPr>
              <w:pStyle w:val="Tablebody"/>
              <w:keepNext/>
              <w:keepLines/>
              <w:rPr>
                <w:szCs w:val="16"/>
                <w:lang w:val="nl-NL"/>
              </w:rPr>
            </w:pPr>
            <w:proofErr w:type="spellStart"/>
            <w:r w:rsidRPr="00956F47">
              <w:rPr>
                <w:szCs w:val="16"/>
                <w:lang w:val="nl-NL"/>
              </w:rPr>
              <w:t>is</w:t>
            </w:r>
            <w:r w:rsidR="00E02B3E" w:rsidRPr="00956F47">
              <w:rPr>
                <w:szCs w:val="16"/>
                <w:lang w:val="nl-NL"/>
              </w:rPr>
              <w:t>D</w:t>
            </w:r>
            <w:r w:rsidR="00203A6B" w:rsidRPr="00956F47">
              <w:rPr>
                <w:szCs w:val="16"/>
                <w:lang w:val="nl-NL"/>
              </w:rPr>
              <w:t>eelVan</w:t>
            </w:r>
            <w:proofErr w:type="spellEnd"/>
          </w:p>
        </w:tc>
        <w:tc>
          <w:tcPr>
            <w:tcW w:w="1666" w:type="pct"/>
            <w:tcBorders>
              <w:top w:val="single" w:sz="8" w:space="0" w:color="auto"/>
              <w:left w:val="single" w:sz="4" w:space="0" w:color="auto"/>
              <w:bottom w:val="single" w:sz="4" w:space="0" w:color="auto"/>
              <w:right w:val="single" w:sz="12" w:space="0" w:color="auto"/>
            </w:tcBorders>
          </w:tcPr>
          <w:p w14:paraId="16DC18C2" w14:textId="51E92237" w:rsidR="00565B8B" w:rsidRPr="00956F47" w:rsidRDefault="00E40996" w:rsidP="00CB1B37">
            <w:pPr>
              <w:pStyle w:val="Tablebody"/>
              <w:keepNext/>
              <w:keepLines/>
              <w:rPr>
                <w:szCs w:val="16"/>
                <w:lang w:val="nl-NL"/>
              </w:rPr>
            </w:pPr>
            <w:proofErr w:type="spellStart"/>
            <w:r>
              <w:rPr>
                <w:szCs w:val="16"/>
                <w:lang w:val="nl-NL"/>
              </w:rPr>
              <w:t>Fysiek</w:t>
            </w:r>
            <w:r w:rsidR="007542BE" w:rsidRPr="00956F47">
              <w:rPr>
                <w:szCs w:val="16"/>
                <w:lang w:val="nl-NL"/>
              </w:rPr>
              <w:t>Object</w:t>
            </w:r>
            <w:proofErr w:type="spellEnd"/>
          </w:p>
        </w:tc>
      </w:tr>
      <w:tr w:rsidR="00565B8B" w:rsidRPr="00956F47" w14:paraId="16DC18C7" w14:textId="77777777">
        <w:trPr>
          <w:trHeight w:val="40"/>
          <w:jc w:val="center"/>
        </w:trPr>
        <w:tc>
          <w:tcPr>
            <w:tcW w:w="1667" w:type="pct"/>
            <w:tcBorders>
              <w:top w:val="single" w:sz="4" w:space="0" w:color="auto"/>
              <w:left w:val="single" w:sz="12" w:space="0" w:color="auto"/>
              <w:bottom w:val="single" w:sz="4" w:space="0" w:color="auto"/>
              <w:right w:val="single" w:sz="4" w:space="0" w:color="auto"/>
            </w:tcBorders>
          </w:tcPr>
          <w:p w14:paraId="16DC18C4" w14:textId="7CBE5105" w:rsidR="00565B8B" w:rsidRPr="00956F47" w:rsidRDefault="00CB1B37" w:rsidP="00CB1B37">
            <w:pPr>
              <w:pStyle w:val="Tablebody"/>
              <w:keepNext/>
              <w:keepLines/>
              <w:rPr>
                <w:szCs w:val="16"/>
                <w:lang w:val="nl-NL"/>
              </w:rPr>
            </w:pPr>
            <w:proofErr w:type="spellStart"/>
            <w:r w:rsidRPr="00956F47">
              <w:rPr>
                <w:szCs w:val="16"/>
                <w:lang w:val="nl-NL"/>
              </w:rPr>
              <w:t>Informatie</w:t>
            </w:r>
            <w:r w:rsidR="0063216C" w:rsidRPr="00956F47">
              <w:rPr>
                <w:szCs w:val="16"/>
                <w:lang w:val="nl-NL"/>
              </w:rPr>
              <w:t>Object</w:t>
            </w:r>
            <w:proofErr w:type="spellEnd"/>
          </w:p>
        </w:tc>
        <w:tc>
          <w:tcPr>
            <w:tcW w:w="1667" w:type="pct"/>
            <w:tcBorders>
              <w:top w:val="single" w:sz="4" w:space="0" w:color="auto"/>
              <w:left w:val="single" w:sz="4" w:space="0" w:color="auto"/>
              <w:bottom w:val="single" w:sz="4" w:space="0" w:color="auto"/>
              <w:right w:val="single" w:sz="4" w:space="0" w:color="auto"/>
            </w:tcBorders>
          </w:tcPr>
          <w:p w14:paraId="16DC18C5" w14:textId="77777777" w:rsidR="00565B8B" w:rsidRPr="00956F47" w:rsidRDefault="00565B8B" w:rsidP="00CB1B37">
            <w:pPr>
              <w:pStyle w:val="Tablebody"/>
              <w:keepNext/>
              <w:keepLines/>
              <w:rPr>
                <w:szCs w:val="16"/>
                <w:lang w:val="nl-NL"/>
              </w:rPr>
            </w:pPr>
            <w:proofErr w:type="spellStart"/>
            <w:r w:rsidRPr="00956F47">
              <w:rPr>
                <w:szCs w:val="16"/>
                <w:lang w:val="nl-NL"/>
              </w:rPr>
              <w:t>is</w:t>
            </w:r>
            <w:r w:rsidR="00E02B3E" w:rsidRPr="00956F47">
              <w:rPr>
                <w:szCs w:val="16"/>
                <w:lang w:val="nl-NL"/>
              </w:rPr>
              <w:t>D</w:t>
            </w:r>
            <w:r w:rsidR="00203A6B" w:rsidRPr="00956F47">
              <w:rPr>
                <w:szCs w:val="16"/>
                <w:lang w:val="nl-NL"/>
              </w:rPr>
              <w:t>eelVan</w:t>
            </w:r>
            <w:proofErr w:type="spellEnd"/>
          </w:p>
        </w:tc>
        <w:tc>
          <w:tcPr>
            <w:tcW w:w="1666" w:type="pct"/>
            <w:tcBorders>
              <w:top w:val="single" w:sz="4" w:space="0" w:color="auto"/>
              <w:left w:val="single" w:sz="4" w:space="0" w:color="auto"/>
              <w:bottom w:val="single" w:sz="4" w:space="0" w:color="auto"/>
              <w:right w:val="single" w:sz="12" w:space="0" w:color="auto"/>
            </w:tcBorders>
          </w:tcPr>
          <w:p w14:paraId="16DC18C6" w14:textId="1679F913" w:rsidR="00565B8B" w:rsidRPr="00956F47" w:rsidRDefault="00CB1B37" w:rsidP="00CB1B37">
            <w:pPr>
              <w:pStyle w:val="Tablebody"/>
              <w:keepNext/>
              <w:keepLines/>
              <w:rPr>
                <w:szCs w:val="16"/>
                <w:lang w:val="nl-NL"/>
              </w:rPr>
            </w:pPr>
            <w:proofErr w:type="spellStart"/>
            <w:r w:rsidRPr="00956F47">
              <w:rPr>
                <w:szCs w:val="16"/>
                <w:lang w:val="nl-NL"/>
              </w:rPr>
              <w:t>Informatie</w:t>
            </w:r>
            <w:r w:rsidR="004B0D4F" w:rsidRPr="00956F47">
              <w:rPr>
                <w:szCs w:val="16"/>
                <w:lang w:val="nl-NL"/>
              </w:rPr>
              <w:t>Object</w:t>
            </w:r>
            <w:proofErr w:type="spellEnd"/>
          </w:p>
        </w:tc>
      </w:tr>
      <w:tr w:rsidR="00565B8B" w:rsidRPr="00956F47" w14:paraId="16DC18CB" w14:textId="77777777" w:rsidTr="00946208">
        <w:trPr>
          <w:trHeight w:val="40"/>
          <w:jc w:val="center"/>
        </w:trPr>
        <w:tc>
          <w:tcPr>
            <w:tcW w:w="1667" w:type="pct"/>
            <w:tcBorders>
              <w:top w:val="single" w:sz="4" w:space="0" w:color="auto"/>
              <w:left w:val="single" w:sz="12" w:space="0" w:color="auto"/>
              <w:bottom w:val="single" w:sz="12" w:space="0" w:color="auto"/>
              <w:right w:val="single" w:sz="4" w:space="0" w:color="auto"/>
            </w:tcBorders>
          </w:tcPr>
          <w:p w14:paraId="16DC18C8" w14:textId="2F5A1AFD" w:rsidR="00565B8B" w:rsidRPr="00956F47" w:rsidRDefault="00CB1B37" w:rsidP="00CB1B37">
            <w:pPr>
              <w:pStyle w:val="Tablebody"/>
              <w:keepNext/>
              <w:keepLines/>
              <w:rPr>
                <w:szCs w:val="16"/>
                <w:lang w:val="nl-NL"/>
              </w:rPr>
            </w:pPr>
            <w:r w:rsidRPr="00956F47">
              <w:rPr>
                <w:szCs w:val="16"/>
                <w:lang w:val="nl-NL"/>
              </w:rPr>
              <w:t>Activiteit</w:t>
            </w:r>
          </w:p>
        </w:tc>
        <w:tc>
          <w:tcPr>
            <w:tcW w:w="1667" w:type="pct"/>
            <w:tcBorders>
              <w:top w:val="single" w:sz="4" w:space="0" w:color="auto"/>
              <w:left w:val="single" w:sz="4" w:space="0" w:color="auto"/>
              <w:bottom w:val="single" w:sz="12" w:space="0" w:color="auto"/>
              <w:right w:val="single" w:sz="4" w:space="0" w:color="auto"/>
            </w:tcBorders>
          </w:tcPr>
          <w:p w14:paraId="16DC18C9" w14:textId="77777777" w:rsidR="00565B8B" w:rsidRPr="00956F47" w:rsidRDefault="00565B8B" w:rsidP="00CB1B37">
            <w:pPr>
              <w:pStyle w:val="Tablebody"/>
              <w:keepNext/>
              <w:keepLines/>
              <w:rPr>
                <w:szCs w:val="16"/>
                <w:lang w:val="nl-NL"/>
              </w:rPr>
            </w:pPr>
            <w:proofErr w:type="spellStart"/>
            <w:r w:rsidRPr="00956F47">
              <w:rPr>
                <w:szCs w:val="16"/>
                <w:lang w:val="nl-NL"/>
              </w:rPr>
              <w:t>is</w:t>
            </w:r>
            <w:r w:rsidR="00E02B3E" w:rsidRPr="00956F47">
              <w:rPr>
                <w:szCs w:val="16"/>
                <w:lang w:val="nl-NL"/>
              </w:rPr>
              <w:t>D</w:t>
            </w:r>
            <w:r w:rsidR="00203A6B" w:rsidRPr="00956F47">
              <w:rPr>
                <w:szCs w:val="16"/>
                <w:lang w:val="nl-NL"/>
              </w:rPr>
              <w:t>eelVan</w:t>
            </w:r>
            <w:proofErr w:type="spellEnd"/>
          </w:p>
        </w:tc>
        <w:tc>
          <w:tcPr>
            <w:tcW w:w="1666" w:type="pct"/>
            <w:tcBorders>
              <w:top w:val="single" w:sz="4" w:space="0" w:color="auto"/>
              <w:left w:val="single" w:sz="4" w:space="0" w:color="auto"/>
              <w:bottom w:val="single" w:sz="12" w:space="0" w:color="auto"/>
              <w:right w:val="single" w:sz="12" w:space="0" w:color="auto"/>
            </w:tcBorders>
          </w:tcPr>
          <w:p w14:paraId="16DC18CA" w14:textId="2ECA1BAD" w:rsidR="00565B8B" w:rsidRPr="00956F47" w:rsidRDefault="00CB1B37" w:rsidP="00CB1B37">
            <w:pPr>
              <w:pStyle w:val="Tablebody"/>
              <w:keepNext/>
              <w:keepLines/>
              <w:rPr>
                <w:szCs w:val="16"/>
                <w:lang w:val="nl-NL"/>
              </w:rPr>
            </w:pPr>
            <w:r w:rsidRPr="00956F47">
              <w:rPr>
                <w:szCs w:val="16"/>
                <w:lang w:val="nl-NL"/>
              </w:rPr>
              <w:t>Activiteit</w:t>
            </w:r>
          </w:p>
        </w:tc>
      </w:tr>
    </w:tbl>
    <w:p w14:paraId="16DC18CC" w14:textId="2FDA2007" w:rsidR="00480380" w:rsidRDefault="00480380" w:rsidP="00882A0E"/>
    <w:p w14:paraId="1C738D61" w14:textId="6692D4D0" w:rsidR="007E36C1" w:rsidRPr="00956F47" w:rsidRDefault="007E36C1" w:rsidP="007E36C1">
      <w:r w:rsidRPr="00956F47">
        <w:t>Dit deel 2 biedt meer domein-specifieke modelleerpatronen voor de toepassing in de gebouwde omgeving. Deze standaard richt zich op het modelleren van de geplande en reeds gerealiseerde (delen van de) gebouwde omgeving bestaande uit ruimten, reële objecten in zowel technische als functionele</w:t>
      </w:r>
      <w:r w:rsidR="00D53923">
        <w:t xml:space="preserve"> </w:t>
      </w:r>
      <w:r w:rsidRPr="00956F47">
        <w:t xml:space="preserve">zin. Het biedt </w:t>
      </w:r>
      <w:r w:rsidR="00D53923">
        <w:t xml:space="preserve">daarmee </w:t>
      </w:r>
      <w:r w:rsidRPr="00956F47">
        <w:t>de basis voor Asset Levenscyclus Informatie M</w:t>
      </w:r>
      <w:r w:rsidR="004F359A">
        <w:t>odellering</w:t>
      </w:r>
      <w:r w:rsidRPr="00956F47">
        <w:t xml:space="preserve"> (ALIM). ALIM </w:t>
      </w:r>
      <w:r w:rsidR="004C1260">
        <w:t>is</w:t>
      </w:r>
      <w:r w:rsidRPr="00956F47">
        <w:t xml:space="preserve"> een overkoepelend concept dat bestaande concepten als Bouwwerk Informatie Modellering (BIM), Geografische Informatie Systemen (GIS/GEO), Systems Engineering (SE) en Document Management </w:t>
      </w:r>
      <w:r w:rsidR="00326FF2">
        <w:t xml:space="preserve">Systemen </w:t>
      </w:r>
      <w:r w:rsidRPr="00956F47">
        <w:t>(</w:t>
      </w:r>
      <w:r w:rsidR="00B00D90">
        <w:t>DMS</w:t>
      </w:r>
      <w:r w:rsidRPr="00956F47">
        <w:t>) bij elkaar brengt en integreert.</w:t>
      </w:r>
    </w:p>
    <w:p w14:paraId="7B600D12" w14:textId="56EDD967" w:rsidR="00222CDF" w:rsidRPr="00956F47" w:rsidRDefault="00222CDF" w:rsidP="00222CDF">
      <w:r w:rsidRPr="00956F47">
        <w:t xml:space="preserve">Dit deel biedt de mogelijkheid om naast sec “areaal” d.w.z. reële/technische/gerealiseerde </w:t>
      </w:r>
      <w:r>
        <w:t xml:space="preserve">fysieke </w:t>
      </w:r>
      <w:r w:rsidRPr="00956F47">
        <w:t xml:space="preserve">objecten, ook hun </w:t>
      </w:r>
      <w:r w:rsidRPr="00956F47">
        <w:rPr>
          <w:i/>
          <w:iCs/>
        </w:rPr>
        <w:t>ruimtelijke</w:t>
      </w:r>
      <w:r w:rsidRPr="00956F47">
        <w:t xml:space="preserve">, </w:t>
      </w:r>
      <w:r w:rsidRPr="00956F47">
        <w:rPr>
          <w:i/>
          <w:iCs/>
        </w:rPr>
        <w:t>functionele</w:t>
      </w:r>
      <w:r w:rsidRPr="00956F47">
        <w:t xml:space="preserve"> respectievelijk </w:t>
      </w:r>
      <w:r w:rsidRPr="00956F47">
        <w:rPr>
          <w:i/>
          <w:iCs/>
        </w:rPr>
        <w:t>geplande</w:t>
      </w:r>
      <w:r w:rsidRPr="00956F47">
        <w:t xml:space="preserve"> manifestaties in kaart te brengen</w:t>
      </w:r>
      <w:r>
        <w:t xml:space="preserve"> en te relateren (</w:t>
      </w:r>
      <w:r>
        <w:fldChar w:fldCharType="begin"/>
      </w:r>
      <w:r>
        <w:instrText xml:space="preserve"> REF _Ref56754570 \h </w:instrText>
      </w:r>
      <w:r>
        <w:fldChar w:fldCharType="separate"/>
      </w:r>
      <w:r w:rsidR="00A75261" w:rsidRPr="00956F47">
        <w:t xml:space="preserve">Figuur </w:t>
      </w:r>
      <w:r w:rsidR="00A75261">
        <w:rPr>
          <w:noProof/>
        </w:rPr>
        <w:t>1</w:t>
      </w:r>
      <w:r>
        <w:fldChar w:fldCharType="end"/>
      </w:r>
      <w:r>
        <w:t>).</w:t>
      </w:r>
    </w:p>
    <w:p w14:paraId="2EE271F6" w14:textId="7CAF1A79" w:rsidR="00222CDF" w:rsidRPr="00956F47" w:rsidRDefault="00222CDF" w:rsidP="00222CDF">
      <w:r w:rsidRPr="00956F47">
        <w:t xml:space="preserve">De drie </w:t>
      </w:r>
      <w:r w:rsidR="00782D1E">
        <w:t xml:space="preserve">optionele, orthogonale </w:t>
      </w:r>
      <w:r w:rsidRPr="00956F47">
        <w:t>ALIM-dimensies zijn:</w:t>
      </w:r>
    </w:p>
    <w:p w14:paraId="403ABF1D" w14:textId="2AEE2786" w:rsidR="00222CDF" w:rsidRPr="00956F47" w:rsidRDefault="00222CDF" w:rsidP="00222CDF">
      <w:pPr>
        <w:pStyle w:val="Lijstalinea"/>
        <w:numPr>
          <w:ilvl w:val="0"/>
          <w:numId w:val="46"/>
        </w:numPr>
      </w:pPr>
      <w:r w:rsidRPr="00956F47">
        <w:t>Soort</w:t>
      </w:r>
      <w:r w:rsidR="00E77011">
        <w:t xml:space="preserve"> fysiek object</w:t>
      </w:r>
    </w:p>
    <w:p w14:paraId="28C27FB9" w14:textId="749644DC" w:rsidR="00222CDF" w:rsidRPr="00956F47" w:rsidRDefault="00C42611" w:rsidP="00222CDF">
      <w:pPr>
        <w:pStyle w:val="Lijstalinea"/>
        <w:numPr>
          <w:ilvl w:val="0"/>
          <w:numId w:val="46"/>
        </w:numPr>
      </w:pPr>
      <w:r>
        <w:t>Functioneel versus technisch</w:t>
      </w:r>
    </w:p>
    <w:p w14:paraId="48AA9AEC" w14:textId="77777777" w:rsidR="00222CDF" w:rsidRPr="00956F47" w:rsidRDefault="00222CDF" w:rsidP="00222CDF">
      <w:pPr>
        <w:pStyle w:val="Lijstalinea"/>
        <w:numPr>
          <w:ilvl w:val="0"/>
          <w:numId w:val="46"/>
        </w:numPr>
      </w:pPr>
      <w:r>
        <w:lastRenderedPageBreak/>
        <w:t>Levenscyclus</w:t>
      </w:r>
    </w:p>
    <w:p w14:paraId="54062AD9" w14:textId="77777777" w:rsidR="00222CDF" w:rsidRPr="00956F47" w:rsidRDefault="00222CDF" w:rsidP="00222CDF">
      <w:r w:rsidRPr="00956F47">
        <w:t>Is geen van de drie dimensies relevant dan volstaat deel 1 met het generieke “</w:t>
      </w:r>
      <w:proofErr w:type="spellStart"/>
      <w:r>
        <w:t>Fysiek</w:t>
      </w:r>
      <w:r w:rsidRPr="00956F47">
        <w:t>Object</w:t>
      </w:r>
      <w:proofErr w:type="spellEnd"/>
      <w:r w:rsidRPr="00956F47">
        <w:t>” concept</w:t>
      </w:r>
      <w:r>
        <w:t>.</w:t>
      </w:r>
    </w:p>
    <w:p w14:paraId="0BA69BE1" w14:textId="555C82CA" w:rsidR="00222CDF" w:rsidRPr="00956F47" w:rsidRDefault="008623E0" w:rsidP="00222CDF">
      <w:pPr>
        <w:keepNext/>
        <w:jc w:val="center"/>
      </w:pPr>
      <w:r>
        <w:rPr>
          <w:noProof/>
        </w:rPr>
        <w:drawing>
          <wp:inline distT="0" distB="0" distL="0" distR="0" wp14:anchorId="4DAC4803" wp14:editId="5A11C043">
            <wp:extent cx="3183966" cy="317676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3966" cy="3176765"/>
                    </a:xfrm>
                    <a:prstGeom prst="rect">
                      <a:avLst/>
                    </a:prstGeom>
                  </pic:spPr>
                </pic:pic>
              </a:graphicData>
            </a:graphic>
          </wp:inline>
        </w:drawing>
      </w:r>
    </w:p>
    <w:p w14:paraId="11B6C070" w14:textId="61A6F981" w:rsidR="00222CDF" w:rsidRPr="00956F47" w:rsidRDefault="00222CDF" w:rsidP="00222CDF">
      <w:pPr>
        <w:pStyle w:val="Bijschrift"/>
        <w:jc w:val="center"/>
      </w:pPr>
      <w:bookmarkStart w:id="84" w:name="_Ref56754570"/>
      <w:bookmarkStart w:id="85" w:name="_Ref56754553"/>
      <w:r w:rsidRPr="00956F47">
        <w:t xml:space="preserve">Figuur </w:t>
      </w:r>
      <w:r w:rsidRPr="00956F47">
        <w:fldChar w:fldCharType="begin"/>
      </w:r>
      <w:r w:rsidRPr="00956F47">
        <w:instrText>SEQ Figuur \* ARABIC</w:instrText>
      </w:r>
      <w:r w:rsidRPr="00956F47">
        <w:fldChar w:fldCharType="separate"/>
      </w:r>
      <w:r w:rsidR="00B27535">
        <w:rPr>
          <w:noProof/>
        </w:rPr>
        <w:t>1</w:t>
      </w:r>
      <w:r w:rsidRPr="00956F47">
        <w:fldChar w:fldCharType="end"/>
      </w:r>
      <w:bookmarkEnd w:id="84"/>
      <w:r w:rsidRPr="00956F47">
        <w:t>: Drie ALIM dimensies</w:t>
      </w:r>
      <w:bookmarkEnd w:id="85"/>
    </w:p>
    <w:p w14:paraId="4B1BA788" w14:textId="77777777" w:rsidR="0043062F" w:rsidRPr="00956F47" w:rsidRDefault="0043062F" w:rsidP="0043062F">
      <w:pPr>
        <w:pStyle w:val="opsommingstreepje"/>
        <w:numPr>
          <w:ilvl w:val="0"/>
          <w:numId w:val="0"/>
        </w:numPr>
      </w:pPr>
      <w:r w:rsidRPr="00956F47">
        <w:t>Deze standaard zegt niets over de modellering van de omgevingsobjecten die typisch gebruik maken van en/of de belastingen vormen voor (delen van) deze gebouwde omgeving zoals klimaat/weer (temperatuur, luchtvochtigheid, wind), verkeer, golven etc. Er is één uitzondering: de ondergrond wordt als omgevingsaspect wél meegenomen. Zonder ondergrond kan er simpelweg niet worden gebouwd.</w:t>
      </w:r>
    </w:p>
    <w:p w14:paraId="16DC18CD" w14:textId="7C3A545F" w:rsidR="007F606D" w:rsidRPr="00956F47" w:rsidRDefault="007F606D" w:rsidP="00882A0E">
      <w:r w:rsidRPr="00956F47">
        <w:t xml:space="preserve">Bij het </w:t>
      </w:r>
      <w:r w:rsidR="008744C8" w:rsidRPr="00956F47">
        <w:t>opstellen</w:t>
      </w:r>
      <w:r w:rsidRPr="00956F47">
        <w:t xml:space="preserve"> van de </w:t>
      </w:r>
      <w:r w:rsidR="00A74414" w:rsidRPr="00956F47">
        <w:t xml:space="preserve">verdere </w:t>
      </w:r>
      <w:r w:rsidRPr="00956F47">
        <w:t>modelleerpatronen wordt uitgegaan van de volgende principes:</w:t>
      </w:r>
    </w:p>
    <w:p w14:paraId="16DC18CE" w14:textId="23F3EEB8" w:rsidR="007F606D" w:rsidRPr="00956F47" w:rsidRDefault="00F85562" w:rsidP="00273682">
      <w:pPr>
        <w:pStyle w:val="Lijstalinea"/>
        <w:numPr>
          <w:ilvl w:val="0"/>
          <w:numId w:val="11"/>
        </w:numPr>
      </w:pPr>
      <w:r w:rsidRPr="00956F47">
        <w:t>Alleen</w:t>
      </w:r>
      <w:r w:rsidR="007F606D" w:rsidRPr="00956F47">
        <w:t xml:space="preserve"> </w:t>
      </w:r>
      <w:r w:rsidR="00C933CC" w:rsidRPr="00956F47">
        <w:rPr>
          <w:i/>
          <w:iCs/>
        </w:rPr>
        <w:t>extensie</w:t>
      </w:r>
      <w:r w:rsidR="007F606D" w:rsidRPr="00956F47">
        <w:t xml:space="preserve"> van NEN 2660 deel 1 (geen herdefinitie)</w:t>
      </w:r>
    </w:p>
    <w:p w14:paraId="16DC18CF" w14:textId="095C637F" w:rsidR="007F606D" w:rsidRPr="00956F47" w:rsidRDefault="00A74414" w:rsidP="00273682">
      <w:pPr>
        <w:pStyle w:val="Lijstalinea"/>
        <w:numPr>
          <w:ilvl w:val="0"/>
          <w:numId w:val="11"/>
        </w:numPr>
      </w:pPr>
      <w:r w:rsidRPr="00956F47">
        <w:t>Maximale o</w:t>
      </w:r>
      <w:r w:rsidR="007F606D" w:rsidRPr="00956F47">
        <w:t xml:space="preserve">rthogonaliteit: </w:t>
      </w:r>
      <w:r w:rsidR="008A48E3" w:rsidRPr="00956F47">
        <w:t>ieder</w:t>
      </w:r>
      <w:r w:rsidR="007F606D" w:rsidRPr="00956F47">
        <w:t xml:space="preserve"> </w:t>
      </w:r>
      <w:r w:rsidR="008A48E3" w:rsidRPr="00956F47">
        <w:t>modeleer</w:t>
      </w:r>
      <w:r w:rsidR="007F606D" w:rsidRPr="00956F47">
        <w:t>patroon moet zoveel mogelijk onafhankelijk toe te passen zijn van andere patronen</w:t>
      </w:r>
      <w:r w:rsidRPr="00956F47">
        <w:t xml:space="preserve"> (</w:t>
      </w:r>
      <w:r w:rsidR="00027955" w:rsidRPr="00956F47">
        <w:t xml:space="preserve">maakt </w:t>
      </w:r>
      <w:r w:rsidR="00BA2F50" w:rsidRPr="00956F47">
        <w:t xml:space="preserve">de </w:t>
      </w:r>
      <w:r w:rsidR="00027955" w:rsidRPr="00956F47">
        <w:t>toepassing flexibel/modulair)</w:t>
      </w:r>
    </w:p>
    <w:p w14:paraId="16DC18D0" w14:textId="1759FE75" w:rsidR="002356E2" w:rsidRPr="00956F47" w:rsidRDefault="00CB0353" w:rsidP="00273682">
      <w:pPr>
        <w:pStyle w:val="Lijstalinea"/>
        <w:numPr>
          <w:ilvl w:val="0"/>
          <w:numId w:val="11"/>
        </w:numPr>
      </w:pPr>
      <w:r w:rsidRPr="00956F47">
        <w:t>Flexibel herb</w:t>
      </w:r>
      <w:r w:rsidR="0036659D" w:rsidRPr="00956F47">
        <w:t>r</w:t>
      </w:r>
      <w:r w:rsidRPr="00956F47">
        <w:t>uikbaar</w:t>
      </w:r>
      <w:r w:rsidR="0036659D" w:rsidRPr="00956F47">
        <w:t xml:space="preserve"> (geen keurslijf)</w:t>
      </w:r>
      <w:r w:rsidR="00D2171B" w:rsidRPr="00956F47">
        <w:t>, modelleerpatronen zijn optioneel</w:t>
      </w:r>
    </w:p>
    <w:p w14:paraId="16DC18D1" w14:textId="77777777" w:rsidR="00992478" w:rsidRPr="00956F47" w:rsidRDefault="00992478" w:rsidP="00273682">
      <w:pPr>
        <w:pStyle w:val="Lijstalinea"/>
        <w:numPr>
          <w:ilvl w:val="0"/>
          <w:numId w:val="11"/>
        </w:numPr>
      </w:pPr>
      <w:r w:rsidRPr="00956F47">
        <w:t>T</w:t>
      </w:r>
      <w:r w:rsidR="00A22C67" w:rsidRPr="00956F47">
        <w:t>oepasbaarheid</w:t>
      </w:r>
      <w:r w:rsidR="00F04407" w:rsidRPr="00956F47">
        <w:t xml:space="preserve"> (“praktijk boven theorie”)</w:t>
      </w:r>
    </w:p>
    <w:p w14:paraId="519ECAF4" w14:textId="3CE4128E" w:rsidR="007F606D" w:rsidRDefault="007F606D" w:rsidP="569670DA">
      <w:pPr>
        <w:pStyle w:val="Lijstalinea"/>
        <w:numPr>
          <w:ilvl w:val="0"/>
          <w:numId w:val="11"/>
        </w:numPr>
        <w:spacing w:after="0"/>
        <w:rPr>
          <w:rFonts w:eastAsiaTheme="majorEastAsia" w:cstheme="majorBidi"/>
        </w:rPr>
      </w:pPr>
      <w:r>
        <w:t>Uitlegbaarheid van het patroon</w:t>
      </w:r>
      <w:r w:rsidR="6BC04CE5">
        <w:t xml:space="preserve"> </w:t>
      </w:r>
      <w:commentRangeStart w:id="86"/>
      <w:r w:rsidR="6BC04CE5" w:rsidRPr="2C5FF318">
        <w:rPr>
          <w:highlight w:val="yellow"/>
        </w:rPr>
        <w:t>(“</w:t>
      </w:r>
      <w:r w:rsidR="63C943EA" w:rsidRPr="2C5FF318">
        <w:rPr>
          <w:highlight w:val="yellow"/>
        </w:rPr>
        <w:t>theorie boven praktijk”)</w:t>
      </w:r>
      <w:commentRangeEnd w:id="86"/>
      <w:r>
        <w:rPr>
          <w:rStyle w:val="Verwijzingopmerking"/>
        </w:rPr>
        <w:commentReference w:id="86"/>
      </w:r>
    </w:p>
    <w:p w14:paraId="16DC18D3" w14:textId="68A7689D" w:rsidR="000B66B8" w:rsidRPr="00956F47" w:rsidRDefault="00CA78F3" w:rsidP="00273682">
      <w:pPr>
        <w:pStyle w:val="Lijstalinea"/>
        <w:numPr>
          <w:ilvl w:val="0"/>
          <w:numId w:val="11"/>
        </w:numPr>
        <w:rPr>
          <w:rFonts w:eastAsiaTheme="majorEastAsia" w:cstheme="majorBidi"/>
        </w:rPr>
      </w:pPr>
      <w:r w:rsidRPr="00956F47">
        <w:t>Z</w:t>
      </w:r>
      <w:r w:rsidR="00AB4361" w:rsidRPr="00956F47">
        <w:t>o</w:t>
      </w:r>
      <w:r w:rsidRPr="00956F47">
        <w:t xml:space="preserve"> minimaal en simpel mogelijk</w:t>
      </w:r>
      <w:r w:rsidR="473E6452">
        <w:t xml:space="preserve">, </w:t>
      </w:r>
      <w:commentRangeStart w:id="87"/>
      <w:r w:rsidR="473E6452" w:rsidRPr="2C5FF318">
        <w:rPr>
          <w:highlight w:val="yellow"/>
        </w:rPr>
        <w:t xml:space="preserve">maar niet simpeler dan nodig is om de toekomstvastheid en uitbreidbaarheid </w:t>
      </w:r>
      <w:r w:rsidR="11B357FA" w:rsidRPr="2C5FF318">
        <w:rPr>
          <w:highlight w:val="yellow"/>
        </w:rPr>
        <w:t>van d</w:t>
      </w:r>
      <w:r w:rsidR="473E6452" w:rsidRPr="2C5FF318">
        <w:rPr>
          <w:highlight w:val="yellow"/>
        </w:rPr>
        <w:t xml:space="preserve">e modelleerpatronen </w:t>
      </w:r>
      <w:r w:rsidR="5168FC32" w:rsidRPr="2C5FF318">
        <w:rPr>
          <w:highlight w:val="yellow"/>
        </w:rPr>
        <w:t>te garanderen.</w:t>
      </w:r>
      <w:commentRangeEnd w:id="87"/>
      <w:r>
        <w:rPr>
          <w:rStyle w:val="Verwijzingopmerking"/>
        </w:rPr>
        <w:commentReference w:id="87"/>
      </w:r>
    </w:p>
    <w:p w14:paraId="16DC18D4" w14:textId="77777777" w:rsidR="004E3908" w:rsidRPr="00956F47" w:rsidRDefault="004E3908" w:rsidP="00C933CC">
      <w:pPr>
        <w:pStyle w:val="Lijstalinea"/>
        <w:rPr>
          <w:highlight w:val="yellow"/>
        </w:rPr>
      </w:pPr>
    </w:p>
    <w:p w14:paraId="16DC18D5" w14:textId="77777777" w:rsidR="00A4299E" w:rsidRPr="00956F47" w:rsidRDefault="00A4299E" w:rsidP="00E6384F">
      <w:pPr>
        <w:pStyle w:val="Kop1"/>
      </w:pPr>
      <w:bookmarkStart w:id="88" w:name="_Toc34532690"/>
      <w:bookmarkStart w:id="89" w:name="_Toc52359059"/>
      <w:bookmarkStart w:id="90" w:name="_Toc52375113"/>
      <w:bookmarkStart w:id="91" w:name="_Toc57887199"/>
      <w:r w:rsidRPr="00956F47">
        <w:t>Normatieve verwijzing</w:t>
      </w:r>
      <w:bookmarkEnd w:id="7"/>
      <w:r w:rsidRPr="00956F47">
        <w:t>en</w:t>
      </w:r>
      <w:bookmarkEnd w:id="88"/>
      <w:bookmarkEnd w:id="89"/>
      <w:bookmarkEnd w:id="90"/>
      <w:bookmarkEnd w:id="91"/>
    </w:p>
    <w:p w14:paraId="16DC18D6" w14:textId="0652C4EA" w:rsidR="00D2624D" w:rsidRPr="00956F47" w:rsidRDefault="00B31AF6" w:rsidP="00D2624D">
      <w:r w:rsidRPr="00956F47">
        <w:t>Naar d</w:t>
      </w:r>
      <w:r w:rsidR="00D2624D" w:rsidRPr="00956F47">
        <w:t>e volgende documenten</w:t>
      </w:r>
      <w:r w:rsidRPr="00956F47">
        <w:t xml:space="preserve"> wordt in de tekst zo </w:t>
      </w:r>
      <w:r w:rsidR="00D2624D" w:rsidRPr="00956F47">
        <w:t>verwezen</w:t>
      </w:r>
      <w:r w:rsidR="009B3CA6" w:rsidRPr="00956F47">
        <w:t xml:space="preserve"> dat de bepalingen ervan geheel of gedeeltelijk ook voor dit document gelden</w:t>
      </w:r>
      <w:r w:rsidR="00D2624D" w:rsidRPr="00956F47">
        <w:t xml:space="preserve">. </w:t>
      </w:r>
      <w:r w:rsidR="007111D2" w:rsidRPr="00956F47">
        <w:t>Onderstaande normen en afspraken worden voor deze standaard als normatief beschouwd.</w:t>
      </w:r>
      <w:r w:rsidR="0018577B" w:rsidRPr="00956F47">
        <w:t xml:space="preserve"> </w:t>
      </w:r>
      <w:r w:rsidR="00D2624D" w:rsidRPr="00956F47">
        <w:t xml:space="preserve">Bij gedateerde verwijzingen is alleen de aangehaalde </w:t>
      </w:r>
      <w:r w:rsidR="009B3CA6" w:rsidRPr="00956F47">
        <w:t>editie</w:t>
      </w:r>
      <w:r w:rsidR="00D2624D" w:rsidRPr="00956F47">
        <w:t xml:space="preserve"> van toepassing. Bij ongedateerde verwijzingen is de laatste </w:t>
      </w:r>
      <w:r w:rsidR="009B3CA6" w:rsidRPr="00956F47">
        <w:t>editie</w:t>
      </w:r>
      <w:r w:rsidR="00D2624D" w:rsidRPr="00956F47">
        <w:t xml:space="preserve"> van het document (met inbegrip van eventuele wijzigingsbladen en correctiebladen) waarnaar is verwezen</w:t>
      </w:r>
      <w:r w:rsidR="00E57388" w:rsidRPr="00956F47">
        <w:t>,</w:t>
      </w:r>
      <w:r w:rsidR="00D2624D" w:rsidRPr="00956F47">
        <w:t xml:space="preserve"> van toepassing.</w:t>
      </w:r>
    </w:p>
    <w:p w14:paraId="7116E8A6" w14:textId="77777777" w:rsidR="00975FE6" w:rsidRPr="00956F47" w:rsidRDefault="00975FE6" w:rsidP="00975FE6">
      <w:pPr>
        <w:pStyle w:val="RefNorm"/>
        <w:rPr>
          <w:iCs/>
        </w:rPr>
      </w:pPr>
      <w:r w:rsidRPr="00956F47">
        <w:rPr>
          <w:iCs/>
        </w:rPr>
        <w:lastRenderedPageBreak/>
        <w:t>NTA 8035, Nederlandse technische afspraak, Semantische modellering in de gebouwde omgeving, april 2020.</w:t>
      </w:r>
    </w:p>
    <w:p w14:paraId="53F2CCD8" w14:textId="2376A582" w:rsidR="00ED1918" w:rsidRPr="00956F47" w:rsidRDefault="00ED5FC7" w:rsidP="003F4593">
      <w:pPr>
        <w:rPr>
          <w:i/>
          <w:iCs/>
        </w:rPr>
      </w:pPr>
      <w:r w:rsidRPr="00956F47">
        <w:rPr>
          <w:i/>
          <w:iCs/>
        </w:rPr>
        <w:t>NEN 2660-</w:t>
      </w:r>
      <w:r w:rsidR="00F5097E" w:rsidRPr="00956F47">
        <w:rPr>
          <w:i/>
          <w:iCs/>
        </w:rPr>
        <w:t>1</w:t>
      </w:r>
      <w:r w:rsidRPr="00956F47">
        <w:rPr>
          <w:i/>
          <w:iCs/>
        </w:rPr>
        <w:t xml:space="preserve">, </w:t>
      </w:r>
      <w:r w:rsidR="003F4593" w:rsidRPr="00956F47">
        <w:rPr>
          <w:i/>
          <w:iCs/>
        </w:rPr>
        <w:t>Nederlandse norm</w:t>
      </w:r>
      <w:r w:rsidRPr="00956F47">
        <w:rPr>
          <w:i/>
          <w:iCs/>
        </w:rPr>
        <w:t xml:space="preserve">, </w:t>
      </w:r>
      <w:r w:rsidR="003F4593" w:rsidRPr="00956F47">
        <w:rPr>
          <w:i/>
          <w:iCs/>
        </w:rPr>
        <w:t xml:space="preserve">Regels voor </w:t>
      </w:r>
      <w:r w:rsidR="00A82A74" w:rsidRPr="00956F47">
        <w:rPr>
          <w:i/>
          <w:iCs/>
        </w:rPr>
        <w:t>informatie</w:t>
      </w:r>
      <w:r w:rsidR="003F4593" w:rsidRPr="00956F47">
        <w:rPr>
          <w:i/>
          <w:iCs/>
        </w:rPr>
        <w:t xml:space="preserve">modellering van </w:t>
      </w:r>
      <w:r w:rsidR="00A82A74" w:rsidRPr="00956F47">
        <w:rPr>
          <w:i/>
          <w:iCs/>
        </w:rPr>
        <w:t>de</w:t>
      </w:r>
      <w:r w:rsidR="003F4593" w:rsidRPr="00956F47">
        <w:rPr>
          <w:i/>
          <w:iCs/>
        </w:rPr>
        <w:t xml:space="preserve"> levenscyclus van de gebouwde omgeving – Deel </w:t>
      </w:r>
      <w:r w:rsidRPr="00956F47">
        <w:rPr>
          <w:i/>
          <w:iCs/>
        </w:rPr>
        <w:t>1</w:t>
      </w:r>
      <w:r w:rsidR="003F4593" w:rsidRPr="00956F47">
        <w:rPr>
          <w:i/>
          <w:iCs/>
        </w:rPr>
        <w:t>: Ge</w:t>
      </w:r>
      <w:r w:rsidRPr="00956F47">
        <w:rPr>
          <w:i/>
          <w:iCs/>
        </w:rPr>
        <w:t>nerieke</w:t>
      </w:r>
      <w:r w:rsidR="00F5097E" w:rsidRPr="00956F47">
        <w:rPr>
          <w:i/>
          <w:iCs/>
        </w:rPr>
        <w:t xml:space="preserve"> modelleerpatronen</w:t>
      </w:r>
      <w:r w:rsidR="00904D50" w:rsidRPr="00956F47">
        <w:rPr>
          <w:i/>
          <w:iCs/>
        </w:rPr>
        <w:t>, november 2020</w:t>
      </w:r>
      <w:r w:rsidR="00732542" w:rsidRPr="00956F47">
        <w:rPr>
          <w:i/>
          <w:iCs/>
        </w:rPr>
        <w:t>.</w:t>
      </w:r>
    </w:p>
    <w:p w14:paraId="16DC18DA" w14:textId="77777777" w:rsidR="00A4299E" w:rsidRPr="00956F47" w:rsidRDefault="00A4299E" w:rsidP="007175B2">
      <w:pPr>
        <w:pStyle w:val="Kop1"/>
      </w:pPr>
      <w:bookmarkStart w:id="92" w:name="_Toc422031417"/>
      <w:bookmarkStart w:id="93" w:name="_Toc34532691"/>
      <w:bookmarkStart w:id="94" w:name="_Toc52359060"/>
      <w:bookmarkStart w:id="95" w:name="_Toc52375114"/>
      <w:bookmarkStart w:id="96" w:name="_Toc57887200"/>
      <w:r w:rsidRPr="00956F47">
        <w:t>Termen en definities</w:t>
      </w:r>
      <w:bookmarkEnd w:id="92"/>
      <w:bookmarkEnd w:id="93"/>
      <w:bookmarkEnd w:id="94"/>
      <w:bookmarkEnd w:id="95"/>
      <w:bookmarkEnd w:id="96"/>
    </w:p>
    <w:p w14:paraId="16DC18DB" w14:textId="531A0D6C" w:rsidR="00A4299E" w:rsidRPr="00956F47" w:rsidRDefault="00A4299E" w:rsidP="00A4299E">
      <w:r w:rsidRPr="00956F47">
        <w:t xml:space="preserve">Voor de toepassing van </w:t>
      </w:r>
      <w:r w:rsidR="00EC3640" w:rsidRPr="00956F47">
        <w:t>dit document</w:t>
      </w:r>
      <w:r w:rsidRPr="00956F47">
        <w:t xml:space="preserve"> gelden de volgende termen en definities.</w:t>
      </w:r>
    </w:p>
    <w:p w14:paraId="2D726652" w14:textId="263357DB" w:rsidR="002F20BB" w:rsidRPr="00956F47" w:rsidRDefault="002F20BB" w:rsidP="002F20BB">
      <w:pPr>
        <w:pStyle w:val="Termen"/>
      </w:pPr>
      <w:bookmarkStart w:id="97" w:name="_Hlk57213044"/>
      <w:r w:rsidRPr="00956F47">
        <w:t>3.1 ruimte</w:t>
      </w:r>
    </w:p>
    <w:p w14:paraId="6269FA23" w14:textId="77777777" w:rsidR="00AE3A3D" w:rsidRPr="00956F47" w:rsidRDefault="00AE3A3D" w:rsidP="00462203">
      <w:pPr>
        <w:spacing w:after="0"/>
      </w:pPr>
    </w:p>
    <w:p w14:paraId="2B9B6C65" w14:textId="5AD14BF4" w:rsidR="00E46397" w:rsidRPr="003C0F3E" w:rsidRDefault="00EC210A" w:rsidP="002F20BB">
      <w:pPr>
        <w:pStyle w:val="Definitie"/>
      </w:pPr>
      <w:r w:rsidRPr="003C0F3E">
        <w:t>fysiek object dat een bepaald gebied omsluit</w:t>
      </w:r>
      <w:r w:rsidR="00937FD5">
        <w:t xml:space="preserve"> zoals vertrekken, </w:t>
      </w:r>
      <w:r w:rsidR="000B297B">
        <w:t>rij</w:t>
      </w:r>
      <w:r w:rsidR="00937FD5">
        <w:t>banen en rivieren</w:t>
      </w:r>
      <w:r w:rsidRPr="003C0F3E">
        <w:t xml:space="preserve"> </w:t>
      </w:r>
      <w:r w:rsidR="005B393E" w:rsidRPr="003C0F3E">
        <w:t>d</w:t>
      </w:r>
      <w:r w:rsidR="00462203" w:rsidRPr="003C0F3E">
        <w:t>at</w:t>
      </w:r>
      <w:r w:rsidR="005B393E" w:rsidRPr="003C0F3E">
        <w:t xml:space="preserve"> begrensd wordt door reële objecten</w:t>
      </w:r>
      <w:r w:rsidR="003C0F3E" w:rsidRPr="003C0F3E">
        <w:t xml:space="preserve">, andere ruimten of op basis van gebruik of conventie </w:t>
      </w:r>
      <w:r w:rsidR="1E316390" w:rsidRPr="2C5FF318">
        <w:rPr>
          <w:highlight w:val="yellow"/>
        </w:rPr>
        <w:t>(</w:t>
      </w:r>
      <w:commentRangeStart w:id="98"/>
      <w:r w:rsidR="1E316390" w:rsidRPr="2C5FF318">
        <w:rPr>
          <w:highlight w:val="yellow"/>
        </w:rPr>
        <w:t>dit</w:t>
      </w:r>
      <w:r w:rsidR="003C0F3E" w:rsidRPr="2C5FF318">
        <w:rPr>
          <w:highlight w:val="yellow"/>
        </w:rPr>
        <w:t xml:space="preserve"> is </w:t>
      </w:r>
      <w:r w:rsidR="1E316390" w:rsidRPr="2C5FF318">
        <w:rPr>
          <w:highlight w:val="yellow"/>
        </w:rPr>
        <w:t>hetzelfde als “andere ruimten")</w:t>
      </w:r>
      <w:commentRangeEnd w:id="98"/>
      <w:r>
        <w:rPr>
          <w:rStyle w:val="Verwijzingopmerking"/>
        </w:rPr>
        <w:commentReference w:id="98"/>
      </w:r>
      <w:r w:rsidR="1E316390">
        <w:t xml:space="preserve"> </w:t>
      </w:r>
      <w:r w:rsidR="005B393E">
        <w:t xml:space="preserve">en </w:t>
      </w:r>
      <w:r w:rsidR="00DE2FD4">
        <w:t>d</w:t>
      </w:r>
      <w:r w:rsidR="00462203">
        <w:t>at</w:t>
      </w:r>
      <w:r w:rsidR="00DE2FD4">
        <w:t xml:space="preserve"> </w:t>
      </w:r>
      <w:commentRangeStart w:id="99"/>
      <w:r w:rsidR="03DFB7D1">
        <w:t xml:space="preserve">voornamelijk </w:t>
      </w:r>
      <w:commentRangeEnd w:id="99"/>
      <w:r>
        <w:rPr>
          <w:rStyle w:val="Verwijzingopmerking"/>
        </w:rPr>
        <w:commentReference w:id="99"/>
      </w:r>
      <w:r w:rsidR="00F75624" w:rsidRPr="003C0F3E">
        <w:t>vloeibare of gasvormige</w:t>
      </w:r>
      <w:r w:rsidR="005B393E" w:rsidRPr="003C0F3E">
        <w:t xml:space="preserve"> </w:t>
      </w:r>
      <w:r w:rsidR="00DE2FD4" w:rsidRPr="003C0F3E">
        <w:t>bulk</w:t>
      </w:r>
      <w:r w:rsidR="00174790" w:rsidRPr="003C0F3E">
        <w:t>materie</w:t>
      </w:r>
      <w:r w:rsidR="00F75624" w:rsidRPr="003C0F3E">
        <w:t xml:space="preserve"> bevat</w:t>
      </w:r>
    </w:p>
    <w:bookmarkEnd w:id="97"/>
    <w:p w14:paraId="578AFFC5" w14:textId="354E4703" w:rsidR="00AE3A3D" w:rsidRPr="00956F47" w:rsidRDefault="008521F4" w:rsidP="007C602C">
      <w:pPr>
        <w:pStyle w:val="Termen"/>
      </w:pPr>
      <w:r w:rsidRPr="00956F47">
        <w:t xml:space="preserve">3.1 </w:t>
      </w:r>
      <w:r w:rsidR="00137EC5" w:rsidRPr="00956F47">
        <w:t>reëel</w:t>
      </w:r>
      <w:r w:rsidR="002F20BB" w:rsidRPr="00956F47">
        <w:t xml:space="preserve"> object</w:t>
      </w:r>
    </w:p>
    <w:p w14:paraId="50A503D2" w14:textId="77777777" w:rsidR="00462203" w:rsidRDefault="00462203" w:rsidP="00462203">
      <w:pPr>
        <w:spacing w:after="0"/>
      </w:pPr>
    </w:p>
    <w:p w14:paraId="7D0CE273" w14:textId="4A517850" w:rsidR="00D619F2" w:rsidRDefault="0067259F" w:rsidP="008521F4">
      <w:pPr>
        <w:pStyle w:val="Definitie"/>
      </w:pPr>
      <w:r>
        <w:t xml:space="preserve">fysiek </w:t>
      </w:r>
      <w:r w:rsidR="00462203">
        <w:t xml:space="preserve">object </w:t>
      </w:r>
      <w:r w:rsidR="0006357D">
        <w:t>dat tastbaar</w:t>
      </w:r>
      <w:r w:rsidR="000054D7">
        <w:t xml:space="preserve"> en </w:t>
      </w:r>
      <w:r w:rsidR="0006357D">
        <w:t>zichtbaar is</w:t>
      </w:r>
      <w:r w:rsidR="009D76EF">
        <w:t xml:space="preserve"> of kan zijn</w:t>
      </w:r>
      <w:r w:rsidR="0006357D">
        <w:t xml:space="preserve"> in de werkelijkheid</w:t>
      </w:r>
      <w:r w:rsidR="000054D7">
        <w:t xml:space="preserve"> </w:t>
      </w:r>
      <w:r w:rsidR="009D3CAD">
        <w:t>zoals artefacten</w:t>
      </w:r>
      <w:r w:rsidR="00CA2C57">
        <w:t xml:space="preserve"> waaronder </w:t>
      </w:r>
      <w:r w:rsidR="00AB18DA">
        <w:t xml:space="preserve">bruggen, tanks en </w:t>
      </w:r>
      <w:r w:rsidR="00D16D00">
        <w:t>apparaten,</w:t>
      </w:r>
      <w:r w:rsidR="000B7B3B">
        <w:t xml:space="preserve"> en</w:t>
      </w:r>
      <w:r w:rsidR="00E365DF">
        <w:t xml:space="preserve">  </w:t>
      </w:r>
      <w:r w:rsidR="009D3CAD">
        <w:t>natuurlijke objecten</w:t>
      </w:r>
      <w:r w:rsidR="00D16D00">
        <w:t xml:space="preserve"> waaronder terreinen, oevers</w:t>
      </w:r>
      <w:r w:rsidR="00B94B94">
        <w:t>,</w:t>
      </w:r>
      <w:r w:rsidR="00D16D00">
        <w:t xml:space="preserve"> waterbodems, en bomen</w:t>
      </w:r>
    </w:p>
    <w:p w14:paraId="0B5F96E4" w14:textId="463210EE" w:rsidR="00AE3A3D" w:rsidRPr="00956F47" w:rsidRDefault="00E365DF" w:rsidP="007C602C">
      <w:pPr>
        <w:pStyle w:val="Termen"/>
      </w:pPr>
      <w:r>
        <w:t xml:space="preserve">3.2 </w:t>
      </w:r>
      <w:commentRangeStart w:id="100"/>
      <w:r w:rsidR="48637CE6">
        <w:t>hoeveelheid bul</w:t>
      </w:r>
      <w:r w:rsidR="000054D7">
        <w:t>kmateri</w:t>
      </w:r>
      <w:r w:rsidR="499A52F2">
        <w:t>e</w:t>
      </w:r>
      <w:commentRangeEnd w:id="100"/>
      <w:r>
        <w:rPr>
          <w:rStyle w:val="Verwijzingopmerking"/>
        </w:rPr>
        <w:commentReference w:id="100"/>
      </w:r>
    </w:p>
    <w:p w14:paraId="2BE0A13E" w14:textId="77777777" w:rsidR="007C602C" w:rsidRDefault="007C602C" w:rsidP="00462203">
      <w:pPr>
        <w:spacing w:after="0"/>
      </w:pPr>
    </w:p>
    <w:p w14:paraId="61A53659" w14:textId="6D90FEA4" w:rsidR="000054D7" w:rsidRPr="00956F47" w:rsidRDefault="009D3CAD" w:rsidP="002F20BB">
      <w:r w:rsidRPr="009D3CAD">
        <w:t xml:space="preserve">reëel </w:t>
      </w:r>
      <w:r w:rsidR="00A907FD" w:rsidRPr="009D3CAD">
        <w:t>o</w:t>
      </w:r>
      <w:r w:rsidR="004E29A2" w:rsidRPr="009D3CAD">
        <w:t>bject dat bestaat uit een</w:t>
      </w:r>
      <w:r w:rsidR="005F57A5" w:rsidRPr="009D3CAD">
        <w:t xml:space="preserve"> aaneengesloten</w:t>
      </w:r>
      <w:r w:rsidR="004E29A2" w:rsidRPr="009D3CAD">
        <w:t xml:space="preserve"> hoeveelheid </w:t>
      </w:r>
      <w:r w:rsidR="00A907FD" w:rsidRPr="009D3CAD">
        <w:t>niet-vormvaste</w:t>
      </w:r>
      <w:r w:rsidR="00584841" w:rsidRPr="009D3CAD">
        <w:t xml:space="preserve"> </w:t>
      </w:r>
      <w:r w:rsidR="004E29A2" w:rsidRPr="009D3CAD">
        <w:t>materie</w:t>
      </w:r>
      <w:r w:rsidR="004E6825" w:rsidRPr="009D3CAD">
        <w:t>, primair bijeen</w:t>
      </w:r>
      <w:r w:rsidR="00EE7B67" w:rsidRPr="009D3CAD">
        <w:t>gehouden door externe krachten (zwaartekracht, opsluiting)</w:t>
      </w:r>
    </w:p>
    <w:p w14:paraId="3F55A486" w14:textId="3FFD1874" w:rsidR="008521F4" w:rsidRPr="00956F47" w:rsidRDefault="008521F4" w:rsidP="008521F4">
      <w:pPr>
        <w:pStyle w:val="Termen"/>
      </w:pPr>
      <w:r w:rsidRPr="00956F47">
        <w:t>3.3 materie</w:t>
      </w:r>
    </w:p>
    <w:p w14:paraId="2BE1E42B" w14:textId="77777777" w:rsidR="009D3CAD" w:rsidRDefault="009D3CAD" w:rsidP="009D3CAD">
      <w:pPr>
        <w:spacing w:after="0"/>
      </w:pPr>
    </w:p>
    <w:p w14:paraId="5395793A" w14:textId="537A39BD" w:rsidR="008521F4" w:rsidRPr="00956F47" w:rsidRDefault="00E365DF" w:rsidP="008521F4">
      <w:pPr>
        <w:pStyle w:val="Definitie"/>
      </w:pPr>
      <w:r>
        <w:t xml:space="preserve">een </w:t>
      </w:r>
      <w:r w:rsidR="0045322D" w:rsidRPr="00956F47">
        <w:t>zuivere stof, verbinding of</w:t>
      </w:r>
      <w:r>
        <w:t xml:space="preserve"> </w:t>
      </w:r>
      <w:r w:rsidR="0045322D" w:rsidRPr="00956F47">
        <w:t>mengsel</w:t>
      </w:r>
      <w:r>
        <w:t xml:space="preserve"> </w:t>
      </w:r>
      <w:r w:rsidR="00462203">
        <w:t xml:space="preserve">waaruit reële objecten </w:t>
      </w:r>
      <w:r>
        <w:t>uit</w:t>
      </w:r>
      <w:r w:rsidR="00462203">
        <w:t xml:space="preserve"> bestaan</w:t>
      </w:r>
    </w:p>
    <w:p w14:paraId="28588A07" w14:textId="4257F834" w:rsidR="008521F4" w:rsidRPr="00956F47" w:rsidRDefault="008521F4" w:rsidP="008521F4">
      <w:pPr>
        <w:pStyle w:val="Termen"/>
      </w:pPr>
      <w:r w:rsidRPr="00956F47">
        <w:t>3.4 technisch object</w:t>
      </w:r>
    </w:p>
    <w:p w14:paraId="0B27C1C0" w14:textId="77777777" w:rsidR="004F468B" w:rsidRPr="00956F47" w:rsidRDefault="004F468B" w:rsidP="00462203">
      <w:pPr>
        <w:spacing w:after="0"/>
      </w:pPr>
    </w:p>
    <w:p w14:paraId="67B3EDDB" w14:textId="19CDDF7E" w:rsidR="008521F4" w:rsidRPr="00956F47" w:rsidRDefault="00D57186" w:rsidP="008521F4">
      <w:pPr>
        <w:pStyle w:val="Definitie"/>
      </w:pPr>
      <w:r w:rsidRPr="00956F47">
        <w:t>e</w:t>
      </w:r>
      <w:r w:rsidR="009327C8" w:rsidRPr="00956F47">
        <w:t xml:space="preserve">en </w:t>
      </w:r>
      <w:r w:rsidR="0072495A">
        <w:t xml:space="preserve">fysiek </w:t>
      </w:r>
      <w:r w:rsidR="009327C8" w:rsidRPr="00956F47">
        <w:t>object</w:t>
      </w:r>
      <w:r w:rsidRPr="00956F47">
        <w:t xml:space="preserve"> </w:t>
      </w:r>
      <w:r w:rsidR="001C172F" w:rsidRPr="00956F47">
        <w:t xml:space="preserve">waarbij het </w:t>
      </w:r>
      <w:r w:rsidRPr="00956F47">
        <w:t xml:space="preserve">gaat om de </w:t>
      </w:r>
      <w:r w:rsidR="00F61172">
        <w:t>technische eigenschappen</w:t>
      </w:r>
      <w:r w:rsidR="0072495A">
        <w:t xml:space="preserve"> (wat het</w:t>
      </w:r>
      <w:r w:rsidR="0072495A" w:rsidRPr="0072495A">
        <w:rPr>
          <w:i/>
          <w:iCs/>
        </w:rPr>
        <w:t xml:space="preserve"> is</w:t>
      </w:r>
      <w:r w:rsidR="0072495A">
        <w:t>)</w:t>
      </w:r>
      <w:r w:rsidR="00AB53E5">
        <w:t xml:space="preserve"> dat </w:t>
      </w:r>
      <w:r w:rsidR="0067259F">
        <w:t>nul</w:t>
      </w:r>
      <w:r w:rsidR="00AB53E5">
        <w:t xml:space="preserve"> of meerdere functionele objecten implementeert/speelt</w:t>
      </w:r>
    </w:p>
    <w:p w14:paraId="7CB8D70D" w14:textId="3BE8AD64" w:rsidR="008521F4" w:rsidRPr="00956F47" w:rsidRDefault="008521F4" w:rsidP="008521F4">
      <w:pPr>
        <w:pStyle w:val="Termen"/>
      </w:pPr>
      <w:r w:rsidRPr="00956F47">
        <w:t>3.5 functioneel object</w:t>
      </w:r>
    </w:p>
    <w:p w14:paraId="2ECCBB8C" w14:textId="77777777" w:rsidR="004F468B" w:rsidRPr="00956F47" w:rsidRDefault="004F468B" w:rsidP="00300F77">
      <w:pPr>
        <w:spacing w:after="0"/>
      </w:pPr>
    </w:p>
    <w:p w14:paraId="5A1F0E86" w14:textId="4AB4B5BA" w:rsidR="008521F4" w:rsidRPr="00956F47" w:rsidRDefault="00D57186" w:rsidP="008521F4">
      <w:pPr>
        <w:pStyle w:val="Definitie"/>
      </w:pPr>
      <w:commentRangeStart w:id="101"/>
      <w:r w:rsidRPr="00956F47">
        <w:t>e</w:t>
      </w:r>
      <w:r w:rsidR="00A47586" w:rsidRPr="00956F47">
        <w:t xml:space="preserve">en </w:t>
      </w:r>
      <w:r w:rsidR="0072495A">
        <w:t xml:space="preserve">fysiek </w:t>
      </w:r>
      <w:r w:rsidR="00A47586" w:rsidRPr="00956F47">
        <w:t>object</w:t>
      </w:r>
      <w:commentRangeEnd w:id="101"/>
      <w:r>
        <w:rPr>
          <w:rStyle w:val="Verwijzingopmerking"/>
        </w:rPr>
        <w:commentReference w:id="101"/>
      </w:r>
      <w:r w:rsidR="00D37C55" w:rsidRPr="00956F47">
        <w:t xml:space="preserve"> waarbij </w:t>
      </w:r>
      <w:r w:rsidR="00C24F22" w:rsidRPr="00956F47">
        <w:t xml:space="preserve">het gaat om het externe gedrag </w:t>
      </w:r>
      <w:r w:rsidR="00937922" w:rsidRPr="00956F47">
        <w:t>(</w:t>
      </w:r>
      <w:r w:rsidR="0072495A">
        <w:t>functie</w:t>
      </w:r>
      <w:r w:rsidR="00937922" w:rsidRPr="00956F47">
        <w:t xml:space="preserve">) </w:t>
      </w:r>
      <w:r w:rsidR="00C24F22" w:rsidRPr="00956F47">
        <w:t>van het object</w:t>
      </w:r>
      <w:r w:rsidR="00937922" w:rsidRPr="00956F47">
        <w:t xml:space="preserve"> waarbij de </w:t>
      </w:r>
      <w:r w:rsidR="0072495A">
        <w:t>uitvoer</w:t>
      </w:r>
      <w:r w:rsidR="00937922" w:rsidRPr="00956F47">
        <w:t xml:space="preserve"> bijdraagt aan doelstellingen van belanghebbenden</w:t>
      </w:r>
      <w:r w:rsidR="0072495A">
        <w:t xml:space="preserve"> (wat het </w:t>
      </w:r>
      <w:r w:rsidR="0072495A" w:rsidRPr="0072495A">
        <w:rPr>
          <w:i/>
          <w:iCs/>
        </w:rPr>
        <w:t>doet</w:t>
      </w:r>
      <w:r w:rsidR="0072495A">
        <w:t>)</w:t>
      </w:r>
      <w:r w:rsidR="0067259F">
        <w:t xml:space="preserve"> geïmplementeerd/gespeeld door een technisch object</w:t>
      </w:r>
    </w:p>
    <w:p w14:paraId="747D0DCF" w14:textId="24332FD5" w:rsidR="008521F4" w:rsidRPr="00956F47" w:rsidRDefault="008521F4" w:rsidP="008521F4">
      <w:pPr>
        <w:pStyle w:val="Termen"/>
      </w:pPr>
      <w:r w:rsidRPr="00956F47">
        <w:t xml:space="preserve">3.6 </w:t>
      </w:r>
      <w:r w:rsidR="00EB01DD" w:rsidRPr="00956F47">
        <w:t>ge</w:t>
      </w:r>
      <w:r w:rsidR="00937922" w:rsidRPr="00956F47">
        <w:t>realiseerd</w:t>
      </w:r>
      <w:r w:rsidRPr="00956F47">
        <w:t xml:space="preserve"> object</w:t>
      </w:r>
    </w:p>
    <w:p w14:paraId="617EAC53" w14:textId="77777777" w:rsidR="0072495A" w:rsidRDefault="0072495A" w:rsidP="0072495A">
      <w:pPr>
        <w:spacing w:after="0"/>
      </w:pPr>
    </w:p>
    <w:p w14:paraId="7C87A3F3" w14:textId="42117EBD" w:rsidR="008521F4" w:rsidRPr="00956F47" w:rsidRDefault="00A47586" w:rsidP="008521F4">
      <w:pPr>
        <w:pStyle w:val="Definitie"/>
      </w:pPr>
      <w:r w:rsidRPr="00956F47">
        <w:t xml:space="preserve">een </w:t>
      </w:r>
      <w:r w:rsidR="009D76EF">
        <w:t xml:space="preserve">fysiek </w:t>
      </w:r>
      <w:r w:rsidRPr="00956F47">
        <w:t>object</w:t>
      </w:r>
      <w:r w:rsidR="009D76EF">
        <w:t xml:space="preserve"> </w:t>
      </w:r>
      <w:commentRangeStart w:id="102"/>
      <w:r w:rsidR="0072495A">
        <w:t>dat bestaat</w:t>
      </w:r>
      <w:r w:rsidR="009D76EF">
        <w:t xml:space="preserve"> of heeft bestaan</w:t>
      </w:r>
      <w:r w:rsidR="78C68A7A">
        <w:t xml:space="preserve"> of kan bestaan in de fysieke werkelijkheid</w:t>
      </w:r>
      <w:commentRangeEnd w:id="102"/>
      <w:r>
        <w:rPr>
          <w:rStyle w:val="Verwijzingopmerking"/>
        </w:rPr>
        <w:commentReference w:id="102"/>
      </w:r>
    </w:p>
    <w:p w14:paraId="7AA994E3" w14:textId="0A249A83" w:rsidR="008521F4" w:rsidRPr="00956F47" w:rsidRDefault="008521F4" w:rsidP="008521F4">
      <w:pPr>
        <w:pStyle w:val="Termen"/>
      </w:pPr>
      <w:r w:rsidRPr="00956F47">
        <w:t xml:space="preserve">3.7 </w:t>
      </w:r>
      <w:r w:rsidR="00BA2B5C" w:rsidRPr="00956F47">
        <w:t>gepland</w:t>
      </w:r>
      <w:r w:rsidRPr="00956F47">
        <w:t xml:space="preserve"> object</w:t>
      </w:r>
    </w:p>
    <w:p w14:paraId="4F7A394A" w14:textId="77777777" w:rsidR="00847566" w:rsidRPr="00956F47" w:rsidRDefault="00847566" w:rsidP="0072495A">
      <w:pPr>
        <w:spacing w:after="0"/>
      </w:pPr>
    </w:p>
    <w:p w14:paraId="6C97B953" w14:textId="2FDB91E9" w:rsidR="0035331F" w:rsidRPr="00956F47" w:rsidRDefault="00A47586" w:rsidP="008521F4">
      <w:pPr>
        <w:pStyle w:val="Definitie"/>
      </w:pPr>
      <w:bookmarkStart w:id="103" w:name="_Hlk56084823"/>
      <w:r w:rsidRPr="00956F47">
        <w:t xml:space="preserve">een </w:t>
      </w:r>
      <w:r w:rsidR="009D76EF">
        <w:t xml:space="preserve">fysiek </w:t>
      </w:r>
      <w:r w:rsidRPr="00956F47">
        <w:t>object</w:t>
      </w:r>
      <w:r w:rsidR="0072495A">
        <w:t xml:space="preserve"> dat nog niet bestaat</w:t>
      </w:r>
      <w:r w:rsidR="009D76EF">
        <w:t xml:space="preserve"> of nog niet bestaat in de gewenste vorm</w:t>
      </w:r>
      <w:r w:rsidR="44670E3C">
        <w:t xml:space="preserve">, </w:t>
      </w:r>
      <w:commentRangeStart w:id="104"/>
      <w:r w:rsidR="44670E3C">
        <w:t>maar alleen in de conceptuele/mentale werkelijkheid voorkomt.</w:t>
      </w:r>
      <w:commentRangeEnd w:id="104"/>
      <w:r>
        <w:rPr>
          <w:rStyle w:val="Verwijzingopmerking"/>
        </w:rPr>
        <w:commentReference w:id="104"/>
      </w:r>
    </w:p>
    <w:bookmarkEnd w:id="103"/>
    <w:p w14:paraId="1A6EE803" w14:textId="77777777" w:rsidR="0053142F" w:rsidRPr="00956F47" w:rsidRDefault="0053142F" w:rsidP="00EC56E2">
      <w:pPr>
        <w:pStyle w:val="TermNum"/>
        <w:rPr>
          <w:highlight w:val="yellow"/>
        </w:rPr>
      </w:pPr>
    </w:p>
    <w:p w14:paraId="16DC18E1" w14:textId="77777777" w:rsidR="00A4299E" w:rsidRPr="00956F47" w:rsidRDefault="00A4299E" w:rsidP="00A4299E">
      <w:pPr>
        <w:pStyle w:val="Kop1"/>
      </w:pPr>
      <w:bookmarkStart w:id="105" w:name="_Toc422031434"/>
      <w:bookmarkStart w:id="106" w:name="_Toc34532692"/>
      <w:bookmarkStart w:id="107" w:name="_Toc52359061"/>
      <w:bookmarkStart w:id="108" w:name="_Toc52375115"/>
      <w:bookmarkStart w:id="109" w:name="_Toc57887201"/>
      <w:bookmarkStart w:id="110" w:name="_Toc422031418"/>
      <w:r w:rsidRPr="00956F47">
        <w:t>Symbolen en afkortingen</w:t>
      </w:r>
      <w:bookmarkEnd w:id="105"/>
      <w:bookmarkEnd w:id="106"/>
      <w:bookmarkEnd w:id="107"/>
      <w:bookmarkEnd w:id="108"/>
      <w:bookmarkEnd w:id="109"/>
    </w:p>
    <w:p w14:paraId="16DC18E2" w14:textId="77777777" w:rsidR="004B518F" w:rsidRPr="00956F47" w:rsidRDefault="004B518F" w:rsidP="004B518F">
      <w:pPr>
        <w:pStyle w:val="Kop2"/>
      </w:pPr>
      <w:bookmarkStart w:id="111" w:name="_Toc57887202"/>
      <w:r w:rsidRPr="00956F47">
        <w:t>Symbolen</w:t>
      </w:r>
      <w:bookmarkEnd w:id="111"/>
    </w:p>
    <w:p w14:paraId="16DC18E3" w14:textId="77777777" w:rsidR="0089074C" w:rsidRPr="00956F47" w:rsidRDefault="004B518F" w:rsidP="004B518F">
      <w:pPr>
        <w:pStyle w:val="Kop2"/>
      </w:pPr>
      <w:bookmarkStart w:id="112" w:name="_Toc57887203"/>
      <w:r w:rsidRPr="00956F47">
        <w:t>Afkortingen</w:t>
      </w:r>
      <w:bookmarkEnd w:id="112"/>
    </w:p>
    <w:tbl>
      <w:tblPr>
        <w:tblW w:w="9841" w:type="dxa"/>
        <w:jc w:val="center"/>
        <w:tblLayout w:type="fixed"/>
        <w:tblCellMar>
          <w:left w:w="0" w:type="dxa"/>
          <w:right w:w="70" w:type="dxa"/>
        </w:tblCellMar>
        <w:tblLook w:val="0000" w:firstRow="0" w:lastRow="0" w:firstColumn="0" w:lastColumn="0" w:noHBand="0" w:noVBand="0"/>
      </w:tblPr>
      <w:tblGrid>
        <w:gridCol w:w="993"/>
        <w:gridCol w:w="8848"/>
      </w:tblGrid>
      <w:tr w:rsidR="00E4426B" w:rsidRPr="00956F47" w14:paraId="58EFFEAB" w14:textId="77777777" w:rsidTr="00BD37BC">
        <w:trPr>
          <w:trHeight w:val="229"/>
          <w:tblHeader/>
          <w:jc w:val="center"/>
        </w:trPr>
        <w:tc>
          <w:tcPr>
            <w:tcW w:w="993" w:type="dxa"/>
            <w:vAlign w:val="center"/>
          </w:tcPr>
          <w:p w14:paraId="2D44D121" w14:textId="5AF2CAFB" w:rsidR="00E4426B" w:rsidRPr="00956F47" w:rsidRDefault="00E4426B" w:rsidP="002E5F70">
            <w:pPr>
              <w:ind w:left="102"/>
            </w:pPr>
            <w:r w:rsidRPr="00956F47">
              <w:t>ALIM</w:t>
            </w:r>
          </w:p>
        </w:tc>
        <w:tc>
          <w:tcPr>
            <w:tcW w:w="8848" w:type="dxa"/>
            <w:vAlign w:val="center"/>
          </w:tcPr>
          <w:p w14:paraId="44179D07" w14:textId="7107FA56" w:rsidR="00E4426B" w:rsidRPr="00956F47" w:rsidRDefault="004A5C24" w:rsidP="002E5F70">
            <w:pPr>
              <w:ind w:left="102"/>
            </w:pPr>
            <w:r>
              <w:t>A</w:t>
            </w:r>
            <w:r w:rsidR="00E4426B" w:rsidRPr="00956F47">
              <w:t xml:space="preserve">sset </w:t>
            </w:r>
            <w:r>
              <w:t>L</w:t>
            </w:r>
            <w:r w:rsidR="00E4426B" w:rsidRPr="00956F47">
              <w:t xml:space="preserve">evenscyclus </w:t>
            </w:r>
            <w:r>
              <w:t>I</w:t>
            </w:r>
            <w:r w:rsidR="00E4426B" w:rsidRPr="00956F47">
              <w:t xml:space="preserve">nformatie </w:t>
            </w:r>
            <w:r>
              <w:t>Modellering</w:t>
            </w:r>
          </w:p>
        </w:tc>
      </w:tr>
      <w:tr w:rsidR="00615987" w:rsidRPr="00956F47" w14:paraId="16DC18E6" w14:textId="77777777" w:rsidTr="00BD37BC">
        <w:trPr>
          <w:trHeight w:val="229"/>
          <w:tblHeader/>
          <w:jc w:val="center"/>
        </w:trPr>
        <w:tc>
          <w:tcPr>
            <w:tcW w:w="993" w:type="dxa"/>
            <w:vAlign w:val="center"/>
          </w:tcPr>
          <w:p w14:paraId="16DC18E4" w14:textId="77777777" w:rsidR="00615987" w:rsidRPr="00956F47" w:rsidRDefault="00615987" w:rsidP="002E5F70">
            <w:pPr>
              <w:ind w:left="102"/>
            </w:pPr>
            <w:r w:rsidRPr="00956F47">
              <w:t>bSI</w:t>
            </w:r>
          </w:p>
        </w:tc>
        <w:tc>
          <w:tcPr>
            <w:tcW w:w="8848" w:type="dxa"/>
            <w:vAlign w:val="center"/>
          </w:tcPr>
          <w:p w14:paraId="16DC18E5" w14:textId="7E1DCB35" w:rsidR="00615987" w:rsidRPr="00956F47" w:rsidRDefault="007111D2" w:rsidP="002E5F70">
            <w:pPr>
              <w:ind w:left="102"/>
            </w:pPr>
            <w:r w:rsidRPr="00956F47">
              <w:t>b</w:t>
            </w:r>
            <w:r w:rsidR="00615987" w:rsidRPr="00956F47">
              <w:t>uilding</w:t>
            </w:r>
            <w:r w:rsidRPr="00956F47">
              <w:t>S</w:t>
            </w:r>
            <w:r w:rsidR="007D1128" w:rsidRPr="00956F47">
              <w:t xml:space="preserve">mart </w:t>
            </w:r>
            <w:r w:rsidRPr="00956F47">
              <w:t>I</w:t>
            </w:r>
            <w:r w:rsidR="007D1128" w:rsidRPr="00956F47">
              <w:t>nternational</w:t>
            </w:r>
          </w:p>
        </w:tc>
      </w:tr>
      <w:tr w:rsidR="00DF4BD1" w:rsidRPr="00956F47" w14:paraId="16DC18E9" w14:textId="77777777" w:rsidTr="00BD37BC">
        <w:trPr>
          <w:trHeight w:val="229"/>
          <w:tblHeader/>
          <w:jc w:val="center"/>
        </w:trPr>
        <w:tc>
          <w:tcPr>
            <w:tcW w:w="993" w:type="dxa"/>
            <w:vAlign w:val="center"/>
          </w:tcPr>
          <w:p w14:paraId="16DC18E7" w14:textId="77777777" w:rsidR="00DF4BD1" w:rsidRPr="00956F47" w:rsidRDefault="00DF4BD1" w:rsidP="002E5F70">
            <w:pPr>
              <w:ind w:left="102"/>
            </w:pPr>
            <w:r w:rsidRPr="00956F47">
              <w:t>BREP</w:t>
            </w:r>
          </w:p>
        </w:tc>
        <w:tc>
          <w:tcPr>
            <w:tcW w:w="8848" w:type="dxa"/>
            <w:vAlign w:val="center"/>
          </w:tcPr>
          <w:p w14:paraId="16DC18E8" w14:textId="0C413192" w:rsidR="00DF4BD1" w:rsidRPr="00956F47" w:rsidRDefault="004A5C24" w:rsidP="002E5F70">
            <w:pPr>
              <w:ind w:left="102"/>
            </w:pPr>
            <w:proofErr w:type="spellStart"/>
            <w:r>
              <w:t>B</w:t>
            </w:r>
            <w:r w:rsidR="00DF4BD1" w:rsidRPr="00956F47">
              <w:t>oundary</w:t>
            </w:r>
            <w:proofErr w:type="spellEnd"/>
            <w:r w:rsidR="00DF4BD1" w:rsidRPr="00956F47">
              <w:t xml:space="preserve"> </w:t>
            </w:r>
            <w:proofErr w:type="spellStart"/>
            <w:r>
              <w:t>REP</w:t>
            </w:r>
            <w:r w:rsidR="00DF4BD1" w:rsidRPr="00956F47">
              <w:t>resentation</w:t>
            </w:r>
            <w:proofErr w:type="spellEnd"/>
          </w:p>
        </w:tc>
      </w:tr>
      <w:tr w:rsidR="005C3EF5" w:rsidRPr="00956F47" w14:paraId="04C6FFA4" w14:textId="77777777" w:rsidTr="00BD37BC">
        <w:trPr>
          <w:trHeight w:val="229"/>
          <w:tblHeader/>
          <w:jc w:val="center"/>
        </w:trPr>
        <w:tc>
          <w:tcPr>
            <w:tcW w:w="993" w:type="dxa"/>
            <w:vAlign w:val="center"/>
          </w:tcPr>
          <w:p w14:paraId="1B3FB5FF" w14:textId="4E9BEDAE" w:rsidR="005C3EF5" w:rsidRPr="00956F47" w:rsidRDefault="005C3EF5" w:rsidP="002E5F70">
            <w:pPr>
              <w:ind w:left="102"/>
            </w:pPr>
            <w:r w:rsidRPr="00956F47">
              <w:t>CSG</w:t>
            </w:r>
          </w:p>
        </w:tc>
        <w:tc>
          <w:tcPr>
            <w:tcW w:w="8848" w:type="dxa"/>
            <w:vAlign w:val="center"/>
          </w:tcPr>
          <w:p w14:paraId="7635B0A7" w14:textId="1A96FFDB" w:rsidR="005C3EF5" w:rsidRPr="00956F47" w:rsidRDefault="004A5C24" w:rsidP="002E5F70">
            <w:pPr>
              <w:ind w:left="102"/>
            </w:pPr>
            <w:proofErr w:type="spellStart"/>
            <w:r>
              <w:t>C</w:t>
            </w:r>
            <w:r w:rsidR="005C3EF5" w:rsidRPr="00956F47">
              <w:t>onstructive</w:t>
            </w:r>
            <w:proofErr w:type="spellEnd"/>
            <w:r w:rsidR="005C3EF5" w:rsidRPr="00956F47">
              <w:t xml:space="preserve"> </w:t>
            </w:r>
            <w:r>
              <w:t>S</w:t>
            </w:r>
            <w:r w:rsidR="005C3EF5" w:rsidRPr="00956F47">
              <w:t xml:space="preserve">olid </w:t>
            </w:r>
            <w:proofErr w:type="spellStart"/>
            <w:r>
              <w:t>G</w:t>
            </w:r>
            <w:r w:rsidR="005C3EF5" w:rsidRPr="00956F47">
              <w:t>eometry</w:t>
            </w:r>
            <w:proofErr w:type="spellEnd"/>
          </w:p>
        </w:tc>
      </w:tr>
      <w:tr w:rsidR="00EE571E" w:rsidRPr="00956F47" w14:paraId="16DC18EC" w14:textId="77777777" w:rsidTr="00BD37BC">
        <w:trPr>
          <w:trHeight w:val="229"/>
          <w:tblHeader/>
          <w:jc w:val="center"/>
        </w:trPr>
        <w:tc>
          <w:tcPr>
            <w:tcW w:w="993" w:type="dxa"/>
            <w:vAlign w:val="center"/>
          </w:tcPr>
          <w:p w14:paraId="16DC18EA" w14:textId="288E4E1C" w:rsidR="00EE571E" w:rsidRPr="00956F47" w:rsidRDefault="009869DF" w:rsidP="002E5F70">
            <w:pPr>
              <w:ind w:left="102"/>
            </w:pPr>
            <w:r w:rsidRPr="00956F47">
              <w:t>DIS</w:t>
            </w:r>
            <w:r w:rsidR="006D2A9C" w:rsidRPr="00956F47">
              <w:t xml:space="preserve"> </w:t>
            </w:r>
            <w:proofErr w:type="spellStart"/>
            <w:r w:rsidR="006D2A9C" w:rsidRPr="00956F47">
              <w:t>Geo</w:t>
            </w:r>
            <w:proofErr w:type="spellEnd"/>
          </w:p>
        </w:tc>
        <w:tc>
          <w:tcPr>
            <w:tcW w:w="8848" w:type="dxa"/>
            <w:vAlign w:val="center"/>
          </w:tcPr>
          <w:p w14:paraId="16DC18EB" w14:textId="1C72CAC4" w:rsidR="00EE571E" w:rsidRPr="00956F47" w:rsidRDefault="004A5C24" w:rsidP="002E5F70">
            <w:pPr>
              <w:ind w:left="102"/>
            </w:pPr>
            <w:r>
              <w:t>D</w:t>
            </w:r>
            <w:r w:rsidR="009869DF" w:rsidRPr="00956F47">
              <w:t xml:space="preserve">oorontwikkeling </w:t>
            </w:r>
            <w:r>
              <w:t>I</w:t>
            </w:r>
            <w:r w:rsidR="009869DF" w:rsidRPr="00956F47">
              <w:t xml:space="preserve">n </w:t>
            </w:r>
            <w:r>
              <w:t>S</w:t>
            </w:r>
            <w:r w:rsidR="009869DF" w:rsidRPr="00956F47">
              <w:t>am</w:t>
            </w:r>
            <w:r w:rsidR="00DC1BE1" w:rsidRPr="00956F47">
              <w:t>en</w:t>
            </w:r>
            <w:r w:rsidR="009869DF" w:rsidRPr="00956F47">
              <w:t>hang</w:t>
            </w:r>
            <w:r w:rsidR="004839CC" w:rsidRPr="00956F47">
              <w:t xml:space="preserve"> van de </w:t>
            </w:r>
            <w:proofErr w:type="spellStart"/>
            <w:r>
              <w:t>G</w:t>
            </w:r>
            <w:r w:rsidR="004839CC" w:rsidRPr="00956F47">
              <w:t>eo</w:t>
            </w:r>
            <w:proofErr w:type="spellEnd"/>
            <w:r w:rsidR="004839CC" w:rsidRPr="00956F47">
              <w:t>-basisregistraties</w:t>
            </w:r>
            <w:r w:rsidR="009869DF" w:rsidRPr="00956F47">
              <w:t xml:space="preserve"> </w:t>
            </w:r>
            <w:r w:rsidR="004E29A2" w:rsidRPr="00956F47">
              <w:t>[</w:t>
            </w:r>
            <w:r w:rsidR="00E20E3C" w:rsidRPr="00956F47">
              <w:t>BZK</w:t>
            </w:r>
            <w:r w:rsidR="00DC1BE1" w:rsidRPr="00956F47">
              <w:t>]</w:t>
            </w:r>
          </w:p>
        </w:tc>
      </w:tr>
      <w:tr w:rsidR="00326FF2" w:rsidRPr="00956F47" w14:paraId="30AD5E50" w14:textId="77777777" w:rsidTr="00BD37BC">
        <w:trPr>
          <w:trHeight w:val="229"/>
          <w:tblHeader/>
          <w:jc w:val="center"/>
        </w:trPr>
        <w:tc>
          <w:tcPr>
            <w:tcW w:w="993" w:type="dxa"/>
            <w:vAlign w:val="center"/>
          </w:tcPr>
          <w:p w14:paraId="3998C41B" w14:textId="13BB66F2" w:rsidR="00326FF2" w:rsidRPr="00956F47" w:rsidRDefault="00326FF2" w:rsidP="002E5F70">
            <w:pPr>
              <w:ind w:left="102"/>
            </w:pPr>
            <w:r>
              <w:t>DMS</w:t>
            </w:r>
          </w:p>
        </w:tc>
        <w:tc>
          <w:tcPr>
            <w:tcW w:w="8848" w:type="dxa"/>
            <w:vAlign w:val="center"/>
          </w:tcPr>
          <w:p w14:paraId="34A81EAB" w14:textId="69BFD9F2" w:rsidR="00326FF2" w:rsidRDefault="00326FF2" w:rsidP="002E5F70">
            <w:pPr>
              <w:ind w:left="102"/>
            </w:pPr>
            <w:r>
              <w:t>Document Management Systemen</w:t>
            </w:r>
          </w:p>
        </w:tc>
      </w:tr>
      <w:tr w:rsidR="00357068" w:rsidRPr="00956F47" w14:paraId="16DC18F2" w14:textId="77777777" w:rsidTr="00BD37BC">
        <w:trPr>
          <w:trHeight w:val="229"/>
          <w:tblHeader/>
          <w:jc w:val="center"/>
        </w:trPr>
        <w:tc>
          <w:tcPr>
            <w:tcW w:w="993" w:type="dxa"/>
            <w:vAlign w:val="center"/>
          </w:tcPr>
          <w:p w14:paraId="16DC18F0" w14:textId="77777777" w:rsidR="00357068" w:rsidRPr="00956F47" w:rsidRDefault="002A1225" w:rsidP="002E5F70">
            <w:pPr>
              <w:ind w:left="102"/>
              <w:rPr>
                <w:i/>
              </w:rPr>
            </w:pPr>
            <w:r w:rsidRPr="00956F47">
              <w:t>IFC</w:t>
            </w:r>
          </w:p>
        </w:tc>
        <w:tc>
          <w:tcPr>
            <w:tcW w:w="8848" w:type="dxa"/>
            <w:vAlign w:val="center"/>
          </w:tcPr>
          <w:p w14:paraId="16DC18F1" w14:textId="2C9FF1CD" w:rsidR="00CB1B37" w:rsidRPr="00956F47" w:rsidRDefault="004A5C24" w:rsidP="002E5F70">
            <w:pPr>
              <w:ind w:left="102"/>
            </w:pPr>
            <w:proofErr w:type="spellStart"/>
            <w:r>
              <w:t>I</w:t>
            </w:r>
            <w:r w:rsidR="002A1225" w:rsidRPr="00956F47">
              <w:t>ndustry</w:t>
            </w:r>
            <w:proofErr w:type="spellEnd"/>
            <w:r w:rsidR="002A1225" w:rsidRPr="00956F47">
              <w:t xml:space="preserve"> </w:t>
            </w:r>
            <w:r>
              <w:t>F</w:t>
            </w:r>
            <w:r w:rsidR="002A1225" w:rsidRPr="00956F47">
              <w:t xml:space="preserve">oundation </w:t>
            </w:r>
            <w:r>
              <w:t>C</w:t>
            </w:r>
            <w:r w:rsidR="002A1225" w:rsidRPr="00956F47">
              <w:t>lasses</w:t>
            </w:r>
            <w:r w:rsidR="00615987" w:rsidRPr="00956F47">
              <w:t xml:space="preserve"> </w:t>
            </w:r>
            <w:r w:rsidR="005C3EF5" w:rsidRPr="00956F47">
              <w:t>[</w:t>
            </w:r>
            <w:r w:rsidR="00615987" w:rsidRPr="00956F47">
              <w:t>b</w:t>
            </w:r>
            <w:r w:rsidR="00FC68E2" w:rsidRPr="00956F47">
              <w:t>SI</w:t>
            </w:r>
            <w:r w:rsidR="00615987" w:rsidRPr="00956F47">
              <w:t>]</w:t>
            </w:r>
          </w:p>
        </w:tc>
      </w:tr>
      <w:tr w:rsidR="000F44EF" w:rsidRPr="00956F47" w14:paraId="72DC8D66" w14:textId="77777777" w:rsidTr="00BD37BC">
        <w:trPr>
          <w:trHeight w:val="229"/>
          <w:tblHeader/>
          <w:jc w:val="center"/>
        </w:trPr>
        <w:tc>
          <w:tcPr>
            <w:tcW w:w="993" w:type="dxa"/>
            <w:vAlign w:val="center"/>
          </w:tcPr>
          <w:p w14:paraId="047B2826" w14:textId="05C2EEAA" w:rsidR="000F44EF" w:rsidRPr="00956F47" w:rsidRDefault="000F44EF" w:rsidP="002E5F70">
            <w:pPr>
              <w:ind w:left="102"/>
            </w:pPr>
            <w:r w:rsidRPr="00956F47">
              <w:t>GEO</w:t>
            </w:r>
          </w:p>
        </w:tc>
        <w:tc>
          <w:tcPr>
            <w:tcW w:w="8848" w:type="dxa"/>
            <w:vAlign w:val="center"/>
          </w:tcPr>
          <w:p w14:paraId="03BFDF0C" w14:textId="4CC4331E" w:rsidR="000F44EF" w:rsidRPr="00956F47" w:rsidRDefault="004A5C24" w:rsidP="002E5F70">
            <w:pPr>
              <w:ind w:left="102"/>
            </w:pPr>
            <w:proofErr w:type="spellStart"/>
            <w:r>
              <w:t>GEO</w:t>
            </w:r>
            <w:r w:rsidR="00022EE2" w:rsidRPr="00956F47">
              <w:t>grafisch</w:t>
            </w:r>
            <w:proofErr w:type="spellEnd"/>
          </w:p>
        </w:tc>
      </w:tr>
      <w:tr w:rsidR="000F44EF" w:rsidRPr="00956F47" w14:paraId="4AA96722" w14:textId="77777777" w:rsidTr="00BD37BC">
        <w:trPr>
          <w:trHeight w:val="229"/>
          <w:tblHeader/>
          <w:jc w:val="center"/>
        </w:trPr>
        <w:tc>
          <w:tcPr>
            <w:tcW w:w="993" w:type="dxa"/>
            <w:vAlign w:val="center"/>
          </w:tcPr>
          <w:p w14:paraId="0A20063F" w14:textId="10BEC08D" w:rsidR="000F44EF" w:rsidRPr="00956F47" w:rsidRDefault="00022EE2" w:rsidP="002E5F70">
            <w:pPr>
              <w:ind w:left="102"/>
            </w:pPr>
            <w:r w:rsidRPr="00956F47">
              <w:t>GIS</w:t>
            </w:r>
          </w:p>
        </w:tc>
        <w:tc>
          <w:tcPr>
            <w:tcW w:w="8848" w:type="dxa"/>
            <w:vAlign w:val="center"/>
          </w:tcPr>
          <w:p w14:paraId="099C4255" w14:textId="3B1368D0" w:rsidR="000F44EF" w:rsidRPr="00956F47" w:rsidRDefault="004A5C24" w:rsidP="002E5F70">
            <w:pPr>
              <w:ind w:left="102"/>
            </w:pPr>
            <w:r>
              <w:t>G</w:t>
            </w:r>
            <w:r w:rsidR="00022EE2" w:rsidRPr="00956F47">
              <w:t xml:space="preserve">eografische </w:t>
            </w:r>
            <w:r>
              <w:t>I</w:t>
            </w:r>
            <w:r w:rsidR="00022EE2" w:rsidRPr="00956F47">
              <w:t>nformatie</w:t>
            </w:r>
            <w:r w:rsidR="00D75685">
              <w:t xml:space="preserve"> </w:t>
            </w:r>
            <w:r>
              <w:t>S</w:t>
            </w:r>
            <w:r w:rsidR="00022EE2" w:rsidRPr="00956F47">
              <w:t>yste</w:t>
            </w:r>
            <w:r w:rsidR="00D75685">
              <w:t>men</w:t>
            </w:r>
          </w:p>
        </w:tc>
      </w:tr>
      <w:tr w:rsidR="000E056C" w:rsidRPr="00956F47" w14:paraId="16DC18F5" w14:textId="77777777" w:rsidTr="00BD37BC">
        <w:trPr>
          <w:trHeight w:val="229"/>
          <w:tblHeader/>
          <w:jc w:val="center"/>
        </w:trPr>
        <w:tc>
          <w:tcPr>
            <w:tcW w:w="993" w:type="dxa"/>
            <w:vAlign w:val="center"/>
          </w:tcPr>
          <w:p w14:paraId="16DC18F3" w14:textId="77777777" w:rsidR="000E056C" w:rsidRPr="00956F47" w:rsidRDefault="000E056C" w:rsidP="002E5F70">
            <w:pPr>
              <w:ind w:left="102"/>
            </w:pPr>
            <w:r w:rsidRPr="00956F47">
              <w:t>OGC</w:t>
            </w:r>
          </w:p>
        </w:tc>
        <w:tc>
          <w:tcPr>
            <w:tcW w:w="8848" w:type="dxa"/>
            <w:vAlign w:val="center"/>
          </w:tcPr>
          <w:p w14:paraId="16DC18F4" w14:textId="20A5FFB4" w:rsidR="000E056C" w:rsidRPr="00956F47" w:rsidRDefault="00603E44" w:rsidP="002E5F70">
            <w:pPr>
              <w:ind w:left="102"/>
            </w:pPr>
            <w:r>
              <w:t>O</w:t>
            </w:r>
            <w:r w:rsidR="000E056C" w:rsidRPr="00956F47">
              <w:t xml:space="preserve">pen </w:t>
            </w:r>
            <w:proofErr w:type="spellStart"/>
            <w:r>
              <w:t>G</w:t>
            </w:r>
            <w:r w:rsidR="000E056C" w:rsidRPr="00956F47">
              <w:t>eospatial</w:t>
            </w:r>
            <w:proofErr w:type="spellEnd"/>
            <w:r w:rsidR="000E056C" w:rsidRPr="00956F47">
              <w:t xml:space="preserve"> </w:t>
            </w:r>
            <w:r>
              <w:t>C</w:t>
            </w:r>
            <w:r w:rsidR="000E056C" w:rsidRPr="00956F47">
              <w:t>onsortium</w:t>
            </w:r>
          </w:p>
        </w:tc>
      </w:tr>
      <w:tr w:rsidR="00CB1B37" w:rsidRPr="00C23CA8" w14:paraId="16DC18F8" w14:textId="77777777" w:rsidTr="00BD37BC">
        <w:trPr>
          <w:trHeight w:val="229"/>
          <w:tblHeader/>
          <w:jc w:val="center"/>
        </w:trPr>
        <w:tc>
          <w:tcPr>
            <w:tcW w:w="993" w:type="dxa"/>
            <w:vAlign w:val="center"/>
          </w:tcPr>
          <w:p w14:paraId="16DC18F6" w14:textId="77777777" w:rsidR="00CB1B37" w:rsidRPr="00956F47" w:rsidRDefault="00CB1B37" w:rsidP="002E5F70">
            <w:pPr>
              <w:ind w:left="102"/>
            </w:pPr>
            <w:r w:rsidRPr="00956F47">
              <w:t>OTL</w:t>
            </w:r>
          </w:p>
        </w:tc>
        <w:tc>
          <w:tcPr>
            <w:tcW w:w="8848" w:type="dxa"/>
            <w:vAlign w:val="center"/>
          </w:tcPr>
          <w:p w14:paraId="16DC18F7" w14:textId="35EED115" w:rsidR="00CB1B37" w:rsidRPr="00B80850" w:rsidRDefault="00603E44" w:rsidP="002E5F70">
            <w:pPr>
              <w:ind w:left="102"/>
              <w:rPr>
                <w:lang w:val="en-US"/>
              </w:rPr>
            </w:pPr>
            <w:r>
              <w:rPr>
                <w:lang w:val="en-US"/>
              </w:rPr>
              <w:t>O</w:t>
            </w:r>
            <w:r w:rsidR="00CB1B37" w:rsidRPr="00B80850">
              <w:rPr>
                <w:lang w:val="en-US"/>
              </w:rPr>
              <w:t xml:space="preserve">bject </w:t>
            </w:r>
            <w:r>
              <w:rPr>
                <w:lang w:val="en-US"/>
              </w:rPr>
              <w:t>T</w:t>
            </w:r>
            <w:r w:rsidR="00CB1B37" w:rsidRPr="00B80850">
              <w:rPr>
                <w:lang w:val="en-US"/>
              </w:rPr>
              <w:t xml:space="preserve">ype </w:t>
            </w:r>
            <w:r>
              <w:rPr>
                <w:lang w:val="en-US"/>
              </w:rPr>
              <w:t>L</w:t>
            </w:r>
            <w:r w:rsidR="00CB1B37" w:rsidRPr="00B80850">
              <w:rPr>
                <w:lang w:val="en-US"/>
              </w:rPr>
              <w:t>ibrary (</w:t>
            </w:r>
            <w:r w:rsidR="00066903">
              <w:rPr>
                <w:lang w:val="en-US"/>
              </w:rPr>
              <w:t xml:space="preserve">in het </w:t>
            </w:r>
            <w:proofErr w:type="spellStart"/>
            <w:r w:rsidR="00066903">
              <w:rPr>
                <w:lang w:val="en-US"/>
              </w:rPr>
              <w:t>Nederlands</w:t>
            </w:r>
            <w:proofErr w:type="spellEnd"/>
            <w:r w:rsidR="00066903">
              <w:rPr>
                <w:lang w:val="en-US"/>
              </w:rPr>
              <w:t>: O</w:t>
            </w:r>
            <w:r w:rsidR="00CB1B37" w:rsidRPr="00B80850">
              <w:rPr>
                <w:lang w:val="en-US"/>
              </w:rPr>
              <w:t xml:space="preserve">bject </w:t>
            </w:r>
            <w:r w:rsidR="00D5175F">
              <w:rPr>
                <w:lang w:val="en-US"/>
              </w:rPr>
              <w:t>T</w:t>
            </w:r>
            <w:r w:rsidR="00CB1B37" w:rsidRPr="00B80850">
              <w:rPr>
                <w:lang w:val="en-US"/>
              </w:rPr>
              <w:t xml:space="preserve">ype </w:t>
            </w:r>
            <w:proofErr w:type="spellStart"/>
            <w:r w:rsidR="00D5175F">
              <w:rPr>
                <w:lang w:val="en-US"/>
              </w:rPr>
              <w:t>B</w:t>
            </w:r>
            <w:r w:rsidR="00CB1B37" w:rsidRPr="00B80850">
              <w:rPr>
                <w:lang w:val="en-US"/>
              </w:rPr>
              <w:t>ibliotheek</w:t>
            </w:r>
            <w:proofErr w:type="spellEnd"/>
            <w:r w:rsidR="00CB1B37" w:rsidRPr="00B80850">
              <w:rPr>
                <w:lang w:val="en-US"/>
              </w:rPr>
              <w:t>)</w:t>
            </w:r>
          </w:p>
        </w:tc>
      </w:tr>
      <w:tr w:rsidR="00997473" w:rsidRPr="00C23CA8" w14:paraId="32D2FA2A" w14:textId="77777777" w:rsidTr="00BD37BC">
        <w:trPr>
          <w:trHeight w:val="229"/>
          <w:tblHeader/>
          <w:jc w:val="center"/>
        </w:trPr>
        <w:tc>
          <w:tcPr>
            <w:tcW w:w="993" w:type="dxa"/>
            <w:vAlign w:val="center"/>
          </w:tcPr>
          <w:p w14:paraId="6377B0F8" w14:textId="6992FF2B" w:rsidR="00997473" w:rsidRPr="00956F47" w:rsidRDefault="00997473" w:rsidP="002E5F70">
            <w:pPr>
              <w:ind w:left="102"/>
            </w:pPr>
            <w:r>
              <w:t>OWL</w:t>
            </w:r>
          </w:p>
        </w:tc>
        <w:tc>
          <w:tcPr>
            <w:tcW w:w="8848" w:type="dxa"/>
            <w:vAlign w:val="center"/>
          </w:tcPr>
          <w:p w14:paraId="01CD0F5C" w14:textId="01AEF889" w:rsidR="00997473" w:rsidRDefault="00997473" w:rsidP="002E5F70">
            <w:pPr>
              <w:ind w:left="102"/>
              <w:rPr>
                <w:lang w:val="en-US"/>
              </w:rPr>
            </w:pPr>
            <w:r>
              <w:rPr>
                <w:lang w:val="en-US"/>
              </w:rPr>
              <w:t>Web Ontology Language</w:t>
            </w:r>
            <w:r w:rsidR="00145EEA">
              <w:rPr>
                <w:lang w:val="en-US"/>
              </w:rPr>
              <w:t xml:space="preserve"> [W3C</w:t>
            </w:r>
            <w:r w:rsidR="008A0E5F">
              <w:rPr>
                <w:lang w:val="en-US"/>
              </w:rPr>
              <w:t>]</w:t>
            </w:r>
          </w:p>
        </w:tc>
      </w:tr>
      <w:tr w:rsidR="000E056C" w:rsidRPr="00956F47" w14:paraId="16DC18FB" w14:textId="77777777" w:rsidTr="00BD37BC">
        <w:trPr>
          <w:trHeight w:val="229"/>
          <w:tblHeader/>
          <w:jc w:val="center"/>
        </w:trPr>
        <w:tc>
          <w:tcPr>
            <w:tcW w:w="993" w:type="dxa"/>
            <w:vAlign w:val="center"/>
          </w:tcPr>
          <w:p w14:paraId="16DC18F9" w14:textId="77777777" w:rsidR="000E056C" w:rsidRPr="00956F47" w:rsidRDefault="000E056C" w:rsidP="002E5F70">
            <w:pPr>
              <w:ind w:left="102"/>
            </w:pPr>
            <w:r w:rsidRPr="00956F47">
              <w:t>RDF</w:t>
            </w:r>
          </w:p>
        </w:tc>
        <w:tc>
          <w:tcPr>
            <w:tcW w:w="8848" w:type="dxa"/>
            <w:vAlign w:val="center"/>
          </w:tcPr>
          <w:p w14:paraId="16DC18FA" w14:textId="0B9D5AF6" w:rsidR="000E056C" w:rsidRPr="00956F47" w:rsidRDefault="00D5175F" w:rsidP="002E5F70">
            <w:pPr>
              <w:ind w:left="102"/>
            </w:pPr>
            <w:r>
              <w:t>R</w:t>
            </w:r>
            <w:r w:rsidR="000E056C" w:rsidRPr="00956F47">
              <w:t xml:space="preserve">esource </w:t>
            </w:r>
            <w:proofErr w:type="spellStart"/>
            <w:r>
              <w:t>D</w:t>
            </w:r>
            <w:r w:rsidR="000E056C" w:rsidRPr="00956F47">
              <w:t>escription</w:t>
            </w:r>
            <w:proofErr w:type="spellEnd"/>
            <w:r w:rsidR="000E056C" w:rsidRPr="00956F47">
              <w:t xml:space="preserve"> </w:t>
            </w:r>
            <w:r>
              <w:t>F</w:t>
            </w:r>
            <w:r w:rsidR="000E056C" w:rsidRPr="00956F47">
              <w:t xml:space="preserve">ramework </w:t>
            </w:r>
            <w:r w:rsidR="00137EC5" w:rsidRPr="00956F47">
              <w:t>[</w:t>
            </w:r>
            <w:r w:rsidR="00FC68E2" w:rsidRPr="00956F47">
              <w:t>W3C</w:t>
            </w:r>
            <w:r w:rsidR="0050269A" w:rsidRPr="00956F47">
              <w:t>]</w:t>
            </w:r>
          </w:p>
        </w:tc>
      </w:tr>
      <w:tr w:rsidR="00CB1B37" w:rsidRPr="00956F47" w14:paraId="16DC18FE" w14:textId="77777777" w:rsidTr="00BD37BC">
        <w:trPr>
          <w:trHeight w:val="229"/>
          <w:tblHeader/>
          <w:jc w:val="center"/>
        </w:trPr>
        <w:tc>
          <w:tcPr>
            <w:tcW w:w="993" w:type="dxa"/>
            <w:vAlign w:val="center"/>
          </w:tcPr>
          <w:p w14:paraId="16DC18FC" w14:textId="77777777" w:rsidR="00CB1B37" w:rsidRPr="00956F47" w:rsidRDefault="00CB1B37" w:rsidP="002E5F70">
            <w:pPr>
              <w:ind w:left="102"/>
            </w:pPr>
            <w:r w:rsidRPr="00956F47">
              <w:t>SE</w:t>
            </w:r>
          </w:p>
        </w:tc>
        <w:tc>
          <w:tcPr>
            <w:tcW w:w="8848" w:type="dxa"/>
            <w:vAlign w:val="center"/>
          </w:tcPr>
          <w:p w14:paraId="16DC18FD" w14:textId="54AF8C4A" w:rsidR="00CB1B37" w:rsidRPr="00956F47" w:rsidRDefault="00D5175F" w:rsidP="002E5F70">
            <w:pPr>
              <w:ind w:left="102"/>
            </w:pPr>
            <w:r>
              <w:t>S</w:t>
            </w:r>
            <w:r w:rsidR="00CB1B37" w:rsidRPr="00956F47">
              <w:t xml:space="preserve">ystems </w:t>
            </w:r>
            <w:r>
              <w:t>E</w:t>
            </w:r>
            <w:r w:rsidR="00CB1B37" w:rsidRPr="00956F47">
              <w:t>ngineering</w:t>
            </w:r>
          </w:p>
        </w:tc>
      </w:tr>
      <w:tr w:rsidR="0078485B" w:rsidRPr="00646E88" w14:paraId="16DC1901" w14:textId="77777777" w:rsidTr="00BD37BC">
        <w:trPr>
          <w:trHeight w:val="229"/>
          <w:tblHeader/>
          <w:jc w:val="center"/>
        </w:trPr>
        <w:tc>
          <w:tcPr>
            <w:tcW w:w="993" w:type="dxa"/>
            <w:vAlign w:val="center"/>
          </w:tcPr>
          <w:p w14:paraId="16DC18FF" w14:textId="77777777" w:rsidR="0078485B" w:rsidRPr="00956F47" w:rsidRDefault="0078485B" w:rsidP="002E5F70">
            <w:pPr>
              <w:ind w:left="102"/>
            </w:pPr>
            <w:r w:rsidRPr="00956F47">
              <w:t>SML</w:t>
            </w:r>
          </w:p>
        </w:tc>
        <w:tc>
          <w:tcPr>
            <w:tcW w:w="8848" w:type="dxa"/>
            <w:vAlign w:val="center"/>
          </w:tcPr>
          <w:p w14:paraId="16DC1900" w14:textId="5C833210" w:rsidR="0078485B" w:rsidRPr="00B80850" w:rsidRDefault="00D5175F" w:rsidP="002E5F70">
            <w:pPr>
              <w:ind w:left="102"/>
              <w:rPr>
                <w:lang w:val="en-US"/>
              </w:rPr>
            </w:pPr>
            <w:r>
              <w:rPr>
                <w:lang w:val="en-US"/>
              </w:rPr>
              <w:t>S</w:t>
            </w:r>
            <w:r w:rsidR="0078485B" w:rsidRPr="00B80850">
              <w:rPr>
                <w:lang w:val="en-US"/>
              </w:rPr>
              <w:t xml:space="preserve">emantic </w:t>
            </w:r>
            <w:r>
              <w:rPr>
                <w:lang w:val="en-US"/>
              </w:rPr>
              <w:t>M</w:t>
            </w:r>
            <w:r w:rsidR="0078485B" w:rsidRPr="00B80850">
              <w:rPr>
                <w:lang w:val="en-US"/>
              </w:rPr>
              <w:t xml:space="preserve">odelling and </w:t>
            </w:r>
            <w:r>
              <w:rPr>
                <w:lang w:val="en-US"/>
              </w:rPr>
              <w:t>L</w:t>
            </w:r>
            <w:r w:rsidR="0078485B" w:rsidRPr="00B80850">
              <w:rPr>
                <w:lang w:val="en-US"/>
              </w:rPr>
              <w:t>inking</w:t>
            </w:r>
            <w:r w:rsidR="00F758D6" w:rsidRPr="00B80850">
              <w:rPr>
                <w:lang w:val="en-US"/>
              </w:rPr>
              <w:t xml:space="preserve"> </w:t>
            </w:r>
            <w:r w:rsidR="00A651C2">
              <w:rPr>
                <w:lang w:val="en-US"/>
              </w:rPr>
              <w:t xml:space="preserve">standard </w:t>
            </w:r>
            <w:r w:rsidR="00E20E3C" w:rsidRPr="00B80850">
              <w:rPr>
                <w:lang w:val="en-US"/>
              </w:rPr>
              <w:t>[</w:t>
            </w:r>
            <w:r w:rsidR="00244D52" w:rsidRPr="00B80850">
              <w:rPr>
                <w:lang w:val="en-US"/>
              </w:rPr>
              <w:t>CEN TC442]</w:t>
            </w:r>
          </w:p>
        </w:tc>
      </w:tr>
      <w:tr w:rsidR="002E24BF" w:rsidRPr="00956F47" w14:paraId="3AFC1541" w14:textId="77777777" w:rsidTr="00BD37BC">
        <w:trPr>
          <w:trHeight w:val="229"/>
          <w:tblHeader/>
          <w:jc w:val="center"/>
        </w:trPr>
        <w:tc>
          <w:tcPr>
            <w:tcW w:w="993" w:type="dxa"/>
            <w:vAlign w:val="center"/>
          </w:tcPr>
          <w:p w14:paraId="7E5E803E" w14:textId="6E176493" w:rsidR="002E24BF" w:rsidRPr="00956F47" w:rsidRDefault="002E24BF" w:rsidP="002E5F70">
            <w:pPr>
              <w:ind w:left="102"/>
            </w:pPr>
            <w:r w:rsidRPr="00956F47">
              <w:t>SOR</w:t>
            </w:r>
          </w:p>
        </w:tc>
        <w:tc>
          <w:tcPr>
            <w:tcW w:w="8848" w:type="dxa"/>
            <w:vAlign w:val="center"/>
          </w:tcPr>
          <w:p w14:paraId="0A6AB706" w14:textId="55809ADD" w:rsidR="002E24BF" w:rsidRPr="00956F47" w:rsidRDefault="00997473" w:rsidP="002E5F70">
            <w:pPr>
              <w:ind w:left="102"/>
            </w:pPr>
            <w:r>
              <w:t>S</w:t>
            </w:r>
            <w:r w:rsidR="00E1206E" w:rsidRPr="00956F47">
              <w:t xml:space="preserve">amenhangende </w:t>
            </w:r>
            <w:proofErr w:type="spellStart"/>
            <w:r>
              <w:t>O</w:t>
            </w:r>
            <w:r w:rsidR="00E1206E" w:rsidRPr="00956F47">
              <w:t>bjecten</w:t>
            </w:r>
            <w:r>
              <w:t>R</w:t>
            </w:r>
            <w:r w:rsidR="00E1206E" w:rsidRPr="00956F47">
              <w:t>egistratie</w:t>
            </w:r>
            <w:proofErr w:type="spellEnd"/>
            <w:r w:rsidR="006D2A9C" w:rsidRPr="00956F47">
              <w:t xml:space="preserve"> </w:t>
            </w:r>
            <w:r w:rsidR="00137EC5" w:rsidRPr="00956F47">
              <w:t>[</w:t>
            </w:r>
            <w:r w:rsidR="006D2A9C" w:rsidRPr="00956F47">
              <w:t xml:space="preserve">DIS </w:t>
            </w:r>
            <w:proofErr w:type="spellStart"/>
            <w:r w:rsidR="006D2A9C" w:rsidRPr="00956F47">
              <w:t>Geo</w:t>
            </w:r>
            <w:proofErr w:type="spellEnd"/>
            <w:r w:rsidR="006D2A9C" w:rsidRPr="00956F47">
              <w:t>]</w:t>
            </w:r>
          </w:p>
        </w:tc>
      </w:tr>
      <w:tr w:rsidR="00FD25F5" w:rsidRPr="00956F47" w14:paraId="03FAD129" w14:textId="77777777" w:rsidTr="00BD37BC">
        <w:trPr>
          <w:trHeight w:val="229"/>
          <w:tblHeader/>
          <w:jc w:val="center"/>
        </w:trPr>
        <w:tc>
          <w:tcPr>
            <w:tcW w:w="993" w:type="dxa"/>
            <w:vAlign w:val="center"/>
          </w:tcPr>
          <w:p w14:paraId="01E7D23D" w14:textId="3FCFD363" w:rsidR="00FD25F5" w:rsidRPr="00956F47" w:rsidRDefault="00FD25F5" w:rsidP="002E5F70">
            <w:pPr>
              <w:ind w:left="102"/>
            </w:pPr>
            <w:r w:rsidRPr="00956F47">
              <w:t>T3</w:t>
            </w:r>
            <w:r w:rsidR="005447EE" w:rsidRPr="00956F47">
              <w:t>D</w:t>
            </w:r>
          </w:p>
        </w:tc>
        <w:tc>
          <w:tcPr>
            <w:tcW w:w="8848" w:type="dxa"/>
            <w:vAlign w:val="center"/>
          </w:tcPr>
          <w:p w14:paraId="357927DB" w14:textId="6714FDA6" w:rsidR="00FD25F5" w:rsidRPr="00956F47" w:rsidRDefault="00997473" w:rsidP="002E5F70">
            <w:pPr>
              <w:ind w:left="102"/>
            </w:pPr>
            <w:r>
              <w:t>T</w:t>
            </w:r>
            <w:r w:rsidR="00FD25F5" w:rsidRPr="00956F47">
              <w:t xml:space="preserve">otaal </w:t>
            </w:r>
            <w:proofErr w:type="spellStart"/>
            <w:r>
              <w:t>D</w:t>
            </w:r>
            <w:r w:rsidR="00FD25F5" w:rsidRPr="00956F47">
              <w:t>rie</w:t>
            </w:r>
            <w:r>
              <w:t>Di</w:t>
            </w:r>
            <w:r w:rsidR="00FD25F5" w:rsidRPr="00956F47">
              <w:t>mensionaal</w:t>
            </w:r>
            <w:proofErr w:type="spellEnd"/>
            <w:r w:rsidR="00FD25F5" w:rsidRPr="00956F47">
              <w:t xml:space="preserve"> </w:t>
            </w:r>
            <w:r w:rsidR="008F1549">
              <w:t xml:space="preserve">project </w:t>
            </w:r>
            <w:r w:rsidR="005447EE" w:rsidRPr="00956F47">
              <w:t>[</w:t>
            </w:r>
            <w:r w:rsidR="00FD25F5" w:rsidRPr="00956F47">
              <w:t>BZK</w:t>
            </w:r>
            <w:r w:rsidR="005447EE" w:rsidRPr="00956F47">
              <w:t>]</w:t>
            </w:r>
          </w:p>
        </w:tc>
      </w:tr>
      <w:tr w:rsidR="00051707" w:rsidRPr="00956F47" w14:paraId="3F1F8A7B" w14:textId="77777777" w:rsidTr="00BD37BC">
        <w:trPr>
          <w:trHeight w:val="229"/>
          <w:tblHeader/>
          <w:jc w:val="center"/>
        </w:trPr>
        <w:tc>
          <w:tcPr>
            <w:tcW w:w="993" w:type="dxa"/>
            <w:vAlign w:val="center"/>
          </w:tcPr>
          <w:p w14:paraId="1AB2EE92" w14:textId="221DEB30" w:rsidR="00051707" w:rsidRPr="00956F47" w:rsidRDefault="00051707" w:rsidP="002E5F70">
            <w:pPr>
              <w:ind w:left="102"/>
            </w:pPr>
            <w:r w:rsidRPr="00956F47">
              <w:t>W3C</w:t>
            </w:r>
          </w:p>
        </w:tc>
        <w:tc>
          <w:tcPr>
            <w:tcW w:w="8848" w:type="dxa"/>
            <w:vAlign w:val="center"/>
          </w:tcPr>
          <w:p w14:paraId="5D7726FC" w14:textId="42BEFD55" w:rsidR="00051707" w:rsidRPr="00956F47" w:rsidRDefault="00997473" w:rsidP="002E5F70">
            <w:pPr>
              <w:ind w:left="102"/>
            </w:pPr>
            <w:r>
              <w:t>W</w:t>
            </w:r>
            <w:r w:rsidR="00051707" w:rsidRPr="00956F47">
              <w:t xml:space="preserve">orld </w:t>
            </w:r>
            <w:r>
              <w:t>W</w:t>
            </w:r>
            <w:r w:rsidR="00051707" w:rsidRPr="00956F47">
              <w:t xml:space="preserve">ide </w:t>
            </w:r>
            <w:r>
              <w:t>W</w:t>
            </w:r>
            <w:r w:rsidR="00051707" w:rsidRPr="00956F47">
              <w:t xml:space="preserve">eb </w:t>
            </w:r>
            <w:r>
              <w:t>C</w:t>
            </w:r>
            <w:r w:rsidR="00051707" w:rsidRPr="00956F47">
              <w:t>onsortium</w:t>
            </w:r>
          </w:p>
        </w:tc>
      </w:tr>
      <w:tr w:rsidR="00025FB4" w:rsidRPr="00646E88" w14:paraId="3A0EEDB1" w14:textId="77777777" w:rsidTr="00BD37BC">
        <w:trPr>
          <w:trHeight w:val="229"/>
          <w:tblHeader/>
          <w:jc w:val="center"/>
        </w:trPr>
        <w:tc>
          <w:tcPr>
            <w:tcW w:w="993" w:type="dxa"/>
            <w:vAlign w:val="center"/>
          </w:tcPr>
          <w:p w14:paraId="54836BA3" w14:textId="1B902801" w:rsidR="00025FB4" w:rsidRPr="00956F47" w:rsidRDefault="00025FB4" w:rsidP="002E5F70">
            <w:pPr>
              <w:ind w:left="102"/>
            </w:pPr>
            <w:r>
              <w:t>WKT</w:t>
            </w:r>
          </w:p>
        </w:tc>
        <w:tc>
          <w:tcPr>
            <w:tcW w:w="8848" w:type="dxa"/>
            <w:vAlign w:val="center"/>
          </w:tcPr>
          <w:p w14:paraId="50C53F01" w14:textId="19DB1FC2" w:rsidR="00025FB4" w:rsidRPr="00495E6D" w:rsidRDefault="00025FB4" w:rsidP="002E5F70">
            <w:pPr>
              <w:ind w:left="102"/>
              <w:rPr>
                <w:lang w:val="en-US"/>
              </w:rPr>
            </w:pPr>
            <w:r w:rsidRPr="00495E6D">
              <w:rPr>
                <w:lang w:val="en-US"/>
              </w:rPr>
              <w:t>Well</w:t>
            </w:r>
            <w:r w:rsidR="00E81380">
              <w:rPr>
                <w:lang w:val="en-US"/>
              </w:rPr>
              <w:t>-</w:t>
            </w:r>
            <w:r w:rsidRPr="00495E6D">
              <w:rPr>
                <w:lang w:val="en-US"/>
              </w:rPr>
              <w:t xml:space="preserve">Known </w:t>
            </w:r>
            <w:r w:rsidR="00495E6D" w:rsidRPr="00495E6D">
              <w:rPr>
                <w:lang w:val="en-US"/>
              </w:rPr>
              <w:t>Te</w:t>
            </w:r>
            <w:r w:rsidR="00E81380">
              <w:rPr>
                <w:lang w:val="en-US"/>
              </w:rPr>
              <w:t>xt</w:t>
            </w:r>
            <w:r w:rsidR="00495E6D" w:rsidRPr="00495E6D">
              <w:rPr>
                <w:lang w:val="en-US"/>
              </w:rPr>
              <w:t xml:space="preserve"> </w:t>
            </w:r>
            <w:proofErr w:type="spellStart"/>
            <w:r w:rsidR="00E81380" w:rsidRPr="00495E6D">
              <w:rPr>
                <w:lang w:val="en-US"/>
              </w:rPr>
              <w:t>representati</w:t>
            </w:r>
            <w:r w:rsidR="00E81380">
              <w:rPr>
                <w:lang w:val="en-US"/>
              </w:rPr>
              <w:t>e</w:t>
            </w:r>
            <w:proofErr w:type="spellEnd"/>
            <w:r w:rsidR="00495E6D" w:rsidRPr="00495E6D">
              <w:rPr>
                <w:lang w:val="en-US"/>
              </w:rPr>
              <w:t xml:space="preserve"> v</w:t>
            </w:r>
            <w:r w:rsidR="00495E6D">
              <w:rPr>
                <w:lang w:val="en-US"/>
              </w:rPr>
              <w:t xml:space="preserve">an </w:t>
            </w:r>
            <w:r w:rsidR="00E81380">
              <w:rPr>
                <w:lang w:val="en-US"/>
              </w:rPr>
              <w:t xml:space="preserve">(vector) </w:t>
            </w:r>
            <w:proofErr w:type="spellStart"/>
            <w:r w:rsidR="00495E6D">
              <w:rPr>
                <w:lang w:val="en-US"/>
              </w:rPr>
              <w:t>geometrie</w:t>
            </w:r>
            <w:proofErr w:type="spellEnd"/>
          </w:p>
        </w:tc>
      </w:tr>
    </w:tbl>
    <w:p w14:paraId="3CA2AD84" w14:textId="77777777" w:rsidR="007D4176" w:rsidRPr="00495E6D" w:rsidRDefault="007D4176">
      <w:pPr>
        <w:overflowPunct/>
        <w:autoSpaceDE/>
        <w:autoSpaceDN/>
        <w:adjustRightInd/>
        <w:spacing w:after="0" w:line="240" w:lineRule="auto"/>
        <w:textAlignment w:val="auto"/>
        <w:rPr>
          <w:b/>
          <w:sz w:val="28"/>
          <w:lang w:val="en-US"/>
        </w:rPr>
      </w:pPr>
      <w:bookmarkStart w:id="113" w:name="_Toc52359062"/>
      <w:bookmarkStart w:id="114" w:name="_Toc52375116"/>
      <w:r w:rsidRPr="00495E6D">
        <w:rPr>
          <w:lang w:val="en-US"/>
        </w:rPr>
        <w:br w:type="page"/>
      </w:r>
    </w:p>
    <w:p w14:paraId="16DC1908" w14:textId="5ECEBFD8" w:rsidR="00A4299E" w:rsidRPr="00956F47" w:rsidRDefault="004442F3" w:rsidP="00A4299E">
      <w:pPr>
        <w:pStyle w:val="Kop1"/>
      </w:pPr>
      <w:bookmarkStart w:id="115" w:name="_Toc57887204"/>
      <w:r w:rsidRPr="00956F47">
        <w:lastRenderedPageBreak/>
        <w:t>M</w:t>
      </w:r>
      <w:r w:rsidR="00821B43" w:rsidRPr="00956F47">
        <w:t>odelleerpatronen</w:t>
      </w:r>
      <w:bookmarkEnd w:id="113"/>
      <w:bookmarkEnd w:id="114"/>
      <w:bookmarkEnd w:id="115"/>
    </w:p>
    <w:p w14:paraId="16DC1909" w14:textId="102B5675" w:rsidR="007271FF" w:rsidRPr="00956F47" w:rsidRDefault="003F343D" w:rsidP="007271FF">
      <w:pPr>
        <w:pStyle w:val="Kop2"/>
      </w:pPr>
      <w:bookmarkStart w:id="116" w:name="_Toc57887205"/>
      <w:r w:rsidRPr="00956F47">
        <w:t>Soort</w:t>
      </w:r>
      <w:r w:rsidR="00782D1E">
        <w:t xml:space="preserve"> fysieke object</w:t>
      </w:r>
      <w:bookmarkEnd w:id="116"/>
    </w:p>
    <w:p w14:paraId="16DC190A" w14:textId="7F2ADA2D" w:rsidR="009A2BD3" w:rsidRPr="00956F47" w:rsidRDefault="005B1273" w:rsidP="009A2BD3">
      <w:r w:rsidRPr="00956F47">
        <w:t>Allereerst de</w:t>
      </w:r>
      <w:r w:rsidR="00621F7E" w:rsidRPr="00956F47">
        <w:t>len we</w:t>
      </w:r>
      <w:r w:rsidR="003F343D" w:rsidRPr="00956F47">
        <w:t xml:space="preserve"> de fysieke</w:t>
      </w:r>
      <w:r w:rsidR="00621F7E" w:rsidRPr="00956F47">
        <w:t xml:space="preserve"> objecten</w:t>
      </w:r>
      <w:r w:rsidR="000A1B04" w:rsidRPr="00956F47">
        <w:t xml:space="preserve"> </w:t>
      </w:r>
      <w:r w:rsidR="003E7A5E">
        <w:t xml:space="preserve">(functioneel of technisch, gepland of gerealiseerd) </w:t>
      </w:r>
      <w:r w:rsidR="00B63D1A">
        <w:t xml:space="preserve">optioneel, </w:t>
      </w:r>
      <w:r w:rsidR="00A52E19" w:rsidRPr="00956F47">
        <w:t xml:space="preserve">disjunct </w:t>
      </w:r>
      <w:r w:rsidR="000A1B04" w:rsidRPr="00956F47">
        <w:t>op</w:t>
      </w:r>
      <w:r w:rsidR="008B46A6" w:rsidRPr="00956F47">
        <w:t xml:space="preserve"> in </w:t>
      </w:r>
      <w:r w:rsidR="0032070C" w:rsidRPr="00956F47">
        <w:t>niet direct tas</w:t>
      </w:r>
      <w:r w:rsidR="005400F7" w:rsidRPr="00956F47">
        <w:t>t</w:t>
      </w:r>
      <w:r w:rsidR="0032070C" w:rsidRPr="00956F47">
        <w:t xml:space="preserve">bare </w:t>
      </w:r>
      <w:r w:rsidR="00DD52EB" w:rsidRPr="00956F47">
        <w:t>ruimten</w:t>
      </w:r>
      <w:r w:rsidR="0032070C" w:rsidRPr="00956F47">
        <w:t xml:space="preserve"> en tastbare </w:t>
      </w:r>
      <w:r w:rsidR="00E32A7B" w:rsidRPr="00956F47">
        <w:t>reële</w:t>
      </w:r>
      <w:r w:rsidR="00C5335D" w:rsidRPr="00956F47">
        <w:t xml:space="preserve"> objecten</w:t>
      </w:r>
      <w:r w:rsidR="008017CD">
        <w:t>.</w:t>
      </w:r>
      <w:bookmarkStart w:id="117" w:name="_Hlk53064877"/>
      <w:r w:rsidR="00E377B2">
        <w:t xml:space="preserve"> </w:t>
      </w:r>
      <w:r w:rsidR="009A2BD3" w:rsidRPr="00956F47">
        <w:t xml:space="preserve">Een </w:t>
      </w:r>
      <w:r w:rsidR="00E915C2" w:rsidRPr="00956F47">
        <w:t xml:space="preserve">fysiek </w:t>
      </w:r>
      <w:r w:rsidR="008B4555" w:rsidRPr="00956F47">
        <w:t>o</w:t>
      </w:r>
      <w:r w:rsidR="009A2BD3" w:rsidRPr="00956F47">
        <w:t xml:space="preserve">bject wordt </w:t>
      </w:r>
      <w:r w:rsidR="00D32E53" w:rsidRPr="00956F47">
        <w:t xml:space="preserve">daarmee </w:t>
      </w:r>
      <w:r w:rsidR="00D85F7F" w:rsidRPr="00956F47">
        <w:t>gespecialiseerd</w:t>
      </w:r>
      <w:r w:rsidR="006D4470" w:rsidRPr="00956F47">
        <w:t xml:space="preserve"> volgens</w:t>
      </w:r>
      <w:r w:rsidR="00D03C72">
        <w:t>:</w:t>
      </w:r>
    </w:p>
    <w:p w14:paraId="5ED3CD42" w14:textId="284D07A4" w:rsidR="00351740" w:rsidRPr="00956F47" w:rsidRDefault="00E915C2" w:rsidP="008E78FF">
      <w:pPr>
        <w:pStyle w:val="Lijstalinea"/>
        <w:numPr>
          <w:ilvl w:val="0"/>
          <w:numId w:val="14"/>
        </w:numPr>
      </w:pPr>
      <w:bookmarkStart w:id="118" w:name="_Hlk55639275"/>
      <w:proofErr w:type="spellStart"/>
      <w:r w:rsidRPr="00956F47">
        <w:t>Fysiek</w:t>
      </w:r>
      <w:r w:rsidR="00433EE5" w:rsidRPr="00956F47">
        <w:t>Object</w:t>
      </w:r>
      <w:proofErr w:type="spellEnd"/>
    </w:p>
    <w:p w14:paraId="6EDB57B6" w14:textId="0D57AF41" w:rsidR="007107B0" w:rsidRPr="00956F47" w:rsidRDefault="006D4470" w:rsidP="006C3525">
      <w:pPr>
        <w:pStyle w:val="Lijstalinea"/>
        <w:numPr>
          <w:ilvl w:val="0"/>
          <w:numId w:val="7"/>
        </w:numPr>
        <w:rPr>
          <w:rFonts w:eastAsiaTheme="majorEastAsia" w:cstheme="majorBidi"/>
        </w:rPr>
      </w:pPr>
      <w:r w:rsidRPr="00956F47">
        <w:t>Ruimte</w:t>
      </w:r>
    </w:p>
    <w:p w14:paraId="4BD5415E" w14:textId="77777777" w:rsidR="00263099" w:rsidRPr="00956F47" w:rsidRDefault="00AE6492" w:rsidP="00D52665">
      <w:pPr>
        <w:ind w:left="709" w:firstLine="360"/>
      </w:pPr>
      <w:r w:rsidRPr="00956F47">
        <w:t xml:space="preserve">- </w:t>
      </w:r>
      <w:proofErr w:type="spellStart"/>
      <w:r w:rsidR="00263099" w:rsidRPr="00956F47">
        <w:t>heeftDeel</w:t>
      </w:r>
      <w:proofErr w:type="spellEnd"/>
      <w:r w:rsidR="00263099" w:rsidRPr="00956F47">
        <w:t xml:space="preserve"> Ruimte</w:t>
      </w:r>
    </w:p>
    <w:p w14:paraId="5A19FA18" w14:textId="1B1EF0D5" w:rsidR="00AE6492" w:rsidRPr="00956F47" w:rsidRDefault="00263099" w:rsidP="00D52665">
      <w:pPr>
        <w:ind w:left="709" w:firstLine="360"/>
      </w:pPr>
      <w:r w:rsidRPr="00956F47">
        <w:t xml:space="preserve">- </w:t>
      </w:r>
      <w:proofErr w:type="spellStart"/>
      <w:r w:rsidR="00AE6492" w:rsidRPr="00F37D13">
        <w:t>wordtBegrensdDoor</w:t>
      </w:r>
      <w:r w:rsidR="00F37D13">
        <w:t>Object</w:t>
      </w:r>
      <w:proofErr w:type="spellEnd"/>
      <w:r w:rsidR="00AE6492" w:rsidRPr="00956F47">
        <w:t xml:space="preserve"> </w:t>
      </w:r>
      <w:proofErr w:type="spellStart"/>
      <w:r w:rsidR="00C42611">
        <w:t>Fysiek</w:t>
      </w:r>
      <w:r w:rsidR="00D52665" w:rsidRPr="00956F47">
        <w:t>Object</w:t>
      </w:r>
      <w:proofErr w:type="spellEnd"/>
    </w:p>
    <w:p w14:paraId="6719A617" w14:textId="659517FE" w:rsidR="00D52665" w:rsidRPr="00956F47" w:rsidRDefault="00D52665" w:rsidP="00D52665">
      <w:pPr>
        <w:ind w:left="709" w:firstLine="360"/>
      </w:pPr>
      <w:r w:rsidRPr="00956F47">
        <w:t xml:space="preserve">- bevat </w:t>
      </w:r>
      <w:proofErr w:type="spellStart"/>
      <w:r w:rsidR="004D7C06">
        <w:t>ReeelObject</w:t>
      </w:r>
      <w:proofErr w:type="spellEnd"/>
    </w:p>
    <w:p w14:paraId="54BC221B" w14:textId="79E386C0" w:rsidR="007107B0" w:rsidRPr="006425E9" w:rsidRDefault="002C7F2E" w:rsidP="006C3525">
      <w:pPr>
        <w:pStyle w:val="Lijstalinea"/>
        <w:numPr>
          <w:ilvl w:val="0"/>
          <w:numId w:val="7"/>
        </w:numPr>
        <w:rPr>
          <w:rFonts w:eastAsiaTheme="majorEastAsia" w:cstheme="majorBidi"/>
        </w:rPr>
      </w:pPr>
      <w:proofErr w:type="spellStart"/>
      <w:r w:rsidRPr="00956F47">
        <w:t>ReeelObject</w:t>
      </w:r>
      <w:proofErr w:type="spellEnd"/>
    </w:p>
    <w:p w14:paraId="20146041" w14:textId="2CDB539E" w:rsidR="000B6E29" w:rsidRPr="00956F47" w:rsidRDefault="000B6E29" w:rsidP="00D25CC4">
      <w:pPr>
        <w:ind w:left="709" w:firstLine="360"/>
      </w:pPr>
      <w:r w:rsidRPr="00956F47">
        <w:t xml:space="preserve">- </w:t>
      </w:r>
      <w:proofErr w:type="spellStart"/>
      <w:r w:rsidRPr="00956F47">
        <w:t>heeftDeel</w:t>
      </w:r>
      <w:proofErr w:type="spellEnd"/>
      <w:r w:rsidRPr="00956F47">
        <w:t xml:space="preserve"> </w:t>
      </w:r>
      <w:proofErr w:type="spellStart"/>
      <w:r w:rsidRPr="00956F47">
        <w:t>Re</w:t>
      </w:r>
      <w:r w:rsidR="0023146D" w:rsidRPr="00956F47">
        <w:t>e</w:t>
      </w:r>
      <w:r w:rsidRPr="00956F47">
        <w:t>elObject</w:t>
      </w:r>
      <w:proofErr w:type="spellEnd"/>
    </w:p>
    <w:p w14:paraId="75238D58" w14:textId="05914779" w:rsidR="00450291" w:rsidRPr="00956F47" w:rsidRDefault="00450291" w:rsidP="00D25CC4">
      <w:pPr>
        <w:ind w:left="709" w:firstLine="360"/>
      </w:pPr>
      <w:r w:rsidRPr="00956F47">
        <w:t xml:space="preserve">- </w:t>
      </w:r>
      <w:proofErr w:type="spellStart"/>
      <w:r w:rsidRPr="00956F47">
        <w:t>bestaatUit</w:t>
      </w:r>
      <w:proofErr w:type="spellEnd"/>
      <w:r w:rsidRPr="00956F47">
        <w:t xml:space="preserve"> </w:t>
      </w:r>
      <w:r w:rsidR="00C446D1" w:rsidRPr="00E81D79">
        <w:t>M</w:t>
      </w:r>
      <w:r w:rsidRPr="00E81D79">
        <w:t>aterie</w:t>
      </w:r>
    </w:p>
    <w:p w14:paraId="32B8C93F" w14:textId="60B43726" w:rsidR="00481DED" w:rsidRDefault="00AE78D0" w:rsidP="00CE4657">
      <w:pPr>
        <w:pStyle w:val="Lijstalinea"/>
        <w:numPr>
          <w:ilvl w:val="0"/>
          <w:numId w:val="7"/>
        </w:numPr>
        <w:ind w:left="1429"/>
      </w:pPr>
      <w:commentRangeStart w:id="119"/>
      <w:r w:rsidRPr="00956F47">
        <w:t>Bulk</w:t>
      </w:r>
      <w:r w:rsidR="008A1D40">
        <w:t>m</w:t>
      </w:r>
      <w:r w:rsidRPr="00956F47">
        <w:t>ateri</w:t>
      </w:r>
      <w:r w:rsidR="00C42611">
        <w:t>aal</w:t>
      </w:r>
      <w:commentRangeEnd w:id="119"/>
      <w:r>
        <w:rPr>
          <w:rStyle w:val="Verwijzingopmerking"/>
        </w:rPr>
        <w:commentReference w:id="119"/>
      </w:r>
    </w:p>
    <w:bookmarkEnd w:id="118"/>
    <w:p w14:paraId="3F92B611" w14:textId="780185AC" w:rsidR="0072588F" w:rsidRPr="001E084E" w:rsidRDefault="0072588F" w:rsidP="00EA4AD3">
      <w:commentRangeStart w:id="120"/>
      <w:r>
        <w:t xml:space="preserve">Bulkmateriaal is hierbij </w:t>
      </w:r>
      <w:r w:rsidR="00E6570D">
        <w:t xml:space="preserve">nog </w:t>
      </w:r>
      <w:r>
        <w:t xml:space="preserve">een speciaal </w:t>
      </w:r>
      <w:r w:rsidR="00595573">
        <w:t xml:space="preserve">niet-vormvast </w:t>
      </w:r>
      <w:r>
        <w:t xml:space="preserve">geval van </w:t>
      </w:r>
      <w:r w:rsidR="00EA4AD3">
        <w:t xml:space="preserve">een </w:t>
      </w:r>
      <w:proofErr w:type="spellStart"/>
      <w:r w:rsidR="00EA4AD3">
        <w:t>ReeelObject</w:t>
      </w:r>
      <w:proofErr w:type="spellEnd"/>
      <w:r w:rsidR="00EA4AD3">
        <w:t xml:space="preserve">. </w:t>
      </w:r>
      <w:commentRangeEnd w:id="120"/>
      <w:r>
        <w:commentReference w:id="120"/>
      </w:r>
    </w:p>
    <w:p w14:paraId="27822971" w14:textId="3FA814C5" w:rsidR="004D7C06" w:rsidRDefault="004D7C06" w:rsidP="00297CEB">
      <w:r>
        <w:t>OPMERKING</w:t>
      </w:r>
      <w:r w:rsidR="004D5BE7">
        <w:t xml:space="preserve"> 1</w:t>
      </w:r>
    </w:p>
    <w:p w14:paraId="1455FEF2" w14:textId="5F4C4891" w:rsidR="004D7C06" w:rsidRDefault="00843344" w:rsidP="00297CEB">
      <w:r>
        <w:t xml:space="preserve">De </w:t>
      </w:r>
      <w:r w:rsidR="00A33902">
        <w:t>b</w:t>
      </w:r>
      <w:r w:rsidR="004D7C06">
        <w:t>e</w:t>
      </w:r>
      <w:r w:rsidR="004D5BE7">
        <w:t xml:space="preserve">vat </w:t>
      </w:r>
      <w:r w:rsidR="00A33902">
        <w:t xml:space="preserve">relatie bij ruimte kan gebruikt worden voor </w:t>
      </w:r>
      <w:r w:rsidR="00CC4FCA">
        <w:t>reële</w:t>
      </w:r>
      <w:r w:rsidR="00341B73">
        <w:t xml:space="preserve"> objecten die zich in de ruimte bevinden en voor het</w:t>
      </w:r>
      <w:r w:rsidR="00CC4FCA">
        <w:t xml:space="preserve">, typisch gasvormige, </w:t>
      </w:r>
      <w:r w:rsidR="00341B73">
        <w:t>bulkmateriaal dat zich in de ruimte bevind</w:t>
      </w:r>
      <w:r w:rsidR="00CC4FCA">
        <w:t>.</w:t>
      </w:r>
    </w:p>
    <w:p w14:paraId="16758628" w14:textId="16DFB861" w:rsidR="00297CEB" w:rsidRDefault="00297CEB" w:rsidP="00297CEB">
      <w:r>
        <w:t>OPMERKIN</w:t>
      </w:r>
      <w:r w:rsidR="00CE4657">
        <w:t>G</w:t>
      </w:r>
      <w:r w:rsidR="00FF0352">
        <w:t xml:space="preserve"> 2</w:t>
      </w:r>
    </w:p>
    <w:p w14:paraId="237C59B6" w14:textId="379E4352" w:rsidR="00297CEB" w:rsidRPr="00297CEB" w:rsidRDefault="00297CEB" w:rsidP="00A65184">
      <w:r w:rsidRPr="00956F47">
        <w:t xml:space="preserve">De </w:t>
      </w:r>
      <w:proofErr w:type="spellStart"/>
      <w:r w:rsidRPr="00956F47">
        <w:t>bestaatUit</w:t>
      </w:r>
      <w:proofErr w:type="spellEnd"/>
      <w:r w:rsidRPr="00956F47">
        <w:t xml:space="preserve"> relatie naar</w:t>
      </w:r>
      <w:r>
        <w:t xml:space="preserve"> </w:t>
      </w:r>
      <w:r w:rsidRPr="008E0210">
        <w:t>materie</w:t>
      </w:r>
      <w:r w:rsidRPr="00956F47">
        <w:t xml:space="preserve"> is alleen relevant voor </w:t>
      </w:r>
      <w:r w:rsidRPr="00956F47">
        <w:rPr>
          <w:i/>
          <w:iCs/>
        </w:rPr>
        <w:t xml:space="preserve">technische </w:t>
      </w:r>
      <w:r w:rsidRPr="00956F47">
        <w:t xml:space="preserve">objecten (zie </w:t>
      </w:r>
      <w:r w:rsidR="007D503C">
        <w:t xml:space="preserve">voor het </w:t>
      </w:r>
      <w:r w:rsidRPr="00956F47">
        <w:t xml:space="preserve">onderscheid in </w:t>
      </w:r>
      <w:r w:rsidR="007D503C">
        <w:t xml:space="preserve">functionele en technische objecten </w:t>
      </w:r>
      <w:r w:rsidRPr="00956F47">
        <w:t>paragraaf 5.2).</w:t>
      </w:r>
    </w:p>
    <w:p w14:paraId="46FD3B90" w14:textId="6BA4B1E9" w:rsidR="00A65184" w:rsidRPr="00B80850" w:rsidRDefault="00A65184" w:rsidP="00A65184">
      <w:pPr>
        <w:rPr>
          <w:lang w:val="en-US"/>
        </w:rPr>
      </w:pPr>
      <w:r w:rsidRPr="00B80850">
        <w:rPr>
          <w:lang w:val="en-US"/>
        </w:rPr>
        <w:t>OPMERKING</w:t>
      </w:r>
      <w:r w:rsidR="00FF0352">
        <w:rPr>
          <w:lang w:val="en-US"/>
        </w:rPr>
        <w:t xml:space="preserve"> 3</w:t>
      </w:r>
    </w:p>
    <w:p w14:paraId="7BE2EA56" w14:textId="77B65038" w:rsidR="00A65184" w:rsidRPr="00956F47" w:rsidRDefault="00A65184" w:rsidP="00A65184">
      <w:r w:rsidRPr="00B80850">
        <w:rPr>
          <w:lang w:val="en-US"/>
        </w:rPr>
        <w:t xml:space="preserve">OGC’s </w:t>
      </w:r>
      <w:proofErr w:type="spellStart"/>
      <w:r w:rsidRPr="00B80850">
        <w:rPr>
          <w:lang w:val="en-US"/>
        </w:rPr>
        <w:t>GeoSPARQL</w:t>
      </w:r>
      <w:proofErr w:type="spellEnd"/>
      <w:r w:rsidRPr="00B80850">
        <w:rPr>
          <w:lang w:val="en-US"/>
        </w:rPr>
        <w:t xml:space="preserve"> </w:t>
      </w:r>
      <w:proofErr w:type="spellStart"/>
      <w:r w:rsidRPr="00B80850">
        <w:rPr>
          <w:lang w:val="en-US"/>
        </w:rPr>
        <w:t>kent</w:t>
      </w:r>
      <w:proofErr w:type="spellEnd"/>
      <w:r w:rsidRPr="00B80850">
        <w:rPr>
          <w:lang w:val="en-US"/>
        </w:rPr>
        <w:t xml:space="preserve"> </w:t>
      </w:r>
      <w:r w:rsidR="00DC6F0E" w:rsidRPr="00B80850">
        <w:rPr>
          <w:lang w:val="en-US"/>
        </w:rPr>
        <w:t xml:space="preserve"> </w:t>
      </w:r>
      <w:proofErr w:type="spellStart"/>
      <w:r w:rsidR="00DC6F0E" w:rsidRPr="00B80850">
        <w:rPr>
          <w:lang w:val="en-US"/>
        </w:rPr>
        <w:t>een</w:t>
      </w:r>
      <w:proofErr w:type="spellEnd"/>
      <w:r w:rsidR="00DC6F0E" w:rsidRPr="00B80850">
        <w:rPr>
          <w:lang w:val="en-US"/>
        </w:rPr>
        <w:t xml:space="preserve"> </w:t>
      </w:r>
      <w:proofErr w:type="spellStart"/>
      <w:r w:rsidR="00DC6F0E" w:rsidRPr="00B80850">
        <w:rPr>
          <w:lang w:val="en-US"/>
        </w:rPr>
        <w:t>ruimtelijk</w:t>
      </w:r>
      <w:proofErr w:type="spellEnd"/>
      <w:r w:rsidR="00DC6F0E" w:rsidRPr="00B80850">
        <w:rPr>
          <w:lang w:val="en-US"/>
        </w:rPr>
        <w:t xml:space="preserve"> object:</w:t>
      </w:r>
      <w:r w:rsidRPr="00B80850">
        <w:rPr>
          <w:lang w:val="en-US"/>
        </w:rPr>
        <w:t xml:space="preserve"> </w:t>
      </w:r>
      <w:r w:rsidR="00DC6F0E" w:rsidRPr="00B80850">
        <w:rPr>
          <w:lang w:val="en-US"/>
        </w:rPr>
        <w:t>“</w:t>
      </w:r>
      <w:proofErr w:type="spellStart"/>
      <w:r w:rsidRPr="00B80850">
        <w:rPr>
          <w:lang w:val="en-US"/>
        </w:rPr>
        <w:t>geo:SpatialObject</w:t>
      </w:r>
      <w:proofErr w:type="spellEnd"/>
      <w:r w:rsidR="00DC6F0E" w:rsidRPr="00B80850">
        <w:rPr>
          <w:lang w:val="en-US"/>
        </w:rPr>
        <w:t>”</w:t>
      </w:r>
      <w:r w:rsidRPr="00B80850">
        <w:rPr>
          <w:lang w:val="en-US"/>
        </w:rPr>
        <w:t xml:space="preserve">, </w:t>
      </w:r>
      <w:proofErr w:type="spellStart"/>
      <w:r w:rsidRPr="00B80850">
        <w:rPr>
          <w:lang w:val="en-US"/>
        </w:rPr>
        <w:t>gedefinieerd</w:t>
      </w:r>
      <w:proofErr w:type="spellEnd"/>
      <w:r w:rsidRPr="00B80850">
        <w:rPr>
          <w:lang w:val="en-US"/>
        </w:rPr>
        <w:t xml:space="preserve"> </w:t>
      </w:r>
      <w:proofErr w:type="spellStart"/>
      <w:r w:rsidRPr="00B80850">
        <w:rPr>
          <w:lang w:val="en-US"/>
        </w:rPr>
        <w:t>als</w:t>
      </w:r>
      <w:proofErr w:type="spellEnd"/>
      <w:r w:rsidRPr="00B80850">
        <w:rPr>
          <w:lang w:val="en-US"/>
        </w:rPr>
        <w:t xml:space="preserve">: “the class spatial object represents everything that can have a spatial representation. </w:t>
      </w:r>
      <w:r w:rsidRPr="00956F47">
        <w:t xml:space="preserve">It is a superclass of feature and </w:t>
      </w:r>
      <w:proofErr w:type="spellStart"/>
      <w:r w:rsidRPr="00956F47">
        <w:t>geometry</w:t>
      </w:r>
      <w:proofErr w:type="spellEnd"/>
      <w:r w:rsidRPr="00956F47">
        <w:t>”. Dit is dus een veel ruimere definitie</w:t>
      </w:r>
      <w:r w:rsidR="00282523" w:rsidRPr="00956F47">
        <w:t xml:space="preserve"> dan </w:t>
      </w:r>
      <w:r w:rsidR="004672B4">
        <w:t xml:space="preserve">onze </w:t>
      </w:r>
      <w:r w:rsidR="00282523" w:rsidRPr="00956F47">
        <w:t>“</w:t>
      </w:r>
      <w:r w:rsidR="004672B4">
        <w:t>R</w:t>
      </w:r>
      <w:r w:rsidR="00282523" w:rsidRPr="00956F47">
        <w:t>uimte”</w:t>
      </w:r>
      <w:r w:rsidRPr="00956F47">
        <w:t xml:space="preserve">. Een </w:t>
      </w:r>
      <w:r w:rsidR="00E24F5C" w:rsidRPr="00956F47">
        <w:t>reëel</w:t>
      </w:r>
      <w:r w:rsidRPr="00956F47">
        <w:t xml:space="preserve"> object </w:t>
      </w:r>
      <w:r w:rsidR="00446CE6" w:rsidRPr="00956F47">
        <w:t>is bijvoorbeeld</w:t>
      </w:r>
      <w:r w:rsidRPr="00956F47">
        <w:t xml:space="preserve"> in deze interpretatie ook een ruimtelijk object.</w:t>
      </w:r>
    </w:p>
    <w:p w14:paraId="5CFD2E20" w14:textId="2470D64F" w:rsidR="00C848A6" w:rsidRPr="00956F47" w:rsidRDefault="00C848A6" w:rsidP="00C848A6">
      <w:pPr>
        <w:pStyle w:val="Opmerkingingesprongen"/>
        <w:ind w:left="0"/>
        <w:rPr>
          <w:sz w:val="22"/>
        </w:rPr>
      </w:pPr>
      <w:r w:rsidRPr="00956F47">
        <w:rPr>
          <w:sz w:val="22"/>
        </w:rPr>
        <w:t>VOORBEELD</w:t>
      </w:r>
      <w:r w:rsidR="00FF0352">
        <w:rPr>
          <w:sz w:val="22"/>
        </w:rPr>
        <w:t xml:space="preserve"> 1</w:t>
      </w:r>
      <w:r w:rsidR="00B02B54" w:rsidRPr="00956F47">
        <w:rPr>
          <w:sz w:val="22"/>
        </w:rPr>
        <w:t xml:space="preserve"> </w:t>
      </w:r>
      <w:r w:rsidR="004B7211" w:rsidRPr="00956F47">
        <w:rPr>
          <w:sz w:val="22"/>
        </w:rPr>
        <w:t>(</w:t>
      </w:r>
      <w:r w:rsidR="0099157A">
        <w:rPr>
          <w:sz w:val="22"/>
        </w:rPr>
        <w:t>reële</w:t>
      </w:r>
      <w:r w:rsidR="004B7211" w:rsidRPr="00956F47">
        <w:rPr>
          <w:sz w:val="22"/>
        </w:rPr>
        <w:t xml:space="preserve"> objecten)</w:t>
      </w:r>
    </w:p>
    <w:p w14:paraId="77DF76E2" w14:textId="5F0DAE3D" w:rsidR="00C848A6" w:rsidRPr="00956F47" w:rsidRDefault="00C848A6" w:rsidP="00C848A6">
      <w:pPr>
        <w:pStyle w:val="Opmerkingingesprongen"/>
        <w:ind w:left="0"/>
        <w:rPr>
          <w:sz w:val="22"/>
        </w:rPr>
      </w:pPr>
      <w:r w:rsidRPr="00956F47">
        <w:rPr>
          <w:sz w:val="22"/>
        </w:rPr>
        <w:t xml:space="preserve">Voorbeelden van </w:t>
      </w:r>
      <w:r w:rsidR="0099157A">
        <w:rPr>
          <w:sz w:val="22"/>
        </w:rPr>
        <w:t>reële</w:t>
      </w:r>
      <w:r w:rsidRPr="00956F47">
        <w:rPr>
          <w:sz w:val="22"/>
        </w:rPr>
        <w:t xml:space="preserve"> objecten zijn brug, brugdek, verharding, muur</w:t>
      </w:r>
      <w:r w:rsidR="004103FF" w:rsidRPr="00956F47">
        <w:rPr>
          <w:sz w:val="22"/>
        </w:rPr>
        <w:t>, vloer</w:t>
      </w:r>
      <w:r w:rsidRPr="00956F47">
        <w:rPr>
          <w:sz w:val="22"/>
        </w:rPr>
        <w:t>.</w:t>
      </w:r>
    </w:p>
    <w:p w14:paraId="00E6F6AF" w14:textId="6BDA8419" w:rsidR="00DC0251" w:rsidRPr="00956F47" w:rsidRDefault="00DC0251" w:rsidP="00DC0251">
      <w:pPr>
        <w:pStyle w:val="Opmerkingingesprongen"/>
        <w:ind w:left="0"/>
        <w:rPr>
          <w:sz w:val="22"/>
        </w:rPr>
      </w:pPr>
      <w:r w:rsidRPr="00956F47">
        <w:rPr>
          <w:sz w:val="22"/>
        </w:rPr>
        <w:t>VOORBEELD</w:t>
      </w:r>
      <w:r w:rsidR="00FF0352">
        <w:rPr>
          <w:sz w:val="22"/>
        </w:rPr>
        <w:t xml:space="preserve"> 2</w:t>
      </w:r>
      <w:r w:rsidRPr="00956F47">
        <w:rPr>
          <w:sz w:val="22"/>
        </w:rPr>
        <w:t xml:space="preserve"> (</w:t>
      </w:r>
      <w:r w:rsidR="001D36F9">
        <w:rPr>
          <w:sz w:val="22"/>
        </w:rPr>
        <w:t>ruimten</w:t>
      </w:r>
      <w:r w:rsidRPr="00956F47">
        <w:rPr>
          <w:sz w:val="22"/>
        </w:rPr>
        <w:t>)</w:t>
      </w:r>
    </w:p>
    <w:p w14:paraId="6F2A93FF" w14:textId="0598EB10" w:rsidR="00DC0251" w:rsidRPr="00956F47" w:rsidRDefault="00DC0251" w:rsidP="00C848A6">
      <w:pPr>
        <w:pStyle w:val="Opmerkingingesprongen"/>
        <w:ind w:left="0"/>
        <w:rPr>
          <w:sz w:val="22"/>
        </w:rPr>
      </w:pPr>
      <w:r w:rsidRPr="00956F47">
        <w:rPr>
          <w:sz w:val="22"/>
        </w:rPr>
        <w:t xml:space="preserve">IfcSpace wordt in het </w:t>
      </w:r>
      <w:r w:rsidR="00CC451F">
        <w:rPr>
          <w:sz w:val="22"/>
        </w:rPr>
        <w:t xml:space="preserve">bSI </w:t>
      </w:r>
      <w:r w:rsidRPr="00956F47">
        <w:rPr>
          <w:sz w:val="22"/>
        </w:rPr>
        <w:t xml:space="preserve">IFC schema gebruikt om een </w:t>
      </w:r>
      <w:r w:rsidR="001D36F9">
        <w:rPr>
          <w:sz w:val="22"/>
        </w:rPr>
        <w:t>ruimte</w:t>
      </w:r>
      <w:r w:rsidRPr="00956F47">
        <w:rPr>
          <w:sz w:val="22"/>
        </w:rPr>
        <w:t xml:space="preserve"> te modelleren. Andere voorbeelden van </w:t>
      </w:r>
      <w:r w:rsidR="001D36F9">
        <w:rPr>
          <w:sz w:val="22"/>
        </w:rPr>
        <w:t>ruimten</w:t>
      </w:r>
      <w:r w:rsidRPr="00956F47">
        <w:rPr>
          <w:sz w:val="22"/>
        </w:rPr>
        <w:t xml:space="preserve"> zijn rijbaan, rijstrook, tankinhoud, </w:t>
      </w:r>
      <w:r w:rsidR="00C42611">
        <w:rPr>
          <w:sz w:val="22"/>
        </w:rPr>
        <w:t>gebied,</w:t>
      </w:r>
      <w:r w:rsidR="00C42611" w:rsidRPr="00956F47">
        <w:rPr>
          <w:sz w:val="22"/>
        </w:rPr>
        <w:t xml:space="preserve"> </w:t>
      </w:r>
      <w:proofErr w:type="spellStart"/>
      <w:r w:rsidR="00C42611">
        <w:rPr>
          <w:sz w:val="22"/>
        </w:rPr>
        <w:t>f</w:t>
      </w:r>
      <w:r w:rsidRPr="00956F47">
        <w:rPr>
          <w:sz w:val="22"/>
        </w:rPr>
        <w:t>unnel</w:t>
      </w:r>
      <w:proofErr w:type="spellEnd"/>
      <w:r w:rsidRPr="00956F47">
        <w:rPr>
          <w:sz w:val="22"/>
        </w:rPr>
        <w:t>, corridor</w:t>
      </w:r>
      <w:r w:rsidR="0022591F" w:rsidRPr="00956F47">
        <w:rPr>
          <w:sz w:val="22"/>
        </w:rPr>
        <w:t xml:space="preserve"> en </w:t>
      </w:r>
      <w:r w:rsidRPr="00956F47">
        <w:rPr>
          <w:sz w:val="22"/>
        </w:rPr>
        <w:t>profiel van vrije ruimte.</w:t>
      </w:r>
    </w:p>
    <w:p w14:paraId="5D5FC45D" w14:textId="72D1B62D" w:rsidR="001E6ABD" w:rsidRPr="00956F47" w:rsidRDefault="001E6ABD" w:rsidP="001E6ABD">
      <w:r w:rsidRPr="00956F47">
        <w:t>VOORBEELD</w:t>
      </w:r>
      <w:r w:rsidR="00FF0352">
        <w:t xml:space="preserve"> 3</w:t>
      </w:r>
      <w:r w:rsidRPr="00956F47">
        <w:t xml:space="preserve"> (bulkmateri</w:t>
      </w:r>
      <w:r w:rsidR="001E084E">
        <w:t>aal</w:t>
      </w:r>
      <w:r w:rsidRPr="00956F47">
        <w:t>)</w:t>
      </w:r>
    </w:p>
    <w:p w14:paraId="3C993A56" w14:textId="45DA0AFF" w:rsidR="001E6ABD" w:rsidRPr="00956F47" w:rsidRDefault="001E6ABD" w:rsidP="001E6ABD">
      <w:r w:rsidRPr="00956F47">
        <w:lastRenderedPageBreak/>
        <w:t>Voorbeelden van bulkmater</w:t>
      </w:r>
      <w:r w:rsidR="001E084E">
        <w:t>iaal</w:t>
      </w:r>
      <w:r w:rsidRPr="00956F47">
        <w:t xml:space="preserve"> zijn een hoev</w:t>
      </w:r>
      <w:r w:rsidR="00472E14" w:rsidRPr="00956F47">
        <w:t xml:space="preserve">eelheid lucht in een ruimte, een hoeveelheid </w:t>
      </w:r>
      <w:r w:rsidR="00CC0714" w:rsidRPr="00956F47">
        <w:t>vloeistof</w:t>
      </w:r>
      <w:r w:rsidR="00472E14" w:rsidRPr="00956F47">
        <w:t xml:space="preserve"> in een leiding of rivier</w:t>
      </w:r>
      <w:r w:rsidR="003C1F45">
        <w:t xml:space="preserve">, </w:t>
      </w:r>
      <w:r w:rsidR="00472E14" w:rsidRPr="00956F47">
        <w:t xml:space="preserve">een hoeveelheid </w:t>
      </w:r>
      <w:r w:rsidR="00CC0714" w:rsidRPr="00956F47">
        <w:t>granulaat</w:t>
      </w:r>
      <w:r w:rsidR="003C1F45">
        <w:t xml:space="preserve"> en een asfaltbatch.</w:t>
      </w:r>
    </w:p>
    <w:p w14:paraId="16DC193E" w14:textId="108F74BC" w:rsidR="005B364D" w:rsidRPr="00956F47" w:rsidRDefault="00C42611" w:rsidP="005B364D">
      <w:pPr>
        <w:pStyle w:val="Kop2"/>
      </w:pPr>
      <w:bookmarkStart w:id="121" w:name="_Toc57887206"/>
      <w:bookmarkEnd w:id="117"/>
      <w:r>
        <w:t>Functioneel versus technisch</w:t>
      </w:r>
      <w:bookmarkEnd w:id="121"/>
    </w:p>
    <w:p w14:paraId="16DC193F" w14:textId="7EDBD0F4" w:rsidR="005B364D" w:rsidRPr="00956F47" w:rsidRDefault="00B46CF7" w:rsidP="008B429A">
      <w:r w:rsidRPr="00956F47">
        <w:t>Een</w:t>
      </w:r>
      <w:r w:rsidR="005B364D" w:rsidRPr="00956F47">
        <w:t xml:space="preserve"> </w:t>
      </w:r>
      <w:r w:rsidR="00602944">
        <w:t xml:space="preserve">fysiek </w:t>
      </w:r>
      <w:r w:rsidR="0087180D" w:rsidRPr="00956F47">
        <w:t>o</w:t>
      </w:r>
      <w:r w:rsidR="005B364D" w:rsidRPr="00956F47">
        <w:t xml:space="preserve">bject </w:t>
      </w:r>
      <w:r w:rsidR="00BC59F2">
        <w:t xml:space="preserve">(ruimte of reëel object, gepland of gerealiseerd) </w:t>
      </w:r>
      <w:r w:rsidR="005B364D" w:rsidRPr="00956F47">
        <w:t>word</w:t>
      </w:r>
      <w:r w:rsidR="00594BFA" w:rsidRPr="00956F47">
        <w:t xml:space="preserve">t </w:t>
      </w:r>
      <w:r w:rsidR="00602944">
        <w:t xml:space="preserve">vervolgens </w:t>
      </w:r>
      <w:r w:rsidR="004F51E2">
        <w:t xml:space="preserve">ook </w:t>
      </w:r>
      <w:r w:rsidR="007657FE" w:rsidRPr="00956F47">
        <w:t>optioneel</w:t>
      </w:r>
      <w:r w:rsidR="00DD0624" w:rsidRPr="00956F47">
        <w:t xml:space="preserve">, </w:t>
      </w:r>
      <w:r w:rsidR="00C6794C" w:rsidRPr="00956F47">
        <w:t xml:space="preserve">disjunct </w:t>
      </w:r>
      <w:r w:rsidR="00594BFA" w:rsidRPr="00956F47">
        <w:t>gespecialiseerd</w:t>
      </w:r>
      <w:r w:rsidR="005B364D" w:rsidRPr="00956F47">
        <w:t xml:space="preserve"> naar</w:t>
      </w:r>
      <w:r w:rsidR="00594BFA" w:rsidRPr="00956F47">
        <w:t>:</w:t>
      </w:r>
    </w:p>
    <w:p w14:paraId="16DC1940" w14:textId="7C7FA0CB" w:rsidR="0087180D" w:rsidRPr="00956F47" w:rsidRDefault="0087180D" w:rsidP="00CE3973">
      <w:pPr>
        <w:pStyle w:val="Lijstalinea"/>
        <w:numPr>
          <w:ilvl w:val="0"/>
          <w:numId w:val="14"/>
        </w:numPr>
      </w:pPr>
      <w:r w:rsidRPr="00956F47">
        <w:t>Object</w:t>
      </w:r>
    </w:p>
    <w:p w14:paraId="16DC1941" w14:textId="19D7E317" w:rsidR="00345EC1" w:rsidRPr="00956F47" w:rsidRDefault="00A442F8" w:rsidP="00B7666D">
      <w:pPr>
        <w:pStyle w:val="Lijstalinea"/>
        <w:numPr>
          <w:ilvl w:val="0"/>
          <w:numId w:val="12"/>
        </w:numPr>
        <w:ind w:left="1069"/>
      </w:pPr>
      <w:commentRangeStart w:id="122"/>
      <w:proofErr w:type="spellStart"/>
      <w:r w:rsidRPr="00956F47">
        <w:t>Functioneel</w:t>
      </w:r>
      <w:r w:rsidR="005B364D" w:rsidRPr="00956F47">
        <w:t>Object</w:t>
      </w:r>
      <w:proofErr w:type="spellEnd"/>
    </w:p>
    <w:p w14:paraId="16DC1942" w14:textId="7FA50DEB" w:rsidR="0030193F" w:rsidRPr="00956F47" w:rsidRDefault="0030193F" w:rsidP="00EB49B6">
      <w:pPr>
        <w:ind w:left="1069"/>
      </w:pPr>
      <w:r w:rsidRPr="00956F47">
        <w:t xml:space="preserve">- </w:t>
      </w:r>
      <w:proofErr w:type="spellStart"/>
      <w:r w:rsidRPr="00956F47">
        <w:t>wordtGeimplementeerdDoor</w:t>
      </w:r>
      <w:proofErr w:type="spellEnd"/>
      <w:r w:rsidRPr="00956F47">
        <w:t xml:space="preserve"> </w:t>
      </w:r>
      <w:proofErr w:type="spellStart"/>
      <w:r w:rsidRPr="00956F47">
        <w:t>TechnischObject</w:t>
      </w:r>
      <w:proofErr w:type="spellEnd"/>
    </w:p>
    <w:p w14:paraId="744C09AE" w14:textId="425A7B46" w:rsidR="00E94923" w:rsidRPr="00956F47" w:rsidRDefault="00A442F8" w:rsidP="00432CB2">
      <w:pPr>
        <w:pStyle w:val="Lijstalinea"/>
        <w:numPr>
          <w:ilvl w:val="0"/>
          <w:numId w:val="12"/>
        </w:numPr>
        <w:ind w:left="1069"/>
      </w:pPr>
      <w:r w:rsidRPr="00956F47">
        <w:t>Technical</w:t>
      </w:r>
      <w:r w:rsidR="00345EC1" w:rsidRPr="00956F47">
        <w:t>Object</w:t>
      </w:r>
      <w:commentRangeEnd w:id="122"/>
      <w:r>
        <w:rPr>
          <w:rStyle w:val="Verwijzingopmerking"/>
        </w:rPr>
        <w:commentReference w:id="122"/>
      </w:r>
      <w:r w:rsidR="00345EC1" w:rsidRPr="00956F47">
        <w:t xml:space="preserve"> </w:t>
      </w:r>
    </w:p>
    <w:p w14:paraId="001D79B1" w14:textId="26354076" w:rsidR="003D44E8" w:rsidRPr="00956F47" w:rsidRDefault="001C2E18" w:rsidP="00647E96">
      <w:r>
        <w:t xml:space="preserve">Hiermee </w:t>
      </w:r>
      <w:r w:rsidR="00123B82" w:rsidRPr="00956F47">
        <w:t>wordt het mogelijk een</w:t>
      </w:r>
      <w:r>
        <w:t xml:space="preserve"> fysiek</w:t>
      </w:r>
      <w:r w:rsidR="00123B82" w:rsidRPr="00956F47">
        <w:t xml:space="preserve"> object op </w:t>
      </w:r>
      <w:r w:rsidR="00C71A35" w:rsidRPr="00956F47">
        <w:t>tw</w:t>
      </w:r>
      <w:r>
        <w:t>e</w:t>
      </w:r>
      <w:r w:rsidR="00C71A35" w:rsidRPr="00956F47">
        <w:t xml:space="preserve">e </w:t>
      </w:r>
      <w:r>
        <w:t xml:space="preserve">manieren </w:t>
      </w:r>
      <w:r w:rsidR="00C71A35" w:rsidRPr="00956F47">
        <w:t>te beschouwen</w:t>
      </w:r>
      <w:r w:rsidR="00C161A2" w:rsidRPr="00956F47">
        <w:t xml:space="preserve"> (</w:t>
      </w:r>
      <w:r w:rsidR="002A2AB4" w:rsidRPr="00956F47">
        <w:fldChar w:fldCharType="begin"/>
      </w:r>
      <w:r w:rsidR="002A2AB4" w:rsidRPr="00956F47">
        <w:instrText xml:space="preserve"> REF _Ref54952621 \h </w:instrText>
      </w:r>
      <w:r w:rsidR="002A2AB4" w:rsidRPr="00956F47">
        <w:fldChar w:fldCharType="separate"/>
      </w:r>
      <w:r w:rsidR="00A75261" w:rsidRPr="00956F47">
        <w:t xml:space="preserve">Figuur </w:t>
      </w:r>
      <w:r w:rsidR="00A75261">
        <w:rPr>
          <w:noProof/>
        </w:rPr>
        <w:t>3</w:t>
      </w:r>
      <w:r w:rsidR="002A2AB4" w:rsidRPr="00956F47">
        <w:fldChar w:fldCharType="end"/>
      </w:r>
      <w:r w:rsidR="00C161A2" w:rsidRPr="00956F47">
        <w:t>)</w:t>
      </w:r>
      <w:r w:rsidR="00C71A35" w:rsidRPr="00956F47">
        <w:t>:</w:t>
      </w:r>
    </w:p>
    <w:p w14:paraId="69ED9304" w14:textId="7DE4875F" w:rsidR="003D44E8" w:rsidRPr="00956F47" w:rsidRDefault="00C71A35" w:rsidP="00B7666D">
      <w:pPr>
        <w:pStyle w:val="Lijstalinea"/>
        <w:numPr>
          <w:ilvl w:val="0"/>
          <w:numId w:val="27"/>
        </w:numPr>
      </w:pPr>
      <w:r w:rsidRPr="00956F47">
        <w:t xml:space="preserve">als </w:t>
      </w:r>
      <w:r w:rsidR="00AA48FB" w:rsidRPr="00956F47">
        <w:t>“</w:t>
      </w:r>
      <w:r w:rsidRPr="00956F47">
        <w:t>blackbox</w:t>
      </w:r>
      <w:r w:rsidR="00AA48FB" w:rsidRPr="00956F47">
        <w:t>”</w:t>
      </w:r>
      <w:r w:rsidRPr="00956F47">
        <w:t xml:space="preserve"> met een focus op zijn</w:t>
      </w:r>
      <w:r w:rsidR="00C20458" w:rsidRPr="00956F47">
        <w:t xml:space="preserve"> </w:t>
      </w:r>
      <w:r w:rsidR="00C75580" w:rsidRPr="00956F47">
        <w:t xml:space="preserve">uit te voeren </w:t>
      </w:r>
      <w:r w:rsidR="0091399D" w:rsidRPr="00956F47">
        <w:t xml:space="preserve">externe </w:t>
      </w:r>
      <w:r w:rsidR="00C20458" w:rsidRPr="00956F47">
        <w:t xml:space="preserve">functie </w:t>
      </w:r>
      <w:r w:rsidR="004C271B" w:rsidRPr="00956F47">
        <w:t xml:space="preserve">en </w:t>
      </w:r>
      <w:r w:rsidR="002C169A">
        <w:t xml:space="preserve">de </w:t>
      </w:r>
      <w:r w:rsidR="00C75580" w:rsidRPr="00956F47">
        <w:t xml:space="preserve">daarbij </w:t>
      </w:r>
      <w:r w:rsidR="004C271B" w:rsidRPr="00956F47">
        <w:t>behorende eigenschappen en relaties</w:t>
      </w:r>
      <w:r w:rsidR="00C20458" w:rsidRPr="00956F47">
        <w:t xml:space="preserve">, </w:t>
      </w:r>
      <w:r w:rsidR="004C271B" w:rsidRPr="00956F47">
        <w:t>oft</w:t>
      </w:r>
      <w:r w:rsidR="00DB16C1" w:rsidRPr="00956F47">
        <w:t>e</w:t>
      </w:r>
      <w:r w:rsidR="004C271B" w:rsidRPr="00956F47">
        <w:t xml:space="preserve">wel </w:t>
      </w:r>
      <w:r w:rsidR="00C20458" w:rsidRPr="00956F47">
        <w:t>zijn externe gedrag</w:t>
      </w:r>
      <w:r w:rsidR="002C169A">
        <w:t>,</w:t>
      </w:r>
      <w:r w:rsidR="00C20458" w:rsidRPr="00956F47">
        <w:t xml:space="preserve"> en</w:t>
      </w:r>
    </w:p>
    <w:p w14:paraId="21148511" w14:textId="679C844C" w:rsidR="0003034B" w:rsidRPr="00956F47" w:rsidRDefault="009931FF" w:rsidP="00B7666D">
      <w:pPr>
        <w:pStyle w:val="Lijstalinea"/>
        <w:numPr>
          <w:ilvl w:val="0"/>
          <w:numId w:val="27"/>
        </w:numPr>
      </w:pPr>
      <w:r w:rsidRPr="00956F47">
        <w:t>al</w:t>
      </w:r>
      <w:r w:rsidR="00AA48FB" w:rsidRPr="00956F47">
        <w:t>s</w:t>
      </w:r>
      <w:r w:rsidRPr="00956F47">
        <w:t xml:space="preserve"> </w:t>
      </w:r>
      <w:r w:rsidR="00AA48FB" w:rsidRPr="00956F47">
        <w:t>“</w:t>
      </w:r>
      <w:r w:rsidRPr="00956F47">
        <w:t>whitebox</w:t>
      </w:r>
      <w:r w:rsidR="00AA48FB" w:rsidRPr="00956F47">
        <w:t>”</w:t>
      </w:r>
      <w:r w:rsidR="00232B1E" w:rsidRPr="00956F47">
        <w:t xml:space="preserve"> met een focus op zijn </w:t>
      </w:r>
      <w:r w:rsidR="003C36B6" w:rsidRPr="00956F47">
        <w:t xml:space="preserve">interne </w:t>
      </w:r>
      <w:r w:rsidR="00BE6592" w:rsidRPr="00956F47">
        <w:t>structur</w:t>
      </w:r>
      <w:r w:rsidR="00093B81" w:rsidRPr="00956F47">
        <w:t xml:space="preserve">en </w:t>
      </w:r>
      <w:r w:rsidR="002C169A">
        <w:t xml:space="preserve">en </w:t>
      </w:r>
      <w:r w:rsidR="00093B81" w:rsidRPr="00956F47">
        <w:t xml:space="preserve">de </w:t>
      </w:r>
      <w:r w:rsidR="00E92B5B">
        <w:t xml:space="preserve">daarbij </w:t>
      </w:r>
      <w:r w:rsidR="00093B81" w:rsidRPr="00956F47">
        <w:t>bijbehorende</w:t>
      </w:r>
      <w:r w:rsidR="006D2D3D" w:rsidRPr="00956F47">
        <w:t xml:space="preserve"> </w:t>
      </w:r>
      <w:r w:rsidR="00E332C3" w:rsidRPr="00956F47">
        <w:t>eigenschappen</w:t>
      </w:r>
      <w:r w:rsidR="00AA48FB" w:rsidRPr="00956F47">
        <w:t xml:space="preserve"> en relaties</w:t>
      </w:r>
      <w:r w:rsidR="006121F7" w:rsidRPr="00956F47">
        <w:t xml:space="preserve"> (o.a. zijn interne structuur)</w:t>
      </w:r>
      <w:r w:rsidR="009611F0" w:rsidRPr="00956F47">
        <w:t xml:space="preserve"> oftewel hoe hij gemaakt/geleverd is.</w:t>
      </w:r>
    </w:p>
    <w:p w14:paraId="527E633F" w14:textId="6DF6574F" w:rsidR="00FF69F6" w:rsidRPr="00956F47" w:rsidRDefault="006B10F7" w:rsidP="00C80217">
      <w:pPr>
        <w:ind w:left="360"/>
        <w:jc w:val="center"/>
      </w:pPr>
      <w:r>
        <w:rPr>
          <w:noProof/>
        </w:rPr>
        <w:drawing>
          <wp:inline distT="0" distB="0" distL="0" distR="0" wp14:anchorId="1531DB49" wp14:editId="23CE8968">
            <wp:extent cx="2893017" cy="2564486"/>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017" cy="2564486"/>
                    </a:xfrm>
                    <a:prstGeom prst="rect">
                      <a:avLst/>
                    </a:prstGeom>
                  </pic:spPr>
                </pic:pic>
              </a:graphicData>
            </a:graphic>
          </wp:inline>
        </w:drawing>
      </w:r>
    </w:p>
    <w:p w14:paraId="16DC1943" w14:textId="38708CE0" w:rsidR="00345EC1" w:rsidRPr="00131C76" w:rsidRDefault="00FF69F6" w:rsidP="00FF69F6">
      <w:pPr>
        <w:pStyle w:val="Bijschrift"/>
        <w:jc w:val="center"/>
        <w:rPr>
          <w:lang w:val="en-US"/>
        </w:rPr>
      </w:pPr>
      <w:bookmarkStart w:id="123" w:name="_Ref54952621"/>
      <w:proofErr w:type="spellStart"/>
      <w:r w:rsidRPr="00131C76">
        <w:rPr>
          <w:lang w:val="en-US"/>
        </w:rPr>
        <w:t>Figuur</w:t>
      </w:r>
      <w:proofErr w:type="spellEnd"/>
      <w:r w:rsidRPr="00131C76">
        <w:rPr>
          <w:lang w:val="en-US"/>
        </w:rPr>
        <w:t xml:space="preserve"> </w:t>
      </w:r>
      <w:r>
        <w:fldChar w:fldCharType="begin"/>
      </w:r>
      <w:r w:rsidRPr="00131C76">
        <w:rPr>
          <w:lang w:val="en-US"/>
        </w:rPr>
        <w:instrText>SEQ Figuur \* ARABIC</w:instrText>
      </w:r>
      <w:r>
        <w:fldChar w:fldCharType="separate"/>
      </w:r>
      <w:r w:rsidR="00B27535">
        <w:rPr>
          <w:noProof/>
          <w:lang w:val="en-US"/>
        </w:rPr>
        <w:t>2</w:t>
      </w:r>
      <w:r>
        <w:fldChar w:fldCharType="end"/>
      </w:r>
      <w:bookmarkEnd w:id="123"/>
      <w:r w:rsidRPr="00131C76">
        <w:rPr>
          <w:lang w:val="en-US"/>
        </w:rPr>
        <w:t>:</w:t>
      </w:r>
      <w:r w:rsidR="002A2AB4" w:rsidRPr="00131C76">
        <w:rPr>
          <w:lang w:val="en-US"/>
        </w:rPr>
        <w:t xml:space="preserve"> Black box versus white box</w:t>
      </w:r>
      <w:r w:rsidR="00FF1932" w:rsidRPr="00131C76">
        <w:rPr>
          <w:lang w:val="en-US"/>
        </w:rPr>
        <w:t>,</w:t>
      </w:r>
    </w:p>
    <w:p w14:paraId="794ECF49" w14:textId="3CB6356B" w:rsidR="000F4694" w:rsidRPr="00956F47" w:rsidRDefault="00F73EDE" w:rsidP="00C04061">
      <w:pPr>
        <w:pStyle w:val="Tekstopmerking"/>
        <w:rPr>
          <w:sz w:val="22"/>
          <w:szCs w:val="22"/>
        </w:rPr>
      </w:pPr>
      <w:r w:rsidRPr="00956F47">
        <w:rPr>
          <w:sz w:val="22"/>
          <w:szCs w:val="22"/>
        </w:rPr>
        <w:t xml:space="preserve">Op deze manier ontstaan er </w:t>
      </w:r>
      <w:r w:rsidR="0056045F" w:rsidRPr="00956F47">
        <w:rPr>
          <w:sz w:val="22"/>
          <w:szCs w:val="22"/>
        </w:rPr>
        <w:t>twee</w:t>
      </w:r>
      <w:r w:rsidRPr="00956F47">
        <w:rPr>
          <w:sz w:val="22"/>
          <w:szCs w:val="22"/>
        </w:rPr>
        <w:t xml:space="preserve"> soorten </w:t>
      </w:r>
      <w:r w:rsidR="00ED340D">
        <w:rPr>
          <w:sz w:val="22"/>
          <w:szCs w:val="22"/>
        </w:rPr>
        <w:t>objecten</w:t>
      </w:r>
      <w:r w:rsidRPr="00956F47">
        <w:rPr>
          <w:sz w:val="22"/>
          <w:szCs w:val="22"/>
        </w:rPr>
        <w:t xml:space="preserve">: </w:t>
      </w:r>
      <w:r w:rsidR="00ED340D">
        <w:rPr>
          <w:sz w:val="22"/>
          <w:szCs w:val="22"/>
        </w:rPr>
        <w:t>technische objecten</w:t>
      </w:r>
      <w:r w:rsidR="00151853" w:rsidRPr="00956F47">
        <w:rPr>
          <w:sz w:val="22"/>
          <w:szCs w:val="22"/>
        </w:rPr>
        <w:t xml:space="preserve"> </w:t>
      </w:r>
      <w:r w:rsidR="00A050FF" w:rsidRPr="00956F47">
        <w:rPr>
          <w:sz w:val="22"/>
          <w:szCs w:val="22"/>
        </w:rPr>
        <w:t>en</w:t>
      </w:r>
      <w:r w:rsidR="00B47B87" w:rsidRPr="00956F47">
        <w:rPr>
          <w:sz w:val="22"/>
          <w:szCs w:val="22"/>
        </w:rPr>
        <w:t xml:space="preserve"> </w:t>
      </w:r>
      <w:r w:rsidR="00ED340D">
        <w:rPr>
          <w:sz w:val="22"/>
          <w:szCs w:val="22"/>
        </w:rPr>
        <w:t>functionele objecten</w:t>
      </w:r>
      <w:r w:rsidR="00F62EAC">
        <w:rPr>
          <w:sz w:val="22"/>
          <w:szCs w:val="22"/>
        </w:rPr>
        <w:t xml:space="preserve"> </w:t>
      </w:r>
      <w:r w:rsidR="00B47B87" w:rsidRPr="00956F47">
        <w:rPr>
          <w:sz w:val="22"/>
          <w:szCs w:val="22"/>
        </w:rPr>
        <w:t>waarbij de</w:t>
      </w:r>
      <w:r w:rsidR="00785079" w:rsidRPr="00956F47">
        <w:rPr>
          <w:sz w:val="22"/>
          <w:szCs w:val="22"/>
        </w:rPr>
        <w:t xml:space="preserve"> functionele varianten worden ge</w:t>
      </w:r>
      <w:r w:rsidR="00446358" w:rsidRPr="00956F47">
        <w:rPr>
          <w:sz w:val="22"/>
          <w:szCs w:val="22"/>
        </w:rPr>
        <w:t>ï</w:t>
      </w:r>
      <w:r w:rsidR="00785079" w:rsidRPr="00956F47">
        <w:rPr>
          <w:sz w:val="22"/>
          <w:szCs w:val="22"/>
        </w:rPr>
        <w:t>mplementeerd door de technische.</w:t>
      </w:r>
    </w:p>
    <w:p w14:paraId="55966771" w14:textId="77027B55" w:rsidR="009E6CC8" w:rsidRDefault="00154D29" w:rsidP="00C04061">
      <w:pPr>
        <w:pStyle w:val="Tekstopmerking"/>
        <w:rPr>
          <w:sz w:val="22"/>
          <w:szCs w:val="22"/>
        </w:rPr>
      </w:pPr>
      <w:r w:rsidRPr="00956F47">
        <w:rPr>
          <w:sz w:val="22"/>
          <w:szCs w:val="22"/>
        </w:rPr>
        <w:t xml:space="preserve">Voor ieder </w:t>
      </w:r>
      <w:r w:rsidR="00A0239E">
        <w:rPr>
          <w:sz w:val="22"/>
          <w:szCs w:val="22"/>
        </w:rPr>
        <w:t>fysiek object</w:t>
      </w:r>
      <w:r w:rsidRPr="00956F47">
        <w:rPr>
          <w:sz w:val="22"/>
          <w:szCs w:val="22"/>
        </w:rPr>
        <w:t xml:space="preserve"> </w:t>
      </w:r>
      <w:r w:rsidR="00F57850">
        <w:rPr>
          <w:sz w:val="22"/>
          <w:szCs w:val="22"/>
        </w:rPr>
        <w:t xml:space="preserve">kan </w:t>
      </w:r>
      <w:r w:rsidRPr="00956F47">
        <w:rPr>
          <w:sz w:val="22"/>
          <w:szCs w:val="22"/>
        </w:rPr>
        <w:t xml:space="preserve">dus aangegeven worden of het een functioneel of technisch </w:t>
      </w:r>
      <w:r w:rsidR="00A0239E">
        <w:rPr>
          <w:sz w:val="22"/>
          <w:szCs w:val="22"/>
        </w:rPr>
        <w:t>fysiek object</w:t>
      </w:r>
      <w:r w:rsidRPr="00956F47">
        <w:rPr>
          <w:sz w:val="22"/>
          <w:szCs w:val="22"/>
        </w:rPr>
        <w:t xml:space="preserve"> behelst</w:t>
      </w:r>
      <w:r w:rsidR="00623B63" w:rsidRPr="00956F47">
        <w:rPr>
          <w:sz w:val="22"/>
          <w:szCs w:val="22"/>
        </w:rPr>
        <w:t>. Dit hangt sterk af van de interpretatie van de gebruiker en welke termen hij kie</w:t>
      </w:r>
      <w:r w:rsidR="007D1E0F" w:rsidRPr="00956F47">
        <w:rPr>
          <w:sz w:val="22"/>
          <w:szCs w:val="22"/>
        </w:rPr>
        <w:t>st</w:t>
      </w:r>
      <w:r w:rsidR="00623B63" w:rsidRPr="00956F47">
        <w:rPr>
          <w:sz w:val="22"/>
          <w:szCs w:val="22"/>
        </w:rPr>
        <w:t xml:space="preserve">. Iemand kan </w:t>
      </w:r>
      <w:r w:rsidR="00F57850">
        <w:rPr>
          <w:sz w:val="22"/>
          <w:szCs w:val="22"/>
        </w:rPr>
        <w:t>“</w:t>
      </w:r>
      <w:r w:rsidR="00623B63" w:rsidRPr="00956F47">
        <w:rPr>
          <w:sz w:val="22"/>
          <w:szCs w:val="22"/>
        </w:rPr>
        <w:t>B</w:t>
      </w:r>
      <w:r w:rsidR="0005534B">
        <w:rPr>
          <w:sz w:val="22"/>
          <w:szCs w:val="22"/>
        </w:rPr>
        <w:t>rug”</w:t>
      </w:r>
      <w:r w:rsidR="00623B63" w:rsidRPr="00956F47">
        <w:rPr>
          <w:sz w:val="22"/>
          <w:szCs w:val="22"/>
        </w:rPr>
        <w:t xml:space="preserve"> als functioneel of als technisch </w:t>
      </w:r>
      <w:r w:rsidR="007D1E0F" w:rsidRPr="00956F47">
        <w:rPr>
          <w:sz w:val="22"/>
          <w:szCs w:val="22"/>
        </w:rPr>
        <w:t>beschouwen. Een spoorbrug is al snel functioneel</w:t>
      </w:r>
      <w:r w:rsidR="0005534B">
        <w:rPr>
          <w:sz w:val="22"/>
          <w:szCs w:val="22"/>
        </w:rPr>
        <w:t xml:space="preserve">, </w:t>
      </w:r>
      <w:r w:rsidR="007D1E0F" w:rsidRPr="00956F47">
        <w:rPr>
          <w:sz w:val="22"/>
          <w:szCs w:val="22"/>
        </w:rPr>
        <w:t xml:space="preserve">een </w:t>
      </w:r>
      <w:r w:rsidR="0005534B">
        <w:rPr>
          <w:sz w:val="22"/>
          <w:szCs w:val="22"/>
        </w:rPr>
        <w:t>ligger</w:t>
      </w:r>
      <w:r w:rsidR="007D1E0F" w:rsidRPr="00956F47">
        <w:rPr>
          <w:sz w:val="22"/>
          <w:szCs w:val="22"/>
        </w:rPr>
        <w:t>brug technisch.</w:t>
      </w:r>
    </w:p>
    <w:p w14:paraId="1A044E15" w14:textId="77777777" w:rsidR="009D3CAD" w:rsidRPr="00956F47" w:rsidRDefault="009D3CAD" w:rsidP="009D3CAD">
      <w:pPr>
        <w:pStyle w:val="Definitie"/>
      </w:pPr>
      <w:r w:rsidRPr="00956F47">
        <w:t>VOORBEELD 1</w:t>
      </w:r>
    </w:p>
    <w:p w14:paraId="32343E8B" w14:textId="1A02AB60" w:rsidR="009D3CAD" w:rsidRPr="00956F47" w:rsidRDefault="009D3CAD" w:rsidP="009D3CAD">
      <w:pPr>
        <w:pStyle w:val="Definitie"/>
      </w:pPr>
      <w:r w:rsidRPr="00956F47">
        <w:t xml:space="preserve">Een voetgangersbrug is een functioneel object. Het doel is om voetgangers te overbruggen. Het zegt niets over hoe de brug is opgebouwd of </w:t>
      </w:r>
      <w:r w:rsidR="00A93906">
        <w:t xml:space="preserve">is </w:t>
      </w:r>
      <w:r w:rsidRPr="00956F47">
        <w:t>gematerialiseerd staal of beton. Een stalen liggerbrug is een oplossing vanuit een technisch perspectief en daarmee een technisch object.</w:t>
      </w:r>
    </w:p>
    <w:p w14:paraId="29B0FCF9" w14:textId="18B5E405" w:rsidR="008203D5" w:rsidRPr="00956F47" w:rsidRDefault="008203D5" w:rsidP="00C04061">
      <w:pPr>
        <w:pStyle w:val="Tekstopmerking"/>
        <w:rPr>
          <w:sz w:val="22"/>
          <w:szCs w:val="22"/>
        </w:rPr>
      </w:pPr>
      <w:r w:rsidRPr="00956F47">
        <w:rPr>
          <w:sz w:val="22"/>
          <w:szCs w:val="22"/>
        </w:rPr>
        <w:lastRenderedPageBreak/>
        <w:t>OPMERKING</w:t>
      </w:r>
      <w:r w:rsidR="00176B17" w:rsidRPr="00956F47">
        <w:rPr>
          <w:sz w:val="22"/>
          <w:szCs w:val="22"/>
        </w:rPr>
        <w:t xml:space="preserve"> 1</w:t>
      </w:r>
    </w:p>
    <w:p w14:paraId="355A5F38" w14:textId="510047DC" w:rsidR="00941DB6" w:rsidRPr="00956F47" w:rsidRDefault="00941DB6" w:rsidP="00C04061">
      <w:pPr>
        <w:pStyle w:val="Tekstopmerking"/>
        <w:rPr>
          <w:sz w:val="22"/>
          <w:szCs w:val="22"/>
        </w:rPr>
      </w:pPr>
      <w:r w:rsidRPr="00956F47">
        <w:rPr>
          <w:sz w:val="22"/>
          <w:szCs w:val="22"/>
        </w:rPr>
        <w:t xml:space="preserve">Bestaande standaarden </w:t>
      </w:r>
      <w:r w:rsidR="008203D5" w:rsidRPr="00956F47">
        <w:rPr>
          <w:sz w:val="22"/>
          <w:szCs w:val="22"/>
        </w:rPr>
        <w:t xml:space="preserve">als </w:t>
      </w:r>
      <w:r w:rsidR="00217336" w:rsidRPr="00956F47">
        <w:rPr>
          <w:sz w:val="22"/>
          <w:szCs w:val="22"/>
        </w:rPr>
        <w:t xml:space="preserve">de huidige </w:t>
      </w:r>
      <w:r w:rsidR="008203D5" w:rsidRPr="00956F47">
        <w:rPr>
          <w:sz w:val="22"/>
          <w:szCs w:val="22"/>
        </w:rPr>
        <w:t xml:space="preserve">NEN2767 </w:t>
      </w:r>
      <w:r w:rsidRPr="00956F47">
        <w:rPr>
          <w:sz w:val="22"/>
          <w:szCs w:val="22"/>
        </w:rPr>
        <w:t>mixen vaak onte</w:t>
      </w:r>
      <w:r w:rsidR="008203D5" w:rsidRPr="00956F47">
        <w:rPr>
          <w:sz w:val="22"/>
          <w:szCs w:val="22"/>
        </w:rPr>
        <w:t>r</w:t>
      </w:r>
      <w:r w:rsidRPr="00956F47">
        <w:rPr>
          <w:sz w:val="22"/>
          <w:szCs w:val="22"/>
        </w:rPr>
        <w:t>e</w:t>
      </w:r>
      <w:r w:rsidR="008203D5" w:rsidRPr="00956F47">
        <w:rPr>
          <w:sz w:val="22"/>
          <w:szCs w:val="22"/>
        </w:rPr>
        <w:t>c</w:t>
      </w:r>
      <w:r w:rsidRPr="00956F47">
        <w:rPr>
          <w:sz w:val="22"/>
          <w:szCs w:val="22"/>
        </w:rPr>
        <w:t xml:space="preserve">ht deze </w:t>
      </w:r>
      <w:r w:rsidR="00D55916">
        <w:rPr>
          <w:sz w:val="22"/>
          <w:szCs w:val="22"/>
        </w:rPr>
        <w:t>functionele en technische objecten</w:t>
      </w:r>
      <w:r w:rsidRPr="00956F47">
        <w:rPr>
          <w:sz w:val="22"/>
          <w:szCs w:val="22"/>
        </w:rPr>
        <w:t xml:space="preserve"> in </w:t>
      </w:r>
      <w:r w:rsidR="00B213FD" w:rsidRPr="00956F47">
        <w:rPr>
          <w:sz w:val="22"/>
          <w:szCs w:val="22"/>
        </w:rPr>
        <w:t>één</w:t>
      </w:r>
      <w:r w:rsidRPr="00956F47">
        <w:rPr>
          <w:sz w:val="22"/>
          <w:szCs w:val="22"/>
        </w:rPr>
        <w:t xml:space="preserve"> taxonomie. </w:t>
      </w:r>
      <w:r w:rsidR="00BD3963" w:rsidRPr="00956F47">
        <w:rPr>
          <w:sz w:val="22"/>
          <w:szCs w:val="22"/>
        </w:rPr>
        <w:t>Functionele</w:t>
      </w:r>
      <w:r w:rsidR="001C0D09" w:rsidRPr="00956F47">
        <w:rPr>
          <w:sz w:val="22"/>
          <w:szCs w:val="22"/>
        </w:rPr>
        <w:t xml:space="preserve"> </w:t>
      </w:r>
      <w:r w:rsidR="006D115E" w:rsidRPr="00956F47">
        <w:rPr>
          <w:sz w:val="22"/>
          <w:szCs w:val="22"/>
        </w:rPr>
        <w:t>objecten zijn disjunct met technische objecten</w:t>
      </w:r>
      <w:r w:rsidR="00A522AC" w:rsidRPr="00956F47">
        <w:rPr>
          <w:sz w:val="22"/>
          <w:szCs w:val="22"/>
        </w:rPr>
        <w:t xml:space="preserve">: </w:t>
      </w:r>
      <w:r w:rsidR="00A522AC" w:rsidRPr="00D60B6E">
        <w:rPr>
          <w:i/>
          <w:iCs/>
          <w:sz w:val="22"/>
          <w:szCs w:val="22"/>
        </w:rPr>
        <w:t>als</w:t>
      </w:r>
      <w:r w:rsidR="00A522AC" w:rsidRPr="00956F47">
        <w:rPr>
          <w:sz w:val="22"/>
          <w:szCs w:val="22"/>
        </w:rPr>
        <w:t xml:space="preserve"> je het </w:t>
      </w:r>
      <w:r w:rsidR="004951DB" w:rsidRPr="00956F47">
        <w:rPr>
          <w:sz w:val="22"/>
          <w:szCs w:val="22"/>
        </w:rPr>
        <w:t>onderscheid</w:t>
      </w:r>
      <w:r w:rsidR="00A522AC" w:rsidRPr="00956F47">
        <w:rPr>
          <w:sz w:val="22"/>
          <w:szCs w:val="22"/>
        </w:rPr>
        <w:t xml:space="preserve"> maakt is het</w:t>
      </w:r>
      <w:r w:rsidR="004951DB" w:rsidRPr="00956F47">
        <w:rPr>
          <w:sz w:val="22"/>
          <w:szCs w:val="22"/>
        </w:rPr>
        <w:t xml:space="preserve"> </w:t>
      </w:r>
      <w:r w:rsidR="005621AC" w:rsidRPr="00956F47">
        <w:rPr>
          <w:sz w:val="22"/>
          <w:szCs w:val="22"/>
        </w:rPr>
        <w:t>“</w:t>
      </w:r>
      <w:r w:rsidR="004951DB" w:rsidRPr="00956F47">
        <w:rPr>
          <w:sz w:val="22"/>
          <w:szCs w:val="22"/>
        </w:rPr>
        <w:t>het een of het ander</w:t>
      </w:r>
      <w:r w:rsidR="005621AC" w:rsidRPr="00956F47">
        <w:rPr>
          <w:sz w:val="22"/>
          <w:szCs w:val="22"/>
        </w:rPr>
        <w:t>”</w:t>
      </w:r>
      <w:r w:rsidR="00D80564" w:rsidRPr="00956F47">
        <w:rPr>
          <w:sz w:val="22"/>
          <w:szCs w:val="22"/>
        </w:rPr>
        <w:t xml:space="preserve"> niet beide.</w:t>
      </w:r>
      <w:r w:rsidR="006244A4" w:rsidRPr="00956F47">
        <w:rPr>
          <w:sz w:val="22"/>
          <w:szCs w:val="22"/>
        </w:rPr>
        <w:t xml:space="preserve"> Een functioneel </w:t>
      </w:r>
      <w:r w:rsidR="00E2069B" w:rsidRPr="00956F47">
        <w:rPr>
          <w:sz w:val="22"/>
          <w:szCs w:val="22"/>
        </w:rPr>
        <w:t xml:space="preserve">object </w:t>
      </w:r>
      <w:r w:rsidR="006244A4" w:rsidRPr="00956F47">
        <w:rPr>
          <w:sz w:val="22"/>
          <w:szCs w:val="22"/>
        </w:rPr>
        <w:t>is daardoor nooit een specialisatie</w:t>
      </w:r>
      <w:r w:rsidR="00CF79A0" w:rsidRPr="00956F47">
        <w:rPr>
          <w:sz w:val="22"/>
          <w:szCs w:val="22"/>
        </w:rPr>
        <w:t xml:space="preserve"> van een technisch</w:t>
      </w:r>
      <w:r w:rsidR="00E478BA" w:rsidRPr="00956F47">
        <w:rPr>
          <w:sz w:val="22"/>
          <w:szCs w:val="22"/>
        </w:rPr>
        <w:t xml:space="preserve"> object </w:t>
      </w:r>
      <w:r w:rsidR="00C0310D" w:rsidRPr="00956F47">
        <w:rPr>
          <w:sz w:val="22"/>
          <w:szCs w:val="22"/>
        </w:rPr>
        <w:t>of</w:t>
      </w:r>
      <w:r w:rsidR="00E478BA" w:rsidRPr="00956F47">
        <w:rPr>
          <w:sz w:val="22"/>
          <w:szCs w:val="22"/>
        </w:rPr>
        <w:t xml:space="preserve"> andersom.</w:t>
      </w:r>
    </w:p>
    <w:p w14:paraId="29AE0D3D" w14:textId="7BB8E59A" w:rsidR="00C42611" w:rsidRPr="00C42488" w:rsidRDefault="00DB3D37" w:rsidP="00C42611">
      <w:pPr>
        <w:pStyle w:val="Tekstopmerking"/>
        <w:rPr>
          <w:sz w:val="22"/>
          <w:szCs w:val="22"/>
        </w:rPr>
      </w:pPr>
      <w:r w:rsidRPr="00956F47">
        <w:rPr>
          <w:sz w:val="22"/>
          <w:szCs w:val="22"/>
        </w:rPr>
        <w:t xml:space="preserve">Een </w:t>
      </w:r>
      <w:r w:rsidR="00367DF8">
        <w:rPr>
          <w:sz w:val="22"/>
          <w:szCs w:val="22"/>
        </w:rPr>
        <w:t>f</w:t>
      </w:r>
      <w:r w:rsidRPr="00956F47">
        <w:rPr>
          <w:sz w:val="22"/>
          <w:szCs w:val="22"/>
        </w:rPr>
        <w:t>unctioneel</w:t>
      </w:r>
      <w:r w:rsidR="00367DF8">
        <w:rPr>
          <w:sz w:val="22"/>
          <w:szCs w:val="22"/>
        </w:rPr>
        <w:t xml:space="preserve"> o</w:t>
      </w:r>
      <w:r w:rsidRPr="00956F47">
        <w:rPr>
          <w:sz w:val="22"/>
          <w:szCs w:val="22"/>
        </w:rPr>
        <w:t>bject</w:t>
      </w:r>
      <w:r w:rsidR="002D5D02" w:rsidRPr="00956F47">
        <w:rPr>
          <w:sz w:val="22"/>
          <w:szCs w:val="22"/>
        </w:rPr>
        <w:t xml:space="preserve"> is</w:t>
      </w:r>
      <w:r w:rsidRPr="00956F47">
        <w:rPr>
          <w:sz w:val="22"/>
          <w:szCs w:val="22"/>
        </w:rPr>
        <w:t xml:space="preserve"> vaak te herkennen </w:t>
      </w:r>
      <w:r w:rsidR="002D5D02" w:rsidRPr="00956F47">
        <w:rPr>
          <w:sz w:val="22"/>
          <w:szCs w:val="22"/>
        </w:rPr>
        <w:t xml:space="preserve">aan </w:t>
      </w:r>
      <w:r w:rsidRPr="00956F47">
        <w:rPr>
          <w:sz w:val="22"/>
          <w:szCs w:val="22"/>
        </w:rPr>
        <w:t>zijn naamgeving, bijvoorbeeld:</w:t>
      </w:r>
      <w:r w:rsidRPr="00956F47">
        <w:rPr>
          <w:sz w:val="22"/>
          <w:szCs w:val="22"/>
        </w:rPr>
        <w:annotationRef/>
      </w:r>
      <w:r w:rsidR="00C04061" w:rsidRPr="00956F47">
        <w:rPr>
          <w:sz w:val="22"/>
          <w:szCs w:val="22"/>
        </w:rPr>
        <w:t xml:space="preserve"> </w:t>
      </w:r>
      <w:proofErr w:type="spellStart"/>
      <w:r w:rsidRPr="00956F47">
        <w:rPr>
          <w:sz w:val="22"/>
          <w:szCs w:val="22"/>
        </w:rPr>
        <w:t>xxxSysteem</w:t>
      </w:r>
      <w:proofErr w:type="spellEnd"/>
      <w:r w:rsidRPr="00956F47">
        <w:rPr>
          <w:sz w:val="22"/>
          <w:szCs w:val="22"/>
        </w:rPr>
        <w:t xml:space="preserve">, </w:t>
      </w:r>
      <w:proofErr w:type="spellStart"/>
      <w:r w:rsidRPr="00956F47">
        <w:rPr>
          <w:sz w:val="22"/>
          <w:szCs w:val="22"/>
        </w:rPr>
        <w:t>xxxVoorziening</w:t>
      </w:r>
      <w:proofErr w:type="spellEnd"/>
      <w:r w:rsidRPr="00956F47">
        <w:rPr>
          <w:sz w:val="22"/>
          <w:szCs w:val="22"/>
        </w:rPr>
        <w:t xml:space="preserve">, </w:t>
      </w:r>
      <w:proofErr w:type="spellStart"/>
      <w:r w:rsidRPr="00956F47">
        <w:rPr>
          <w:sz w:val="22"/>
          <w:szCs w:val="22"/>
        </w:rPr>
        <w:t>xxxFaciliteit</w:t>
      </w:r>
      <w:proofErr w:type="spellEnd"/>
      <w:r w:rsidRPr="00956F47">
        <w:rPr>
          <w:sz w:val="22"/>
          <w:szCs w:val="22"/>
        </w:rPr>
        <w:t>, ''</w:t>
      </w:r>
      <w:proofErr w:type="spellStart"/>
      <w:r w:rsidRPr="00956F47">
        <w:rPr>
          <w:sz w:val="22"/>
          <w:szCs w:val="22"/>
        </w:rPr>
        <w:t>xxx</w:t>
      </w:r>
      <w:r w:rsidR="003675BB" w:rsidRPr="00956F47">
        <w:rPr>
          <w:sz w:val="22"/>
          <w:szCs w:val="22"/>
        </w:rPr>
        <w:t>i</w:t>
      </w:r>
      <w:r w:rsidRPr="00956F47">
        <w:rPr>
          <w:sz w:val="22"/>
          <w:szCs w:val="22"/>
        </w:rPr>
        <w:t>ng</w:t>
      </w:r>
      <w:proofErr w:type="spellEnd"/>
      <w:r w:rsidRPr="00956F47">
        <w:rPr>
          <w:sz w:val="22"/>
          <w:szCs w:val="22"/>
        </w:rPr>
        <w:t xml:space="preserve">' (eindigend op de uitgang </w:t>
      </w:r>
      <w:r w:rsidR="003675BB" w:rsidRPr="00956F47">
        <w:rPr>
          <w:sz w:val="22"/>
          <w:szCs w:val="22"/>
        </w:rPr>
        <w:t>“</w:t>
      </w:r>
      <w:proofErr w:type="spellStart"/>
      <w:r w:rsidR="003675BB" w:rsidRPr="00956F47">
        <w:rPr>
          <w:sz w:val="22"/>
          <w:szCs w:val="22"/>
        </w:rPr>
        <w:t>i</w:t>
      </w:r>
      <w:r w:rsidRPr="00956F47">
        <w:rPr>
          <w:sz w:val="22"/>
          <w:szCs w:val="22"/>
        </w:rPr>
        <w:t>ng</w:t>
      </w:r>
      <w:proofErr w:type="spellEnd"/>
      <w:r w:rsidR="003675BB" w:rsidRPr="00956F47">
        <w:rPr>
          <w:sz w:val="22"/>
          <w:szCs w:val="22"/>
        </w:rPr>
        <w:t>”</w:t>
      </w:r>
      <w:r w:rsidRPr="00956F47">
        <w:rPr>
          <w:sz w:val="22"/>
          <w:szCs w:val="22"/>
        </w:rPr>
        <w:t>).</w:t>
      </w:r>
      <w:r w:rsidR="00E502F7">
        <w:rPr>
          <w:sz w:val="22"/>
          <w:szCs w:val="22"/>
        </w:rPr>
        <w:t xml:space="preserve"> </w:t>
      </w:r>
      <w:r w:rsidR="000B4146">
        <w:rPr>
          <w:sz w:val="22"/>
          <w:szCs w:val="22"/>
        </w:rPr>
        <w:t>Soms</w:t>
      </w:r>
      <w:r w:rsidR="00E502F7">
        <w:rPr>
          <w:sz w:val="22"/>
          <w:szCs w:val="22"/>
        </w:rPr>
        <w:t xml:space="preserve"> hebben ze ook een verwijzing naar een functie in hun naam.</w:t>
      </w:r>
      <w:r w:rsidRPr="00956F47">
        <w:rPr>
          <w:sz w:val="22"/>
          <w:szCs w:val="22"/>
        </w:rPr>
        <w:t xml:space="preserve"> </w:t>
      </w:r>
      <w:r w:rsidR="00C42488">
        <w:rPr>
          <w:sz w:val="22"/>
          <w:szCs w:val="22"/>
        </w:rPr>
        <w:t xml:space="preserve"> </w:t>
      </w:r>
      <w:r w:rsidR="00F83BF7" w:rsidRPr="00C62A79">
        <w:rPr>
          <w:sz w:val="22"/>
          <w:szCs w:val="22"/>
        </w:rPr>
        <w:t xml:space="preserve">Een </w:t>
      </w:r>
      <w:r w:rsidR="00C42488">
        <w:rPr>
          <w:sz w:val="22"/>
          <w:szCs w:val="22"/>
        </w:rPr>
        <w:t>t</w:t>
      </w:r>
      <w:r w:rsidR="00F83BF7" w:rsidRPr="00C62A79">
        <w:rPr>
          <w:sz w:val="22"/>
          <w:szCs w:val="22"/>
        </w:rPr>
        <w:t>echnisch</w:t>
      </w:r>
      <w:r w:rsidR="00C42488">
        <w:rPr>
          <w:sz w:val="22"/>
          <w:szCs w:val="22"/>
        </w:rPr>
        <w:t xml:space="preserve"> o</w:t>
      </w:r>
      <w:r w:rsidR="00F83BF7" w:rsidRPr="00C62A79">
        <w:rPr>
          <w:sz w:val="22"/>
          <w:szCs w:val="22"/>
        </w:rPr>
        <w:t>bject</w:t>
      </w:r>
      <w:r w:rsidR="00C62A79" w:rsidRPr="00C62A79">
        <w:rPr>
          <w:sz w:val="22"/>
          <w:szCs w:val="22"/>
        </w:rPr>
        <w:t xml:space="preserve"> daarentegen</w:t>
      </w:r>
      <w:r w:rsidR="00297949" w:rsidRPr="00C62A79">
        <w:rPr>
          <w:sz w:val="22"/>
          <w:szCs w:val="22"/>
        </w:rPr>
        <w:t xml:space="preserve"> heeft vaak een verwijzing naar een technische invulling bijvoorbeeld een </w:t>
      </w:r>
      <w:r w:rsidR="00C42488">
        <w:rPr>
          <w:sz w:val="22"/>
          <w:szCs w:val="22"/>
        </w:rPr>
        <w:t>n</w:t>
      </w:r>
      <w:r w:rsidR="00C360D2" w:rsidRPr="00C62A79">
        <w:rPr>
          <w:sz w:val="22"/>
          <w:szCs w:val="22"/>
        </w:rPr>
        <w:t>ietmachine</w:t>
      </w:r>
      <w:r w:rsidR="00472C79" w:rsidRPr="00C62A79">
        <w:rPr>
          <w:sz w:val="22"/>
          <w:szCs w:val="22"/>
        </w:rPr>
        <w:t xml:space="preserve"> </w:t>
      </w:r>
      <w:r w:rsidR="00C62A79" w:rsidRPr="00C62A79">
        <w:rPr>
          <w:sz w:val="22"/>
          <w:szCs w:val="22"/>
        </w:rPr>
        <w:t xml:space="preserve">of </w:t>
      </w:r>
      <w:r w:rsidR="00C42611" w:rsidRPr="00C62A79">
        <w:t xml:space="preserve">zijn herkenbaar aan uitgangen als </w:t>
      </w:r>
      <w:proofErr w:type="spellStart"/>
      <w:r w:rsidR="00C42611" w:rsidRPr="00C62A79">
        <w:t>xxxWerk</w:t>
      </w:r>
      <w:proofErr w:type="spellEnd"/>
      <w:r w:rsidR="00C42611" w:rsidRPr="00C62A79">
        <w:t xml:space="preserve"> (</w:t>
      </w:r>
      <w:proofErr w:type="spellStart"/>
      <w:r w:rsidR="00C42611" w:rsidRPr="00C62A79">
        <w:t>bouwerk</w:t>
      </w:r>
      <w:proofErr w:type="spellEnd"/>
      <w:r w:rsidR="00C42611" w:rsidRPr="00C62A79">
        <w:t xml:space="preserve">), </w:t>
      </w:r>
      <w:proofErr w:type="spellStart"/>
      <w:r w:rsidR="00C42611" w:rsidRPr="00C62A79">
        <w:t>xxxConstructie</w:t>
      </w:r>
      <w:proofErr w:type="spellEnd"/>
      <w:r w:rsidR="00F44615">
        <w:t xml:space="preserve"> (wegconstructie) of</w:t>
      </w:r>
      <w:r w:rsidR="00C42611" w:rsidRPr="00C62A79">
        <w:t xml:space="preserve"> </w:t>
      </w:r>
      <w:proofErr w:type="spellStart"/>
      <w:r w:rsidR="00C42611" w:rsidRPr="00C62A79">
        <w:t>xxxInstallatie</w:t>
      </w:r>
      <w:proofErr w:type="spellEnd"/>
      <w:r w:rsidR="00C42611" w:rsidRPr="00C62A79">
        <w:t xml:space="preserve">. Ze zijn dan het resultaat van een </w:t>
      </w:r>
      <w:proofErr w:type="spellStart"/>
      <w:r w:rsidR="00C62A79" w:rsidRPr="00C62A79">
        <w:t>ak</w:t>
      </w:r>
      <w:r w:rsidR="00C42611" w:rsidRPr="00C62A79">
        <w:t>tiviteit</w:t>
      </w:r>
      <w:proofErr w:type="spellEnd"/>
      <w:r w:rsidR="00C42611" w:rsidRPr="00C62A79">
        <w:t xml:space="preserve">, als </w:t>
      </w:r>
      <w:r w:rsidR="00C62A79" w:rsidRPr="00C62A79">
        <w:t>b</w:t>
      </w:r>
      <w:r w:rsidR="00C42611" w:rsidRPr="00C62A79">
        <w:t xml:space="preserve">ouwen, </w:t>
      </w:r>
      <w:r w:rsidR="00C62A79" w:rsidRPr="00C62A79">
        <w:t>c</w:t>
      </w:r>
      <w:r w:rsidR="00C42611" w:rsidRPr="00C62A79">
        <w:t xml:space="preserve">onstrueren </w:t>
      </w:r>
      <w:r w:rsidR="00F44615">
        <w:t>of</w:t>
      </w:r>
      <w:r w:rsidR="00C42611" w:rsidRPr="00C62A79">
        <w:t xml:space="preserve"> </w:t>
      </w:r>
      <w:r w:rsidR="00C62A79" w:rsidRPr="00C62A79">
        <w:t>i</w:t>
      </w:r>
      <w:r w:rsidR="00C42611" w:rsidRPr="00C62A79">
        <w:t>nstalleren.</w:t>
      </w:r>
      <w:r w:rsidR="00C42611" w:rsidRPr="00C62A79">
        <w:rPr>
          <w:rStyle w:val="Verwijzingopmerking"/>
        </w:rPr>
        <w:annotationRef/>
      </w:r>
    </w:p>
    <w:p w14:paraId="6937CA6C" w14:textId="18622C93" w:rsidR="00612BB0" w:rsidRPr="00956F47" w:rsidRDefault="005B364D" w:rsidP="005B364D">
      <w:r w:rsidRPr="00956F47">
        <w:t>Als een individu als een technisch object wordt ge</w:t>
      </w:r>
      <w:r w:rsidR="003376F2">
        <w:t>typeerd</w:t>
      </w:r>
      <w:r w:rsidR="00A05FF3" w:rsidRPr="00956F47">
        <w:t xml:space="preserve"> (direct of indirect via een subklasse)</w:t>
      </w:r>
      <w:r w:rsidRPr="00956F47">
        <w:t xml:space="preserve">, zal dit normaal gesproken zijn hele leven geldig blijven en op iedere plek waar hij zich bevindt. </w:t>
      </w:r>
      <w:r w:rsidR="00A7255C" w:rsidRPr="00956F47">
        <w:t>Anders gezegd, d</w:t>
      </w:r>
      <w:r w:rsidRPr="00956F47">
        <w:t xml:space="preserve">eze </w:t>
      </w:r>
      <w:r w:rsidR="006F0BF0">
        <w:t>typering/</w:t>
      </w:r>
      <w:r w:rsidRPr="00956F47">
        <w:t xml:space="preserve">classificatie is tijd- en ruimteonafhankelijk. Als iets ooit een boek is, zal het normaal gesproken altijd een boek blijven. Het gaat erom wat iets “is”. Als een individu als een functioneel object wordt geclassificeerd, is deze vaak gerelateerd aan een bepaalde </w:t>
      </w:r>
      <w:r w:rsidR="00537E47" w:rsidRPr="00956F47">
        <w:t>tijd</w:t>
      </w:r>
      <w:r w:rsidRPr="00956F47">
        <w:t xml:space="preserve"> en/of een </w:t>
      </w:r>
      <w:r w:rsidR="00311F61">
        <w:t xml:space="preserve">bepaalde </w:t>
      </w:r>
      <w:r w:rsidRPr="00956F47">
        <w:t xml:space="preserve">ruimte. Als iemand een vader is, was hij dat normaal gesproken vanaf een bepaald </w:t>
      </w:r>
      <w:r w:rsidR="00D6444C" w:rsidRPr="00956F47">
        <w:t>tijdstip</w:t>
      </w:r>
      <w:r w:rsidRPr="00956F47">
        <w:t xml:space="preserve">. </w:t>
      </w:r>
      <w:r w:rsidR="00527F09" w:rsidRPr="00956F47">
        <w:t>Ieman</w:t>
      </w:r>
      <w:r w:rsidR="00DD5184" w:rsidRPr="00956F47">
        <w:t>d</w:t>
      </w:r>
      <w:r w:rsidRPr="00956F47">
        <w:t xml:space="preserve"> “is” dus geen vader, maar </w:t>
      </w:r>
      <w:r w:rsidR="00EA78ED" w:rsidRPr="00956F47">
        <w:t>“</w:t>
      </w:r>
      <w:r w:rsidR="00EC1A96" w:rsidRPr="00956F47">
        <w:t xml:space="preserve">implementeert” (ook wel: </w:t>
      </w:r>
      <w:r w:rsidR="00311F61">
        <w:t>“</w:t>
      </w:r>
      <w:r w:rsidR="00EC1A96" w:rsidRPr="00956F47">
        <w:t>speelt</w:t>
      </w:r>
      <w:r w:rsidR="00311F61">
        <w:t>”</w:t>
      </w:r>
      <w:r w:rsidR="00EC1A96" w:rsidRPr="00956F47">
        <w:t xml:space="preserve">) </w:t>
      </w:r>
      <w:r w:rsidR="007613FE" w:rsidRPr="00956F47">
        <w:t>een</w:t>
      </w:r>
      <w:r w:rsidRPr="00956F47">
        <w:t xml:space="preserve"> vader.</w:t>
      </w:r>
      <w:r w:rsidR="00CC3A6D" w:rsidRPr="00956F47">
        <w:t xml:space="preserve"> </w:t>
      </w:r>
    </w:p>
    <w:p w14:paraId="16DC1944" w14:textId="7FD2BEBA" w:rsidR="005B364D" w:rsidRPr="00956F47" w:rsidRDefault="00CC3A6D" w:rsidP="005B364D">
      <w:r w:rsidRPr="00956F47">
        <w:t>Een typisch</w:t>
      </w:r>
      <w:r w:rsidR="009D4B59" w:rsidRPr="00956F47">
        <w:t xml:space="preserve"> ruimtelijk voorbeeld is een technisch</w:t>
      </w:r>
      <w:r w:rsidR="001073E0" w:rsidRPr="00956F47">
        <w:t>e</w:t>
      </w:r>
      <w:r w:rsidR="000037A0">
        <w:t xml:space="preserve"> object</w:t>
      </w:r>
      <w:r w:rsidR="001073E0" w:rsidRPr="00956F47">
        <w:t xml:space="preserve"> ruimte </w:t>
      </w:r>
      <w:r w:rsidR="009D4B59" w:rsidRPr="00956F47">
        <w:t>in een gebouw d</w:t>
      </w:r>
      <w:r w:rsidR="00E1464D" w:rsidRPr="00956F47">
        <w:t>at</w:t>
      </w:r>
      <w:r w:rsidR="009D4B59" w:rsidRPr="00956F47">
        <w:t xml:space="preserve"> zowel </w:t>
      </w:r>
      <w:r w:rsidR="00EA487D">
        <w:t xml:space="preserve">een </w:t>
      </w:r>
      <w:r w:rsidR="009D4B59" w:rsidRPr="00956F47">
        <w:t>vergaderruim</w:t>
      </w:r>
      <w:r w:rsidR="00427E0B" w:rsidRPr="00956F47">
        <w:t xml:space="preserve">te als </w:t>
      </w:r>
      <w:r w:rsidR="00EA487D">
        <w:t xml:space="preserve">een </w:t>
      </w:r>
      <w:r w:rsidR="00427E0B" w:rsidRPr="00956F47">
        <w:t xml:space="preserve">brandcompartiment </w:t>
      </w:r>
      <w:r w:rsidR="00465130" w:rsidRPr="00956F47">
        <w:t>“</w:t>
      </w:r>
      <w:r w:rsidR="00466ACD" w:rsidRPr="00956F47">
        <w:t>implementeert/speelt</w:t>
      </w:r>
      <w:r w:rsidR="00465130" w:rsidRPr="00956F47">
        <w:t>”</w:t>
      </w:r>
      <w:r w:rsidR="00427E0B" w:rsidRPr="00956F47">
        <w:t xml:space="preserve">. </w:t>
      </w:r>
      <w:r w:rsidR="00080056" w:rsidRPr="00956F47">
        <w:t>Of een wiel dat een voorwiel of achterwiel kan</w:t>
      </w:r>
      <w:r w:rsidR="00466ACD" w:rsidRPr="00956F47">
        <w:t xml:space="preserve"> implementeren</w:t>
      </w:r>
      <w:r w:rsidR="00080056" w:rsidRPr="00956F47">
        <w:t>.</w:t>
      </w:r>
      <w:r w:rsidR="00483B5F" w:rsidRPr="00956F47">
        <w:t xml:space="preserve"> </w:t>
      </w:r>
      <w:r w:rsidR="00E14845" w:rsidRPr="00956F47">
        <w:t>Een technisch object</w:t>
      </w:r>
      <w:r w:rsidR="005B364D" w:rsidRPr="00956F47">
        <w:t xml:space="preserve"> kan </w:t>
      </w:r>
      <w:r w:rsidR="00E14845" w:rsidRPr="00956F47">
        <w:t>een</w:t>
      </w:r>
      <w:r w:rsidR="005B364D" w:rsidRPr="00956F47">
        <w:t xml:space="preserve"> </w:t>
      </w:r>
      <w:r w:rsidR="00900083" w:rsidRPr="00956F47">
        <w:t xml:space="preserve">functioneel object </w:t>
      </w:r>
      <w:r w:rsidR="005B364D" w:rsidRPr="00956F47">
        <w:t>ook meerdere keren in de tijd</w:t>
      </w:r>
      <w:r w:rsidR="00603D0F" w:rsidRPr="00956F47">
        <w:t xml:space="preserve"> of ruimte</w:t>
      </w:r>
      <w:r w:rsidR="005B364D" w:rsidRPr="00956F47">
        <w:t xml:space="preserve">, </w:t>
      </w:r>
      <w:r w:rsidR="00900083" w:rsidRPr="00956F47">
        <w:t>implementeren</w:t>
      </w:r>
      <w:r w:rsidR="00BA2ED7">
        <w:t>. Goed voorbeeld is een passagier or student</w:t>
      </w:r>
      <w:r w:rsidR="00610D37">
        <w:t xml:space="preserve"> die meerder malen door dezelfde persoon gesp</w:t>
      </w:r>
      <w:r w:rsidR="003B5C68">
        <w:t xml:space="preserve">eeld kan worden (student zelfs parallel in de tijd bij </w:t>
      </w:r>
      <w:r w:rsidR="00066718">
        <w:t>meerdere opleidingen).</w:t>
      </w:r>
    </w:p>
    <w:p w14:paraId="27E9795C" w14:textId="705A5D73" w:rsidR="00066718" w:rsidRDefault="00F578DE" w:rsidP="00F578DE">
      <w:r w:rsidRPr="00956F47">
        <w:t>Een functioneel object kan een functi</w:t>
      </w:r>
      <w:r w:rsidR="009E7038" w:rsidRPr="00956F47">
        <w:t>onele activiteit</w:t>
      </w:r>
      <w:r w:rsidRPr="00956F47">
        <w:t xml:space="preserve"> uitvoeren die een subklasse is van activiteit. Net als bij activiteit heeft deze functie altijd de vorm van een werkwoord (geen zelfstandig naamwoord) zoals "verbinden", "pompen" of "kopen".</w:t>
      </w:r>
      <w:r w:rsidR="00DA021B" w:rsidRPr="00956F47">
        <w:t xml:space="preserve"> Een technisch object kan op dezelfde manier een technisch activiteit uitvoeren.</w:t>
      </w:r>
    </w:p>
    <w:p w14:paraId="0A7B3937" w14:textId="5A710ADA" w:rsidR="00066718" w:rsidRPr="00956F47" w:rsidRDefault="00066718" w:rsidP="00066718">
      <w:r w:rsidRPr="00956F47">
        <w:t xml:space="preserve">Een </w:t>
      </w:r>
      <w:r>
        <w:t xml:space="preserve">activiteit </w:t>
      </w:r>
      <w:r w:rsidRPr="00956F47">
        <w:t xml:space="preserve">wordt </w:t>
      </w:r>
      <w:r>
        <w:t xml:space="preserve">daarom </w:t>
      </w:r>
      <w:r w:rsidRPr="00956F47">
        <w:t>optioneel, disjunct gespecialiseerd naar:</w:t>
      </w:r>
    </w:p>
    <w:p w14:paraId="344EB7D7" w14:textId="00FE17B2" w:rsidR="00066718" w:rsidRPr="00956F47" w:rsidRDefault="00066718" w:rsidP="00066718">
      <w:pPr>
        <w:pStyle w:val="Lijstalinea"/>
        <w:numPr>
          <w:ilvl w:val="0"/>
          <w:numId w:val="14"/>
        </w:numPr>
      </w:pPr>
      <w:r>
        <w:t>Activiteit</w:t>
      </w:r>
    </w:p>
    <w:p w14:paraId="4AEF8A2C" w14:textId="39F192D7" w:rsidR="00066718" w:rsidRPr="00956F47" w:rsidRDefault="00066718" w:rsidP="00066718">
      <w:pPr>
        <w:pStyle w:val="Lijstalinea"/>
        <w:numPr>
          <w:ilvl w:val="0"/>
          <w:numId w:val="12"/>
        </w:numPr>
        <w:ind w:left="1069"/>
      </w:pPr>
      <w:proofErr w:type="spellStart"/>
      <w:r w:rsidRPr="00956F47">
        <w:t>Functione</w:t>
      </w:r>
      <w:r w:rsidR="00D83908">
        <w:t>leActiviteit</w:t>
      </w:r>
      <w:proofErr w:type="spellEnd"/>
    </w:p>
    <w:p w14:paraId="6353373E" w14:textId="01F45532" w:rsidR="00066718" w:rsidRPr="00956F47" w:rsidRDefault="00066718" w:rsidP="00F578DE">
      <w:pPr>
        <w:pStyle w:val="Lijstalinea"/>
        <w:numPr>
          <w:ilvl w:val="0"/>
          <w:numId w:val="12"/>
        </w:numPr>
        <w:ind w:left="1069"/>
      </w:pPr>
      <w:proofErr w:type="spellStart"/>
      <w:r w:rsidRPr="00956F47">
        <w:t>Technical</w:t>
      </w:r>
      <w:r w:rsidR="00D83908">
        <w:t>eActiviteit</w:t>
      </w:r>
      <w:proofErr w:type="spellEnd"/>
      <w:r w:rsidRPr="00956F47">
        <w:t xml:space="preserve"> </w:t>
      </w:r>
    </w:p>
    <w:p w14:paraId="6A833C16" w14:textId="3A50787F" w:rsidR="00F6183C" w:rsidRPr="00956F47" w:rsidRDefault="00F6183C" w:rsidP="005B364D">
      <w:r w:rsidRPr="00956F47">
        <w:t>OPMERKING</w:t>
      </w:r>
      <w:r w:rsidR="00176B17" w:rsidRPr="00956F47">
        <w:t xml:space="preserve"> 2</w:t>
      </w:r>
    </w:p>
    <w:p w14:paraId="5CA82E64" w14:textId="774FA726" w:rsidR="00F6183C" w:rsidRPr="00956F47" w:rsidRDefault="00B6108C" w:rsidP="005B364D">
      <w:r>
        <w:t>Een t</w:t>
      </w:r>
      <w:r w:rsidR="009670C4" w:rsidRPr="00956F47">
        <w:t>echnisch</w:t>
      </w:r>
      <w:r>
        <w:t xml:space="preserve"> o</w:t>
      </w:r>
      <w:r w:rsidR="009670C4" w:rsidRPr="00956F47">
        <w:t>bject moet geïnterpreteerd worden als een “functievervuller”</w:t>
      </w:r>
      <w:r w:rsidR="002F0C9A" w:rsidRPr="00956F47">
        <w:t xml:space="preserve"> of “oplossing”</w:t>
      </w:r>
      <w:r w:rsidR="00B16E96" w:rsidRPr="00956F47">
        <w:t>. Een natuurlijk object als een boom is daarom in deze interpretatie ook een technisch object</w:t>
      </w:r>
      <w:r w:rsidR="00D8146B" w:rsidRPr="00956F47">
        <w:t>; een door de natuur gecreëerd technisch object</w:t>
      </w:r>
      <w:r w:rsidR="002F0C9A" w:rsidRPr="00956F47">
        <w:t xml:space="preserve"> d</w:t>
      </w:r>
      <w:r w:rsidR="00D70400">
        <w:t>at</w:t>
      </w:r>
      <w:r w:rsidR="002F0C9A" w:rsidRPr="00956F47">
        <w:t xml:space="preserve"> een bepaalde functie</w:t>
      </w:r>
      <w:r w:rsidR="008F135C" w:rsidRPr="00956F47">
        <w:t xml:space="preserve"> vervult.</w:t>
      </w:r>
      <w:r w:rsidR="00172B31">
        <w:t xml:space="preserve"> Een boom is een technisch oplossing die schaduw creëert</w:t>
      </w:r>
      <w:r w:rsidR="00D70400">
        <w:t xml:space="preserve">, zuurstof </w:t>
      </w:r>
      <w:r w:rsidR="00A97099">
        <w:t>produceert</w:t>
      </w:r>
      <w:r w:rsidR="00D70400">
        <w:t xml:space="preserve"> en </w:t>
      </w:r>
      <w:r w:rsidR="00A97099">
        <w:t>het landschap verrijkt.</w:t>
      </w:r>
    </w:p>
    <w:p w14:paraId="16DC194A" w14:textId="5A709817" w:rsidR="005B364D" w:rsidRPr="00956F47" w:rsidRDefault="005B364D" w:rsidP="005B364D">
      <w:r w:rsidRPr="00956F47">
        <w:t xml:space="preserve">OPMERKING </w:t>
      </w:r>
      <w:r w:rsidR="009F613B" w:rsidRPr="00956F47">
        <w:t>3</w:t>
      </w:r>
    </w:p>
    <w:p w14:paraId="16DC194B" w14:textId="2D0C7B2B" w:rsidR="005B364D" w:rsidRPr="00956F47" w:rsidRDefault="005B364D" w:rsidP="005B364D">
      <w:r w:rsidRPr="00956F47">
        <w:t xml:space="preserve">Een synoniem voor </w:t>
      </w:r>
      <w:r w:rsidR="00A97099">
        <w:t>f</w:t>
      </w:r>
      <w:r w:rsidRPr="00956F47">
        <w:t>unctioneel</w:t>
      </w:r>
      <w:r w:rsidR="00A97099">
        <w:t xml:space="preserve"> o</w:t>
      </w:r>
      <w:r w:rsidRPr="00956F47">
        <w:t>bject” is</w:t>
      </w:r>
      <w:r w:rsidR="00352825">
        <w:t xml:space="preserve"> </w:t>
      </w:r>
      <w:r w:rsidRPr="00956F47">
        <w:t>“</w:t>
      </w:r>
      <w:r w:rsidR="00C645EB">
        <w:t>r</w:t>
      </w:r>
      <w:r w:rsidRPr="00956F47">
        <w:t>ol”</w:t>
      </w:r>
      <w:r w:rsidR="00E413B9">
        <w:t xml:space="preserve">. Een synoniem voor </w:t>
      </w:r>
      <w:r w:rsidR="00115C87">
        <w:t>t</w:t>
      </w:r>
      <w:r w:rsidR="00C645EB">
        <w:t>echnisch</w:t>
      </w:r>
      <w:r w:rsidR="00115C87">
        <w:t xml:space="preserve"> o</w:t>
      </w:r>
      <w:r w:rsidR="00C645EB">
        <w:t>bject is</w:t>
      </w:r>
      <w:r w:rsidR="00352825">
        <w:t xml:space="preserve"> </w:t>
      </w:r>
      <w:r w:rsidR="00C645EB">
        <w:t>“type” of “soort”</w:t>
      </w:r>
      <w:r w:rsidR="00352825">
        <w:t xml:space="preserve"> (deze laatste niet te verwarren met onze eerste </w:t>
      </w:r>
      <w:proofErr w:type="spellStart"/>
      <w:r w:rsidR="00352825">
        <w:t>ALIM_dimensie</w:t>
      </w:r>
      <w:proofErr w:type="spellEnd"/>
      <w:r w:rsidR="00352825">
        <w:t>).</w:t>
      </w:r>
    </w:p>
    <w:p w14:paraId="16DC194C" w14:textId="468A3FD1" w:rsidR="005B364D" w:rsidRPr="00956F47" w:rsidRDefault="005B364D" w:rsidP="005B364D">
      <w:r w:rsidRPr="00956F47">
        <w:t xml:space="preserve">OPMERKING </w:t>
      </w:r>
      <w:r w:rsidR="009F613B" w:rsidRPr="00956F47">
        <w:t>4</w:t>
      </w:r>
    </w:p>
    <w:p w14:paraId="16DC194D" w14:textId="77777777" w:rsidR="005B364D" w:rsidRPr="00956F47" w:rsidRDefault="005B364D" w:rsidP="005B364D">
      <w:r w:rsidRPr="00956F47">
        <w:t>Een synoniem voor “</w:t>
      </w:r>
      <w:proofErr w:type="spellStart"/>
      <w:r w:rsidRPr="00956F47">
        <w:t>wordtGeimplementeerdDoor</w:t>
      </w:r>
      <w:proofErr w:type="spellEnd"/>
      <w:r w:rsidRPr="00956F47">
        <w:t>” is “</w:t>
      </w:r>
      <w:proofErr w:type="spellStart"/>
      <w:r w:rsidRPr="00956F47">
        <w:t>wordtGespeeldDoor</w:t>
      </w:r>
      <w:proofErr w:type="spellEnd"/>
      <w:r w:rsidRPr="00956F47">
        <w:t>”</w:t>
      </w:r>
    </w:p>
    <w:p w14:paraId="71717DFD" w14:textId="2A113699" w:rsidR="00711801" w:rsidRPr="00956F47" w:rsidRDefault="00183F8A" w:rsidP="00711801">
      <w:r w:rsidRPr="00956F47">
        <w:lastRenderedPageBreak/>
        <w:t>Schaalniveau</w:t>
      </w:r>
      <w:r w:rsidR="00C34CC9" w:rsidRPr="00956F47">
        <w:t xml:space="preserve">s </w:t>
      </w:r>
      <w:r w:rsidR="009A5556" w:rsidRPr="00956F47">
        <w:t xml:space="preserve">bij decompositie </w:t>
      </w:r>
      <w:r w:rsidR="00C34CC9" w:rsidRPr="00956F47">
        <w:t>zijn typisch functionele objecten</w:t>
      </w:r>
      <w:r w:rsidR="00890672" w:rsidRPr="00956F47">
        <w:t>. Voorbeelden zijn:</w:t>
      </w:r>
    </w:p>
    <w:p w14:paraId="29FB58A9" w14:textId="3C1226A7" w:rsidR="00711801" w:rsidRPr="00956F47" w:rsidRDefault="00711801" w:rsidP="00B7666D">
      <w:pPr>
        <w:pStyle w:val="Lijstalinea"/>
        <w:numPr>
          <w:ilvl w:val="0"/>
          <w:numId w:val="17"/>
        </w:numPr>
        <w:rPr>
          <w:i/>
          <w:iCs/>
        </w:rPr>
      </w:pPr>
      <w:proofErr w:type="spellStart"/>
      <w:r w:rsidRPr="00956F47">
        <w:rPr>
          <w:i/>
          <w:iCs/>
        </w:rPr>
        <w:t>BeheerObject</w:t>
      </w:r>
      <w:proofErr w:type="spellEnd"/>
    </w:p>
    <w:p w14:paraId="2A8507B7" w14:textId="086211B0" w:rsidR="00711801" w:rsidRPr="00956F47" w:rsidRDefault="00711801" w:rsidP="00B7666D">
      <w:pPr>
        <w:pStyle w:val="Lijstalinea"/>
        <w:numPr>
          <w:ilvl w:val="0"/>
          <w:numId w:val="17"/>
        </w:numPr>
        <w:rPr>
          <w:i/>
          <w:iCs/>
        </w:rPr>
      </w:pPr>
      <w:r w:rsidRPr="00956F47">
        <w:rPr>
          <w:i/>
          <w:iCs/>
        </w:rPr>
        <w:t>Element</w:t>
      </w:r>
    </w:p>
    <w:p w14:paraId="4C85B36C" w14:textId="2041FEFB" w:rsidR="00711801" w:rsidRPr="00956F47" w:rsidRDefault="00711801" w:rsidP="00B7666D">
      <w:pPr>
        <w:pStyle w:val="Lijstalinea"/>
        <w:numPr>
          <w:ilvl w:val="0"/>
          <w:numId w:val="17"/>
        </w:numPr>
        <w:rPr>
          <w:i/>
          <w:iCs/>
        </w:rPr>
      </w:pPr>
      <w:r w:rsidRPr="00956F47">
        <w:rPr>
          <w:i/>
          <w:iCs/>
        </w:rPr>
        <w:t>Bouwdee</w:t>
      </w:r>
      <w:r w:rsidR="00183F8A" w:rsidRPr="00956F47">
        <w:rPr>
          <w:i/>
          <w:iCs/>
        </w:rPr>
        <w:t>l</w:t>
      </w:r>
    </w:p>
    <w:p w14:paraId="40411C10" w14:textId="36C6BFA1" w:rsidR="00711801" w:rsidRPr="00956F47" w:rsidRDefault="00711801" w:rsidP="00B7666D">
      <w:pPr>
        <w:pStyle w:val="Lijstalinea"/>
        <w:numPr>
          <w:ilvl w:val="0"/>
          <w:numId w:val="17"/>
        </w:numPr>
        <w:rPr>
          <w:i/>
          <w:iCs/>
        </w:rPr>
      </w:pPr>
      <w:r w:rsidRPr="00956F47">
        <w:rPr>
          <w:i/>
          <w:iCs/>
        </w:rPr>
        <w:t>Product</w:t>
      </w:r>
    </w:p>
    <w:p w14:paraId="63029905" w14:textId="51681526" w:rsidR="00DA43B9" w:rsidRPr="00956F47" w:rsidRDefault="00711801" w:rsidP="004A20C3">
      <w:pPr>
        <w:rPr>
          <w:i/>
          <w:iCs/>
          <w:highlight w:val="yellow"/>
        </w:rPr>
      </w:pPr>
      <w:r w:rsidRPr="00956F47">
        <w:t xml:space="preserve">Deze schaalniveaus zijn allen relatief. Iets </w:t>
      </w:r>
      <w:r w:rsidRPr="00956F47">
        <w:rPr>
          <w:i/>
          <w:iCs/>
        </w:rPr>
        <w:t>is</w:t>
      </w:r>
      <w:r w:rsidRPr="00956F47">
        <w:t xml:space="preserve"> geen </w:t>
      </w:r>
      <w:r w:rsidR="008373A3" w:rsidRPr="00956F47">
        <w:t xml:space="preserve">element </w:t>
      </w:r>
      <w:r w:rsidRPr="00956F47">
        <w:t>maar speelt de rol van een element in een bepaalde context</w:t>
      </w:r>
      <w:r w:rsidR="004C783E" w:rsidRPr="00956F47">
        <w:t xml:space="preserve"> (het geheel</w:t>
      </w:r>
      <w:r w:rsidR="00720717" w:rsidRPr="00956F47">
        <w:t>)</w:t>
      </w:r>
      <w:r w:rsidRPr="00956F47">
        <w:t>.</w:t>
      </w:r>
    </w:p>
    <w:p w14:paraId="30644EE0" w14:textId="5FF37BB1" w:rsidR="007F1DD7" w:rsidRPr="00956F47" w:rsidRDefault="000B1389" w:rsidP="007F1DD7">
      <w:r w:rsidRPr="00956F47">
        <w:t>Tot slot</w:t>
      </w:r>
      <w:r w:rsidR="007F1DD7" w:rsidRPr="00956F47">
        <w:t xml:space="preserve"> zijn er ook functionele </w:t>
      </w:r>
      <w:r w:rsidR="00120FBF">
        <w:t>bulk</w:t>
      </w:r>
      <w:r w:rsidR="007F1DD7" w:rsidRPr="00956F47">
        <w:t>materi</w:t>
      </w:r>
      <w:r w:rsidR="00FA40A4">
        <w:t>aal</w:t>
      </w:r>
      <w:r w:rsidR="007F1DD7" w:rsidRPr="00956F47">
        <w:t xml:space="preserve"> varianten die een functionele rol van </w:t>
      </w:r>
      <w:r w:rsidR="00120FBF">
        <w:t>bulkmateriaal</w:t>
      </w:r>
      <w:r w:rsidR="007F1DD7" w:rsidRPr="00956F47">
        <w:t xml:space="preserve"> aangeven zoals bijvoorbeeld:</w:t>
      </w:r>
    </w:p>
    <w:p w14:paraId="1D7E88E7" w14:textId="4BB8132D" w:rsidR="007F1DD7" w:rsidRPr="00956F47" w:rsidRDefault="007F1DD7" w:rsidP="00FA40A4">
      <w:pPr>
        <w:pStyle w:val="Lijstalinea"/>
        <w:numPr>
          <w:ilvl w:val="0"/>
          <w:numId w:val="17"/>
        </w:numPr>
        <w:rPr>
          <w:i/>
          <w:iCs/>
        </w:rPr>
      </w:pPr>
      <w:r w:rsidRPr="00956F47">
        <w:rPr>
          <w:i/>
          <w:iCs/>
        </w:rPr>
        <w:t>Grondstof</w:t>
      </w:r>
    </w:p>
    <w:p w14:paraId="1A56DAE4" w14:textId="3B5844B1" w:rsidR="007F1DD7" w:rsidRPr="00956F47" w:rsidRDefault="007F1DD7" w:rsidP="00FA40A4">
      <w:pPr>
        <w:pStyle w:val="Lijstalinea"/>
        <w:numPr>
          <w:ilvl w:val="0"/>
          <w:numId w:val="17"/>
        </w:numPr>
        <w:rPr>
          <w:i/>
          <w:iCs/>
        </w:rPr>
      </w:pPr>
      <w:r w:rsidRPr="00956F47">
        <w:rPr>
          <w:i/>
          <w:iCs/>
        </w:rPr>
        <w:t>Bouwstof</w:t>
      </w:r>
    </w:p>
    <w:p w14:paraId="11180F8F" w14:textId="6E238A23" w:rsidR="007F1DD7" w:rsidRPr="00956F47" w:rsidRDefault="007F1DD7" w:rsidP="00FA40A4">
      <w:pPr>
        <w:pStyle w:val="Lijstalinea"/>
        <w:numPr>
          <w:ilvl w:val="0"/>
          <w:numId w:val="17"/>
        </w:numPr>
        <w:rPr>
          <w:i/>
          <w:iCs/>
        </w:rPr>
      </w:pPr>
      <w:proofErr w:type="spellStart"/>
      <w:r w:rsidRPr="00956F47">
        <w:rPr>
          <w:i/>
          <w:iCs/>
        </w:rPr>
        <w:t>GevaarlijkeStof</w:t>
      </w:r>
      <w:proofErr w:type="spellEnd"/>
    </w:p>
    <w:p w14:paraId="6319934D" w14:textId="69998CAE" w:rsidR="007F1DD7" w:rsidRPr="00956F47" w:rsidRDefault="007F1DD7" w:rsidP="00FA40A4">
      <w:pPr>
        <w:pStyle w:val="Lijstalinea"/>
        <w:numPr>
          <w:ilvl w:val="0"/>
          <w:numId w:val="17"/>
        </w:numPr>
        <w:rPr>
          <w:i/>
          <w:iCs/>
        </w:rPr>
      </w:pPr>
      <w:proofErr w:type="spellStart"/>
      <w:r w:rsidRPr="00956F47">
        <w:rPr>
          <w:i/>
          <w:iCs/>
        </w:rPr>
        <w:t>Halffabrikaat</w:t>
      </w:r>
      <w:proofErr w:type="spellEnd"/>
    </w:p>
    <w:p w14:paraId="6734CD35" w14:textId="3AA8398B" w:rsidR="007F1DD7" w:rsidRPr="00956F47" w:rsidRDefault="007F1DD7" w:rsidP="00FA40A4">
      <w:pPr>
        <w:pStyle w:val="Lijstalinea"/>
        <w:numPr>
          <w:ilvl w:val="0"/>
          <w:numId w:val="17"/>
        </w:numPr>
        <w:rPr>
          <w:i/>
          <w:iCs/>
        </w:rPr>
      </w:pPr>
      <w:r w:rsidRPr="00956F47">
        <w:rPr>
          <w:i/>
          <w:iCs/>
        </w:rPr>
        <w:t>Additief</w:t>
      </w:r>
    </w:p>
    <w:p w14:paraId="7E8D83B8" w14:textId="01377D96" w:rsidR="00E8520D" w:rsidRPr="00956F47" w:rsidRDefault="007F1DD7" w:rsidP="00FA40A4">
      <w:pPr>
        <w:pStyle w:val="Lijstalinea"/>
        <w:numPr>
          <w:ilvl w:val="0"/>
          <w:numId w:val="17"/>
        </w:numPr>
      </w:pPr>
      <w:r w:rsidRPr="00956F47">
        <w:rPr>
          <w:i/>
          <w:iCs/>
        </w:rPr>
        <w:t>Delfstof</w:t>
      </w:r>
    </w:p>
    <w:p w14:paraId="771B7886" w14:textId="56036415" w:rsidR="003E1C7A" w:rsidRPr="00956F47" w:rsidRDefault="00C42611" w:rsidP="003E1C7A">
      <w:pPr>
        <w:pStyle w:val="Kop2"/>
      </w:pPr>
      <w:bookmarkStart w:id="124" w:name="_Toc57887207"/>
      <w:r>
        <w:t>Levenscyclus</w:t>
      </w:r>
      <w:bookmarkEnd w:id="124"/>
    </w:p>
    <w:p w14:paraId="2BD979D3" w14:textId="1C866593" w:rsidR="003667A3" w:rsidRPr="00956F47" w:rsidRDefault="003E1C7A" w:rsidP="003E1C7A">
      <w:r w:rsidRPr="00956F47">
        <w:t xml:space="preserve">Minimaal is het vaak gewenst om </w:t>
      </w:r>
      <w:r w:rsidR="007B1927" w:rsidRPr="00956F47">
        <w:t xml:space="preserve">(optioneel) </w:t>
      </w:r>
      <w:r w:rsidRPr="00956F47">
        <w:t xml:space="preserve">onderscheid te maken in twee </w:t>
      </w:r>
      <w:r w:rsidR="00AA30A6" w:rsidRPr="00956F47">
        <w:t>“</w:t>
      </w:r>
      <w:r w:rsidRPr="00956F47">
        <w:t>hoofdtoestanden</w:t>
      </w:r>
      <w:r w:rsidR="00AA30A6" w:rsidRPr="00956F47">
        <w:t>”</w:t>
      </w:r>
      <w:r w:rsidR="00A162FB" w:rsidRPr="00956F47">
        <w:t xml:space="preserve"> van </w:t>
      </w:r>
      <w:r w:rsidR="0027706E">
        <w:t xml:space="preserve">fysieke </w:t>
      </w:r>
      <w:r w:rsidR="00A162FB" w:rsidRPr="00956F47">
        <w:t>objecten</w:t>
      </w:r>
      <w:r w:rsidRPr="00956F47">
        <w:t xml:space="preserve">: </w:t>
      </w:r>
      <w:r w:rsidR="007F7894" w:rsidRPr="00956F47">
        <w:t>gepland</w:t>
      </w:r>
      <w:r w:rsidR="005276EC" w:rsidRPr="00956F47">
        <w:t xml:space="preserve"> en gerealiseerd</w:t>
      </w:r>
      <w:r w:rsidR="00915C45">
        <w:t>:</w:t>
      </w:r>
    </w:p>
    <w:p w14:paraId="06EF9FC6" w14:textId="743E61F9" w:rsidR="003667A3" w:rsidRPr="00956F47" w:rsidRDefault="008154B0" w:rsidP="006C618F">
      <w:pPr>
        <w:pStyle w:val="Lijstalinea"/>
        <w:numPr>
          <w:ilvl w:val="0"/>
          <w:numId w:val="14"/>
        </w:numPr>
      </w:pPr>
      <w:proofErr w:type="spellStart"/>
      <w:r>
        <w:t>Fysiek</w:t>
      </w:r>
      <w:r w:rsidR="003667A3" w:rsidRPr="00956F47">
        <w:t>Object</w:t>
      </w:r>
      <w:proofErr w:type="spellEnd"/>
    </w:p>
    <w:p w14:paraId="31D11E6F" w14:textId="43160167" w:rsidR="003667A3" w:rsidRPr="00956F47" w:rsidRDefault="003667A3" w:rsidP="00B7666D">
      <w:pPr>
        <w:pStyle w:val="Lijstalinea"/>
        <w:numPr>
          <w:ilvl w:val="0"/>
          <w:numId w:val="12"/>
        </w:numPr>
        <w:ind w:left="1069"/>
      </w:pPr>
      <w:proofErr w:type="spellStart"/>
      <w:r w:rsidRPr="00956F47">
        <w:t>GeplandObject</w:t>
      </w:r>
      <w:proofErr w:type="spellEnd"/>
    </w:p>
    <w:p w14:paraId="3E89684F" w14:textId="643EE186" w:rsidR="003667A3" w:rsidRPr="00956F47" w:rsidRDefault="003667A3" w:rsidP="003667A3">
      <w:pPr>
        <w:ind w:left="1069"/>
      </w:pPr>
      <w:r w:rsidRPr="00956F47">
        <w:t xml:space="preserve">- </w:t>
      </w:r>
      <w:proofErr w:type="spellStart"/>
      <w:r w:rsidRPr="00956F47">
        <w:t>wordtGerealiseerdDoor</w:t>
      </w:r>
      <w:proofErr w:type="spellEnd"/>
      <w:r w:rsidRPr="00956F47">
        <w:t xml:space="preserve"> </w:t>
      </w:r>
      <w:proofErr w:type="spellStart"/>
      <w:r w:rsidRPr="00956F47">
        <w:t>Ge</w:t>
      </w:r>
      <w:r w:rsidR="005276EC" w:rsidRPr="00956F47">
        <w:t>realiseerd</w:t>
      </w:r>
      <w:r w:rsidRPr="00956F47">
        <w:t>Object</w:t>
      </w:r>
      <w:proofErr w:type="spellEnd"/>
    </w:p>
    <w:p w14:paraId="26728733" w14:textId="3510BA56" w:rsidR="0099387A" w:rsidRPr="00956F47" w:rsidRDefault="003667A3" w:rsidP="00707A43">
      <w:pPr>
        <w:pStyle w:val="Lijstalinea"/>
        <w:numPr>
          <w:ilvl w:val="0"/>
          <w:numId w:val="12"/>
        </w:numPr>
        <w:ind w:left="1069"/>
      </w:pPr>
      <w:proofErr w:type="spellStart"/>
      <w:r w:rsidRPr="00956F47">
        <w:t>Ge</w:t>
      </w:r>
      <w:r w:rsidR="005276EC" w:rsidRPr="00956F47">
        <w:t>realiseerd</w:t>
      </w:r>
      <w:r w:rsidRPr="00956F47">
        <w:t>Object</w:t>
      </w:r>
      <w:proofErr w:type="spellEnd"/>
    </w:p>
    <w:p w14:paraId="6E8B37B3" w14:textId="18427772" w:rsidR="004C365B" w:rsidRDefault="7969DC66" w:rsidP="008154B0">
      <w:r w:rsidRPr="00956F47">
        <w:t>H</w:t>
      </w:r>
      <w:r w:rsidR="731666C6" w:rsidRPr="00956F47">
        <w:t>et patroon in deze paragraaf is een specialisatie van de “vier kwadranten", zoals beschreven in N</w:t>
      </w:r>
      <w:r w:rsidR="406C7792" w:rsidRPr="00956F47">
        <w:t>E</w:t>
      </w:r>
      <w:r w:rsidR="731666C6" w:rsidRPr="00956F47">
        <w:t>N 2660-1, par. 9.3</w:t>
      </w:r>
      <w:r w:rsidR="7263D75F" w:rsidRPr="00956F47">
        <w:t xml:space="preserve">. De specialisatie is </w:t>
      </w:r>
      <w:r w:rsidR="13180AD9" w:rsidRPr="00956F47">
        <w:t xml:space="preserve">gebaseerd op de toepassing </w:t>
      </w:r>
      <w:r w:rsidR="00645EA4">
        <w:t>van het onderscheid in denkbeeldig en</w:t>
      </w:r>
      <w:r w:rsidR="004C365B">
        <w:t xml:space="preserve"> werkelijk </w:t>
      </w:r>
      <w:r w:rsidR="13180AD9" w:rsidRPr="00956F47">
        <w:t xml:space="preserve">in het domein </w:t>
      </w:r>
      <w:r w:rsidR="004C365B">
        <w:t>van de g</w:t>
      </w:r>
      <w:r w:rsidR="13180AD9" w:rsidRPr="00956F47">
        <w:t xml:space="preserve">ebouwde </w:t>
      </w:r>
      <w:r w:rsidR="004C365B">
        <w:t>o</w:t>
      </w:r>
      <w:r w:rsidR="13180AD9" w:rsidRPr="00956F47">
        <w:t>mgeving</w:t>
      </w:r>
      <w:r w:rsidR="004C365B">
        <w:t>.</w:t>
      </w:r>
    </w:p>
    <w:p w14:paraId="0CB8B806" w14:textId="45864A40" w:rsidR="00B80AD6" w:rsidRPr="00B80AD6" w:rsidRDefault="004A775C" w:rsidP="00B80AD6">
      <w:pPr>
        <w:rPr>
          <w:rFonts w:eastAsiaTheme="majorEastAsia" w:cstheme="majorBidi"/>
        </w:rPr>
      </w:pPr>
      <w:r>
        <w:rPr>
          <w:rFonts w:eastAsiaTheme="majorEastAsia" w:cstheme="majorBidi"/>
        </w:rPr>
        <w:t>Een fysiek object kan hier</w:t>
      </w:r>
      <w:r w:rsidR="004906BC">
        <w:rPr>
          <w:rFonts w:eastAsiaTheme="majorEastAsia" w:cstheme="majorBidi"/>
        </w:rPr>
        <w:t>door</w:t>
      </w:r>
      <w:r>
        <w:rPr>
          <w:rFonts w:eastAsiaTheme="majorEastAsia" w:cstheme="majorBidi"/>
        </w:rPr>
        <w:t xml:space="preserve"> </w:t>
      </w:r>
      <w:r w:rsidR="00814964">
        <w:rPr>
          <w:rFonts w:eastAsiaTheme="majorEastAsia" w:cstheme="majorBidi"/>
        </w:rPr>
        <w:t xml:space="preserve">optioneel </w:t>
      </w:r>
      <w:r>
        <w:rPr>
          <w:rFonts w:eastAsiaTheme="majorEastAsia" w:cstheme="majorBidi"/>
        </w:rPr>
        <w:t>worden geïnstantieerd</w:t>
      </w:r>
      <w:r w:rsidR="00B053C4">
        <w:rPr>
          <w:rFonts w:eastAsiaTheme="majorEastAsia" w:cstheme="majorBidi"/>
        </w:rPr>
        <w:t xml:space="preserve"> als gepland object of als </w:t>
      </w:r>
      <w:r w:rsidR="00B161DC">
        <w:rPr>
          <w:rFonts w:eastAsiaTheme="majorEastAsia" w:cstheme="majorBidi"/>
        </w:rPr>
        <w:t>gerealiseerd</w:t>
      </w:r>
      <w:r w:rsidR="00B053C4">
        <w:rPr>
          <w:rFonts w:eastAsiaTheme="majorEastAsia" w:cstheme="majorBidi"/>
        </w:rPr>
        <w:t xml:space="preserve"> object</w:t>
      </w:r>
      <w:r w:rsidR="00A356BF">
        <w:rPr>
          <w:rFonts w:eastAsiaTheme="majorEastAsia" w:cstheme="majorBidi"/>
        </w:rPr>
        <w:t>, de een of de ander.</w:t>
      </w:r>
    </w:p>
    <w:p w14:paraId="7AB3ACC4" w14:textId="0D521ABE" w:rsidR="009B21BD" w:rsidRPr="00956F47" w:rsidRDefault="00137143" w:rsidP="00137143">
      <w:pPr>
        <w:pStyle w:val="Kop2"/>
      </w:pPr>
      <w:bookmarkStart w:id="125" w:name="_Toc57887208"/>
      <w:r>
        <w:t>Com</w:t>
      </w:r>
      <w:r w:rsidR="00B80AD6">
        <w:t>binatie van de drie dimensies</w:t>
      </w:r>
      <w:bookmarkEnd w:id="125"/>
    </w:p>
    <w:p w14:paraId="798A65FF" w14:textId="51AB7E7C" w:rsidR="00720D21" w:rsidRDefault="00720D21" w:rsidP="003E1C7A">
      <w:r>
        <w:t>De drie optionele maar disjuncte keuzen</w:t>
      </w:r>
      <w:r w:rsidR="00C25CAA">
        <w:t>dimensies</w:t>
      </w:r>
      <w:r w:rsidR="00D52A48">
        <w:t xml:space="preserve"> uit 5.1 </w:t>
      </w:r>
      <w:r w:rsidR="00893E40">
        <w:t>tot en met</w:t>
      </w:r>
      <w:r w:rsidR="00D52A48">
        <w:t xml:space="preserve"> 5.3</w:t>
      </w:r>
      <w:r w:rsidR="00C25CAA">
        <w:t xml:space="preserve"> kunne</w:t>
      </w:r>
      <w:r w:rsidR="001E2734">
        <w:t>n</w:t>
      </w:r>
      <w:r w:rsidR="00C25CAA">
        <w:t xml:space="preserve"> </w:t>
      </w:r>
      <w:r w:rsidR="00893E40">
        <w:t xml:space="preserve">flexibel worden </w:t>
      </w:r>
      <w:r w:rsidR="00C25CAA">
        <w:t>gecombineerd. Als we alle</w:t>
      </w:r>
      <w:r w:rsidR="0043229B">
        <w:t xml:space="preserve"> </w:t>
      </w:r>
      <w:r w:rsidR="00C25CAA">
        <w:t xml:space="preserve">drie de keuzen maken krijgen we </w:t>
      </w:r>
      <w:r w:rsidR="00C50C83">
        <w:t xml:space="preserve">in principe </w:t>
      </w:r>
      <w:r w:rsidR="00662E9F">
        <w:t xml:space="preserve">2 x 2 x 2 </w:t>
      </w:r>
      <w:r w:rsidR="001E2734">
        <w:t xml:space="preserve">= 8 </w:t>
      </w:r>
      <w:r w:rsidR="00662E9F">
        <w:t>subklassen</w:t>
      </w:r>
      <w:r w:rsidR="001C64B3">
        <w:t xml:space="preserve"> overeen</w:t>
      </w:r>
      <w:r w:rsidR="00B65A88">
        <w:t>k</w:t>
      </w:r>
      <w:r w:rsidR="001C64B3">
        <w:t xml:space="preserve">omend met acht </w:t>
      </w:r>
      <w:r w:rsidR="00B65A88">
        <w:t>“</w:t>
      </w:r>
      <w:r w:rsidR="001C64B3">
        <w:t>configuraties</w:t>
      </w:r>
      <w:r w:rsidR="00B65A88">
        <w:t>”</w:t>
      </w:r>
      <w:r w:rsidR="001C64B3">
        <w:t xml:space="preserve"> van fysieke objecten</w:t>
      </w:r>
      <w:r w:rsidR="00687518">
        <w:t xml:space="preserve"> (</w:t>
      </w:r>
      <w:r w:rsidR="002753F0">
        <w:fldChar w:fldCharType="begin"/>
      </w:r>
      <w:r w:rsidR="002753F0">
        <w:instrText xml:space="preserve"> REF _Ref57019717 \h </w:instrText>
      </w:r>
      <w:r w:rsidR="002753F0">
        <w:fldChar w:fldCharType="separate"/>
      </w:r>
      <w:r w:rsidR="002753F0">
        <w:t xml:space="preserve">Figuur </w:t>
      </w:r>
      <w:r w:rsidR="002753F0">
        <w:rPr>
          <w:noProof/>
        </w:rPr>
        <w:t>4</w:t>
      </w:r>
      <w:r w:rsidR="002753F0">
        <w:fldChar w:fldCharType="end"/>
      </w:r>
      <w:r w:rsidR="00687518">
        <w:t>).</w:t>
      </w:r>
      <w:r w:rsidR="00D82AED">
        <w:t xml:space="preserve"> Deze subklassen worden niet </w:t>
      </w:r>
      <w:r w:rsidR="00936495">
        <w:t>expliciet</w:t>
      </w:r>
      <w:r w:rsidR="00D82AED">
        <w:t xml:space="preserve"> gemodelleerd</w:t>
      </w:r>
      <w:r w:rsidR="00041EDE">
        <w:t xml:space="preserve">; ze zijn </w:t>
      </w:r>
      <w:r w:rsidR="00936495">
        <w:t>impliciet</w:t>
      </w:r>
      <w:r w:rsidR="00041EDE">
        <w:t xml:space="preserve"> beschi</w:t>
      </w:r>
      <w:r w:rsidR="00E56190">
        <w:t>kbaar als combinaties van de drie orthogonale dime</w:t>
      </w:r>
      <w:r w:rsidR="00A11F52">
        <w:t>ns</w:t>
      </w:r>
      <w:r w:rsidR="00E56190">
        <w:t>ie</w:t>
      </w:r>
      <w:r w:rsidR="00936495">
        <w:t>keuzen.</w:t>
      </w:r>
    </w:p>
    <w:p w14:paraId="7AC516DF" w14:textId="0D2C96E0" w:rsidR="00136885" w:rsidRDefault="00136885" w:rsidP="003E1C7A">
      <w:r>
        <w:t>De instanties</w:t>
      </w:r>
      <w:r w:rsidR="004E3A25">
        <w:t>, getypeerd als combinaties (intersecties) van deze</w:t>
      </w:r>
      <w:r w:rsidR="004B59FB">
        <w:t xml:space="preserve"> </w:t>
      </w:r>
      <w:r w:rsidR="00EB3A49">
        <w:t xml:space="preserve">keuzenmogelijkheden, krijgen allemaal een eigen </w:t>
      </w:r>
      <w:r w:rsidR="00196ACE">
        <w:t>identifi</w:t>
      </w:r>
      <w:r w:rsidR="008E2A09">
        <w:t>cati</w:t>
      </w:r>
      <w:r w:rsidR="00196ACE">
        <w:t>e</w:t>
      </w:r>
      <w:r w:rsidR="0092668E">
        <w:t xml:space="preserve"> </w:t>
      </w:r>
      <w:r w:rsidR="00A11F52">
        <w:t xml:space="preserve">(ID) </w:t>
      </w:r>
      <w:r w:rsidR="0092668E">
        <w:t>waarmee ze ook aan elkaa</w:t>
      </w:r>
      <w:r w:rsidR="00A11F52">
        <w:t>r</w:t>
      </w:r>
      <w:r w:rsidR="0092668E">
        <w:t xml:space="preserve"> gerelateerd kunnen worden.</w:t>
      </w:r>
    </w:p>
    <w:p w14:paraId="38EA8242" w14:textId="67979A72" w:rsidR="00442710" w:rsidRDefault="00442710" w:rsidP="003E1C7A">
      <w:r>
        <w:t>OPMERKING</w:t>
      </w:r>
      <w:r w:rsidR="00192C8D">
        <w:t xml:space="preserve"> 1</w:t>
      </w:r>
    </w:p>
    <w:p w14:paraId="7F911762" w14:textId="50B0AFFE" w:rsidR="00442710" w:rsidRDefault="00442710" w:rsidP="003E1C7A">
      <w:r>
        <w:lastRenderedPageBreak/>
        <w:t xml:space="preserve">Alternatief kan er met </w:t>
      </w:r>
      <w:r w:rsidR="00162220">
        <w:t>toestanden</w:t>
      </w:r>
      <w:r>
        <w:t xml:space="preserve"> van hetzelfde object (met </w:t>
      </w:r>
      <w:r w:rsidR="00BE0813">
        <w:t>één</w:t>
      </w:r>
      <w:r>
        <w:t xml:space="preserve"> ID) worden gewerkt</w:t>
      </w:r>
      <w:r w:rsidR="00CA00C3">
        <w:t xml:space="preserve"> maar dit is in de praktijk </w:t>
      </w:r>
      <w:r w:rsidR="00474FE8">
        <w:t>moeilijk te realiseren</w:t>
      </w:r>
      <w:r w:rsidR="002C6725">
        <w:t xml:space="preserve"> omdat er vaak niet een </w:t>
      </w:r>
      <w:r w:rsidR="00591958">
        <w:t>b</w:t>
      </w:r>
      <w:r w:rsidR="002C6725">
        <w:t xml:space="preserve">ronhouder aan te wijzen is over de </w:t>
      </w:r>
      <w:r w:rsidR="00591958">
        <w:t xml:space="preserve">gehele </w:t>
      </w:r>
      <w:r w:rsidR="002C6725">
        <w:t xml:space="preserve">levenscyclus. </w:t>
      </w:r>
      <w:r w:rsidR="005923A2">
        <w:t>Voor</w:t>
      </w:r>
      <w:r w:rsidR="005B2FC0">
        <w:t xml:space="preserve"> bepaalde </w:t>
      </w:r>
      <w:r w:rsidR="00591958">
        <w:t>levenscyclus</w:t>
      </w:r>
      <w:r w:rsidR="005B2FC0">
        <w:t xml:space="preserve">fasen is dit </w:t>
      </w:r>
      <w:r w:rsidR="00677788">
        <w:t>wellicht w</w:t>
      </w:r>
      <w:r w:rsidR="004C6DB9">
        <w:t>é</w:t>
      </w:r>
      <w:r w:rsidR="00677788">
        <w:t xml:space="preserve">l mogelijk. Denk aan </w:t>
      </w:r>
      <w:r w:rsidR="00B54C39">
        <w:t>Nationale object</w:t>
      </w:r>
      <w:r w:rsidR="004C6DB9">
        <w:t>e</w:t>
      </w:r>
      <w:r w:rsidR="00B54C39">
        <w:t>nregistraties</w:t>
      </w:r>
      <w:r w:rsidR="00E74401">
        <w:t xml:space="preserve"> als de BAG</w:t>
      </w:r>
      <w:r w:rsidR="004C6DB9">
        <w:t xml:space="preserve"> en WOZ</w:t>
      </w:r>
      <w:r w:rsidR="007C1CAB">
        <w:t xml:space="preserve"> of</w:t>
      </w:r>
      <w:r w:rsidR="00843E27">
        <w:t xml:space="preserve"> de toekomstige Samenhangende Objecten</w:t>
      </w:r>
      <w:r w:rsidR="00192C8D">
        <w:t>r</w:t>
      </w:r>
      <w:r w:rsidR="00843E27">
        <w:t>egistratie (SOR).</w:t>
      </w:r>
    </w:p>
    <w:p w14:paraId="20C9C8E6" w14:textId="4697355A" w:rsidR="002B3B3F" w:rsidRDefault="003E1C7A" w:rsidP="003E1C7A">
      <w:r w:rsidRPr="00956F47">
        <w:t xml:space="preserve">De pijlen in de kwadranten geven een typische processtroom in de </w:t>
      </w:r>
      <w:r w:rsidR="002B3B3F">
        <w:t xml:space="preserve">gebouwde omgeving </w:t>
      </w:r>
      <w:r w:rsidRPr="00956F47">
        <w:t>praktijk aan:</w:t>
      </w:r>
    </w:p>
    <w:p w14:paraId="31E6A9BE" w14:textId="2C9BE0B0" w:rsidR="00515D37" w:rsidRDefault="00515D37" w:rsidP="008223D5">
      <w:pPr>
        <w:pStyle w:val="Lijstalinea"/>
        <w:numPr>
          <w:ilvl w:val="0"/>
          <w:numId w:val="51"/>
        </w:numPr>
      </w:pPr>
      <w:r>
        <w:t>Er worden functionele ruimten ge</w:t>
      </w:r>
      <w:r w:rsidR="000230BD">
        <w:t>pland</w:t>
      </w:r>
      <w:r>
        <w:t xml:space="preserve"> (</w:t>
      </w:r>
      <w:r w:rsidR="00356FEB">
        <w:t xml:space="preserve">in </w:t>
      </w:r>
      <w:r>
        <w:t>Q1a)</w:t>
      </w:r>
    </w:p>
    <w:p w14:paraId="17AFD349" w14:textId="5EF52685" w:rsidR="00515D37" w:rsidRDefault="00515D37" w:rsidP="008223D5">
      <w:pPr>
        <w:pStyle w:val="Lijstalinea"/>
        <w:numPr>
          <w:ilvl w:val="0"/>
          <w:numId w:val="51"/>
        </w:numPr>
      </w:pPr>
      <w:r>
        <w:t xml:space="preserve">Deze worden </w:t>
      </w:r>
      <w:r w:rsidR="008223D5">
        <w:t xml:space="preserve">vertaald naar </w:t>
      </w:r>
      <w:r w:rsidR="006A1FB2">
        <w:t xml:space="preserve">functionele </w:t>
      </w:r>
      <w:r w:rsidR="007E29B8">
        <w:t xml:space="preserve">specificaties van </w:t>
      </w:r>
      <w:r w:rsidR="008223D5">
        <w:t>functionele reële objecten (</w:t>
      </w:r>
      <w:r w:rsidR="00356FEB">
        <w:t xml:space="preserve">in </w:t>
      </w:r>
      <w:r w:rsidR="008223D5">
        <w:t>Q1b)</w:t>
      </w:r>
    </w:p>
    <w:p w14:paraId="4E5597ED" w14:textId="5A075CFD" w:rsidR="00AB157F" w:rsidRDefault="00D33548" w:rsidP="00D33548">
      <w:pPr>
        <w:pStyle w:val="Lijstalinea"/>
        <w:numPr>
          <w:ilvl w:val="0"/>
          <w:numId w:val="51"/>
        </w:numPr>
      </w:pPr>
      <w:r>
        <w:t xml:space="preserve">Deze functionele technische objecten worden </w:t>
      </w:r>
      <w:r w:rsidR="00E80756">
        <w:t xml:space="preserve">in een ontwerpproces </w:t>
      </w:r>
      <w:r>
        <w:t>vertaald naar technische specificaties van technische reële objecten (</w:t>
      </w:r>
      <w:r w:rsidR="00356FEB">
        <w:t xml:space="preserve">in </w:t>
      </w:r>
      <w:r>
        <w:t xml:space="preserve">Q2b) die “automatisch” de </w:t>
      </w:r>
      <w:r w:rsidR="009C6DF0">
        <w:t>geplande technische ruimten</w:t>
      </w:r>
      <w:r w:rsidR="00E11D9F">
        <w:t xml:space="preserve"> </w:t>
      </w:r>
      <w:r>
        <w:t xml:space="preserve">leveren </w:t>
      </w:r>
      <w:r w:rsidR="00E11D9F">
        <w:t>(</w:t>
      </w:r>
      <w:r w:rsidR="00356FEB">
        <w:t xml:space="preserve">in </w:t>
      </w:r>
      <w:r w:rsidR="00E11D9F">
        <w:t>Q2a)</w:t>
      </w:r>
    </w:p>
    <w:p w14:paraId="756104D9" w14:textId="002803A6" w:rsidR="006A1FB2" w:rsidRDefault="006A1FB2" w:rsidP="008223D5">
      <w:pPr>
        <w:pStyle w:val="Lijstalinea"/>
        <w:numPr>
          <w:ilvl w:val="0"/>
          <w:numId w:val="51"/>
        </w:numPr>
      </w:pPr>
      <w:r>
        <w:t xml:space="preserve">Deze </w:t>
      </w:r>
      <w:r w:rsidR="00B2699B">
        <w:t>technische reële</w:t>
      </w:r>
      <w:r>
        <w:t xml:space="preserve"> objecten worden</w:t>
      </w:r>
      <w:r w:rsidR="00897DC5">
        <w:t xml:space="preserve"> gerealiseerd en in stand gehouden </w:t>
      </w:r>
      <w:r w:rsidR="008A3BB7">
        <w:t>(“bouw en onderhoud”)</w:t>
      </w:r>
      <w:r w:rsidR="00F83B76">
        <w:t xml:space="preserve"> </w:t>
      </w:r>
      <w:r w:rsidR="00897DC5">
        <w:t>(</w:t>
      </w:r>
      <w:r w:rsidR="004163FD">
        <w:t xml:space="preserve">in </w:t>
      </w:r>
      <w:r w:rsidR="00897DC5">
        <w:t>Q3b)</w:t>
      </w:r>
      <w:r w:rsidR="00914825">
        <w:t xml:space="preserve"> zodat ze </w:t>
      </w:r>
      <w:r w:rsidR="00FE16EB">
        <w:t>“a</w:t>
      </w:r>
      <w:r w:rsidR="00914825">
        <w:t>utomatisch”</w:t>
      </w:r>
      <w:r w:rsidR="00FE16EB">
        <w:t xml:space="preserve"> de technische ruimten realiseren (</w:t>
      </w:r>
      <w:r w:rsidR="00356FEB">
        <w:t xml:space="preserve">in </w:t>
      </w:r>
      <w:r w:rsidR="00FE16EB">
        <w:t>Q3a)</w:t>
      </w:r>
      <w:r w:rsidR="009244A4">
        <w:t xml:space="preserve"> (</w:t>
      </w:r>
      <w:r w:rsidR="00356FEB">
        <w:t>geverifieerd</w:t>
      </w:r>
      <w:r w:rsidR="009244A4">
        <w:t xml:space="preserve"> middel technische verificatie</w:t>
      </w:r>
      <w:r w:rsidR="00872C94">
        <w:t xml:space="preserve"> aan </w:t>
      </w:r>
      <w:r w:rsidR="00356FEB">
        <w:t>Q2b resp. Q2a</w:t>
      </w:r>
      <w:r w:rsidR="009244A4">
        <w:t>)</w:t>
      </w:r>
    </w:p>
    <w:p w14:paraId="55C84244" w14:textId="14966C85" w:rsidR="00066448" w:rsidRDefault="00526988" w:rsidP="00FB1981">
      <w:pPr>
        <w:pStyle w:val="Lijstalinea"/>
        <w:numPr>
          <w:ilvl w:val="0"/>
          <w:numId w:val="51"/>
        </w:numPr>
      </w:pPr>
      <w:r>
        <w:t>Ook leveren ze “automatisch” hun functionele tegenhangers (</w:t>
      </w:r>
      <w:r w:rsidR="004163FD">
        <w:t xml:space="preserve">in </w:t>
      </w:r>
      <w:r>
        <w:t xml:space="preserve">Q4b) en </w:t>
      </w:r>
      <w:r w:rsidR="00BB7CC7">
        <w:t xml:space="preserve">hiermee ook </w:t>
      </w:r>
      <w:r w:rsidR="00FB1981">
        <w:t>hun gerealiseerde functionele ruimten waar het allemaal om ging</w:t>
      </w:r>
      <w:r w:rsidR="00BB7CC7">
        <w:t xml:space="preserve"> (</w:t>
      </w:r>
      <w:r w:rsidR="004163FD">
        <w:t xml:space="preserve">in </w:t>
      </w:r>
      <w:r w:rsidR="00BB7CC7">
        <w:t>Q4a)</w:t>
      </w:r>
    </w:p>
    <w:p w14:paraId="61DECFC9" w14:textId="5E9C88E9" w:rsidR="00515D37" w:rsidRDefault="00BB7CC7" w:rsidP="003E1C7A">
      <w:pPr>
        <w:pStyle w:val="Lijstalinea"/>
        <w:numPr>
          <w:ilvl w:val="0"/>
          <w:numId w:val="51"/>
        </w:numPr>
      </w:pPr>
      <w:r>
        <w:t>Deze laatsten kunn</w:t>
      </w:r>
      <w:r w:rsidR="006F1C90">
        <w:t>en</w:t>
      </w:r>
      <w:r w:rsidR="000230BD">
        <w:t xml:space="preserve"> </w:t>
      </w:r>
      <w:r w:rsidR="00E0091E">
        <w:t xml:space="preserve">functioneel </w:t>
      </w:r>
      <w:r w:rsidR="006C12C6">
        <w:t>gev</w:t>
      </w:r>
      <w:r w:rsidR="00E0091E">
        <w:t>erifieerd</w:t>
      </w:r>
      <w:r w:rsidR="006C12C6">
        <w:t xml:space="preserve"> </w:t>
      </w:r>
      <w:r w:rsidR="000230BD">
        <w:t xml:space="preserve">worden aan de geplande functionele </w:t>
      </w:r>
      <w:r w:rsidR="000278C2">
        <w:t>reële</w:t>
      </w:r>
      <w:r w:rsidR="00526DB7">
        <w:t xml:space="preserve"> objecten</w:t>
      </w:r>
      <w:r w:rsidR="000278C2">
        <w:t xml:space="preserve"> en </w:t>
      </w:r>
      <w:r w:rsidR="000230BD">
        <w:t>ruimten waar het proces mee begon</w:t>
      </w:r>
      <w:r w:rsidR="0023371B">
        <w:t xml:space="preserve"> (Q1</w:t>
      </w:r>
      <w:r w:rsidR="000278C2">
        <w:t>b resp. Q1a</w:t>
      </w:r>
      <w:r w:rsidR="0023371B">
        <w:t>)</w:t>
      </w:r>
      <w:r w:rsidR="000230BD">
        <w:t>.</w:t>
      </w:r>
    </w:p>
    <w:p w14:paraId="7C3FF9A0" w14:textId="17133626" w:rsidR="00FF50EE" w:rsidRDefault="008F0411" w:rsidP="00FF50EE">
      <w:pPr>
        <w:keepNext/>
        <w:jc w:val="center"/>
      </w:pPr>
      <w:r>
        <w:rPr>
          <w:noProof/>
        </w:rPr>
        <w:drawing>
          <wp:inline distT="0" distB="0" distL="0" distR="0" wp14:anchorId="4AA46FEC" wp14:editId="29FD4060">
            <wp:extent cx="6097919" cy="3664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7919" cy="3664915"/>
                    </a:xfrm>
                    <a:prstGeom prst="rect">
                      <a:avLst/>
                    </a:prstGeom>
                  </pic:spPr>
                </pic:pic>
              </a:graphicData>
            </a:graphic>
          </wp:inline>
        </w:drawing>
      </w:r>
    </w:p>
    <w:p w14:paraId="6279F33F" w14:textId="39D77A39" w:rsidR="003E1C7A" w:rsidRPr="00956F47" w:rsidRDefault="00FF50EE" w:rsidP="00FF50EE">
      <w:pPr>
        <w:pStyle w:val="Bijschrift"/>
        <w:jc w:val="center"/>
      </w:pPr>
      <w:bookmarkStart w:id="126" w:name="_Ref57019717"/>
      <w:r>
        <w:t xml:space="preserve">Figuur </w:t>
      </w:r>
      <w:r>
        <w:fldChar w:fldCharType="begin"/>
      </w:r>
      <w:r>
        <w:instrText>SEQ Figuur \* ARABIC</w:instrText>
      </w:r>
      <w:r>
        <w:fldChar w:fldCharType="separate"/>
      </w:r>
      <w:r w:rsidR="00B27535">
        <w:rPr>
          <w:noProof/>
        </w:rPr>
        <w:t>3</w:t>
      </w:r>
      <w:r>
        <w:fldChar w:fldCharType="end"/>
      </w:r>
      <w:bookmarkEnd w:id="126"/>
      <w:r>
        <w:t xml:space="preserve">: Drie dimensies met vier </w:t>
      </w:r>
      <w:r w:rsidR="006950B0">
        <w:t>kwadranten</w:t>
      </w:r>
    </w:p>
    <w:p w14:paraId="3B102606" w14:textId="14EFC9D1" w:rsidR="003E1C7A" w:rsidRDefault="00BD2CF8" w:rsidP="003E1C7A">
      <w:r>
        <w:t>OPMERKING</w:t>
      </w:r>
      <w:r w:rsidR="00C14F80">
        <w:t xml:space="preserve"> </w:t>
      </w:r>
      <w:r w:rsidR="00192C8D">
        <w:t>2</w:t>
      </w:r>
    </w:p>
    <w:p w14:paraId="7C6266DA" w14:textId="32CE076A" w:rsidR="00BD2CF8" w:rsidRDefault="005A1419" w:rsidP="003E1C7A">
      <w:r>
        <w:t>“</w:t>
      </w:r>
      <w:r w:rsidR="00C342BC">
        <w:t>A</w:t>
      </w:r>
      <w:r>
        <w:t>utomatisch” in de voorgaande beschrijvingen kunnen we ook aanduiden als “emergent”.</w:t>
      </w:r>
    </w:p>
    <w:p w14:paraId="24FF34D7" w14:textId="70347217" w:rsidR="00C342BC" w:rsidRDefault="00C342BC" w:rsidP="003E1C7A">
      <w:r>
        <w:t>OPMERKING</w:t>
      </w:r>
      <w:r w:rsidR="00C14F80">
        <w:t xml:space="preserve"> </w:t>
      </w:r>
      <w:r w:rsidR="00192C8D">
        <w:t>3</w:t>
      </w:r>
    </w:p>
    <w:p w14:paraId="4A1A715E" w14:textId="3E00861C" w:rsidR="00C342BC" w:rsidRPr="00956F47" w:rsidRDefault="00C342BC" w:rsidP="001A044C">
      <w:pPr>
        <w:pStyle w:val="opsommingstreepje"/>
        <w:numPr>
          <w:ilvl w:val="0"/>
          <w:numId w:val="0"/>
        </w:numPr>
      </w:pPr>
      <w:r>
        <w:t>De technische ruimte (</w:t>
      </w:r>
      <w:r w:rsidR="00D2402E">
        <w:t xml:space="preserve">in </w:t>
      </w:r>
      <w:r>
        <w:t xml:space="preserve">zowel </w:t>
      </w:r>
      <w:r w:rsidR="002E1343">
        <w:t>gepland</w:t>
      </w:r>
      <w:r w:rsidR="00D2402E">
        <w:t>e</w:t>
      </w:r>
      <w:r>
        <w:t xml:space="preserve"> als gerealiseerd</w:t>
      </w:r>
      <w:r w:rsidR="00D2402E">
        <w:t>e vorm</w:t>
      </w:r>
      <w:r>
        <w:t xml:space="preserve">) </w:t>
      </w:r>
      <w:r w:rsidR="00600DD4">
        <w:t xml:space="preserve">is een simpel object slechts </w:t>
      </w:r>
      <w:r w:rsidR="002E1343">
        <w:t>gedefinieerd</w:t>
      </w:r>
      <w:r w:rsidR="00600DD4">
        <w:t xml:space="preserve"> door zijn begrenzing </w:t>
      </w:r>
      <w:r w:rsidR="00AD6096">
        <w:t xml:space="preserve">door andere objecten, </w:t>
      </w:r>
      <w:r w:rsidR="00600DD4">
        <w:t>inhoud</w:t>
      </w:r>
      <w:r w:rsidR="00AD6096">
        <w:t xml:space="preserve"> en gerelateerde geometrie</w:t>
      </w:r>
      <w:r w:rsidR="00600DD4">
        <w:t xml:space="preserve">. </w:t>
      </w:r>
      <w:r w:rsidR="00204BF6">
        <w:t xml:space="preserve">Pas in zijn functionele verschijning (gepland or gerealiseerd) krijgt hij </w:t>
      </w:r>
      <w:r w:rsidR="000B2341">
        <w:t xml:space="preserve">zijn verdere eigenschappen en relaties. Dit </w:t>
      </w:r>
      <w:r w:rsidR="000B2341">
        <w:lastRenderedPageBreak/>
        <w:t>object zal dan ook typisch niet verder worden gespecialiseerd</w:t>
      </w:r>
      <w:r w:rsidR="002E1343">
        <w:t xml:space="preserve"> in een ontologie</w:t>
      </w:r>
      <w:r w:rsidR="00FF22B2">
        <w:t xml:space="preserve"> die gebruik maakt van </w:t>
      </w:r>
      <w:r w:rsidR="00D7321D">
        <w:t>deze NEN</w:t>
      </w:r>
      <w:r w:rsidR="00FF22B2">
        <w:t>2660</w:t>
      </w:r>
      <w:r w:rsidR="002E1343">
        <w:t>.</w:t>
      </w:r>
      <w:r w:rsidR="008A7455">
        <w:t xml:space="preserve"> </w:t>
      </w:r>
      <w:r w:rsidR="00BF28C1" w:rsidRPr="00956F47">
        <w:t xml:space="preserve">Alle </w:t>
      </w:r>
      <w:r w:rsidR="00BF28C1">
        <w:t xml:space="preserve">relevante </w:t>
      </w:r>
      <w:r w:rsidR="00BF28C1" w:rsidRPr="00956F47">
        <w:t>specialisaties spelen zich af aan de functionele zijde (vergaderruimte, stoppenkast, rijbaan, rijstrook, …).</w:t>
      </w:r>
    </w:p>
    <w:p w14:paraId="53C64332" w14:textId="7C481916" w:rsidR="00456BDC" w:rsidRPr="00820AA8" w:rsidRDefault="00456BDC" w:rsidP="00456BDC">
      <w:pPr>
        <w:pStyle w:val="Kop2"/>
      </w:pPr>
      <w:bookmarkStart w:id="127" w:name="_Toc57887209"/>
      <w:proofErr w:type="spellStart"/>
      <w:r w:rsidRPr="00820AA8">
        <w:t>Interakties</w:t>
      </w:r>
      <w:proofErr w:type="spellEnd"/>
      <w:r w:rsidRPr="00820AA8">
        <w:t xml:space="preserve"> op raakvlakken</w:t>
      </w:r>
      <w:bookmarkEnd w:id="127"/>
    </w:p>
    <w:p w14:paraId="780CA509" w14:textId="0E99D8AB" w:rsidR="00456BDC" w:rsidRPr="00956F47" w:rsidRDefault="00456BDC" w:rsidP="00456BDC">
      <w:r w:rsidRPr="00956F47">
        <w:t xml:space="preserve">Bij zowel integraal ontwerpen (in het bijzonder bij elektrische/hydraulische installaties) en demonteerbaarheid bij duurzame recycling (materialenpaspoort) wordt het juist modelleren van raakvlakken (Engels: interfaces) </w:t>
      </w:r>
      <w:r w:rsidR="00D73186" w:rsidRPr="00956F47">
        <w:t xml:space="preserve">tussen </w:t>
      </w:r>
      <w:r w:rsidR="002F2DC0" w:rsidRPr="00956F47">
        <w:t>reële</w:t>
      </w:r>
      <w:r w:rsidR="00996D77" w:rsidRPr="00956F47">
        <w:t xml:space="preserve"> objecten </w:t>
      </w:r>
      <w:r w:rsidRPr="00956F47">
        <w:t>steeds belangrijker.</w:t>
      </w:r>
    </w:p>
    <w:p w14:paraId="18243C3D" w14:textId="7C481916" w:rsidR="00456BDC" w:rsidRPr="00956F47" w:rsidRDefault="00456BDC" w:rsidP="00456BDC">
      <w:r w:rsidRPr="00956F47">
        <w:t>Meer en meer zien we de statische modellen opschuiven naar meer dynamische (simulatie-)modellen waarbij gedragsaspecten (ventilatie, ontluchting, afvoerwater, …) meegenomen worden uiteindelijk resulterend in voorspellende digitale tweelingen.</w:t>
      </w:r>
    </w:p>
    <w:p w14:paraId="4127AE47" w14:textId="7C481916" w:rsidR="00456BDC" w:rsidRPr="00956F47" w:rsidRDefault="00456BDC" w:rsidP="00456BDC">
      <w:r w:rsidRPr="00956F47">
        <w:t>Het ambitieniveau van assetmanagement dat verschuift van feitelijke toestandsinformatie naar oorzaken, effecten, risico’s, maatregelen etc. vraagt ook om meer kennis over verbanden tussen al deze grootheden.</w:t>
      </w:r>
    </w:p>
    <w:p w14:paraId="2A55A386" w14:textId="7C481916" w:rsidR="00456BDC" w:rsidRPr="00956F47" w:rsidRDefault="00456BDC" w:rsidP="00456BDC">
      <w:r w:rsidRPr="00956F47">
        <w:t>Bestaande traditionele raakvlakken als energie-uitwisseling tussen ruimten in gebouwen en krachtenuitwisseling in draagsystemen van civiele constructies zijn dan niet meer voldoende.</w:t>
      </w:r>
    </w:p>
    <w:p w14:paraId="326F1B54" w14:textId="5DB1FA68" w:rsidR="00456BDC" w:rsidRPr="00956F47" w:rsidRDefault="00E24BCA" w:rsidP="00456BDC">
      <w:pPr>
        <w:pStyle w:val="Lijstalinea"/>
        <w:numPr>
          <w:ilvl w:val="0"/>
          <w:numId w:val="8"/>
        </w:numPr>
      </w:pPr>
      <w:proofErr w:type="spellStart"/>
      <w:r>
        <w:t>Reeel</w:t>
      </w:r>
      <w:r w:rsidR="00456BDC" w:rsidRPr="00956F47">
        <w:t>Object</w:t>
      </w:r>
      <w:proofErr w:type="spellEnd"/>
    </w:p>
    <w:p w14:paraId="6B784293" w14:textId="2F9B6674" w:rsidR="00456BDC" w:rsidRPr="00956F47" w:rsidRDefault="003E3ACA" w:rsidP="00456BDC">
      <w:pPr>
        <w:pStyle w:val="Lijstalinea"/>
        <w:numPr>
          <w:ilvl w:val="1"/>
          <w:numId w:val="8"/>
        </w:numPr>
      </w:pPr>
      <w:commentRangeStart w:id="128"/>
      <w:r>
        <w:t>Verbinding</w:t>
      </w:r>
    </w:p>
    <w:p w14:paraId="0FBD43B3" w14:textId="0FD1F549" w:rsidR="00456BDC" w:rsidRPr="00956F47" w:rsidRDefault="003E3ACA" w:rsidP="00456BDC">
      <w:pPr>
        <w:pStyle w:val="Lijstalinea"/>
        <w:numPr>
          <w:ilvl w:val="2"/>
          <w:numId w:val="8"/>
        </w:numPr>
      </w:pPr>
      <w:r>
        <w:t>xxx</w:t>
      </w:r>
    </w:p>
    <w:p w14:paraId="286C19A6" w14:textId="18115E91" w:rsidR="00696E9C" w:rsidRDefault="00456BDC" w:rsidP="00456BDC">
      <w:pPr>
        <w:pStyle w:val="Lijstalinea"/>
        <w:numPr>
          <w:ilvl w:val="1"/>
          <w:numId w:val="8"/>
        </w:numPr>
      </w:pPr>
      <w:r w:rsidRPr="00956F47">
        <w:t>Poor</w:t>
      </w:r>
      <w:r w:rsidR="00696E9C">
        <w:t>t</w:t>
      </w:r>
      <w:commentRangeEnd w:id="128"/>
      <w:r>
        <w:commentReference w:id="128"/>
      </w:r>
    </w:p>
    <w:p w14:paraId="6ADAE90A" w14:textId="7A584C17" w:rsidR="00456BDC" w:rsidRDefault="00456BDC" w:rsidP="00696E9C">
      <w:pPr>
        <w:pStyle w:val="Lijstalinea"/>
        <w:numPr>
          <w:ilvl w:val="2"/>
          <w:numId w:val="8"/>
        </w:numPr>
      </w:pPr>
      <w:r w:rsidRPr="00956F47">
        <w:t xml:space="preserve">heeft een </w:t>
      </w:r>
      <w:proofErr w:type="spellStart"/>
      <w:r w:rsidRPr="00956F47">
        <w:t>UitwisselType</w:t>
      </w:r>
      <w:proofErr w:type="spellEnd"/>
    </w:p>
    <w:p w14:paraId="6B2B1B9E" w14:textId="4053223C" w:rsidR="00456BDC" w:rsidRDefault="00456BDC" w:rsidP="00456BDC">
      <w:pPr>
        <w:pStyle w:val="Lijstalinea"/>
        <w:numPr>
          <w:ilvl w:val="2"/>
          <w:numId w:val="8"/>
        </w:numPr>
      </w:pPr>
      <w:r w:rsidRPr="00956F47">
        <w:t>Een poort biedt de middelen voor een object om verbinding te maken met andere objecten. Een instantie van een poort bevindt zich op een punt waar een verbinding kan ontstaan. Een poort is het deel van een raakvlak waar materie, energie, informatie of een kracht kan worden uitgewisseld</w:t>
      </w:r>
    </w:p>
    <w:p w14:paraId="1087ED8E" w14:textId="7813CCB4" w:rsidR="005839DC" w:rsidRDefault="005839DC" w:rsidP="00205BD3">
      <w:pPr>
        <w:ind w:left="1418"/>
      </w:pPr>
      <w:r>
        <w:t xml:space="preserve">- </w:t>
      </w:r>
      <w:proofErr w:type="spellStart"/>
      <w:r w:rsidR="004C364E">
        <w:t>biedt</w:t>
      </w:r>
      <w:r>
        <w:t>Raakvlak</w:t>
      </w:r>
      <w:proofErr w:type="spellEnd"/>
      <w:r>
        <w:t xml:space="preserve"> Raakvlak</w:t>
      </w:r>
    </w:p>
    <w:p w14:paraId="7CDDE6F8" w14:textId="72CE9640" w:rsidR="004C364E" w:rsidRDefault="004C364E" w:rsidP="00205BD3">
      <w:pPr>
        <w:ind w:left="1418"/>
      </w:pPr>
      <w:r>
        <w:t xml:space="preserve">- </w:t>
      </w:r>
      <w:proofErr w:type="spellStart"/>
      <w:r>
        <w:t>gebruiktRaakvlak</w:t>
      </w:r>
      <w:proofErr w:type="spellEnd"/>
      <w:r>
        <w:t xml:space="preserve"> Raakvlak</w:t>
      </w:r>
    </w:p>
    <w:p w14:paraId="2AA8EC7C" w14:textId="77777777" w:rsidR="005839DC" w:rsidRPr="00956F47" w:rsidRDefault="005839DC" w:rsidP="005839DC">
      <w:pPr>
        <w:pStyle w:val="Lijstalinea"/>
        <w:ind w:left="1440"/>
      </w:pPr>
    </w:p>
    <w:p w14:paraId="6FCF6752" w14:textId="5BE36F17" w:rsidR="00456BDC" w:rsidRPr="00956F47" w:rsidRDefault="00456BDC" w:rsidP="00456BDC">
      <w:pPr>
        <w:pStyle w:val="Lijstalinea"/>
        <w:numPr>
          <w:ilvl w:val="1"/>
          <w:numId w:val="8"/>
        </w:numPr>
      </w:pPr>
      <w:proofErr w:type="spellStart"/>
      <w:r w:rsidRPr="00956F47">
        <w:t>UitwisselType</w:t>
      </w:r>
      <w:proofErr w:type="spellEnd"/>
    </w:p>
    <w:p w14:paraId="02BB966D" w14:textId="35FF4634" w:rsidR="00456BDC" w:rsidRPr="00956F47" w:rsidRDefault="00456BDC" w:rsidP="00456BDC">
      <w:pPr>
        <w:pStyle w:val="Lijstalinea"/>
        <w:numPr>
          <w:ilvl w:val="2"/>
          <w:numId w:val="8"/>
        </w:numPr>
      </w:pPr>
      <w:commentRangeStart w:id="129"/>
      <w:proofErr w:type="spellStart"/>
      <w:r w:rsidRPr="00956F47">
        <w:t>Materie</w:t>
      </w:r>
      <w:r w:rsidR="00E42C25">
        <w:t>Stroom</w:t>
      </w:r>
      <w:proofErr w:type="spellEnd"/>
      <w:r w:rsidRPr="00956F47">
        <w:t xml:space="preserve">, </w:t>
      </w:r>
      <w:proofErr w:type="spellStart"/>
      <w:r w:rsidR="00E42C25">
        <w:t>I</w:t>
      </w:r>
      <w:r w:rsidRPr="00956F47">
        <w:t>nformatie</w:t>
      </w:r>
      <w:r w:rsidR="00E42C25">
        <w:t>Stroom</w:t>
      </w:r>
      <w:proofErr w:type="spellEnd"/>
      <w:r w:rsidR="00F85A28">
        <w:t>,</w:t>
      </w:r>
      <w:r w:rsidRPr="00956F47">
        <w:t xml:space="preserve"> </w:t>
      </w:r>
      <w:r w:rsidR="00F85A28">
        <w:t>E</w:t>
      </w:r>
      <w:r w:rsidR="00F85A28" w:rsidRPr="00956F47">
        <w:t xml:space="preserve">nergie </w:t>
      </w:r>
      <w:r w:rsidRPr="00956F47">
        <w:t xml:space="preserve">of </w:t>
      </w:r>
      <w:r w:rsidR="00E42C25">
        <w:t>Kracht</w:t>
      </w:r>
      <w:commentRangeEnd w:id="129"/>
      <w:r w:rsidR="007D5B89">
        <w:rPr>
          <w:rStyle w:val="Verwijzingopmerking"/>
        </w:rPr>
        <w:commentReference w:id="129"/>
      </w:r>
    </w:p>
    <w:p w14:paraId="110EA806" w14:textId="7C481916" w:rsidR="00456BDC" w:rsidRPr="00956F47" w:rsidRDefault="00456BDC" w:rsidP="00456BDC">
      <w:r w:rsidRPr="00956F47">
        <w:rPr>
          <w:highlight w:val="yellow"/>
        </w:rPr>
        <w:t xml:space="preserve">Bij consensus aangepast figuur opnemen </w:t>
      </w:r>
      <w:proofErr w:type="spellStart"/>
      <w:r w:rsidRPr="00956F47">
        <w:rPr>
          <w:highlight w:val="yellow"/>
        </w:rPr>
        <w:t>ala</w:t>
      </w:r>
      <w:proofErr w:type="spellEnd"/>
      <w:r w:rsidRPr="00956F47">
        <w:rPr>
          <w:highlight w:val="yellow"/>
        </w:rPr>
        <w:t>:</w:t>
      </w:r>
    </w:p>
    <w:p w14:paraId="7A509763" w14:textId="7C481916" w:rsidR="00456BDC" w:rsidRPr="00956F47" w:rsidRDefault="00456BDC" w:rsidP="00456BDC">
      <w:commentRangeStart w:id="130"/>
      <w:commentRangeStart w:id="131"/>
      <w:commentRangeStart w:id="132"/>
      <w:r w:rsidRPr="00956F47">
        <w:rPr>
          <w:noProof/>
        </w:rPr>
        <w:drawing>
          <wp:inline distT="0" distB="0" distL="0" distR="0" wp14:anchorId="4C97C7D4" wp14:editId="75D9E50E">
            <wp:extent cx="6108700" cy="133350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9">
                      <a:extLst>
                        <a:ext uri="{28A0092B-C50C-407E-A947-70E740481C1C}">
                          <a14:useLocalDpi xmlns:a14="http://schemas.microsoft.com/office/drawing/2010/main" val="0"/>
                        </a:ext>
                      </a:extLst>
                    </a:blip>
                    <a:stretch>
                      <a:fillRect/>
                    </a:stretch>
                  </pic:blipFill>
                  <pic:spPr>
                    <a:xfrm>
                      <a:off x="0" y="0"/>
                      <a:ext cx="6108700" cy="1333500"/>
                    </a:xfrm>
                    <a:prstGeom prst="rect">
                      <a:avLst/>
                    </a:prstGeom>
                  </pic:spPr>
                </pic:pic>
              </a:graphicData>
            </a:graphic>
          </wp:inline>
        </w:drawing>
      </w:r>
      <w:commentRangeEnd w:id="130"/>
      <w:r>
        <w:commentReference w:id="130"/>
      </w:r>
      <w:commentRangeEnd w:id="131"/>
      <w:r>
        <w:commentReference w:id="131"/>
      </w:r>
      <w:commentRangeEnd w:id="132"/>
      <w:r>
        <w:commentReference w:id="132"/>
      </w:r>
    </w:p>
    <w:p w14:paraId="00CCAD6D" w14:textId="7C481916" w:rsidR="00456BDC" w:rsidRPr="00956F47" w:rsidRDefault="00456BDC" w:rsidP="00456BDC">
      <w:pPr>
        <w:pStyle w:val="Figuurtitel"/>
      </w:pPr>
      <w:r w:rsidRPr="00956F47">
        <w:t>Figuur 1 — Raakvlakken modellering</w:t>
      </w:r>
    </w:p>
    <w:p w14:paraId="4725D6D6" w14:textId="7C481916" w:rsidR="00456BDC" w:rsidRPr="00956F47" w:rsidRDefault="00456BDC" w:rsidP="00456BDC"/>
    <w:p w14:paraId="11AF97FA" w14:textId="7C481916" w:rsidR="00456BDC" w:rsidRPr="00956F47" w:rsidRDefault="00456BDC" w:rsidP="00456BDC">
      <w:r w:rsidRPr="00956F47">
        <w:rPr>
          <w:highlight w:val="yellow"/>
        </w:rPr>
        <w:lastRenderedPageBreak/>
        <w:t xml:space="preserve">Opdeling van dit alles naar </w:t>
      </w:r>
      <w:proofErr w:type="spellStart"/>
      <w:r w:rsidRPr="00956F47">
        <w:rPr>
          <w:highlight w:val="yellow"/>
        </w:rPr>
        <w:t>FunctioneelObject</w:t>
      </w:r>
      <w:proofErr w:type="spellEnd"/>
      <w:r w:rsidRPr="00956F47">
        <w:rPr>
          <w:highlight w:val="yellow"/>
        </w:rPr>
        <w:t xml:space="preserve"> en </w:t>
      </w:r>
      <w:proofErr w:type="spellStart"/>
      <w:r w:rsidRPr="00956F47">
        <w:rPr>
          <w:highlight w:val="yellow"/>
        </w:rPr>
        <w:t>TechnischObject</w:t>
      </w:r>
      <w:proofErr w:type="spellEnd"/>
      <w:r w:rsidRPr="00956F47">
        <w:rPr>
          <w:highlight w:val="yellow"/>
        </w:rPr>
        <w:t>?</w:t>
      </w:r>
    </w:p>
    <w:p w14:paraId="186614A9" w14:textId="7C481916" w:rsidR="00456BDC" w:rsidRPr="00B80850" w:rsidRDefault="00456BDC" w:rsidP="00456BDC">
      <w:pPr>
        <w:rPr>
          <w:highlight w:val="yellow"/>
          <w:lang w:val="en-US"/>
        </w:rPr>
      </w:pPr>
      <w:proofErr w:type="spellStart"/>
      <w:r w:rsidRPr="00B80850">
        <w:rPr>
          <w:highlight w:val="yellow"/>
          <w:lang w:val="en-US"/>
        </w:rPr>
        <w:t>FunctionalConnection</w:t>
      </w:r>
      <w:proofErr w:type="spellEnd"/>
      <w:r w:rsidRPr="00B80850">
        <w:rPr>
          <w:highlight w:val="yellow"/>
          <w:lang w:val="en-US"/>
        </w:rPr>
        <w:t xml:space="preserve"> &amp; </w:t>
      </w:r>
      <w:proofErr w:type="spellStart"/>
      <w:r w:rsidRPr="00B80850">
        <w:rPr>
          <w:highlight w:val="yellow"/>
          <w:lang w:val="en-US"/>
        </w:rPr>
        <w:t>TechnicalConnection</w:t>
      </w:r>
      <w:proofErr w:type="spellEnd"/>
      <w:r w:rsidRPr="00B80850">
        <w:rPr>
          <w:highlight w:val="yellow"/>
          <w:lang w:val="en-US"/>
        </w:rPr>
        <w:t>?</w:t>
      </w:r>
    </w:p>
    <w:p w14:paraId="1F334BC6" w14:textId="7C481916" w:rsidR="00456BDC" w:rsidRPr="00B80850" w:rsidRDefault="00456BDC" w:rsidP="00456BDC">
      <w:pPr>
        <w:rPr>
          <w:lang w:val="en-US"/>
        </w:rPr>
      </w:pPr>
      <w:proofErr w:type="spellStart"/>
      <w:r w:rsidRPr="00B80850">
        <w:rPr>
          <w:highlight w:val="yellow"/>
          <w:lang w:val="en-US"/>
        </w:rPr>
        <w:t>FunctionalInterface</w:t>
      </w:r>
      <w:proofErr w:type="spellEnd"/>
      <w:r w:rsidRPr="00B80850">
        <w:rPr>
          <w:highlight w:val="yellow"/>
          <w:lang w:val="en-US"/>
        </w:rPr>
        <w:t xml:space="preserve"> &amp; </w:t>
      </w:r>
      <w:proofErr w:type="spellStart"/>
      <w:r w:rsidRPr="00B80850">
        <w:rPr>
          <w:highlight w:val="yellow"/>
          <w:lang w:val="en-US"/>
        </w:rPr>
        <w:t>TechnicalInterface</w:t>
      </w:r>
      <w:proofErr w:type="spellEnd"/>
      <w:r w:rsidRPr="00B80850">
        <w:rPr>
          <w:lang w:val="en-US"/>
        </w:rPr>
        <w:t>?</w:t>
      </w:r>
    </w:p>
    <w:p w14:paraId="0DEE9D23" w14:textId="7C481916" w:rsidR="00456BDC" w:rsidRPr="00B80850" w:rsidRDefault="00456BDC" w:rsidP="00456BDC">
      <w:pPr>
        <w:rPr>
          <w:lang w:val="en-US"/>
        </w:rPr>
      </w:pPr>
      <w:proofErr w:type="spellStart"/>
      <w:r w:rsidRPr="00B80850">
        <w:rPr>
          <w:highlight w:val="yellow"/>
          <w:lang w:val="en-US"/>
        </w:rPr>
        <w:t>FunctionalPort</w:t>
      </w:r>
      <w:proofErr w:type="spellEnd"/>
      <w:r w:rsidRPr="00B80850">
        <w:rPr>
          <w:highlight w:val="yellow"/>
          <w:lang w:val="en-US"/>
        </w:rPr>
        <w:t xml:space="preserve"> &amp; </w:t>
      </w:r>
      <w:proofErr w:type="spellStart"/>
      <w:r w:rsidRPr="00B80850">
        <w:rPr>
          <w:highlight w:val="yellow"/>
          <w:lang w:val="en-US"/>
        </w:rPr>
        <w:t>TechnicalPort</w:t>
      </w:r>
      <w:proofErr w:type="spellEnd"/>
      <w:r w:rsidRPr="00B80850">
        <w:rPr>
          <w:highlight w:val="yellow"/>
          <w:lang w:val="en-US"/>
        </w:rPr>
        <w:t>?</w:t>
      </w:r>
    </w:p>
    <w:p w14:paraId="160EEFA8" w14:textId="7C481916" w:rsidR="00456BDC" w:rsidRPr="00B80850" w:rsidRDefault="00456BDC" w:rsidP="00456BDC">
      <w:pPr>
        <w:rPr>
          <w:lang w:val="en-US"/>
        </w:rPr>
      </w:pPr>
    </w:p>
    <w:p w14:paraId="560CAC63" w14:textId="7C481916" w:rsidR="00456BDC" w:rsidRPr="00956F47" w:rsidRDefault="00456BDC" w:rsidP="00456BDC">
      <w:r w:rsidRPr="00956F47">
        <w:rPr>
          <w:highlight w:val="yellow"/>
        </w:rPr>
        <w:t>Is “participeert” relatie nodig? Let op dan specialisatie van bestaande “</w:t>
      </w:r>
      <w:proofErr w:type="spellStart"/>
      <w:r w:rsidRPr="00956F47">
        <w:rPr>
          <w:highlight w:val="yellow"/>
        </w:rPr>
        <w:t>voertUit</w:t>
      </w:r>
      <w:proofErr w:type="spellEnd"/>
      <w:r w:rsidRPr="00956F47">
        <w:rPr>
          <w:highlight w:val="yellow"/>
        </w:rPr>
        <w:t xml:space="preserve"> (</w:t>
      </w:r>
      <w:proofErr w:type="spellStart"/>
      <w:r w:rsidRPr="00956F47">
        <w:rPr>
          <w:highlight w:val="yellow"/>
        </w:rPr>
        <w:t>performs</w:t>
      </w:r>
      <w:proofErr w:type="spellEnd"/>
      <w:r w:rsidRPr="00956F47">
        <w:rPr>
          <w:highlight w:val="yellow"/>
        </w:rPr>
        <w:t>)”</w:t>
      </w:r>
    </w:p>
    <w:p w14:paraId="3F3E402F" w14:textId="7C481916" w:rsidR="00456BDC" w:rsidRPr="00956F47" w:rsidRDefault="00456BDC" w:rsidP="00456BDC">
      <w:pPr>
        <w:rPr>
          <w:highlight w:val="yellow"/>
        </w:rPr>
      </w:pPr>
      <w:r w:rsidRPr="00956F47">
        <w:rPr>
          <w:highlight w:val="yellow"/>
        </w:rPr>
        <w:t>Check voorbeelden Jaap, kunnen wie die allemaal aan met bovenstaande constructies?</w:t>
      </w:r>
    </w:p>
    <w:p w14:paraId="52312C55" w14:textId="7C481916" w:rsidR="00456BDC" w:rsidRPr="00956F47" w:rsidRDefault="00456BDC" w:rsidP="00456BDC">
      <w:pPr>
        <w:pStyle w:val="opsommingstreepje"/>
        <w:rPr>
          <w:highlight w:val="yellow"/>
        </w:rPr>
      </w:pPr>
      <w:r w:rsidRPr="00956F47">
        <w:rPr>
          <w:highlight w:val="yellow"/>
        </w:rPr>
        <w:t>Een steunpunt draagt een rijdek. De verbinding is een functioneel object en wordt vervuld door een oplegging.</w:t>
      </w:r>
    </w:p>
    <w:p w14:paraId="437E89E0" w14:textId="7C481916" w:rsidR="00456BDC" w:rsidRPr="00956F47" w:rsidRDefault="00456BDC" w:rsidP="00456BDC">
      <w:pPr>
        <w:pStyle w:val="opsommingstreepje"/>
        <w:rPr>
          <w:highlight w:val="yellow"/>
        </w:rPr>
      </w:pPr>
      <w:r w:rsidRPr="00956F47">
        <w:rPr>
          <w:highlight w:val="yellow"/>
        </w:rPr>
        <w:t>Een weerstandje is verbonden met een printplaat. In de verbinding vindt geleiding plaats. De verbinding wordt gerealiseerd door een soldeerdruppel.</w:t>
      </w:r>
    </w:p>
    <w:p w14:paraId="687C3DC6" w14:textId="7C481916" w:rsidR="00456BDC" w:rsidRPr="00956F47" w:rsidRDefault="00456BDC" w:rsidP="00456BDC">
      <w:pPr>
        <w:pStyle w:val="opsommingstreepje"/>
        <w:rPr>
          <w:highlight w:val="yellow"/>
        </w:rPr>
      </w:pPr>
      <w:r w:rsidRPr="00956F47">
        <w:rPr>
          <w:highlight w:val="yellow"/>
        </w:rPr>
        <w:t>Een uitgang van een luchtkanaal  in een vergaderzaal blaast lucht in een vergaderruimte in ter plaatse van een luchtrooster</w:t>
      </w:r>
    </w:p>
    <w:p w14:paraId="015AC840" w14:textId="7C481916" w:rsidR="00456BDC" w:rsidRPr="00956F47" w:rsidRDefault="00456BDC" w:rsidP="00456BDC">
      <w:pPr>
        <w:pStyle w:val="opsommingstreepje"/>
        <w:rPr>
          <w:highlight w:val="yellow"/>
        </w:rPr>
      </w:pPr>
      <w:r w:rsidRPr="00956F47">
        <w:rPr>
          <w:highlight w:val="yellow"/>
        </w:rPr>
        <w:t>De kleef van de grond aan de heipaal draagt de fundering</w:t>
      </w:r>
    </w:p>
    <w:p w14:paraId="12C0E145" w14:textId="7C481916" w:rsidR="00456BDC" w:rsidRPr="00956F47" w:rsidRDefault="00456BDC" w:rsidP="00456BDC">
      <w:pPr>
        <w:pStyle w:val="opsommingstreepje"/>
        <w:rPr>
          <w:highlight w:val="yellow"/>
        </w:rPr>
      </w:pPr>
      <w:r w:rsidRPr="00956F47">
        <w:rPr>
          <w:highlight w:val="yellow"/>
        </w:rPr>
        <w:t>Verharding: De tussenlaag is verbonden aan de toplaag middels hechting</w:t>
      </w:r>
    </w:p>
    <w:p w14:paraId="0C8ED961" w14:textId="7C481916" w:rsidR="00456BDC" w:rsidRPr="00956F47" w:rsidRDefault="00456BDC" w:rsidP="00456BDC">
      <w:pPr>
        <w:pStyle w:val="opsommingstreepje"/>
        <w:rPr>
          <w:highlight w:val="yellow"/>
        </w:rPr>
      </w:pPr>
      <w:r w:rsidRPr="00956F47">
        <w:rPr>
          <w:highlight w:val="yellow"/>
        </w:rPr>
        <w:t>De  rijbaan wordt gedragen door de verharding.</w:t>
      </w:r>
    </w:p>
    <w:p w14:paraId="3A258623" w14:textId="74642B7E" w:rsidR="00456BDC" w:rsidRPr="002D3BF6" w:rsidRDefault="00456BDC" w:rsidP="00456BDC">
      <w:pPr>
        <w:pStyle w:val="opsommingstreepje"/>
        <w:rPr>
          <w:highlight w:val="yellow"/>
        </w:rPr>
      </w:pPr>
      <w:r w:rsidRPr="00956F47">
        <w:rPr>
          <w:highlight w:val="yellow"/>
        </w:rPr>
        <w:t>De verlichting in de middenberm verlicht beide rijbanen</w:t>
      </w:r>
    </w:p>
    <w:p w14:paraId="0A9DEA54" w14:textId="7C481916" w:rsidR="00456BDC" w:rsidRPr="002D3BF6" w:rsidRDefault="00456BDC" w:rsidP="00456BDC">
      <w:pPr>
        <w:pStyle w:val="Kop2"/>
      </w:pPr>
      <w:bookmarkStart w:id="133" w:name="_Toc57887210"/>
      <w:r w:rsidRPr="002D3BF6">
        <w:t>Impliciete groeperingen zonder individuen</w:t>
      </w:r>
      <w:bookmarkEnd w:id="133"/>
    </w:p>
    <w:p w14:paraId="67335787" w14:textId="164DCF02" w:rsidR="00456BDC" w:rsidRPr="00956F47" w:rsidRDefault="00456BDC" w:rsidP="00456BDC">
      <w:pPr>
        <w:pStyle w:val="Opmerkingingesprongen"/>
        <w:ind w:left="0"/>
        <w:rPr>
          <w:sz w:val="22"/>
        </w:rPr>
      </w:pPr>
      <w:r w:rsidRPr="00956F47">
        <w:rPr>
          <w:sz w:val="22"/>
        </w:rPr>
        <w:t xml:space="preserve">Soms is er de behoefte om een verzameling individuen impliciet te beschrijven. Niet door expliciete opsomming van al beschreven individuen, maar door de specificatie van een groep met optioneel 1 referentie-individu en optioneel een aantal. </w:t>
      </w:r>
      <w:r w:rsidR="00DD386B">
        <w:rPr>
          <w:sz w:val="22"/>
        </w:rPr>
        <w:t>D</w:t>
      </w:r>
      <w:r w:rsidRPr="00956F47">
        <w:rPr>
          <w:sz w:val="22"/>
        </w:rPr>
        <w:t>e maximaal impliciete situatie is het geval dat er een groep is zonder referentie-individu en zonder aantal</w:t>
      </w:r>
      <w:r w:rsidR="00DD386B">
        <w:rPr>
          <w:sz w:val="22"/>
        </w:rPr>
        <w:t>.</w:t>
      </w:r>
    </w:p>
    <w:p w14:paraId="37B1CD08" w14:textId="7C481916" w:rsidR="00456BDC" w:rsidRPr="00956F47" w:rsidRDefault="00456BDC" w:rsidP="00456BDC">
      <w:pPr>
        <w:pStyle w:val="Opmerkingingesprongen"/>
        <w:ind w:left="0"/>
        <w:rPr>
          <w:sz w:val="22"/>
        </w:rPr>
      </w:pPr>
      <w:r w:rsidRPr="00956F47">
        <w:rPr>
          <w:sz w:val="22"/>
        </w:rPr>
        <w:t>We definiëren daarvoor het volgende patroon:</w:t>
      </w:r>
    </w:p>
    <w:p w14:paraId="3B137077" w14:textId="5170A803" w:rsidR="00456BDC" w:rsidRPr="00956F47" w:rsidRDefault="00456BDC" w:rsidP="00456BDC">
      <w:pPr>
        <w:pStyle w:val="Opmerkingingesprongen"/>
        <w:numPr>
          <w:ilvl w:val="0"/>
          <w:numId w:val="23"/>
        </w:numPr>
        <w:rPr>
          <w:sz w:val="22"/>
        </w:rPr>
      </w:pPr>
      <w:proofErr w:type="spellStart"/>
      <w:r w:rsidRPr="00956F47">
        <w:rPr>
          <w:sz w:val="22"/>
        </w:rPr>
        <w:t>ImplicieteGroep</w:t>
      </w:r>
      <w:proofErr w:type="spellEnd"/>
    </w:p>
    <w:p w14:paraId="73CE66C9" w14:textId="0AF99C69" w:rsidR="00456BDC" w:rsidRPr="00956F47" w:rsidRDefault="00456BDC" w:rsidP="00456BDC">
      <w:pPr>
        <w:ind w:left="720"/>
      </w:pPr>
      <w:r w:rsidRPr="00956F47">
        <w:t xml:space="preserve">- </w:t>
      </w:r>
      <w:proofErr w:type="spellStart"/>
      <w:r w:rsidRPr="00956F47">
        <w:t>referentieIndividu</w:t>
      </w:r>
      <w:proofErr w:type="spellEnd"/>
      <w:r w:rsidRPr="00956F47">
        <w:t xml:space="preserve"> Object</w:t>
      </w:r>
    </w:p>
    <w:p w14:paraId="504A19E4" w14:textId="7C481916" w:rsidR="00456BDC" w:rsidRPr="00956F47" w:rsidRDefault="00456BDC" w:rsidP="00456BDC">
      <w:pPr>
        <w:ind w:left="720"/>
      </w:pPr>
      <w:r w:rsidRPr="00956F47">
        <w:t xml:space="preserve">- </w:t>
      </w:r>
      <w:proofErr w:type="spellStart"/>
      <w:r w:rsidRPr="00956F47">
        <w:t>aantalIndividuen</w:t>
      </w:r>
      <w:proofErr w:type="spellEnd"/>
      <w:r w:rsidRPr="00956F47">
        <w:t xml:space="preserve"> </w:t>
      </w:r>
      <w:proofErr w:type="spellStart"/>
      <w:r w:rsidRPr="00956F47">
        <w:t>xsd:integer</w:t>
      </w:r>
      <w:proofErr w:type="spellEnd"/>
    </w:p>
    <w:p w14:paraId="45D016D2" w14:textId="7C481916" w:rsidR="00456BDC" w:rsidRPr="00956F47" w:rsidRDefault="00456BDC" w:rsidP="00456BDC">
      <w:pPr>
        <w:overflowPunct/>
        <w:spacing w:after="0" w:line="240" w:lineRule="auto"/>
        <w:textAlignment w:val="auto"/>
        <w:rPr>
          <w:rFonts w:ascii="Consolas" w:hAnsi="Consolas" w:cs="Consolas"/>
          <w:highlight w:val="yellow"/>
        </w:rPr>
      </w:pPr>
    </w:p>
    <w:p w14:paraId="5B084BB5" w14:textId="7C481916" w:rsidR="00456BDC" w:rsidRPr="00956F47" w:rsidRDefault="00456BDC" w:rsidP="00456BDC">
      <w:pPr>
        <w:pStyle w:val="Opmerkingingesprongen"/>
        <w:ind w:left="0"/>
      </w:pPr>
      <w:r w:rsidRPr="00956F47">
        <w:t>VOORBEELD</w:t>
      </w:r>
    </w:p>
    <w:p w14:paraId="684D3B4A" w14:textId="45C040A5" w:rsidR="00456BDC" w:rsidRPr="00956F47" w:rsidRDefault="00456BDC" w:rsidP="00456BDC">
      <w:pPr>
        <w:pStyle w:val="Opmerkingingesprongen"/>
        <w:ind w:left="0"/>
      </w:pPr>
      <w:r w:rsidRPr="00956F47">
        <w:t xml:space="preserve">De verzameling van alle dwarsliggers van de hoofdbrug van de </w:t>
      </w:r>
      <w:r w:rsidR="00DD386B">
        <w:t>W</w:t>
      </w:r>
      <w:r w:rsidRPr="00956F47">
        <w:t>estelijke IJsselbrug (zonder dat alle dwarsliggers zelf geïnstantieerd zijn). Eventueel het aantal dwarsliggers expliciet gemaakt als bekend en eventueel een referentiedwarsligger individu beschreven.</w:t>
      </w:r>
    </w:p>
    <w:p w14:paraId="6E1C50B7" w14:textId="1C99B23A" w:rsidR="00AA3B9F" w:rsidRPr="00956F47" w:rsidRDefault="00456BDC" w:rsidP="00456BDC">
      <w:pPr>
        <w:pStyle w:val="Kop2"/>
      </w:pPr>
      <w:bookmarkStart w:id="134" w:name="_Toc57887211"/>
      <w:commentRangeStart w:id="135"/>
      <w:commentRangeStart w:id="136"/>
      <w:r w:rsidRPr="00956F47">
        <w:lastRenderedPageBreak/>
        <w:t>Geometri</w:t>
      </w:r>
      <w:r w:rsidR="008A03D7" w:rsidRPr="00956F47">
        <w:t>e</w:t>
      </w:r>
      <w:commentRangeEnd w:id="135"/>
      <w:r w:rsidR="00432D72">
        <w:rPr>
          <w:rStyle w:val="Verwijzingopmerking"/>
          <w:b w:val="0"/>
        </w:rPr>
        <w:commentReference w:id="135"/>
      </w:r>
      <w:bookmarkEnd w:id="134"/>
    </w:p>
    <w:p w14:paraId="7B783E17" w14:textId="2CB22989" w:rsidR="00456BDC" w:rsidRPr="00956F47" w:rsidRDefault="00AA3B9F" w:rsidP="00E660A1">
      <w:pPr>
        <w:rPr>
          <w:szCs w:val="24"/>
        </w:rPr>
      </w:pPr>
      <w:r w:rsidRPr="00956F47">
        <w:t>In deel 1 hebben we GeometrischeEntiteit</w:t>
      </w:r>
      <w:r w:rsidR="00BA6DA2" w:rsidRPr="00956F47">
        <w:t xml:space="preserve"> gedefin</w:t>
      </w:r>
      <w:r w:rsidR="006A60E2" w:rsidRPr="00956F47">
        <w:t>i</w:t>
      </w:r>
      <w:r w:rsidR="00BA6DA2" w:rsidRPr="00956F47">
        <w:t>eerd die aan ieder</w:t>
      </w:r>
      <w:r w:rsidR="0033603C" w:rsidRPr="00956F47">
        <w:t xml:space="preserve">e </w:t>
      </w:r>
      <w:r w:rsidR="00432D72">
        <w:t xml:space="preserve">andere </w:t>
      </w:r>
      <w:r w:rsidR="0033603C" w:rsidRPr="00956F47">
        <w:t xml:space="preserve">entiteit </w:t>
      </w:r>
      <w:r w:rsidR="00BA6DA2" w:rsidRPr="00956F47">
        <w:t>kan hangen</w:t>
      </w:r>
      <w:r w:rsidR="0033603C" w:rsidRPr="00956F47">
        <w:t xml:space="preserve"> (in het</w:t>
      </w:r>
      <w:r w:rsidR="0033603C" w:rsidRPr="00956F47">
        <w:rPr>
          <w:szCs w:val="24"/>
        </w:rPr>
        <w:t xml:space="preserve"> bijzonder de objecten maar ook de activiteiten).</w:t>
      </w:r>
      <w:commentRangeEnd w:id="136"/>
      <w:r w:rsidR="00432D72">
        <w:rPr>
          <w:rStyle w:val="Verwijzingopmerking"/>
        </w:rPr>
        <w:commentReference w:id="136"/>
      </w:r>
    </w:p>
    <w:p w14:paraId="714004A5" w14:textId="22689D79" w:rsidR="00512D27" w:rsidRPr="00956F47" w:rsidRDefault="00512D27" w:rsidP="00512D27">
      <w:r w:rsidRPr="00956F47">
        <w:t xml:space="preserve">Er is besloten deze geometrie niet verder uit te werken maar ons volledig aan te sluiten bij de </w:t>
      </w:r>
      <w:r w:rsidR="00681B59" w:rsidRPr="00956F47">
        <w:t xml:space="preserve">0D-3D </w:t>
      </w:r>
      <w:r w:rsidRPr="00956F47">
        <w:t>geometrie</w:t>
      </w:r>
      <w:r w:rsidR="00681B59" w:rsidRPr="00956F47">
        <w:t xml:space="preserve">keuzes en </w:t>
      </w:r>
      <w:r w:rsidRPr="00956F47">
        <w:t>definities</w:t>
      </w:r>
      <w:r w:rsidR="00824D09" w:rsidRPr="00956F47">
        <w:t xml:space="preserve"> zoals die opgesteld worden voor DIS </w:t>
      </w:r>
      <w:proofErr w:type="spellStart"/>
      <w:r w:rsidR="00824D09" w:rsidRPr="00956F47">
        <w:t>Geo</w:t>
      </w:r>
      <w:proofErr w:type="spellEnd"/>
      <w:r w:rsidR="000045C8" w:rsidRPr="00956F47">
        <w:t xml:space="preserve"> SOR</w:t>
      </w:r>
      <w:r w:rsidR="0055496F" w:rsidRPr="00956F47">
        <w:t xml:space="preserve">, </w:t>
      </w:r>
      <w:r w:rsidR="00196C4F" w:rsidRPr="00956F47">
        <w:t>NEN 3610-LD</w:t>
      </w:r>
      <w:r w:rsidR="00CC468E" w:rsidRPr="00956F47">
        <w:t>, IMGEO-LD</w:t>
      </w:r>
      <w:r w:rsidR="0055496F" w:rsidRPr="00956F47">
        <w:t xml:space="preserve"> en T3D</w:t>
      </w:r>
      <w:r w:rsidR="005A7309" w:rsidRPr="00956F47">
        <w:t xml:space="preserve"> die op zich weer aansluiten op</w:t>
      </w:r>
      <w:r w:rsidR="00A3745F" w:rsidRPr="00956F47">
        <w:t xml:space="preserve"> (een selectie/combinatie van)</w:t>
      </w:r>
      <w:r w:rsidR="005A7309" w:rsidRPr="00956F47">
        <w:t xml:space="preserve"> internationale standaarden als W3C</w:t>
      </w:r>
      <w:r w:rsidR="00AC37B2" w:rsidRPr="00956F47">
        <w:t>/OGC</w:t>
      </w:r>
      <w:r w:rsidR="005A7309" w:rsidRPr="00956F47">
        <w:t xml:space="preserve"> </w:t>
      </w:r>
      <w:proofErr w:type="spellStart"/>
      <w:r w:rsidR="005A7309" w:rsidRPr="00956F47">
        <w:t>GeoSPARQL</w:t>
      </w:r>
      <w:proofErr w:type="spellEnd"/>
      <w:r w:rsidR="001F7206" w:rsidRPr="00956F47">
        <w:t>, WKT</w:t>
      </w:r>
      <w:r w:rsidR="00A3745F" w:rsidRPr="00956F47">
        <w:t>,</w:t>
      </w:r>
      <w:r w:rsidR="00AC37B2" w:rsidRPr="00956F47">
        <w:t xml:space="preserve"> </w:t>
      </w:r>
      <w:r w:rsidR="001F7206" w:rsidRPr="00956F47">
        <w:t>GML</w:t>
      </w:r>
      <w:r w:rsidR="00A3745F" w:rsidRPr="00956F47">
        <w:t xml:space="preserve">, </w:t>
      </w:r>
      <w:proofErr w:type="spellStart"/>
      <w:r w:rsidR="00A3745F" w:rsidRPr="00956F47">
        <w:t>GeoJSON</w:t>
      </w:r>
      <w:proofErr w:type="spellEnd"/>
      <w:r w:rsidR="00A3745F" w:rsidRPr="00956F47">
        <w:t xml:space="preserve">, </w:t>
      </w:r>
      <w:proofErr w:type="spellStart"/>
      <w:r w:rsidR="00A3745F" w:rsidRPr="00956F47">
        <w:t>CityJSON</w:t>
      </w:r>
      <w:proofErr w:type="spellEnd"/>
      <w:r w:rsidR="00A3745F" w:rsidRPr="00956F47">
        <w:t xml:space="preserve"> </w:t>
      </w:r>
      <w:r w:rsidR="00083AE3" w:rsidRPr="00956F47">
        <w:t>([5])</w:t>
      </w:r>
      <w:r w:rsidR="002159F1" w:rsidRPr="00956F47">
        <w:t xml:space="preserve"> waarbij het de verwachting is dat de KWT/GML </w:t>
      </w:r>
      <w:r w:rsidR="006A60E2" w:rsidRPr="00956F47">
        <w:t>“</w:t>
      </w:r>
      <w:proofErr w:type="spellStart"/>
      <w:r w:rsidR="002159F1" w:rsidRPr="00956F47">
        <w:t>simple</w:t>
      </w:r>
      <w:proofErr w:type="spellEnd"/>
      <w:r w:rsidR="002159F1" w:rsidRPr="00956F47">
        <w:t xml:space="preserve"> </w:t>
      </w:r>
      <w:r w:rsidR="006A60E2" w:rsidRPr="00956F47">
        <w:t xml:space="preserve">(2d) </w:t>
      </w:r>
      <w:r w:rsidR="002159F1" w:rsidRPr="00956F47">
        <w:t>features</w:t>
      </w:r>
      <w:r w:rsidR="006A60E2" w:rsidRPr="00956F47">
        <w:t>”</w:t>
      </w:r>
      <w:r w:rsidR="002159F1" w:rsidRPr="00956F47">
        <w:t xml:space="preserve"> </w:t>
      </w:r>
      <w:r w:rsidR="006A60E2" w:rsidRPr="00956F47">
        <w:t>uitgebreid zullen worden met T3D’s 3D extensies.</w:t>
      </w:r>
      <w:r w:rsidR="006A3F97" w:rsidRPr="00956F47">
        <w:t xml:space="preserve"> We gaan er vanuit dat hier ook gekeken zal worden naar bSI IFC </w:t>
      </w:r>
      <w:r w:rsidR="00DC67FE" w:rsidRPr="00956F47">
        <w:t xml:space="preserve">gerelateerde </w:t>
      </w:r>
      <w:r w:rsidR="006A3F97" w:rsidRPr="00956F47">
        <w:t>geometrie</w:t>
      </w:r>
      <w:r w:rsidR="00DC67FE" w:rsidRPr="00956F47">
        <w:t>mogelijkheden (</w:t>
      </w:r>
      <w:proofErr w:type="spellStart"/>
      <w:r w:rsidR="005C3EF5" w:rsidRPr="00956F47">
        <w:t>bounding</w:t>
      </w:r>
      <w:proofErr w:type="spellEnd"/>
      <w:r w:rsidR="005C3EF5" w:rsidRPr="00956F47">
        <w:t xml:space="preserve"> </w:t>
      </w:r>
      <w:proofErr w:type="spellStart"/>
      <w:r w:rsidR="005C3EF5" w:rsidRPr="00956F47">
        <w:t>boxes</w:t>
      </w:r>
      <w:proofErr w:type="spellEnd"/>
      <w:r w:rsidR="005C3EF5" w:rsidRPr="00956F47">
        <w:t xml:space="preserve">, </w:t>
      </w:r>
      <w:r w:rsidR="00DC67FE" w:rsidRPr="00956F47">
        <w:t xml:space="preserve">BREPS, </w:t>
      </w:r>
      <w:proofErr w:type="spellStart"/>
      <w:r w:rsidR="00DC67FE" w:rsidRPr="00956F47">
        <w:t>extruded</w:t>
      </w:r>
      <w:proofErr w:type="spellEnd"/>
      <w:r w:rsidR="00DC67FE" w:rsidRPr="00956F47">
        <w:t xml:space="preserve"> </w:t>
      </w:r>
      <w:proofErr w:type="spellStart"/>
      <w:r w:rsidR="00DC67FE" w:rsidRPr="00956F47">
        <w:t>solids</w:t>
      </w:r>
      <w:proofErr w:type="spellEnd"/>
      <w:r w:rsidR="00DC67FE" w:rsidRPr="00956F47">
        <w:t>, CSG</w:t>
      </w:r>
      <w:r w:rsidR="000C7F75" w:rsidRPr="00956F47">
        <w:t xml:space="preserve">, </w:t>
      </w:r>
      <w:r w:rsidR="00F62D85" w:rsidRPr="00956F47">
        <w:t>“</w:t>
      </w:r>
      <w:proofErr w:type="spellStart"/>
      <w:r w:rsidR="00F62D85" w:rsidRPr="00956F47">
        <w:t>alignments</w:t>
      </w:r>
      <w:proofErr w:type="spellEnd"/>
      <w:r w:rsidR="00F62D85" w:rsidRPr="00956F47">
        <w:t>” voor</w:t>
      </w:r>
      <w:r w:rsidR="000C7F75" w:rsidRPr="00956F47">
        <w:t xml:space="preserve"> wegen</w:t>
      </w:r>
      <w:r w:rsidR="00DC67FE" w:rsidRPr="00956F47">
        <w:t xml:space="preserve"> etc.).</w:t>
      </w:r>
      <w:r w:rsidR="00A849EE" w:rsidRPr="00956F47">
        <w:t xml:space="preserve"> </w:t>
      </w:r>
      <w:r w:rsidR="00DF5D5D" w:rsidRPr="00956F47">
        <w:t xml:space="preserve">Naast </w:t>
      </w:r>
      <w:proofErr w:type="spellStart"/>
      <w:r w:rsidR="00DF5D5D" w:rsidRPr="00956F47">
        <w:t>coordinaat</w:t>
      </w:r>
      <w:r w:rsidR="00F62D85" w:rsidRPr="00956F47">
        <w:t>georienteerde</w:t>
      </w:r>
      <w:proofErr w:type="spellEnd"/>
      <w:r w:rsidR="00F62D85" w:rsidRPr="00956F47">
        <w:t xml:space="preserve"> </w:t>
      </w:r>
      <w:r w:rsidR="00DF5D5D" w:rsidRPr="00956F47">
        <w:t xml:space="preserve">systemen zullen naar verwachting ook </w:t>
      </w:r>
      <w:proofErr w:type="spellStart"/>
      <w:r w:rsidR="00DF5D5D" w:rsidRPr="00956F47">
        <w:t>netwerkgeorienteerd</w:t>
      </w:r>
      <w:r w:rsidR="00EE0A00" w:rsidRPr="00956F47">
        <w:t>e</w:t>
      </w:r>
      <w:proofErr w:type="spellEnd"/>
      <w:r w:rsidR="00DF5D5D" w:rsidRPr="00956F47">
        <w:t xml:space="preserve"> “</w:t>
      </w:r>
      <w:proofErr w:type="spellStart"/>
      <w:r w:rsidR="00DF5D5D" w:rsidRPr="00956F47">
        <w:t>linear</w:t>
      </w:r>
      <w:proofErr w:type="spellEnd"/>
      <w:r w:rsidR="00DF5D5D" w:rsidRPr="00956F47">
        <w:t xml:space="preserve"> </w:t>
      </w:r>
      <w:proofErr w:type="spellStart"/>
      <w:r w:rsidR="00DF5D5D" w:rsidRPr="00956F47">
        <w:t>referencing</w:t>
      </w:r>
      <w:proofErr w:type="spellEnd"/>
      <w:r w:rsidR="00EE0A00" w:rsidRPr="00956F47">
        <w:t>” standaarden hierbij betrokken worden</w:t>
      </w:r>
      <w:r w:rsidR="006A376E" w:rsidRPr="00956F47">
        <w:t xml:space="preserve"> zoals die vaak bij lijninfrastr</w:t>
      </w:r>
      <w:r w:rsidR="00097692">
        <w:t>uc</w:t>
      </w:r>
      <w:r w:rsidR="006A376E" w:rsidRPr="00956F47">
        <w:t>turen gehanteerd worden.</w:t>
      </w:r>
      <w:r w:rsidR="00935D73" w:rsidRPr="00956F47">
        <w:t xml:space="preserve"> In verband met </w:t>
      </w:r>
      <w:proofErr w:type="spellStart"/>
      <w:r w:rsidR="00670BE5" w:rsidRPr="00956F47">
        <w:t>dataacquisitie</w:t>
      </w:r>
      <w:proofErr w:type="spellEnd"/>
      <w:r w:rsidR="00670BE5" w:rsidRPr="00956F47">
        <w:t xml:space="preserve"> via 3D scanning zullen ook point </w:t>
      </w:r>
      <w:proofErr w:type="spellStart"/>
      <w:r w:rsidR="00670BE5" w:rsidRPr="00956F47">
        <w:t>clouds</w:t>
      </w:r>
      <w:proofErr w:type="spellEnd"/>
      <w:r w:rsidR="00A56E46" w:rsidRPr="00956F47">
        <w:t xml:space="preserve"> gedekt moeten zijn.</w:t>
      </w:r>
    </w:p>
    <w:p w14:paraId="6E7DD452" w14:textId="7C481916" w:rsidR="00456BDC" w:rsidRPr="00956F47" w:rsidRDefault="000E68BE" w:rsidP="00456BDC">
      <w:hyperlink r:id="rId20" w:anchor="geometrie">
        <w:r w:rsidR="00456BDC" w:rsidRPr="00956F47">
          <w:rPr>
            <w:rStyle w:val="Hyperlink"/>
          </w:rPr>
          <w:t>https://docs.geostandaarden.nl/disgeo/emso/#GeometrischeEntiteit</w:t>
        </w:r>
      </w:hyperlink>
    </w:p>
    <w:p w14:paraId="6C4734F7" w14:textId="7C481916" w:rsidR="00456BDC" w:rsidRPr="00956F47" w:rsidRDefault="000E68BE" w:rsidP="00456BDC">
      <w:hyperlink r:id="rId21">
        <w:r w:rsidR="00456BDC" w:rsidRPr="00956F47">
          <w:rPr>
            <w:rStyle w:val="Hyperlink"/>
          </w:rPr>
          <w:t>https://docs.geostandaarden.nl/nen3610/cv-st-nldp-20190715/</w:t>
        </w:r>
      </w:hyperlink>
    </w:p>
    <w:p w14:paraId="02C7C638" w14:textId="7C481916" w:rsidR="00456BDC" w:rsidRPr="00956F47" w:rsidRDefault="000E68BE" w:rsidP="00456BDC">
      <w:hyperlink r:id="rId22">
        <w:r w:rsidR="00456BDC" w:rsidRPr="00956F47">
          <w:rPr>
            <w:rStyle w:val="Hyperlink"/>
          </w:rPr>
          <w:t>http://linkedbuildingdata.net/ldac2019/summerschool/files/11_Wagner_Geometry.pdf</w:t>
        </w:r>
      </w:hyperlink>
      <w:r w:rsidR="00456BDC" w:rsidRPr="00956F47">
        <w:t xml:space="preserve"> </w:t>
      </w:r>
    </w:p>
    <w:p w14:paraId="450C07C5" w14:textId="77777777" w:rsidR="00456BDC" w:rsidRPr="00956F47" w:rsidRDefault="00456BDC" w:rsidP="00456BDC">
      <w:r w:rsidRPr="00956F47">
        <w:tab/>
        <w:t>Overzicht, OMG, FOG, …</w:t>
      </w:r>
    </w:p>
    <w:p w14:paraId="7992D799" w14:textId="7C481916" w:rsidR="00456BDC" w:rsidRPr="00956F47" w:rsidRDefault="000E68BE" w:rsidP="00456BDC">
      <w:pPr>
        <w:rPr>
          <w:rStyle w:val="Hyperlink"/>
        </w:rPr>
      </w:pPr>
      <w:hyperlink r:id="rId23">
        <w:r w:rsidR="00456BDC" w:rsidRPr="00956F47">
          <w:rPr>
            <w:rStyle w:val="Hyperlink"/>
          </w:rPr>
          <w:t>https://www.geonovum.nl/themas/linked-data/webinar-dis-geo</w:t>
        </w:r>
      </w:hyperlink>
    </w:p>
    <w:p w14:paraId="113E066C" w14:textId="48ECF4B9" w:rsidR="00456BDC" w:rsidRPr="00956F47" w:rsidRDefault="000E68BE" w:rsidP="00456BDC">
      <w:hyperlink r:id="rId24" w:anchor="geometrietypen">
        <w:r w:rsidR="00456BDC" w:rsidRPr="00956F47">
          <w:rPr>
            <w:rStyle w:val="Hyperlink"/>
          </w:rPr>
          <w:t>https://docs.geostandaarden.nl/imgeo/catalogus/imgeo/#GeometrischeEntiteittypen</w:t>
        </w:r>
      </w:hyperlink>
    </w:p>
    <w:p w14:paraId="1BFC8174" w14:textId="2282A22F" w:rsidR="00CF49BE" w:rsidRPr="00956F47" w:rsidRDefault="00CF49BE" w:rsidP="00CF49BE">
      <w:pPr>
        <w:pStyle w:val="Kop2"/>
      </w:pPr>
      <w:bookmarkStart w:id="137" w:name="_Toc57887212"/>
      <w:r w:rsidRPr="00956F47">
        <w:t>Tijd</w:t>
      </w:r>
      <w:bookmarkEnd w:id="137"/>
    </w:p>
    <w:p w14:paraId="02CBC26A" w14:textId="65D0BA90" w:rsidR="00686173" w:rsidRPr="00956F47" w:rsidRDefault="00686173" w:rsidP="00686173">
      <w:pPr>
        <w:rPr>
          <w:szCs w:val="24"/>
        </w:rPr>
      </w:pPr>
      <w:r w:rsidRPr="00956F47">
        <w:t xml:space="preserve">In deel 1 hebben we </w:t>
      </w:r>
      <w:proofErr w:type="spellStart"/>
      <w:r w:rsidRPr="00956F47">
        <w:t>T</w:t>
      </w:r>
      <w:r w:rsidR="00FF491E">
        <w:t>emporele</w:t>
      </w:r>
      <w:r w:rsidRPr="00956F47">
        <w:t>Entiteit</w:t>
      </w:r>
      <w:proofErr w:type="spellEnd"/>
      <w:r w:rsidRPr="00956F47">
        <w:t xml:space="preserve"> gedefinieerd die aan </w:t>
      </w:r>
      <w:r w:rsidR="00FF491E">
        <w:t>objecten en a</w:t>
      </w:r>
      <w:r w:rsidR="004C4D3C">
        <w:t>c</w:t>
      </w:r>
      <w:r w:rsidR="00FF491E">
        <w:t>tiviteiten</w:t>
      </w:r>
      <w:r w:rsidR="00EE22B0">
        <w:t xml:space="preserve"> kan hangen.</w:t>
      </w:r>
      <w:r w:rsidRPr="00956F47">
        <w:rPr>
          <w:szCs w:val="24"/>
        </w:rPr>
        <w:t xml:space="preserve"> </w:t>
      </w:r>
    </w:p>
    <w:p w14:paraId="49FD5041" w14:textId="1E52550C" w:rsidR="00D52A48" w:rsidRDefault="0001002E" w:rsidP="00CF49BE">
      <w:pPr>
        <w:rPr>
          <w:szCs w:val="24"/>
        </w:rPr>
      </w:pPr>
      <w:r w:rsidRPr="00956F47">
        <w:rPr>
          <w:szCs w:val="24"/>
        </w:rPr>
        <w:t>Er is besloten hierbij volledig aan te sluiten bij de tijd ontologie van W3C [</w:t>
      </w:r>
      <w:r w:rsidR="00BD0E70" w:rsidRPr="00956F47">
        <w:rPr>
          <w:szCs w:val="24"/>
        </w:rPr>
        <w:t>6</w:t>
      </w:r>
      <w:r w:rsidRPr="00956F47">
        <w:rPr>
          <w:szCs w:val="24"/>
        </w:rPr>
        <w:t>].</w:t>
      </w:r>
      <w:r w:rsidR="00B15917" w:rsidRPr="00956F47">
        <w:rPr>
          <w:szCs w:val="24"/>
        </w:rPr>
        <w:t xml:space="preserve"> Deze start met een </w:t>
      </w:r>
      <w:proofErr w:type="spellStart"/>
      <w:r w:rsidR="00B15917" w:rsidRPr="00956F47">
        <w:rPr>
          <w:szCs w:val="24"/>
        </w:rPr>
        <w:t>T</w:t>
      </w:r>
      <w:r w:rsidR="005E0A93">
        <w:rPr>
          <w:szCs w:val="24"/>
        </w:rPr>
        <w:t>e</w:t>
      </w:r>
      <w:r w:rsidR="00B15917" w:rsidRPr="00956F47">
        <w:rPr>
          <w:szCs w:val="24"/>
        </w:rPr>
        <w:t>m</w:t>
      </w:r>
      <w:r w:rsidR="00D12637">
        <w:rPr>
          <w:szCs w:val="24"/>
        </w:rPr>
        <w:t>poral</w:t>
      </w:r>
      <w:r w:rsidR="00B15917" w:rsidRPr="00956F47">
        <w:rPr>
          <w:szCs w:val="24"/>
        </w:rPr>
        <w:t>Entity</w:t>
      </w:r>
      <w:proofErr w:type="spellEnd"/>
      <w:r w:rsidR="00B15917" w:rsidRPr="00956F47">
        <w:rPr>
          <w:szCs w:val="24"/>
        </w:rPr>
        <w:t xml:space="preserve"> die zowel een </w:t>
      </w:r>
      <w:r w:rsidR="005E0A93">
        <w:rPr>
          <w:szCs w:val="24"/>
        </w:rPr>
        <w:t>i</w:t>
      </w:r>
      <w:r w:rsidR="00AA089D" w:rsidRPr="00956F47">
        <w:rPr>
          <w:szCs w:val="24"/>
        </w:rPr>
        <w:t>nstant (tijdstip)</w:t>
      </w:r>
      <w:r w:rsidR="00B15917" w:rsidRPr="00956F47">
        <w:rPr>
          <w:szCs w:val="24"/>
        </w:rPr>
        <w:t xml:space="preserve"> als een </w:t>
      </w:r>
      <w:r w:rsidR="005E0A93">
        <w:rPr>
          <w:szCs w:val="24"/>
        </w:rPr>
        <w:t>i</w:t>
      </w:r>
      <w:r w:rsidR="00B15917" w:rsidRPr="00956F47">
        <w:rPr>
          <w:szCs w:val="24"/>
        </w:rPr>
        <w:t xml:space="preserve">nterval </w:t>
      </w:r>
      <w:r w:rsidR="00AA089D" w:rsidRPr="00956F47">
        <w:rPr>
          <w:szCs w:val="24"/>
        </w:rPr>
        <w:t xml:space="preserve">(periode) </w:t>
      </w:r>
      <w:r w:rsidR="00B15917" w:rsidRPr="00956F47">
        <w:rPr>
          <w:szCs w:val="24"/>
        </w:rPr>
        <w:t>kan zijn.</w:t>
      </w:r>
    </w:p>
    <w:p w14:paraId="77457F9F" w14:textId="63591920" w:rsidR="00D52A48" w:rsidRPr="00BA5D3A" w:rsidRDefault="00D52A48" w:rsidP="00D52A48">
      <w:pPr>
        <w:pStyle w:val="Kop2"/>
      </w:pPr>
      <w:bookmarkStart w:id="138" w:name="_Toc57887213"/>
      <w:r w:rsidRPr="00BA5D3A">
        <w:t>Materie</w:t>
      </w:r>
      <w:bookmarkEnd w:id="138"/>
    </w:p>
    <w:p w14:paraId="6756DB5F" w14:textId="778F8352" w:rsidR="00AA4F45" w:rsidRPr="00956F47" w:rsidRDefault="00AA4F45" w:rsidP="00AA4F45">
      <w:r>
        <w:t>Materie wordt</w:t>
      </w:r>
      <w:r w:rsidR="00432D72">
        <w:t xml:space="preserve"> </w:t>
      </w:r>
      <w:r w:rsidR="00E0587D">
        <w:t xml:space="preserve">gezien als een speciaal geval van een abstract concept en </w:t>
      </w:r>
      <w:r w:rsidRPr="00956F47">
        <w:t>opgedeeld volgens</w:t>
      </w:r>
      <w:r>
        <w:t xml:space="preserve"> </w:t>
      </w:r>
      <w:r>
        <w:fldChar w:fldCharType="begin"/>
      </w:r>
      <w:r>
        <w:instrText xml:space="preserve"> REF _Ref57014713 \h </w:instrText>
      </w:r>
      <w:r>
        <w:fldChar w:fldCharType="separate"/>
      </w:r>
      <w:r w:rsidRPr="00956F47">
        <w:t xml:space="preserve">Figuur </w:t>
      </w:r>
      <w:r>
        <w:rPr>
          <w:noProof/>
        </w:rPr>
        <w:t>4</w:t>
      </w:r>
      <w:r>
        <w:fldChar w:fldCharType="end"/>
      </w:r>
      <w:r w:rsidRPr="00956F47">
        <w:t>.</w:t>
      </w:r>
    </w:p>
    <w:p w14:paraId="0A2ABD42" w14:textId="4F571690" w:rsidR="00AA4F45" w:rsidRPr="00956F47" w:rsidRDefault="47BCF283" w:rsidP="00AA4F45">
      <w:pPr>
        <w:jc w:val="center"/>
        <w:rPr>
          <w:noProof/>
        </w:rPr>
      </w:pPr>
      <w:commentRangeStart w:id="139"/>
      <w:r>
        <w:rPr>
          <w:noProof/>
        </w:rPr>
        <w:drawing>
          <wp:inline distT="0" distB="0" distL="0" distR="0" wp14:anchorId="5747C5A9" wp14:editId="12CE4E2E">
            <wp:extent cx="4297266" cy="185423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7266" cy="1854235"/>
                    </a:xfrm>
                    <a:prstGeom prst="rect">
                      <a:avLst/>
                    </a:prstGeom>
                  </pic:spPr>
                </pic:pic>
              </a:graphicData>
            </a:graphic>
          </wp:inline>
        </w:drawing>
      </w:r>
      <w:commentRangeEnd w:id="139"/>
      <w:r w:rsidR="00432D72">
        <w:commentReference w:id="139"/>
      </w:r>
    </w:p>
    <w:p w14:paraId="24AB361D" w14:textId="71C462E8" w:rsidR="00AA4F45" w:rsidRPr="00956F47" w:rsidRDefault="00AA4F45" w:rsidP="00AA4F45">
      <w:pPr>
        <w:pStyle w:val="Bijschrift"/>
        <w:jc w:val="center"/>
      </w:pPr>
      <w:bookmarkStart w:id="140" w:name="_Ref57014713"/>
      <w:r w:rsidRPr="00956F47">
        <w:t xml:space="preserve">Figuur </w:t>
      </w:r>
      <w:r w:rsidRPr="00956F47">
        <w:fldChar w:fldCharType="begin"/>
      </w:r>
      <w:r w:rsidRPr="00956F47">
        <w:instrText>SEQ Figuur \* ARABIC</w:instrText>
      </w:r>
      <w:r w:rsidRPr="00956F47">
        <w:fldChar w:fldCharType="separate"/>
      </w:r>
      <w:r w:rsidR="00B27535">
        <w:rPr>
          <w:noProof/>
        </w:rPr>
        <w:t>4</w:t>
      </w:r>
      <w:r w:rsidRPr="00956F47">
        <w:fldChar w:fldCharType="end"/>
      </w:r>
      <w:bookmarkEnd w:id="140"/>
      <w:r w:rsidRPr="00956F47">
        <w:t>: Opdeling</w:t>
      </w:r>
      <w:r>
        <w:t xml:space="preserve"> </w:t>
      </w:r>
      <w:r w:rsidRPr="00956F47">
        <w:t>materie</w:t>
      </w:r>
    </w:p>
    <w:p w14:paraId="1E89470B" w14:textId="47F95311" w:rsidR="00FA0EEE" w:rsidRDefault="00021670" w:rsidP="00021670">
      <w:pPr>
        <w:pStyle w:val="Lijstalinea"/>
        <w:numPr>
          <w:ilvl w:val="0"/>
          <w:numId w:val="7"/>
        </w:numPr>
      </w:pPr>
      <w:commentRangeStart w:id="141"/>
      <w:r>
        <w:t>Abstract</w:t>
      </w:r>
      <w:r w:rsidR="00C6566A">
        <w:t>Concept</w:t>
      </w:r>
    </w:p>
    <w:p w14:paraId="099B927B" w14:textId="6BA44D90" w:rsidR="00FA0EEE" w:rsidRPr="00FA0EEE" w:rsidRDefault="00FA0EEE" w:rsidP="00021670">
      <w:pPr>
        <w:pStyle w:val="Lijstalinea"/>
        <w:numPr>
          <w:ilvl w:val="0"/>
          <w:numId w:val="7"/>
        </w:numPr>
        <w:ind w:left="1429"/>
      </w:pPr>
      <w:r w:rsidRPr="00FA0EEE">
        <w:lastRenderedPageBreak/>
        <w:t>Materie</w:t>
      </w:r>
      <w:commentRangeEnd w:id="141"/>
      <w:r>
        <w:rPr>
          <w:rStyle w:val="Verwijzingopmerking"/>
        </w:rPr>
        <w:commentReference w:id="141"/>
      </w:r>
    </w:p>
    <w:p w14:paraId="304F2CC0" w14:textId="77777777" w:rsidR="00FA0EEE" w:rsidRPr="00FA0EEE" w:rsidRDefault="00FA0EEE" w:rsidP="00021670">
      <w:pPr>
        <w:pStyle w:val="Lijstalinea"/>
        <w:numPr>
          <w:ilvl w:val="0"/>
          <w:numId w:val="21"/>
        </w:numPr>
        <w:ind w:left="2138"/>
      </w:pPr>
      <w:proofErr w:type="spellStart"/>
      <w:r w:rsidRPr="00FA0EEE">
        <w:t>ZuivereStof</w:t>
      </w:r>
      <w:proofErr w:type="spellEnd"/>
    </w:p>
    <w:p w14:paraId="6874958C" w14:textId="77777777" w:rsidR="00FA0EEE" w:rsidRPr="00FA0EEE" w:rsidRDefault="00FA0EEE" w:rsidP="00021670">
      <w:pPr>
        <w:pStyle w:val="Lijstalinea"/>
        <w:numPr>
          <w:ilvl w:val="2"/>
          <w:numId w:val="7"/>
        </w:numPr>
        <w:ind w:left="2869"/>
      </w:pPr>
      <w:commentRangeStart w:id="142"/>
      <w:commentRangeStart w:id="143"/>
      <w:proofErr w:type="spellStart"/>
      <w:r w:rsidRPr="00FA0EEE">
        <w:t>ChemischElement</w:t>
      </w:r>
      <w:proofErr w:type="spellEnd"/>
    </w:p>
    <w:p w14:paraId="3DFD73FB" w14:textId="5B0974B1" w:rsidR="00FA0EEE" w:rsidRPr="00FA0EEE" w:rsidRDefault="00FA0EEE" w:rsidP="00021670">
      <w:pPr>
        <w:pStyle w:val="Lijstalinea"/>
        <w:numPr>
          <w:ilvl w:val="2"/>
          <w:numId w:val="7"/>
        </w:numPr>
        <w:ind w:left="2869"/>
      </w:pPr>
      <w:proofErr w:type="spellStart"/>
      <w:r w:rsidRPr="00FA0EEE">
        <w:t>ChemischeVerbinding</w:t>
      </w:r>
      <w:commentRangeEnd w:id="142"/>
      <w:proofErr w:type="spellEnd"/>
      <w:r w:rsidR="00106E04">
        <w:rPr>
          <w:rStyle w:val="Verwijzingopmerking"/>
        </w:rPr>
        <w:commentReference w:id="142"/>
      </w:r>
      <w:commentRangeEnd w:id="143"/>
      <w:r w:rsidR="00734699">
        <w:rPr>
          <w:rStyle w:val="Verwijzingopmerking"/>
        </w:rPr>
        <w:commentReference w:id="143"/>
      </w:r>
    </w:p>
    <w:p w14:paraId="3F574870" w14:textId="77777777" w:rsidR="00FA0EEE" w:rsidRPr="00FA0EEE" w:rsidRDefault="00FA0EEE" w:rsidP="00021670">
      <w:pPr>
        <w:pStyle w:val="Lijstalinea"/>
        <w:numPr>
          <w:ilvl w:val="0"/>
          <w:numId w:val="21"/>
        </w:numPr>
        <w:ind w:left="2138"/>
      </w:pPr>
      <w:r w:rsidRPr="00FA0EEE">
        <w:t>Mengsel</w:t>
      </w:r>
    </w:p>
    <w:p w14:paraId="1282CBE1" w14:textId="5561AC9F" w:rsidR="00FA0EEE" w:rsidRPr="00FA0EEE" w:rsidRDefault="00FA0EEE" w:rsidP="00021670">
      <w:pPr>
        <w:ind w:left="1778" w:firstLine="360"/>
      </w:pPr>
      <w:r w:rsidRPr="00FA0EEE">
        <w:t xml:space="preserve">- </w:t>
      </w:r>
      <w:proofErr w:type="spellStart"/>
      <w:r w:rsidRPr="00FA0EEE">
        <w:t>bestaatUit</w:t>
      </w:r>
      <w:proofErr w:type="spellEnd"/>
      <w:r w:rsidRPr="00FA0EEE">
        <w:t xml:space="preserve"> Materie</w:t>
      </w:r>
      <w:r w:rsidR="002028B2">
        <w:t xml:space="preserve"> (</w:t>
      </w:r>
      <w:r w:rsidR="00B91755">
        <w:t xml:space="preserve">zuivere stof </w:t>
      </w:r>
      <w:r w:rsidR="006E7F35">
        <w:t>of mengsel)</w:t>
      </w:r>
    </w:p>
    <w:p w14:paraId="3ED42C63" w14:textId="77777777" w:rsidR="00FA0EEE" w:rsidRPr="00FA0EEE" w:rsidRDefault="00FA0EEE" w:rsidP="00021670">
      <w:pPr>
        <w:pStyle w:val="Lijstalinea"/>
        <w:numPr>
          <w:ilvl w:val="2"/>
          <w:numId w:val="7"/>
        </w:numPr>
        <w:ind w:left="2869"/>
      </w:pPr>
      <w:proofErr w:type="spellStart"/>
      <w:r w:rsidRPr="00FA0EEE">
        <w:t>HomogeenMengsel</w:t>
      </w:r>
      <w:proofErr w:type="spellEnd"/>
    </w:p>
    <w:p w14:paraId="5D974BE3" w14:textId="77777777" w:rsidR="00FA0EEE" w:rsidRPr="00FA0EEE" w:rsidRDefault="00FA0EEE" w:rsidP="00021670">
      <w:pPr>
        <w:pStyle w:val="Lijstalinea"/>
        <w:numPr>
          <w:ilvl w:val="2"/>
          <w:numId w:val="7"/>
        </w:numPr>
        <w:ind w:left="2869"/>
      </w:pPr>
      <w:proofErr w:type="spellStart"/>
      <w:r w:rsidRPr="00FA0EEE">
        <w:t>HeterogeenMengsel</w:t>
      </w:r>
      <w:proofErr w:type="spellEnd"/>
    </w:p>
    <w:p w14:paraId="10471CB5" w14:textId="77777777" w:rsidR="00FA0EEE" w:rsidRPr="00FA0EEE" w:rsidRDefault="00FA0EEE" w:rsidP="00021670">
      <w:pPr>
        <w:ind w:left="1418"/>
      </w:pPr>
      <w:r w:rsidRPr="00FA0EEE">
        <w:t xml:space="preserve">- </w:t>
      </w:r>
      <w:proofErr w:type="spellStart"/>
      <w:r w:rsidRPr="00FA0EEE">
        <w:t>fysischChemischeFormule</w:t>
      </w:r>
      <w:proofErr w:type="spellEnd"/>
      <w:r w:rsidRPr="00FA0EEE">
        <w:rPr>
          <w:rStyle w:val="Voetnootmarkering"/>
        </w:rPr>
        <w:footnoteReference w:id="2"/>
      </w:r>
      <w:r w:rsidRPr="00FA0EEE">
        <w:t xml:space="preserve"> String (optioneel want alleen relevant voor </w:t>
      </w:r>
      <w:r w:rsidRPr="00FA0EEE">
        <w:rPr>
          <w:i/>
          <w:iCs/>
        </w:rPr>
        <w:t>technische</w:t>
      </w:r>
      <w:r w:rsidRPr="00FA0EEE">
        <w:t xml:space="preserve"> materie)</w:t>
      </w:r>
    </w:p>
    <w:p w14:paraId="6047E521" w14:textId="1BD240DE" w:rsidR="00AA4F45" w:rsidRDefault="00FA0EEE" w:rsidP="00297CEB">
      <w:pPr>
        <w:ind w:left="1418"/>
      </w:pPr>
      <w:r w:rsidRPr="00FA0EEE">
        <w:t>- aggregatie</w:t>
      </w:r>
      <w:r w:rsidR="003A6471">
        <w:t>t</w:t>
      </w:r>
      <w:r w:rsidRPr="00FA0EEE">
        <w:t xml:space="preserve">oestand: </w:t>
      </w:r>
      <w:proofErr w:type="spellStart"/>
      <w:r w:rsidR="00E8079F">
        <w:t>VasteStof</w:t>
      </w:r>
      <w:proofErr w:type="spellEnd"/>
      <w:r w:rsidR="00E8079F">
        <w:t>, Vloeistof of G</w:t>
      </w:r>
      <w:r w:rsidRPr="00FA0EEE">
        <w:t>as (afhankelijk van de uitgangscondities m</w:t>
      </w:r>
      <w:r w:rsidR="005301E6">
        <w:t>et betrekking tot</w:t>
      </w:r>
      <w:r w:rsidRPr="00FA0EEE">
        <w:t xml:space="preserve"> atmosferische druk en temperatuur)</w:t>
      </w:r>
    </w:p>
    <w:p w14:paraId="77FF043C" w14:textId="3B8EEDC0" w:rsidR="00F56262" w:rsidRPr="00956F47" w:rsidRDefault="00F56262" w:rsidP="00F56262">
      <w:r w:rsidRPr="00956F47">
        <w:t>VOORBEELD</w:t>
      </w:r>
      <w:r w:rsidR="00C6566A">
        <w:t xml:space="preserve"> 1</w:t>
      </w:r>
      <w:r w:rsidRPr="00956F47">
        <w:t xml:space="preserve"> (materie)</w:t>
      </w:r>
    </w:p>
    <w:p w14:paraId="23D40B37" w14:textId="625E900B" w:rsidR="00F56262" w:rsidRPr="00297CEB" w:rsidRDefault="00F56262" w:rsidP="00F56262">
      <w:r w:rsidRPr="00956F47">
        <w:t>Voorbeelden van chemische elementen zijn zuurstof en waterstof. Een voorbeeld van een chemische verbinding is water. Voorbeelden van mengsels zijn cement, een asfaltmengsel als ZOAB-16, staal, beton, composiet, zand en steenslag.</w:t>
      </w:r>
    </w:p>
    <w:p w14:paraId="3A9B7203" w14:textId="0A98A4A9" w:rsidR="00F75E68" w:rsidRPr="00956F47" w:rsidRDefault="002C7DE3" w:rsidP="00E51D47">
      <w:pPr>
        <w:pStyle w:val="Kop1"/>
      </w:pPr>
      <w:bookmarkStart w:id="144" w:name="_Toc57887214"/>
      <w:r w:rsidRPr="00956F47">
        <w:t xml:space="preserve">Toepassing bij </w:t>
      </w:r>
      <w:r w:rsidR="002A44BE" w:rsidRPr="00956F47">
        <w:t>ontologieën</w:t>
      </w:r>
      <w:r w:rsidR="00906E9B" w:rsidRPr="00956F47">
        <w:t xml:space="preserve"> </w:t>
      </w:r>
      <w:r w:rsidR="002A44BE" w:rsidRPr="00956F47">
        <w:t>en gegevensverzamelingen</w:t>
      </w:r>
      <w:bookmarkEnd w:id="144"/>
    </w:p>
    <w:p w14:paraId="58F06A14" w14:textId="77777777" w:rsidR="003D2497" w:rsidRPr="00956F47" w:rsidRDefault="003D2497" w:rsidP="005D10BA">
      <w:pPr>
        <w:pStyle w:val="opsommingstreepje"/>
        <w:numPr>
          <w:ilvl w:val="0"/>
          <w:numId w:val="0"/>
        </w:numPr>
        <w:rPr>
          <w:b/>
          <w:bCs/>
        </w:rPr>
      </w:pPr>
      <w:r w:rsidRPr="00956F47">
        <w:rPr>
          <w:b/>
          <w:bCs/>
        </w:rPr>
        <w:t>Relatie met instantiatie</w:t>
      </w:r>
    </w:p>
    <w:p w14:paraId="3D0FF80F" w14:textId="5D4976D6" w:rsidR="004535FF" w:rsidRPr="00956F47" w:rsidRDefault="00065499" w:rsidP="005D10BA">
      <w:pPr>
        <w:pStyle w:val="opsommingstreepje"/>
        <w:numPr>
          <w:ilvl w:val="0"/>
          <w:numId w:val="0"/>
        </w:numPr>
      </w:pPr>
      <w:r>
        <w:t>De</w:t>
      </w:r>
      <w:r w:rsidR="00FF0231" w:rsidRPr="00956F47">
        <w:t xml:space="preserve"> </w:t>
      </w:r>
      <w:r w:rsidR="005E7BF2">
        <w:t>NE</w:t>
      </w:r>
      <w:r>
        <w:t>N</w:t>
      </w:r>
      <w:r w:rsidR="00226EF9">
        <w:t xml:space="preserve">2660 </w:t>
      </w:r>
      <w:r w:rsidR="00FF0231" w:rsidRPr="00956F47">
        <w:t xml:space="preserve">top level </w:t>
      </w:r>
      <w:r>
        <w:t>ontologie</w:t>
      </w:r>
      <w:r w:rsidR="00FF0231" w:rsidRPr="00956F47">
        <w:t xml:space="preserve"> kan direct</w:t>
      </w:r>
      <w:r w:rsidR="003D783D" w:rsidRPr="00956F47">
        <w:t xml:space="preserve"> of via een </w:t>
      </w:r>
      <w:r w:rsidR="005D0CCE">
        <w:t xml:space="preserve">andere (NEN2660-compatabele/importerende) </w:t>
      </w:r>
      <w:r w:rsidR="003D783D" w:rsidRPr="00956F47">
        <w:t>ontologie worden geïnstantieerd</w:t>
      </w:r>
      <w:r w:rsidR="004535FF" w:rsidRPr="00956F47">
        <w:t xml:space="preserve"> </w:t>
      </w:r>
      <w:r w:rsidR="004F0AD2" w:rsidRPr="00956F47">
        <w:t>(</w:t>
      </w:r>
      <w:r w:rsidR="008B2A19" w:rsidRPr="00956F47">
        <w:fldChar w:fldCharType="begin"/>
      </w:r>
      <w:r w:rsidR="008B2A19" w:rsidRPr="00956F47">
        <w:instrText xml:space="preserve"> REF _Ref56593973 \h </w:instrText>
      </w:r>
      <w:r w:rsidR="008B2A19" w:rsidRPr="00956F47">
        <w:fldChar w:fldCharType="separate"/>
      </w:r>
      <w:r w:rsidR="00A75261" w:rsidRPr="00956F47">
        <w:t xml:space="preserve">Figuur </w:t>
      </w:r>
      <w:r w:rsidR="00A75261">
        <w:rPr>
          <w:noProof/>
        </w:rPr>
        <w:t>4</w:t>
      </w:r>
      <w:r w:rsidR="008B2A19" w:rsidRPr="00956F47">
        <w:fldChar w:fldCharType="end"/>
      </w:r>
      <w:r w:rsidR="004F0AD2" w:rsidRPr="00956F47">
        <w:t>)</w:t>
      </w:r>
      <w:r w:rsidR="003D783D" w:rsidRPr="00956F47">
        <w:t>.</w:t>
      </w:r>
      <w:r w:rsidR="00D11B57" w:rsidRPr="00956F47">
        <w:t xml:space="preserve"> </w:t>
      </w:r>
    </w:p>
    <w:p w14:paraId="4640CD73" w14:textId="4C09E075" w:rsidR="004F0AD2" w:rsidRPr="00956F47" w:rsidRDefault="00A21DA8" w:rsidP="004F0AD2">
      <w:pPr>
        <w:pStyle w:val="opsommingstreepje"/>
        <w:keepNext/>
        <w:numPr>
          <w:ilvl w:val="0"/>
          <w:numId w:val="0"/>
        </w:numPr>
        <w:jc w:val="center"/>
      </w:pPr>
      <w:r>
        <w:rPr>
          <w:noProof/>
        </w:rPr>
        <w:drawing>
          <wp:inline distT="0" distB="0" distL="0" distR="0" wp14:anchorId="036FFC75" wp14:editId="00762638">
            <wp:extent cx="3003619" cy="302072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619" cy="3020721"/>
                    </a:xfrm>
                    <a:prstGeom prst="rect">
                      <a:avLst/>
                    </a:prstGeom>
                  </pic:spPr>
                </pic:pic>
              </a:graphicData>
            </a:graphic>
          </wp:inline>
        </w:drawing>
      </w:r>
    </w:p>
    <w:p w14:paraId="7144D18B" w14:textId="70AF1D86" w:rsidR="004535FF" w:rsidRPr="00956F47" w:rsidRDefault="004F0AD2" w:rsidP="004F0AD2">
      <w:pPr>
        <w:pStyle w:val="Bijschrift"/>
        <w:jc w:val="center"/>
      </w:pPr>
      <w:bookmarkStart w:id="145" w:name="_Ref56593973"/>
      <w:r w:rsidRPr="00956F47">
        <w:t xml:space="preserve">Figuur </w:t>
      </w:r>
      <w:r>
        <w:fldChar w:fldCharType="begin"/>
      </w:r>
      <w:r>
        <w:instrText>SEQ Figuur \* ARABIC</w:instrText>
      </w:r>
      <w:r>
        <w:fldChar w:fldCharType="separate"/>
      </w:r>
      <w:r w:rsidR="00B27535">
        <w:rPr>
          <w:noProof/>
        </w:rPr>
        <w:t>5</w:t>
      </w:r>
      <w:r>
        <w:fldChar w:fldCharType="end"/>
      </w:r>
      <w:bookmarkEnd w:id="145"/>
      <w:r w:rsidRPr="00956F47">
        <w:t xml:space="preserve">: Gebruik van </w:t>
      </w:r>
      <w:r w:rsidR="00065499">
        <w:t>NEN2660</w:t>
      </w:r>
    </w:p>
    <w:p w14:paraId="7E2935E8" w14:textId="2BF0DE75" w:rsidR="00C40B57" w:rsidRPr="00956F47" w:rsidRDefault="00D11B57" w:rsidP="005D10BA">
      <w:pPr>
        <w:pStyle w:val="opsommingstreepje"/>
        <w:numPr>
          <w:ilvl w:val="0"/>
          <w:numId w:val="0"/>
        </w:numPr>
      </w:pPr>
      <w:r w:rsidRPr="00956F47">
        <w:lastRenderedPageBreak/>
        <w:t xml:space="preserve">De instanties </w:t>
      </w:r>
      <w:r w:rsidR="00B63F47">
        <w:t>kunnen</w:t>
      </w:r>
      <w:r w:rsidR="00626C30" w:rsidRPr="00956F47">
        <w:t xml:space="preserve"> </w:t>
      </w:r>
      <w:r w:rsidR="00AF0BCC" w:rsidRPr="00956F47">
        <w:t>(optioneel)</w:t>
      </w:r>
      <w:r w:rsidR="005A0CC7" w:rsidRPr="00956F47">
        <w:t>, di</w:t>
      </w:r>
      <w:r w:rsidR="00AF0BCC" w:rsidRPr="00956F47">
        <w:t>r</w:t>
      </w:r>
      <w:r w:rsidR="005A0CC7" w:rsidRPr="00956F47">
        <w:t>ect of ind</w:t>
      </w:r>
      <w:r w:rsidR="00AF0BCC" w:rsidRPr="00956F47">
        <w:t>i</w:t>
      </w:r>
      <w:r w:rsidR="005A0CC7" w:rsidRPr="00956F47">
        <w:t>rect</w:t>
      </w:r>
      <w:r w:rsidR="00626C30" w:rsidRPr="00956F47">
        <w:t xml:space="preserve"> een </w:t>
      </w:r>
      <w:r w:rsidR="00994574">
        <w:t xml:space="preserve">disjuncte </w:t>
      </w:r>
      <w:r w:rsidR="00626C30" w:rsidRPr="00956F47">
        <w:t>keuze maken</w:t>
      </w:r>
      <w:r w:rsidR="005A7A6D" w:rsidRPr="00956F47">
        <w:t xml:space="preserve"> uit</w:t>
      </w:r>
      <w:r w:rsidR="00020940">
        <w:t xml:space="preserve"> </w:t>
      </w:r>
      <w:r w:rsidR="00994574">
        <w:t>één</w:t>
      </w:r>
      <w:r w:rsidR="00020940">
        <w:t xml:space="preserve"> of meer dimensies</w:t>
      </w:r>
      <w:r w:rsidR="005A7A6D" w:rsidRPr="00956F47">
        <w:t>:</w:t>
      </w:r>
    </w:p>
    <w:p w14:paraId="523073AF" w14:textId="2436E3A8" w:rsidR="005A7A6D" w:rsidRPr="00956F47" w:rsidRDefault="00AF0BCC" w:rsidP="007804CF">
      <w:pPr>
        <w:pStyle w:val="opsommingstreepje"/>
        <w:numPr>
          <w:ilvl w:val="0"/>
          <w:numId w:val="47"/>
        </w:numPr>
      </w:pPr>
      <w:r w:rsidRPr="00956F47">
        <w:t>Het s</w:t>
      </w:r>
      <w:r w:rsidR="005A7A6D" w:rsidRPr="00956F47">
        <w:t>oort object</w:t>
      </w:r>
    </w:p>
    <w:p w14:paraId="316891CF" w14:textId="0B44C533" w:rsidR="005A7A6D" w:rsidRPr="00956F47" w:rsidRDefault="005D2F94" w:rsidP="007804CF">
      <w:pPr>
        <w:pStyle w:val="opsommingstreepje"/>
        <w:numPr>
          <w:ilvl w:val="0"/>
          <w:numId w:val="47"/>
        </w:numPr>
      </w:pPr>
      <w:r w:rsidRPr="00956F47">
        <w:t>Of dit object f</w:t>
      </w:r>
      <w:r w:rsidR="00A208D5" w:rsidRPr="00956F47">
        <w:t>unctioneel of technisch</w:t>
      </w:r>
      <w:r w:rsidRPr="00956F47">
        <w:t xml:space="preserve"> is</w:t>
      </w:r>
      <w:r w:rsidR="007804CF" w:rsidRPr="00956F47">
        <w:t>, en</w:t>
      </w:r>
    </w:p>
    <w:p w14:paraId="3CAD8911" w14:textId="08C1961E" w:rsidR="007804CF" w:rsidRDefault="005D2F94" w:rsidP="007804CF">
      <w:pPr>
        <w:pStyle w:val="opsommingstreepje"/>
        <w:numPr>
          <w:ilvl w:val="0"/>
          <w:numId w:val="47"/>
        </w:numPr>
      </w:pPr>
      <w:r w:rsidRPr="00956F47">
        <w:t>Of dit object g</w:t>
      </w:r>
      <w:r w:rsidR="007804CF" w:rsidRPr="00956F47">
        <w:t>epland of gerealiseerd</w:t>
      </w:r>
      <w:r w:rsidRPr="00956F47">
        <w:t xml:space="preserve"> is</w:t>
      </w:r>
    </w:p>
    <w:p w14:paraId="05A8C210" w14:textId="66C4E3E9" w:rsidR="003E7061" w:rsidRPr="00956F47" w:rsidRDefault="003E7061" w:rsidP="003E7061">
      <w:pPr>
        <w:pStyle w:val="opsommingstreepje"/>
        <w:numPr>
          <w:ilvl w:val="0"/>
          <w:numId w:val="0"/>
        </w:numPr>
        <w:ind w:left="283" w:hanging="283"/>
      </w:pPr>
      <w:r>
        <w:t>(bij geen enkele keuze is een instantie</w:t>
      </w:r>
      <w:r w:rsidR="00F849A9">
        <w:t xml:space="preserve"> een instantie van een </w:t>
      </w:r>
      <w:proofErr w:type="spellStart"/>
      <w:r w:rsidR="00F849A9">
        <w:t>FysiekObject</w:t>
      </w:r>
      <w:proofErr w:type="spellEnd"/>
      <w:r w:rsidR="00F849A9">
        <w:t>)</w:t>
      </w:r>
    </w:p>
    <w:p w14:paraId="437962AC" w14:textId="6F691DEE" w:rsidR="003D7D2B" w:rsidRPr="00956F47" w:rsidRDefault="00512038" w:rsidP="005D10BA">
      <w:pPr>
        <w:pStyle w:val="opsommingstreepje"/>
        <w:numPr>
          <w:ilvl w:val="0"/>
          <w:numId w:val="0"/>
        </w:numPr>
        <w:rPr>
          <w:b/>
          <w:bCs/>
        </w:rPr>
      </w:pPr>
      <w:r w:rsidRPr="00956F47">
        <w:rPr>
          <w:b/>
          <w:bCs/>
        </w:rPr>
        <w:t>Relatie</w:t>
      </w:r>
      <w:r w:rsidR="003D7D2B" w:rsidRPr="00956F47">
        <w:rPr>
          <w:b/>
          <w:bCs/>
        </w:rPr>
        <w:t xml:space="preserve"> met</w:t>
      </w:r>
      <w:r w:rsidR="00195092">
        <w:rPr>
          <w:b/>
          <w:bCs/>
        </w:rPr>
        <w:t xml:space="preserve"> de</w:t>
      </w:r>
      <w:r w:rsidR="003D7D2B" w:rsidRPr="00956F47">
        <w:rPr>
          <w:b/>
          <w:bCs/>
        </w:rPr>
        <w:t xml:space="preserve"> taxonomie</w:t>
      </w:r>
    </w:p>
    <w:p w14:paraId="598084B1" w14:textId="44A20BF5" w:rsidR="00A83C06" w:rsidRDefault="007804CF" w:rsidP="005D10BA">
      <w:pPr>
        <w:pStyle w:val="opsommingstreepje"/>
        <w:numPr>
          <w:ilvl w:val="0"/>
          <w:numId w:val="0"/>
        </w:numPr>
      </w:pPr>
      <w:r w:rsidRPr="00956F47">
        <w:t>Een taxon</w:t>
      </w:r>
      <w:r w:rsidR="00486D29" w:rsidRPr="00956F47">
        <w:t>omie</w:t>
      </w:r>
      <w:r w:rsidR="0060796E" w:rsidRPr="00956F47">
        <w:t xml:space="preserve"> moet altijd </w:t>
      </w:r>
      <w:r w:rsidR="00DE50D8" w:rsidRPr="00956F47">
        <w:t>coherent zijn d.w.z.</w:t>
      </w:r>
      <w:r w:rsidR="008B2690" w:rsidRPr="00956F47">
        <w:t xml:space="preserve"> geen </w:t>
      </w:r>
      <w:r w:rsidR="004A1443" w:rsidRPr="00956F47">
        <w:t>disjuncte zaken mixen.</w:t>
      </w:r>
      <w:r w:rsidR="00FE1923" w:rsidRPr="00956F47">
        <w:t xml:space="preserve"> Ieder</w:t>
      </w:r>
      <w:r w:rsidR="00DF2360" w:rsidRPr="00956F47">
        <w:t xml:space="preserve"> concept in de taxonomie</w:t>
      </w:r>
      <w:r w:rsidR="00FF5167" w:rsidRPr="00956F47">
        <w:t xml:space="preserve"> </w:t>
      </w:r>
      <w:r w:rsidR="00F21741" w:rsidRPr="00956F47">
        <w:t xml:space="preserve">is een specialisatie van </w:t>
      </w:r>
      <w:r w:rsidR="0013309D" w:rsidRPr="00956F47">
        <w:t>éé</w:t>
      </w:r>
      <w:r w:rsidR="00C84EA7" w:rsidRPr="00956F47">
        <w:t xml:space="preserve">n </w:t>
      </w:r>
      <w:r w:rsidR="00F21741" w:rsidRPr="00956F47">
        <w:t>soort object</w:t>
      </w:r>
      <w:r w:rsidR="007651E0">
        <w:t xml:space="preserve">: </w:t>
      </w:r>
      <w:r w:rsidR="00C84EA7" w:rsidRPr="00956F47">
        <w:t>ruimte</w:t>
      </w:r>
      <w:r w:rsidR="00F210F9">
        <w:t xml:space="preserve"> </w:t>
      </w:r>
      <w:r w:rsidR="00AF09D6">
        <w:t>ó</w:t>
      </w:r>
      <w:r w:rsidR="00F210F9">
        <w:t>f</w:t>
      </w:r>
      <w:r w:rsidR="00C84EA7" w:rsidRPr="00956F47">
        <w:t xml:space="preserve"> </w:t>
      </w:r>
      <w:r w:rsidR="00A24E76" w:rsidRPr="00956F47">
        <w:t>reëel</w:t>
      </w:r>
      <w:r w:rsidR="00C84EA7" w:rsidRPr="00956F47">
        <w:t xml:space="preserve"> objec</w:t>
      </w:r>
      <w:r w:rsidR="00F210F9">
        <w:t>t</w:t>
      </w:r>
      <w:r w:rsidR="008733A2">
        <w:t xml:space="preserve">, </w:t>
      </w:r>
      <w:r w:rsidR="00580676" w:rsidRPr="00956F47">
        <w:t>van een</w:t>
      </w:r>
      <w:r w:rsidR="00F21741" w:rsidRPr="00956F47">
        <w:t xml:space="preserve"> functioneel</w:t>
      </w:r>
      <w:r w:rsidR="00580676" w:rsidRPr="00956F47">
        <w:t xml:space="preserve"> object</w:t>
      </w:r>
      <w:r w:rsidR="00A92C3E" w:rsidRPr="00956F47">
        <w:t xml:space="preserve"> </w:t>
      </w:r>
      <w:r w:rsidR="00176C3D">
        <w:t>ó</w:t>
      </w:r>
      <w:r w:rsidR="00A92C3E" w:rsidRPr="00956F47">
        <w:t xml:space="preserve">f een </w:t>
      </w:r>
      <w:r w:rsidR="00F21741" w:rsidRPr="00956F47">
        <w:t>technisch</w:t>
      </w:r>
      <w:r w:rsidR="00A92C3E" w:rsidRPr="00956F47">
        <w:t xml:space="preserve"> object</w:t>
      </w:r>
      <w:r w:rsidR="00A83C06">
        <w:t xml:space="preserve"> en tenslotte van een gepland óf een gerealiseerd object</w:t>
      </w:r>
      <w:r w:rsidR="00A92C3E" w:rsidRPr="00956F47">
        <w:t>.</w:t>
      </w:r>
      <w:r w:rsidR="00B7529B">
        <w:t xml:space="preserve"> Als een keuze wordt gemaakt in </w:t>
      </w:r>
      <w:r w:rsidR="00896602">
        <w:t>éé</w:t>
      </w:r>
      <w:r w:rsidR="00B7529B">
        <w:t xml:space="preserve">n of meer van deze dimensies dan moet die keuze ook gelden voor </w:t>
      </w:r>
      <w:r w:rsidR="00896602">
        <w:t xml:space="preserve">alle items in </w:t>
      </w:r>
      <w:r w:rsidR="00766B28">
        <w:t>één</w:t>
      </w:r>
      <w:r w:rsidR="00896602">
        <w:t xml:space="preserve"> taxonomie.</w:t>
      </w:r>
    </w:p>
    <w:p w14:paraId="276181B3" w14:textId="13CC6B86" w:rsidR="00330440" w:rsidRDefault="00735368" w:rsidP="005D10BA">
      <w:pPr>
        <w:pStyle w:val="opsommingstreepje"/>
        <w:numPr>
          <w:ilvl w:val="0"/>
          <w:numId w:val="0"/>
        </w:numPr>
      </w:pPr>
      <w:r>
        <w:t>Hetzelfde geldt</w:t>
      </w:r>
      <w:r w:rsidR="00330440">
        <w:t xml:space="preserve"> voor de instantiatie</w:t>
      </w:r>
      <w:r w:rsidR="00590103">
        <w:t>. Een instantie is of een ruimte, of een reëel object, een functioneel object of een technische object, een gepland object of een gerealiseerd object.</w:t>
      </w:r>
    </w:p>
    <w:p w14:paraId="6FB62CAC" w14:textId="33AB4B00" w:rsidR="0040771B" w:rsidRDefault="009A4569" w:rsidP="005D10BA">
      <w:pPr>
        <w:pStyle w:val="opsommingstreepje"/>
        <w:numPr>
          <w:ilvl w:val="0"/>
          <w:numId w:val="0"/>
        </w:numPr>
      </w:pPr>
      <w:r>
        <w:t>De</w:t>
      </w:r>
      <w:r w:rsidR="002955DA">
        <w:t xml:space="preserve"> dimensie</w:t>
      </w:r>
      <w:r>
        <w:t>s</w:t>
      </w:r>
      <w:r w:rsidR="002955DA">
        <w:t xml:space="preserve"> </w:t>
      </w:r>
      <w:r>
        <w:t xml:space="preserve">kunnen hierbij </w:t>
      </w:r>
      <w:r w:rsidR="0040771B">
        <w:t xml:space="preserve">in principe </w:t>
      </w:r>
      <w:r w:rsidR="00E6303D">
        <w:t>alle</w:t>
      </w:r>
      <w:r w:rsidR="0040771B">
        <w:t xml:space="preserve"> </w:t>
      </w:r>
      <w:r w:rsidR="00E6303D">
        <w:t xml:space="preserve">drie </w:t>
      </w:r>
      <w:r>
        <w:t>onbepaald zijn</w:t>
      </w:r>
      <w:r w:rsidR="00512403">
        <w:t>.</w:t>
      </w:r>
      <w:r w:rsidR="00CC032C">
        <w:t xml:space="preserve"> </w:t>
      </w:r>
      <w:r w:rsidR="00FB3999">
        <w:t xml:space="preserve">De opdeling naar </w:t>
      </w:r>
      <w:r w:rsidR="008228B0">
        <w:t xml:space="preserve">ruimte of </w:t>
      </w:r>
      <w:r w:rsidR="00E42DE3">
        <w:t>reëel</w:t>
      </w:r>
      <w:r w:rsidR="008228B0">
        <w:t xml:space="preserve"> object is echter altijd wel </w:t>
      </w:r>
      <w:r w:rsidR="00FD0DBB">
        <w:t xml:space="preserve">direct </w:t>
      </w:r>
      <w:r w:rsidR="006430B0">
        <w:t>te maken</w:t>
      </w:r>
      <w:r w:rsidR="00650085">
        <w:t xml:space="preserve"> (in de instantiatie of al in de </w:t>
      </w:r>
      <w:r w:rsidR="0054367C">
        <w:t>gebruikende ontologie).</w:t>
      </w:r>
    </w:p>
    <w:p w14:paraId="1F75824E" w14:textId="188ED6CE" w:rsidR="00DD7454" w:rsidRPr="00956F47" w:rsidRDefault="00DD7454" w:rsidP="00DD7454">
      <w:pPr>
        <w:pStyle w:val="opsommingstreepje"/>
        <w:numPr>
          <w:ilvl w:val="0"/>
          <w:numId w:val="0"/>
        </w:numPr>
        <w:rPr>
          <w:b/>
          <w:bCs/>
        </w:rPr>
      </w:pPr>
      <w:r w:rsidRPr="00956F47">
        <w:rPr>
          <w:b/>
          <w:bCs/>
        </w:rPr>
        <w:t xml:space="preserve">Relatie </w:t>
      </w:r>
      <w:r w:rsidR="00BC0615">
        <w:rPr>
          <w:b/>
          <w:bCs/>
        </w:rPr>
        <w:t xml:space="preserve">met </w:t>
      </w:r>
      <w:r w:rsidR="00195092">
        <w:rPr>
          <w:b/>
          <w:bCs/>
        </w:rPr>
        <w:t>de meronomie</w:t>
      </w:r>
    </w:p>
    <w:p w14:paraId="6B5BE901" w14:textId="72F3C301" w:rsidR="00CC692B" w:rsidRPr="00956F47" w:rsidRDefault="00DA0C9D" w:rsidP="00C90349">
      <w:pPr>
        <w:pStyle w:val="opsommingstreepje"/>
        <w:numPr>
          <w:ilvl w:val="0"/>
          <w:numId w:val="0"/>
        </w:numPr>
      </w:pPr>
      <w:r w:rsidRPr="00956F47">
        <w:t xml:space="preserve">Soorten objecten worden niet </w:t>
      </w:r>
      <w:r w:rsidR="00C72277" w:rsidRPr="00956F47">
        <w:t>gemixt</w:t>
      </w:r>
      <w:r w:rsidRPr="00956F47">
        <w:t>.</w:t>
      </w:r>
      <w:r w:rsidR="00CC692B" w:rsidRPr="00956F47">
        <w:t xml:space="preserve"> </w:t>
      </w:r>
      <w:r w:rsidR="00906ADF" w:rsidRPr="00956F47">
        <w:t xml:space="preserve">Een ruimte bestaat uit ruimten, een </w:t>
      </w:r>
      <w:r w:rsidR="00B2081B" w:rsidRPr="00956F47">
        <w:t>re</w:t>
      </w:r>
      <w:r w:rsidR="00B2081B">
        <w:t>ë</w:t>
      </w:r>
      <w:r w:rsidR="00B2081B" w:rsidRPr="00956F47">
        <w:t>el</w:t>
      </w:r>
      <w:r w:rsidR="00906ADF" w:rsidRPr="00956F47">
        <w:t xml:space="preserve"> object uit </w:t>
      </w:r>
      <w:r w:rsidR="00F162A7" w:rsidRPr="00956F47">
        <w:t>reële</w:t>
      </w:r>
      <w:r w:rsidR="00906ADF" w:rsidRPr="00956F47">
        <w:t xml:space="preserve"> objecten.</w:t>
      </w:r>
      <w:r w:rsidR="00BE22F3">
        <w:t xml:space="preserve"> Bij mixen is het niet meer </w:t>
      </w:r>
      <w:r w:rsidR="0063644F">
        <w:t>duidelijk</w:t>
      </w:r>
      <w:r w:rsidR="00BE22F3">
        <w:t xml:space="preserve"> wat het gecomponeerde object is.</w:t>
      </w:r>
      <w:r w:rsidR="007A3306">
        <w:t xml:space="preserve"> </w:t>
      </w:r>
      <w:r w:rsidR="009A68E7" w:rsidRPr="00956F47">
        <w:t>Geplande en gerea</w:t>
      </w:r>
      <w:r w:rsidR="00F162A7" w:rsidRPr="00956F47">
        <w:t>li</w:t>
      </w:r>
      <w:r w:rsidR="009A68E7" w:rsidRPr="00956F47">
        <w:t>seerde</w:t>
      </w:r>
      <w:r w:rsidR="00F162A7" w:rsidRPr="00956F47">
        <w:t xml:space="preserve"> objecten worden ook niet </w:t>
      </w:r>
      <w:r w:rsidR="00C72277" w:rsidRPr="00956F47">
        <w:t>gemixt</w:t>
      </w:r>
      <w:r w:rsidR="00F162A7" w:rsidRPr="00956F47">
        <w:t>.</w:t>
      </w:r>
    </w:p>
    <w:p w14:paraId="3F702A7D" w14:textId="353A459D" w:rsidR="003944E4" w:rsidRPr="00956F47" w:rsidRDefault="00397019" w:rsidP="002B5C89">
      <w:pPr>
        <w:pStyle w:val="opsommingstreepje"/>
        <w:numPr>
          <w:ilvl w:val="0"/>
          <w:numId w:val="0"/>
        </w:numPr>
      </w:pPr>
      <w:commentRangeStart w:id="146"/>
      <w:r w:rsidRPr="00956F47">
        <w:t>Functionele</w:t>
      </w:r>
      <w:r w:rsidR="00CC7930" w:rsidRPr="00956F47">
        <w:t xml:space="preserve"> en technische objecten kunnen w</w:t>
      </w:r>
      <w:r w:rsidR="00CC692B" w:rsidRPr="00956F47">
        <w:t>é</w:t>
      </w:r>
      <w:r w:rsidR="00CC7930" w:rsidRPr="00956F47">
        <w:t>l gemixt worden.</w:t>
      </w:r>
      <w:r w:rsidR="00CC692B" w:rsidRPr="00956F47">
        <w:t xml:space="preserve"> </w:t>
      </w:r>
      <w:commentRangeEnd w:id="146"/>
      <w:r w:rsidR="007A3306">
        <w:rPr>
          <w:rStyle w:val="Verwijzingopmerking"/>
        </w:rPr>
        <w:commentReference w:id="146"/>
      </w:r>
      <w:r w:rsidR="002B5C89" w:rsidRPr="00956F47">
        <w:t xml:space="preserve">Functionele objecten kunnen decomponeren in (sub)functionele objecten, technische objecten in (sub)technische objecten en </w:t>
      </w:r>
      <w:r w:rsidR="002B5C89" w:rsidRPr="00956F47">
        <w:rPr>
          <w:u w:val="single"/>
        </w:rPr>
        <w:t>technische objecten in (sub)functionele objecten</w:t>
      </w:r>
      <w:r w:rsidR="002B5C89" w:rsidRPr="00956F47">
        <w:t xml:space="preserve">. Functionele objecten worden eerst geïmplementeerd </w:t>
      </w:r>
      <w:r w:rsidR="00566E34">
        <w:t>door</w:t>
      </w:r>
      <w:r w:rsidR="002B5C89" w:rsidRPr="00956F47">
        <w:t xml:space="preserve"> technische objecten welke vervolgens weer gedecomponeerd kunnen worden.</w:t>
      </w:r>
      <w:r w:rsidR="00C90349" w:rsidRPr="00956F47">
        <w:t xml:space="preserve"> </w:t>
      </w:r>
      <w:r w:rsidR="003944E4" w:rsidRPr="00956F47">
        <w:t xml:space="preserve">Functionele objecten kunnen </w:t>
      </w:r>
      <w:r w:rsidR="00C90349" w:rsidRPr="00956F47">
        <w:t xml:space="preserve">bijvoorbeeld </w:t>
      </w:r>
      <w:r w:rsidR="003944E4" w:rsidRPr="00956F47">
        <w:t>door een klant worden opgedeeld in sub-functionele objecten waarbij de “bladeren” (laagste niveau deelklassen) van deze functionele decompositieboom worden geïmplementeerd in technische objecten door aannemers/onderaannemers en leveranciers die maak- respectievelijk koop-technische oplossingen bieden, die zélf weer bijvoorbeeld verder opgedeeld kunnen worden in sub-technische objecten. Het is duidelijk dat dit proces recursief kan zijn, met meerdere "FO-TO"-sprongen door opeenvolgende partijen in de toeleverketen.</w:t>
      </w:r>
    </w:p>
    <w:p w14:paraId="1E06784F" w14:textId="6A2ABBD3" w:rsidR="009A68E7" w:rsidRPr="00956F47" w:rsidRDefault="000B2CE8" w:rsidP="005D10BA">
      <w:pPr>
        <w:pStyle w:val="opsommingstreepje"/>
        <w:numPr>
          <w:ilvl w:val="0"/>
          <w:numId w:val="0"/>
        </w:numPr>
      </w:pPr>
      <w:r w:rsidRPr="00956F47">
        <w:t xml:space="preserve">De bovenstaande situatie is </w:t>
      </w:r>
      <w:r w:rsidR="003E6B76" w:rsidRPr="00956F47">
        <w:t>weergegeven in de volgende figuur</w:t>
      </w:r>
      <w:r w:rsidR="006703BD">
        <w:t xml:space="preserve"> (inclusief een voorbeeld)</w:t>
      </w:r>
      <w:r w:rsidR="003E6B76" w:rsidRPr="00956F47">
        <w:t>.</w:t>
      </w:r>
    </w:p>
    <w:p w14:paraId="13012DD2" w14:textId="37BF151B" w:rsidR="008D1AE7" w:rsidRPr="00956F47" w:rsidRDefault="00802823" w:rsidP="00BD599A">
      <w:pPr>
        <w:pStyle w:val="opsommingstreepje"/>
        <w:keepNext/>
        <w:numPr>
          <w:ilvl w:val="0"/>
          <w:numId w:val="0"/>
        </w:numPr>
        <w:jc w:val="center"/>
      </w:pPr>
      <w:r>
        <w:rPr>
          <w:noProof/>
        </w:rPr>
        <w:lastRenderedPageBreak/>
        <w:drawing>
          <wp:inline distT="0" distB="0" distL="0" distR="0" wp14:anchorId="344F1681" wp14:editId="41471DFE">
            <wp:extent cx="5325493" cy="3297061"/>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5493" cy="3297061"/>
                    </a:xfrm>
                    <a:prstGeom prst="rect">
                      <a:avLst/>
                    </a:prstGeom>
                  </pic:spPr>
                </pic:pic>
              </a:graphicData>
            </a:graphic>
          </wp:inline>
        </w:drawing>
      </w:r>
    </w:p>
    <w:p w14:paraId="45721598" w14:textId="41BA826B" w:rsidR="00DE2A4A" w:rsidRPr="00956F47" w:rsidRDefault="008D1AE7" w:rsidP="008D1AE7">
      <w:pPr>
        <w:pStyle w:val="Bijschrift"/>
        <w:jc w:val="center"/>
      </w:pPr>
      <w:r w:rsidRPr="00956F47">
        <w:t xml:space="preserve">Figuur </w:t>
      </w:r>
      <w:r>
        <w:fldChar w:fldCharType="begin"/>
      </w:r>
      <w:r>
        <w:instrText>SEQ Figuur \* ARABIC</w:instrText>
      </w:r>
      <w:r>
        <w:fldChar w:fldCharType="separate"/>
      </w:r>
      <w:r w:rsidR="00B27535">
        <w:rPr>
          <w:noProof/>
        </w:rPr>
        <w:t>7</w:t>
      </w:r>
      <w:r>
        <w:fldChar w:fldCharType="end"/>
      </w:r>
      <w:r w:rsidRPr="00956F47">
        <w:t xml:space="preserve">: Voorbeeld </w:t>
      </w:r>
      <w:r w:rsidR="00D05DDB">
        <w:t>gebruik van 2660-2</w:t>
      </w:r>
    </w:p>
    <w:p w14:paraId="015DEE21" w14:textId="4E82D3BD" w:rsidR="00B10972" w:rsidRPr="00956F47" w:rsidRDefault="00B10972" w:rsidP="00B10972">
      <w:r w:rsidRPr="00956F47">
        <w:t xml:space="preserve">OPMERKING </w:t>
      </w:r>
      <w:r>
        <w:t>1</w:t>
      </w:r>
    </w:p>
    <w:p w14:paraId="0B852030" w14:textId="77777777" w:rsidR="00B10972" w:rsidRPr="00956F47" w:rsidRDefault="00B10972" w:rsidP="00B10972">
      <w:r w:rsidRPr="00956F47">
        <w:t xml:space="preserve">Als ontologieconcepten nog niet gemodelleerd zijn als specialisaties van één van de drie dimensies kan deze dimensie alsnog </w:t>
      </w:r>
      <w:r>
        <w:t xml:space="preserve">(opnieuw optioneel) </w:t>
      </w:r>
      <w:r w:rsidRPr="00956F47">
        <w:t xml:space="preserve">gebruikt worden in de instantiatie van het concept. </w:t>
      </w:r>
    </w:p>
    <w:p w14:paraId="0D308DC2" w14:textId="3D1A3746" w:rsidR="00B10972" w:rsidRPr="00956F47" w:rsidRDefault="00B10972" w:rsidP="00B10972">
      <w:r w:rsidRPr="00956F47">
        <w:t xml:space="preserve">VOORBEELD </w:t>
      </w:r>
      <w:r>
        <w:t>1</w:t>
      </w:r>
    </w:p>
    <w:p w14:paraId="1ABB12EC" w14:textId="77777777" w:rsidR="00B10972" w:rsidRPr="00956F47" w:rsidRDefault="00B10972" w:rsidP="00B10972">
      <w:r w:rsidRPr="00956F47">
        <w:t xml:space="preserve">Een concept Muur als specialisatie van </w:t>
      </w:r>
      <w:proofErr w:type="spellStart"/>
      <w:r w:rsidRPr="00956F47">
        <w:t>VastObject</w:t>
      </w:r>
      <w:proofErr w:type="spellEnd"/>
      <w:r w:rsidRPr="00956F47">
        <w:t xml:space="preserve"> en </w:t>
      </w:r>
      <w:proofErr w:type="spellStart"/>
      <w:r w:rsidRPr="00956F47">
        <w:t>TechnischObject</w:t>
      </w:r>
      <w:proofErr w:type="spellEnd"/>
      <w:r w:rsidRPr="00956F47">
        <w:t xml:space="preserve"> kan </w:t>
      </w:r>
      <w:proofErr w:type="spellStart"/>
      <w:r w:rsidRPr="00956F47">
        <w:t>geinstantieerd</w:t>
      </w:r>
      <w:proofErr w:type="spellEnd"/>
      <w:r w:rsidRPr="00956F47">
        <w:t xml:space="preserve"> worden als Muur_1. Deze Muur_1 kan dan (optioneel) nog getypeerd worden als </w:t>
      </w:r>
      <w:proofErr w:type="spellStart"/>
      <w:r w:rsidRPr="00956F47">
        <w:t>GeplandObject</w:t>
      </w:r>
      <w:proofErr w:type="spellEnd"/>
      <w:r w:rsidRPr="00956F47">
        <w:t xml:space="preserve"> of als </w:t>
      </w:r>
      <w:proofErr w:type="spellStart"/>
      <w:r w:rsidRPr="00956F47">
        <w:t>GerealiseerdObject</w:t>
      </w:r>
      <w:proofErr w:type="spellEnd"/>
      <w:r w:rsidRPr="00956F47">
        <w:t>.</w:t>
      </w:r>
    </w:p>
    <w:p w14:paraId="6CD981B5" w14:textId="4A4E098B" w:rsidR="00E24F81" w:rsidRPr="00956F47" w:rsidRDefault="00E24F81" w:rsidP="00E24F81">
      <w:r w:rsidRPr="00956F47">
        <w:t>VOORBEELD</w:t>
      </w:r>
      <w:r w:rsidR="008F3407">
        <w:t xml:space="preserve"> </w:t>
      </w:r>
      <w:r w:rsidR="00A35A0C">
        <w:t>2</w:t>
      </w:r>
    </w:p>
    <w:p w14:paraId="6F51E19B" w14:textId="6C0DF1F1" w:rsidR="00E24F81" w:rsidRPr="00956F47" w:rsidRDefault="00E24F81" w:rsidP="00E24F81">
      <w:r w:rsidRPr="00956F47">
        <w:t xml:space="preserve">Stel de volgende </w:t>
      </w:r>
      <w:r w:rsidR="00BD599A">
        <w:t xml:space="preserve">fysieke </w:t>
      </w:r>
      <w:r w:rsidRPr="00956F47">
        <w:t xml:space="preserve">objecten </w:t>
      </w:r>
      <w:r w:rsidR="00FA7A20">
        <w:t xml:space="preserve">zijn </w:t>
      </w:r>
      <w:r w:rsidRPr="00956F47">
        <w:t>gemodelleerd volgens deel 1 (nog geen onderscheid naar ruimte/reëel object en ook niet naar functioneel object/technisch object):</w:t>
      </w:r>
    </w:p>
    <w:p w14:paraId="3348E408" w14:textId="389988E5" w:rsidR="00E24F81" w:rsidRPr="00956F47" w:rsidRDefault="008F23FF" w:rsidP="00E24F81">
      <w:pPr>
        <w:keepNext/>
        <w:jc w:val="center"/>
      </w:pPr>
      <w:r>
        <w:rPr>
          <w:noProof/>
        </w:rPr>
        <w:lastRenderedPageBreak/>
        <w:drawing>
          <wp:inline distT="0" distB="0" distL="0" distR="0" wp14:anchorId="5767CB22" wp14:editId="7D1982B4">
            <wp:extent cx="1433779" cy="266549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3779" cy="2665494"/>
                    </a:xfrm>
                    <a:prstGeom prst="rect">
                      <a:avLst/>
                    </a:prstGeom>
                  </pic:spPr>
                </pic:pic>
              </a:graphicData>
            </a:graphic>
          </wp:inline>
        </w:drawing>
      </w:r>
    </w:p>
    <w:p w14:paraId="0E60CFF7" w14:textId="1637B7EF" w:rsidR="00E24F81" w:rsidRPr="00956F47" w:rsidRDefault="00E24F81" w:rsidP="00E24F81">
      <w:pPr>
        <w:pStyle w:val="Bijschrift"/>
        <w:jc w:val="center"/>
      </w:pPr>
      <w:r w:rsidRPr="00956F47">
        <w:t xml:space="preserve">Figuur </w:t>
      </w:r>
      <w:r w:rsidRPr="00956F47">
        <w:fldChar w:fldCharType="begin"/>
      </w:r>
      <w:r w:rsidRPr="00956F47">
        <w:instrText>SEQ Figuur \* ARABIC</w:instrText>
      </w:r>
      <w:r w:rsidRPr="00956F47">
        <w:fldChar w:fldCharType="separate"/>
      </w:r>
      <w:r w:rsidR="00B27535">
        <w:rPr>
          <w:noProof/>
        </w:rPr>
        <w:t>8</w:t>
      </w:r>
      <w:r w:rsidRPr="00956F47">
        <w:fldChar w:fldCharType="end"/>
      </w:r>
      <w:r w:rsidRPr="00956F47">
        <w:t>: Volgens NEN 2660 deel 1 gemodelleerd</w:t>
      </w:r>
    </w:p>
    <w:p w14:paraId="3316EE07" w14:textId="77777777" w:rsidR="00E24F81" w:rsidRPr="00956F47" w:rsidRDefault="00E24F81" w:rsidP="00E24F81">
      <w:r w:rsidRPr="00956F47">
        <w:t>Vervolgens kunnen we preciezer modelleren op basis van deel 2 door scheiding van functionele objecten en technische objecten en het expliciet maken van het feit dat het allemaal ruimtelijke objecten zijn:</w:t>
      </w:r>
    </w:p>
    <w:p w14:paraId="11B65E55" w14:textId="75259C18" w:rsidR="00E24F81" w:rsidRPr="00956F47" w:rsidRDefault="00D85312" w:rsidP="00E24F81">
      <w:pPr>
        <w:keepNext/>
        <w:jc w:val="center"/>
      </w:pPr>
      <w:r>
        <w:rPr>
          <w:noProof/>
        </w:rPr>
        <w:drawing>
          <wp:inline distT="0" distB="0" distL="0" distR="0" wp14:anchorId="258C77B3" wp14:editId="23192624">
            <wp:extent cx="1690342" cy="332417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0342" cy="3324175"/>
                    </a:xfrm>
                    <a:prstGeom prst="rect">
                      <a:avLst/>
                    </a:prstGeom>
                  </pic:spPr>
                </pic:pic>
              </a:graphicData>
            </a:graphic>
          </wp:inline>
        </w:drawing>
      </w:r>
    </w:p>
    <w:p w14:paraId="47834833" w14:textId="606E506F" w:rsidR="003D7D2B" w:rsidRPr="00956F47" w:rsidRDefault="00E24F81" w:rsidP="00BD599A">
      <w:pPr>
        <w:pStyle w:val="Bijschrift"/>
        <w:jc w:val="center"/>
      </w:pPr>
      <w:r w:rsidRPr="00956F47">
        <w:t xml:space="preserve">Figuur </w:t>
      </w:r>
      <w:r w:rsidRPr="00956F47">
        <w:fldChar w:fldCharType="begin"/>
      </w:r>
      <w:r w:rsidRPr="00956F47">
        <w:instrText>SEQ Figuur \* ARABIC</w:instrText>
      </w:r>
      <w:r w:rsidRPr="00956F47">
        <w:fldChar w:fldCharType="separate"/>
      </w:r>
      <w:r w:rsidR="00B27535">
        <w:rPr>
          <w:noProof/>
        </w:rPr>
        <w:t>9</w:t>
      </w:r>
      <w:r w:rsidRPr="00956F47">
        <w:fldChar w:fldCharType="end"/>
      </w:r>
      <w:r w:rsidRPr="00956F47">
        <w:t>: Nu met de onderverdelingen volgens deel 2</w:t>
      </w:r>
    </w:p>
    <w:p w14:paraId="16DC1964" w14:textId="77777777" w:rsidR="00DA0C2C" w:rsidRPr="00956F47" w:rsidRDefault="00DA0C2C" w:rsidP="00DA0C2C">
      <w:pPr>
        <w:pStyle w:val="opsommingstreepje"/>
        <w:numPr>
          <w:ilvl w:val="0"/>
          <w:numId w:val="0"/>
        </w:numPr>
        <w:spacing w:after="0" w:line="240" w:lineRule="auto"/>
        <w:ind w:left="1440"/>
      </w:pPr>
      <w:bookmarkStart w:id="147" w:name="_Hlk52896019"/>
    </w:p>
    <w:bookmarkEnd w:id="147"/>
    <w:p w14:paraId="0D35F585" w14:textId="2002E834" w:rsidR="0067217D" w:rsidRPr="00956F47" w:rsidRDefault="00F14B14" w:rsidP="00DA0C2C">
      <w:pPr>
        <w:pStyle w:val="opsommingstreepje"/>
        <w:numPr>
          <w:ilvl w:val="0"/>
          <w:numId w:val="0"/>
        </w:numPr>
        <w:ind w:left="283" w:hanging="283"/>
      </w:pPr>
      <w:r w:rsidRPr="00956F47">
        <w:t>VOORBEELD</w:t>
      </w:r>
      <w:r w:rsidR="004A533A" w:rsidRPr="00956F47">
        <w:t xml:space="preserve"> </w:t>
      </w:r>
      <w:r w:rsidR="00A35A0C">
        <w:t>3</w:t>
      </w:r>
    </w:p>
    <w:p w14:paraId="16DC1965" w14:textId="152B4979" w:rsidR="00F14B14" w:rsidRPr="00956F47" w:rsidRDefault="002C5942" w:rsidP="00FA4A34">
      <w:pPr>
        <w:pStyle w:val="opsommingstreepje"/>
        <w:numPr>
          <w:ilvl w:val="0"/>
          <w:numId w:val="0"/>
        </w:numPr>
        <w:ind w:firstLine="1"/>
      </w:pPr>
      <w:r w:rsidRPr="00956F47">
        <w:t>Bij g</w:t>
      </w:r>
      <w:r w:rsidR="003D4CDB" w:rsidRPr="00956F47">
        <w:t xml:space="preserve">ebouwen </w:t>
      </w:r>
      <w:r w:rsidR="00AE1B8D" w:rsidRPr="00956F47">
        <w:t>zijn</w:t>
      </w:r>
      <w:r w:rsidR="003D4CDB" w:rsidRPr="00956F47">
        <w:t xml:space="preserve"> </w:t>
      </w:r>
      <w:r w:rsidR="00797B47" w:rsidRPr="00956F47">
        <w:t xml:space="preserve">Zone en een </w:t>
      </w:r>
      <w:r w:rsidR="005C1EF0" w:rsidRPr="00956F47">
        <w:t xml:space="preserve">Vertrek </w:t>
      </w:r>
      <w:r w:rsidR="00254C88" w:rsidRPr="00956F47">
        <w:rPr>
          <w:i/>
          <w:iCs/>
        </w:rPr>
        <w:t>functionel</w:t>
      </w:r>
      <w:r w:rsidR="00D90B12" w:rsidRPr="00956F47">
        <w:rPr>
          <w:i/>
          <w:iCs/>
        </w:rPr>
        <w:t>e</w:t>
      </w:r>
      <w:r w:rsidR="00D90B12" w:rsidRPr="00956F47">
        <w:t xml:space="preserve"> </w:t>
      </w:r>
      <w:r w:rsidR="00645041" w:rsidRPr="00956F47">
        <w:t>ruimte</w:t>
      </w:r>
      <w:r w:rsidR="00300D7F" w:rsidRPr="00956F47">
        <w:t>n</w:t>
      </w:r>
      <w:r w:rsidR="005E5007" w:rsidRPr="00956F47">
        <w:t xml:space="preserve"> die </w:t>
      </w:r>
      <w:r w:rsidR="00BD599A">
        <w:t xml:space="preserve">verder </w:t>
      </w:r>
      <w:r w:rsidR="00254C88" w:rsidRPr="00956F47">
        <w:t>specialiseren naar</w:t>
      </w:r>
      <w:r w:rsidR="00932E14" w:rsidRPr="00956F47">
        <w:t xml:space="preserve"> </w:t>
      </w:r>
      <w:r w:rsidR="00BD599A">
        <w:t xml:space="preserve">bijvoorbeeld </w:t>
      </w:r>
      <w:r w:rsidR="00932E14" w:rsidRPr="00956F47">
        <w:t>Vergaderruimte, Bran</w:t>
      </w:r>
      <w:r w:rsidR="001230E8" w:rsidRPr="00956F47">
        <w:t>d</w:t>
      </w:r>
      <w:r w:rsidR="00932E14" w:rsidRPr="00956F47">
        <w:t xml:space="preserve">compartiment, </w:t>
      </w:r>
      <w:r w:rsidR="005E7E07" w:rsidRPr="00956F47">
        <w:t>Stoppenkast etc.</w:t>
      </w:r>
      <w:r w:rsidR="006E4F68" w:rsidRPr="00956F47">
        <w:t xml:space="preserve"> Er is maar </w:t>
      </w:r>
      <w:r w:rsidR="00335B13">
        <w:t>één</w:t>
      </w:r>
      <w:r w:rsidR="006E4F68" w:rsidRPr="00956F47">
        <w:t xml:space="preserve"> concept dat zowel technisch als ruimtelijk is: </w:t>
      </w:r>
      <w:r w:rsidR="00C92A3F">
        <w:t xml:space="preserve">de intersectie van Ruimte en </w:t>
      </w:r>
      <w:proofErr w:type="spellStart"/>
      <w:r w:rsidR="00C92A3F">
        <w:t>TechnischObject</w:t>
      </w:r>
      <w:proofErr w:type="spellEnd"/>
      <w:r w:rsidR="00C92A3F">
        <w:t xml:space="preserve"> oft</w:t>
      </w:r>
      <w:r w:rsidR="00940BB5">
        <w:t>e</w:t>
      </w:r>
      <w:r w:rsidR="00C92A3F">
        <w:t xml:space="preserve">wel </w:t>
      </w:r>
      <w:r w:rsidR="004F47A4">
        <w:t>“</w:t>
      </w:r>
      <w:r w:rsidR="006E4F68" w:rsidRPr="00956F47">
        <w:t>Technische</w:t>
      </w:r>
      <w:r w:rsidR="00940BB5">
        <w:t xml:space="preserve"> </w:t>
      </w:r>
      <w:r w:rsidR="006E4F68" w:rsidRPr="00956F47">
        <w:t>Ruimte</w:t>
      </w:r>
      <w:r w:rsidR="00C92A3F">
        <w:t>”</w:t>
      </w:r>
      <w:r w:rsidR="00BD599A">
        <w:t xml:space="preserve"> (</w:t>
      </w:r>
      <w:r w:rsidR="00B2140E">
        <w:t>gep</w:t>
      </w:r>
      <w:r w:rsidR="00940BB5">
        <w:t>l</w:t>
      </w:r>
      <w:r w:rsidR="00B2140E">
        <w:t xml:space="preserve">and of gerealiseerd). </w:t>
      </w:r>
      <w:r w:rsidR="006E4F68" w:rsidRPr="00956F47">
        <w:t>Deze wordt niet verder gespecialiseerd</w:t>
      </w:r>
      <w:r w:rsidR="00B2140E">
        <w:t xml:space="preserve"> (zie ook </w:t>
      </w:r>
      <w:r w:rsidR="00750752">
        <w:t>opmerkingen bij 5.4).</w:t>
      </w:r>
    </w:p>
    <w:p w14:paraId="16DC1968" w14:textId="77777777" w:rsidR="00DA0C2C" w:rsidRPr="00956F47" w:rsidRDefault="00DA0C2C" w:rsidP="00DA0C2C">
      <w:pPr>
        <w:pStyle w:val="opsommingstreepje"/>
        <w:numPr>
          <w:ilvl w:val="0"/>
          <w:numId w:val="0"/>
        </w:numPr>
        <w:spacing w:after="0" w:line="240" w:lineRule="auto"/>
        <w:ind w:left="1440"/>
      </w:pPr>
    </w:p>
    <w:p w14:paraId="7FEC93C7" w14:textId="5CED6904" w:rsidR="0067217D" w:rsidRPr="00956F47" w:rsidRDefault="006A20B0" w:rsidP="004F6B45">
      <w:pPr>
        <w:pStyle w:val="opsommingstreepje"/>
        <w:numPr>
          <w:ilvl w:val="0"/>
          <w:numId w:val="0"/>
        </w:numPr>
      </w:pPr>
      <w:r w:rsidRPr="00956F47">
        <w:t>VOORBEELD</w:t>
      </w:r>
      <w:r w:rsidR="004A533A" w:rsidRPr="00956F47">
        <w:t xml:space="preserve"> </w:t>
      </w:r>
      <w:r w:rsidR="00A35A0C">
        <w:t>4</w:t>
      </w:r>
      <w:r w:rsidR="00FB5624" w:rsidRPr="00956F47">
        <w:t xml:space="preserve"> (NEN 2767)</w:t>
      </w:r>
    </w:p>
    <w:p w14:paraId="16DC1969" w14:textId="70E8C777" w:rsidR="004F6B45" w:rsidRPr="00956F47" w:rsidRDefault="007D3175" w:rsidP="004F6B45">
      <w:pPr>
        <w:pStyle w:val="opsommingstreepje"/>
        <w:numPr>
          <w:ilvl w:val="0"/>
          <w:numId w:val="0"/>
        </w:numPr>
      </w:pPr>
      <w:r>
        <w:t>F</w:t>
      </w:r>
      <w:r w:rsidR="00E95BD5">
        <w:t>unctionele</w:t>
      </w:r>
      <w:r w:rsidR="001B2540" w:rsidRPr="00956F47">
        <w:t xml:space="preserve"> </w:t>
      </w:r>
      <w:r w:rsidR="003E4459" w:rsidRPr="00956F47">
        <w:t>objecten</w:t>
      </w:r>
      <w:r w:rsidR="006E16B7" w:rsidRPr="00956F47">
        <w:t xml:space="preserve"> (</w:t>
      </w:r>
      <w:r w:rsidR="001519B9" w:rsidRPr="00956F47">
        <w:t>schaalniveau</w:t>
      </w:r>
      <w:r w:rsidR="0077458D" w:rsidRPr="00956F47">
        <w:t>s</w:t>
      </w:r>
      <w:r w:rsidR="006E16B7" w:rsidRPr="00956F47">
        <w:t>)</w:t>
      </w:r>
      <w:r w:rsidR="00B52FFF" w:rsidRPr="00956F47">
        <w:t xml:space="preserve"> relevant voor conditiemeting</w:t>
      </w:r>
    </w:p>
    <w:p w14:paraId="36BFF027" w14:textId="6E292FAD" w:rsidR="002B6634" w:rsidRPr="00956F47" w:rsidRDefault="00FB5624" w:rsidP="002E0297">
      <w:pPr>
        <w:pStyle w:val="opsommingstreepje"/>
        <w:numPr>
          <w:ilvl w:val="0"/>
          <w:numId w:val="7"/>
        </w:numPr>
        <w:spacing w:after="0"/>
        <w:ind w:left="643"/>
      </w:pPr>
      <w:r w:rsidRPr="00956F47">
        <w:t>Beheerobject</w:t>
      </w:r>
    </w:p>
    <w:p w14:paraId="746A03D6" w14:textId="26572F29" w:rsidR="00E1586C" w:rsidRPr="00956F47" w:rsidRDefault="00FB5624" w:rsidP="002E0297">
      <w:pPr>
        <w:pStyle w:val="opsommingstreepje"/>
        <w:numPr>
          <w:ilvl w:val="0"/>
          <w:numId w:val="7"/>
        </w:numPr>
        <w:spacing w:after="0"/>
        <w:ind w:left="643"/>
      </w:pPr>
      <w:r w:rsidRPr="00956F47">
        <w:t>E</w:t>
      </w:r>
      <w:r w:rsidR="00E65479" w:rsidRPr="00956F47">
        <w:t>lement</w:t>
      </w:r>
    </w:p>
    <w:p w14:paraId="2AB879FE" w14:textId="28934C82" w:rsidR="00194224" w:rsidRPr="00956F47" w:rsidRDefault="00E1586C" w:rsidP="002E0297">
      <w:pPr>
        <w:pStyle w:val="opsommingstreepje"/>
        <w:numPr>
          <w:ilvl w:val="0"/>
          <w:numId w:val="7"/>
        </w:numPr>
        <w:spacing w:after="0"/>
        <w:ind w:left="643"/>
      </w:pPr>
      <w:r w:rsidRPr="00956F47">
        <w:t>Bouwdeel</w:t>
      </w:r>
    </w:p>
    <w:p w14:paraId="0FADB851" w14:textId="77777777" w:rsidR="00AF687B" w:rsidRDefault="00AF687B" w:rsidP="00BC17D4">
      <w:pPr>
        <w:pStyle w:val="opsommingstreepje"/>
        <w:numPr>
          <w:ilvl w:val="0"/>
          <w:numId w:val="0"/>
        </w:numPr>
        <w:spacing w:after="0"/>
        <w:ind w:left="283" w:hanging="283"/>
      </w:pPr>
    </w:p>
    <w:p w14:paraId="1EDFE4F1" w14:textId="3D843343" w:rsidR="00BC17D4" w:rsidRPr="00956F47" w:rsidRDefault="00BC17D4" w:rsidP="00BC17D4">
      <w:pPr>
        <w:pStyle w:val="opsommingstreepje"/>
        <w:numPr>
          <w:ilvl w:val="0"/>
          <w:numId w:val="0"/>
        </w:numPr>
        <w:spacing w:after="0"/>
        <w:ind w:left="283" w:hanging="283"/>
      </w:pPr>
      <w:r w:rsidRPr="00956F47">
        <w:t xml:space="preserve">Eventueel </w:t>
      </w:r>
      <w:r w:rsidR="00194224" w:rsidRPr="00956F47">
        <w:t>consi</w:t>
      </w:r>
      <w:r w:rsidR="0028066E" w:rsidRPr="00956F47">
        <w:t>s</w:t>
      </w:r>
      <w:r w:rsidR="00194224" w:rsidRPr="00956F47">
        <w:t xml:space="preserve">tenter en </w:t>
      </w:r>
      <w:r w:rsidRPr="00956F47">
        <w:t>uit</w:t>
      </w:r>
      <w:r w:rsidR="007777AB">
        <w:t>gebreid</w:t>
      </w:r>
      <w:r w:rsidR="003712DC">
        <w:t xml:space="preserve"> naar:</w:t>
      </w:r>
    </w:p>
    <w:p w14:paraId="3A557BE1" w14:textId="77777777" w:rsidR="002A1E07" w:rsidRPr="00956F47" w:rsidRDefault="002A1E07" w:rsidP="00BC17D4">
      <w:pPr>
        <w:pStyle w:val="opsommingstreepje"/>
        <w:numPr>
          <w:ilvl w:val="0"/>
          <w:numId w:val="0"/>
        </w:numPr>
        <w:spacing w:after="0"/>
        <w:ind w:left="283" w:hanging="283"/>
      </w:pPr>
    </w:p>
    <w:p w14:paraId="022CDC7E" w14:textId="37F26057" w:rsidR="00194224" w:rsidRPr="00956F47" w:rsidRDefault="00194224" w:rsidP="00AF687B">
      <w:pPr>
        <w:pStyle w:val="opsommingstreepje"/>
        <w:numPr>
          <w:ilvl w:val="0"/>
          <w:numId w:val="7"/>
        </w:numPr>
        <w:spacing w:after="0"/>
        <w:ind w:left="643"/>
      </w:pPr>
      <w:r w:rsidRPr="00956F47">
        <w:t>Bouwcomplex</w:t>
      </w:r>
    </w:p>
    <w:p w14:paraId="0E1391BD" w14:textId="079E78CE" w:rsidR="00194224" w:rsidRPr="00956F47" w:rsidRDefault="00194224" w:rsidP="00AF687B">
      <w:pPr>
        <w:pStyle w:val="opsommingstreepje"/>
        <w:numPr>
          <w:ilvl w:val="0"/>
          <w:numId w:val="7"/>
        </w:numPr>
        <w:spacing w:after="0"/>
        <w:ind w:left="643"/>
      </w:pPr>
      <w:r w:rsidRPr="00956F47">
        <w:t>Bouwwerk</w:t>
      </w:r>
    </w:p>
    <w:p w14:paraId="1FCAA97A" w14:textId="16F287A7" w:rsidR="00194224" w:rsidRPr="00956F47" w:rsidRDefault="00194224" w:rsidP="00AF687B">
      <w:pPr>
        <w:pStyle w:val="opsommingstreepje"/>
        <w:numPr>
          <w:ilvl w:val="0"/>
          <w:numId w:val="7"/>
        </w:numPr>
        <w:spacing w:after="0"/>
        <w:ind w:left="643"/>
      </w:pPr>
      <w:r w:rsidRPr="00956F47">
        <w:t>Bouwelement</w:t>
      </w:r>
    </w:p>
    <w:p w14:paraId="3CD45F13" w14:textId="76C126E9" w:rsidR="00194224" w:rsidRPr="00956F47" w:rsidRDefault="00194224" w:rsidP="00AF687B">
      <w:pPr>
        <w:pStyle w:val="opsommingstreepje"/>
        <w:numPr>
          <w:ilvl w:val="0"/>
          <w:numId w:val="7"/>
        </w:numPr>
        <w:spacing w:after="0"/>
        <w:ind w:left="643"/>
      </w:pPr>
      <w:r w:rsidRPr="00956F47">
        <w:t>Bouwdeel</w:t>
      </w:r>
    </w:p>
    <w:p w14:paraId="3A5026C2" w14:textId="6482E165" w:rsidR="00194224" w:rsidRPr="00956F47" w:rsidRDefault="00194224" w:rsidP="00AF687B">
      <w:pPr>
        <w:pStyle w:val="opsommingstreepje"/>
        <w:numPr>
          <w:ilvl w:val="0"/>
          <w:numId w:val="7"/>
        </w:numPr>
        <w:spacing w:after="0"/>
        <w:ind w:left="643"/>
      </w:pPr>
      <w:r w:rsidRPr="00956F47">
        <w:t>Bouwcomponent</w:t>
      </w:r>
    </w:p>
    <w:p w14:paraId="1D0F961A" w14:textId="4A9CD348" w:rsidR="00BC0C96" w:rsidRDefault="009C0119" w:rsidP="00D63DA5">
      <w:pPr>
        <w:pStyle w:val="opsommingstreepje"/>
        <w:numPr>
          <w:ilvl w:val="0"/>
          <w:numId w:val="7"/>
        </w:numPr>
        <w:spacing w:after="0"/>
        <w:ind w:left="643"/>
      </w:pPr>
      <w:r>
        <w:t>Bouweenheid</w:t>
      </w:r>
    </w:p>
    <w:p w14:paraId="3FA76184" w14:textId="77777777" w:rsidR="00B97366" w:rsidRDefault="00B97366" w:rsidP="00B97366">
      <w:pPr>
        <w:pStyle w:val="opsommingstreepje"/>
        <w:numPr>
          <w:ilvl w:val="0"/>
          <w:numId w:val="0"/>
        </w:numPr>
        <w:spacing w:after="0"/>
        <w:ind w:left="283" w:hanging="283"/>
      </w:pPr>
    </w:p>
    <w:p w14:paraId="4FD34877" w14:textId="77777777" w:rsidR="009439B5" w:rsidRDefault="0096552A" w:rsidP="009439B5">
      <w:pPr>
        <w:pStyle w:val="Lijstalinea"/>
        <w:numPr>
          <w:ilvl w:val="0"/>
          <w:numId w:val="55"/>
        </w:numPr>
      </w:pPr>
      <w:r w:rsidRPr="00956F47">
        <w:t>alle termen starten nu met “Bouw”</w:t>
      </w:r>
      <w:r w:rsidR="00B462FB" w:rsidRPr="00956F47">
        <w:t>: ze zijn rele</w:t>
      </w:r>
      <w:r w:rsidR="00DE093B" w:rsidRPr="00956F47">
        <w:t>v</w:t>
      </w:r>
      <w:r w:rsidR="00B462FB" w:rsidRPr="00956F47">
        <w:t>ant voor de gebouwde omgeving</w:t>
      </w:r>
    </w:p>
    <w:p w14:paraId="73EB40AE" w14:textId="77777777" w:rsidR="00E376F4" w:rsidRDefault="0096552A" w:rsidP="001D4BE9">
      <w:pPr>
        <w:pStyle w:val="Lijstalinea"/>
        <w:numPr>
          <w:ilvl w:val="0"/>
          <w:numId w:val="55"/>
        </w:numPr>
      </w:pPr>
      <w:r w:rsidRPr="00956F47">
        <w:t xml:space="preserve">Beheerobject is vervangen door het neutralere </w:t>
      </w:r>
      <w:r w:rsidR="008914B7">
        <w:t xml:space="preserve">schaalniveau </w:t>
      </w:r>
      <w:r w:rsidRPr="00956F47">
        <w:t>Bouwwerk.</w:t>
      </w:r>
      <w:r w:rsidR="00F47E06" w:rsidRPr="00F47E06">
        <w:t xml:space="preserve"> </w:t>
      </w:r>
      <w:proofErr w:type="spellStart"/>
      <w:r w:rsidR="00F47E06" w:rsidRPr="00956F47">
        <w:t>BeheerObject</w:t>
      </w:r>
      <w:proofErr w:type="spellEnd"/>
      <w:r w:rsidR="00F47E06" w:rsidRPr="00956F47">
        <w:t xml:space="preserve"> is ook functioneel maar past eigenlijk niet goed in het rijtje: iets op bouwdeel niveau kan ook een beheerobject zijn. Kortom</w:t>
      </w:r>
      <w:r w:rsidR="00F47E06">
        <w:t>,</w:t>
      </w:r>
      <w:r w:rsidR="00F47E06" w:rsidRPr="00956F47">
        <w:t xml:space="preserve"> er worden </w:t>
      </w:r>
      <w:r w:rsidR="00F47E06">
        <w:t xml:space="preserve">verschillende </w:t>
      </w:r>
      <w:r w:rsidR="00F47E06" w:rsidRPr="00956F47">
        <w:t>functionele dimensies gemixt in NEN 276</w:t>
      </w:r>
      <w:r w:rsidR="00E376F4">
        <w:t>7</w:t>
      </w:r>
    </w:p>
    <w:p w14:paraId="16DC19B7" w14:textId="371B9AFF" w:rsidR="00F4031D" w:rsidRPr="00956F47" w:rsidRDefault="00E376F4" w:rsidP="001D4BE9">
      <w:pPr>
        <w:pStyle w:val="Lijstalinea"/>
        <w:numPr>
          <w:ilvl w:val="0"/>
          <w:numId w:val="55"/>
        </w:numPr>
      </w:pPr>
      <w:r>
        <w:t>o</w:t>
      </w:r>
      <w:r w:rsidR="0096552A" w:rsidRPr="00956F47">
        <w:t xml:space="preserve">ok zijn de schaalniveaus uitgebreid aan de boven- en onderkant (wellicht niet interessant voor conditiemeting maar wel voor andere doeleinden). </w:t>
      </w:r>
    </w:p>
    <w:p w14:paraId="4AF4E46B" w14:textId="04018F84" w:rsidR="008D21D7" w:rsidRPr="00956F47" w:rsidRDefault="00D63DA5" w:rsidP="00F86B8D">
      <w:r w:rsidRPr="00956F47">
        <w:t>VOORBEELD</w:t>
      </w:r>
      <w:r w:rsidR="00B97366">
        <w:t xml:space="preserve"> </w:t>
      </w:r>
      <w:r w:rsidR="00A35A0C">
        <w:t>5</w:t>
      </w:r>
    </w:p>
    <w:p w14:paraId="16DC19B9" w14:textId="0071D56B" w:rsidR="00D63DA5" w:rsidRPr="00956F47" w:rsidRDefault="008D21D7" w:rsidP="00F86B8D">
      <w:proofErr w:type="spellStart"/>
      <w:r w:rsidRPr="00956F47">
        <w:t>G</w:t>
      </w:r>
      <w:r w:rsidR="00D63DA5" w:rsidRPr="00956F47">
        <w:t>ebouwmeronomie</w:t>
      </w:r>
      <w:proofErr w:type="spellEnd"/>
      <w:r w:rsidR="00D63DA5" w:rsidRPr="00956F47">
        <w:t xml:space="preserve"> op basis van taxonomieën en beperkingen t</w:t>
      </w:r>
      <w:r w:rsidRPr="00956F47">
        <w:t>en aanzien van</w:t>
      </w:r>
      <w:r w:rsidR="00D63DA5" w:rsidRPr="00956F47">
        <w:t xml:space="preserve"> </w:t>
      </w:r>
      <w:r w:rsidRPr="00956F47">
        <w:t>de</w:t>
      </w:r>
      <w:r w:rsidR="00511DD6" w:rsidRPr="00956F47">
        <w:t xml:space="preserve"> </w:t>
      </w:r>
      <w:r w:rsidR="00D63DA5" w:rsidRPr="00956F47">
        <w:t>decompositie</w:t>
      </w:r>
      <w:r w:rsidRPr="00956F47">
        <w:t>relatie</w:t>
      </w:r>
      <w:r w:rsidR="004C3479" w:rsidRPr="00956F47">
        <w:t xml:space="preserve"> zoals gegeven door bSI IFC</w:t>
      </w:r>
      <w:r w:rsidR="00FB6128" w:rsidRPr="00956F47">
        <w:t xml:space="preserve"> (Engelse IFC termen tussen haakjes)</w:t>
      </w:r>
      <w:r w:rsidR="00511DD6" w:rsidRPr="00956F47">
        <w:t>:</w:t>
      </w:r>
    </w:p>
    <w:p w14:paraId="16DC19BB" w14:textId="05B6FD6A" w:rsidR="00897CF7" w:rsidRPr="00956F47" w:rsidRDefault="006A6C48" w:rsidP="00B7666D">
      <w:pPr>
        <w:pStyle w:val="Lijstalinea"/>
        <w:numPr>
          <w:ilvl w:val="0"/>
          <w:numId w:val="13"/>
        </w:numPr>
      </w:pPr>
      <w:r w:rsidRPr="00956F47">
        <w:t>Gebouw</w:t>
      </w:r>
      <w:r w:rsidR="00B400A4">
        <w:t xml:space="preserve"> (</w:t>
      </w:r>
      <w:proofErr w:type="spellStart"/>
      <w:r w:rsidR="00B400A4">
        <w:t>IfcBuilding</w:t>
      </w:r>
      <w:proofErr w:type="spellEnd"/>
      <w:r w:rsidR="00B400A4">
        <w:t>)</w:t>
      </w:r>
    </w:p>
    <w:p w14:paraId="16DC19BC" w14:textId="59EBF5BE" w:rsidR="009E59D8" w:rsidRPr="00956F47" w:rsidRDefault="009E59D8" w:rsidP="00B7666D">
      <w:pPr>
        <w:pStyle w:val="Lijstalinea"/>
        <w:numPr>
          <w:ilvl w:val="1"/>
          <w:numId w:val="13"/>
        </w:numPr>
      </w:pPr>
      <w:r w:rsidRPr="00956F47">
        <w:t>Zone</w:t>
      </w:r>
      <w:r w:rsidR="00B400A4">
        <w:t xml:space="preserve"> (</w:t>
      </w:r>
      <w:proofErr w:type="spellStart"/>
      <w:r w:rsidR="00B400A4">
        <w:t>IfcZone</w:t>
      </w:r>
      <w:proofErr w:type="spellEnd"/>
      <w:r w:rsidR="00B400A4">
        <w:t>)</w:t>
      </w:r>
    </w:p>
    <w:p w14:paraId="16DC19BD" w14:textId="127CC0E8" w:rsidR="00513685" w:rsidRPr="00956F47" w:rsidRDefault="00513685" w:rsidP="00B7666D">
      <w:pPr>
        <w:pStyle w:val="Lijstalinea"/>
        <w:numPr>
          <w:ilvl w:val="1"/>
          <w:numId w:val="13"/>
        </w:numPr>
      </w:pPr>
      <w:r w:rsidRPr="00956F47">
        <w:t>Vertrek</w:t>
      </w:r>
      <w:r w:rsidR="00B400A4">
        <w:t xml:space="preserve"> (IfcSpace)</w:t>
      </w:r>
    </w:p>
    <w:p w14:paraId="16DC19BE" w14:textId="54485224" w:rsidR="00513685" w:rsidRPr="00956F47" w:rsidRDefault="00513685" w:rsidP="00B7666D">
      <w:pPr>
        <w:pStyle w:val="Lijstalinea"/>
        <w:numPr>
          <w:ilvl w:val="1"/>
          <w:numId w:val="13"/>
        </w:numPr>
      </w:pPr>
      <w:r w:rsidRPr="00956F47">
        <w:t>Muur</w:t>
      </w:r>
      <w:r w:rsidR="00B400A4">
        <w:t xml:space="preserve"> (</w:t>
      </w:r>
      <w:proofErr w:type="spellStart"/>
      <w:r w:rsidR="00B400A4">
        <w:t>IfcWall</w:t>
      </w:r>
      <w:proofErr w:type="spellEnd"/>
      <w:r w:rsidR="00B400A4">
        <w:t>)</w:t>
      </w:r>
    </w:p>
    <w:p w14:paraId="16DC19BF" w14:textId="093EB059" w:rsidR="00D30635" w:rsidRPr="00956F47" w:rsidRDefault="002D6130" w:rsidP="00B7666D">
      <w:pPr>
        <w:pStyle w:val="Lijstalinea"/>
        <w:numPr>
          <w:ilvl w:val="1"/>
          <w:numId w:val="13"/>
        </w:numPr>
      </w:pPr>
      <w:r w:rsidRPr="00956F47">
        <w:t>Balk</w:t>
      </w:r>
      <w:r w:rsidR="00B400A4">
        <w:t xml:space="preserve"> (</w:t>
      </w:r>
      <w:proofErr w:type="spellStart"/>
      <w:r w:rsidR="00B400A4">
        <w:t>IfcBeam</w:t>
      </w:r>
      <w:proofErr w:type="spellEnd"/>
      <w:r w:rsidR="00B400A4">
        <w:t>)</w:t>
      </w:r>
    </w:p>
    <w:p w14:paraId="16DC19C0" w14:textId="18360764" w:rsidR="002D6130" w:rsidRPr="00956F47" w:rsidRDefault="002D6130" w:rsidP="00B7666D">
      <w:pPr>
        <w:pStyle w:val="Lijstalinea"/>
        <w:numPr>
          <w:ilvl w:val="1"/>
          <w:numId w:val="13"/>
        </w:numPr>
      </w:pPr>
      <w:r w:rsidRPr="00956F47">
        <w:t>Kolom</w:t>
      </w:r>
      <w:r w:rsidR="00B400A4">
        <w:t xml:space="preserve"> (</w:t>
      </w:r>
      <w:proofErr w:type="spellStart"/>
      <w:r w:rsidR="00B400A4">
        <w:t>IfcColumn</w:t>
      </w:r>
      <w:proofErr w:type="spellEnd"/>
      <w:r w:rsidR="00B400A4">
        <w:t>)</w:t>
      </w:r>
    </w:p>
    <w:p w14:paraId="16DC19C1" w14:textId="77E7A2F0" w:rsidR="00A16103" w:rsidRDefault="00A16103" w:rsidP="00B7666D">
      <w:pPr>
        <w:pStyle w:val="Lijstalinea"/>
        <w:numPr>
          <w:ilvl w:val="1"/>
          <w:numId w:val="13"/>
        </w:numPr>
      </w:pPr>
      <w:r w:rsidRPr="00956F47">
        <w:t>Vloer</w:t>
      </w:r>
      <w:r w:rsidR="00B400A4">
        <w:t xml:space="preserve"> (</w:t>
      </w:r>
      <w:proofErr w:type="spellStart"/>
      <w:r w:rsidR="00B400A4">
        <w:t>IfcFloor</w:t>
      </w:r>
      <w:proofErr w:type="spellEnd"/>
      <w:r w:rsidR="00B400A4">
        <w:t>)</w:t>
      </w:r>
    </w:p>
    <w:p w14:paraId="0C62CD46" w14:textId="275F6885" w:rsidR="00B400A4" w:rsidRPr="00956F47" w:rsidRDefault="00B400A4" w:rsidP="00B7666D">
      <w:pPr>
        <w:pStyle w:val="Lijstalinea"/>
        <w:numPr>
          <w:ilvl w:val="1"/>
          <w:numId w:val="13"/>
        </w:numPr>
      </w:pPr>
      <w:r>
        <w:t>Dak (</w:t>
      </w:r>
      <w:proofErr w:type="spellStart"/>
      <w:r>
        <w:t>IfcRoof</w:t>
      </w:r>
      <w:proofErr w:type="spellEnd"/>
      <w:r>
        <w:t>)</w:t>
      </w:r>
    </w:p>
    <w:p w14:paraId="16DC19DE" w14:textId="2AA06969" w:rsidR="001C5A2A" w:rsidRPr="00956F47" w:rsidRDefault="00A12003" w:rsidP="001C5A2A">
      <w:r w:rsidRPr="00956F47">
        <w:t>OPMERKING</w:t>
      </w:r>
      <w:r w:rsidR="00816793" w:rsidRPr="00956F47">
        <w:t xml:space="preserve"> 1</w:t>
      </w:r>
    </w:p>
    <w:p w14:paraId="16DC19DF" w14:textId="45AE5758" w:rsidR="00A12003" w:rsidRPr="00956F47" w:rsidRDefault="00A12003" w:rsidP="001C5A2A">
      <w:r w:rsidRPr="00956F47">
        <w:t xml:space="preserve">Deze </w:t>
      </w:r>
      <w:proofErr w:type="spellStart"/>
      <w:r w:rsidR="00EC7FF1" w:rsidRPr="00956F47">
        <w:t>voorbeeld</w:t>
      </w:r>
      <w:r w:rsidRPr="00956F47">
        <w:t>meronomie</w:t>
      </w:r>
      <w:r w:rsidR="00EC7FF1" w:rsidRPr="00956F47">
        <w:t>ën</w:t>
      </w:r>
      <w:proofErr w:type="spellEnd"/>
      <w:r w:rsidRPr="00956F47">
        <w:t xml:space="preserve"> z</w:t>
      </w:r>
      <w:r w:rsidR="00EC7FF1" w:rsidRPr="00956F47">
        <w:t>ullen</w:t>
      </w:r>
      <w:r w:rsidRPr="00956F47">
        <w:t xml:space="preserve"> veranderen afhankelijk van de overeengekomen taxonomieën</w:t>
      </w:r>
      <w:r w:rsidR="00FE4705" w:rsidRPr="00956F47">
        <w:t>, beperkingen ten aanzien van de decompositierelatie</w:t>
      </w:r>
      <w:r w:rsidRPr="00956F47">
        <w:t xml:space="preserve"> en ook van het gekozen specialisatieniveau</w:t>
      </w:r>
      <w:r w:rsidR="00B207DB">
        <w:t>.</w:t>
      </w:r>
    </w:p>
    <w:p w14:paraId="16DC1A38" w14:textId="7C481916" w:rsidR="003876BD" w:rsidRPr="00956F47" w:rsidRDefault="003876BD" w:rsidP="003876BD">
      <w:pPr>
        <w:pStyle w:val="Kop1"/>
      </w:pPr>
      <w:bookmarkStart w:id="148" w:name="_Toc57887215"/>
      <w:r w:rsidRPr="00956F47">
        <w:t>Relatie met andere standaarden</w:t>
      </w:r>
      <w:bookmarkEnd w:id="148"/>
    </w:p>
    <w:p w14:paraId="16DC1A39" w14:textId="4111BE1D" w:rsidR="003876BD" w:rsidRDefault="00982B50" w:rsidP="003876BD">
      <w:pPr>
        <w:pStyle w:val="Kop2"/>
      </w:pPr>
      <w:bookmarkStart w:id="149" w:name="_Toc57887216"/>
      <w:r w:rsidRPr="00956F47">
        <w:t>NEN2767</w:t>
      </w:r>
      <w:bookmarkEnd w:id="149"/>
    </w:p>
    <w:p w14:paraId="47624743" w14:textId="0487F584" w:rsidR="0055677A" w:rsidRDefault="0055677A" w:rsidP="0055677A">
      <w:r w:rsidRPr="00724E7B">
        <w:t>De NEN2767</w:t>
      </w:r>
      <w:r w:rsidR="00724E7B" w:rsidRPr="00724E7B">
        <w:t xml:space="preserve"> is een </w:t>
      </w:r>
      <w:r w:rsidR="00812B7D">
        <w:t>standaard voor conditiemeting</w:t>
      </w:r>
      <w:r w:rsidR="00072E4A">
        <w:t xml:space="preserve"> in de gebouwde omgeving</w:t>
      </w:r>
      <w:r w:rsidR="00812B7D">
        <w:t>.</w:t>
      </w:r>
    </w:p>
    <w:p w14:paraId="3E69A282" w14:textId="140BF306" w:rsidR="00812B7D" w:rsidRDefault="00812B7D" w:rsidP="0055677A">
      <w:r>
        <w:t>Het meest relevant is deel 4</w:t>
      </w:r>
      <w:r w:rsidR="003A6E5E">
        <w:t xml:space="preserve">: </w:t>
      </w:r>
      <w:r w:rsidR="00A06E5F">
        <w:t>C</w:t>
      </w:r>
      <w:r w:rsidR="003A6E5E">
        <w:t>onditiemeting</w:t>
      </w:r>
      <w:r w:rsidR="00A06E5F">
        <w:t xml:space="preserve"> infrastructuur [7].</w:t>
      </w:r>
    </w:p>
    <w:p w14:paraId="32689C57" w14:textId="77777777" w:rsidR="0064531A" w:rsidRDefault="00B615A2" w:rsidP="0055677A">
      <w:r>
        <w:lastRenderedPageBreak/>
        <w:t xml:space="preserve">Deze norm biedt </w:t>
      </w:r>
      <w:r w:rsidR="00411701">
        <w:t xml:space="preserve">onder andere </w:t>
      </w:r>
      <w:r>
        <w:t>een meronom</w:t>
      </w:r>
      <w:r w:rsidR="00402E1F">
        <w:t>ie</w:t>
      </w:r>
      <w:r w:rsidR="009D04B2">
        <w:t xml:space="preserve"> voor </w:t>
      </w:r>
      <w:r w:rsidR="00334A97">
        <w:t>infraconcepten.</w:t>
      </w:r>
      <w:r w:rsidR="009073A7">
        <w:t xml:space="preserve"> In de </w:t>
      </w:r>
      <w:r w:rsidR="00973173">
        <w:t>bestaande</w:t>
      </w:r>
      <w:r w:rsidR="009073A7">
        <w:t xml:space="preserve"> versie van deze norm lopen </w:t>
      </w:r>
      <w:r w:rsidR="00445B55">
        <w:t xml:space="preserve">specialisatie en decompositie maar ook </w:t>
      </w:r>
      <w:r w:rsidR="00C060B5">
        <w:t xml:space="preserve">de functioneel versus technisch </w:t>
      </w:r>
      <w:r w:rsidR="00D74885">
        <w:t>opdeling</w:t>
      </w:r>
      <w:r w:rsidR="0064531A">
        <w:t xml:space="preserve"> vaak door elkaar heen.</w:t>
      </w:r>
    </w:p>
    <w:p w14:paraId="2976EE98" w14:textId="2F644F24" w:rsidR="00B615A2" w:rsidRPr="0055677A" w:rsidRDefault="00C51C71" w:rsidP="0055677A">
      <w:r>
        <w:t xml:space="preserve">Het idee is om </w:t>
      </w:r>
      <w:r w:rsidR="006119BB">
        <w:t>de NEN2767</w:t>
      </w:r>
      <w:r>
        <w:t xml:space="preserve"> aan de hand van deze NEN266</w:t>
      </w:r>
      <w:r w:rsidR="006A7744">
        <w:t xml:space="preserve">0 </w:t>
      </w:r>
      <w:r w:rsidR="00221C6E">
        <w:t>te updaten</w:t>
      </w:r>
      <w:r w:rsidR="00AE6B32">
        <w:t xml:space="preserve"> en hiermee de meronomie te verbeteren en daardoor ook beter in de praktijk toepasbaar te maken.</w:t>
      </w:r>
    </w:p>
    <w:p w14:paraId="59B7D628" w14:textId="7468AA84" w:rsidR="007A38D3" w:rsidRPr="004132CE" w:rsidRDefault="00982B50" w:rsidP="007A38D3">
      <w:pPr>
        <w:pStyle w:val="Kop2"/>
        <w:rPr>
          <w:lang w:val="en-US"/>
        </w:rPr>
      </w:pPr>
      <w:bookmarkStart w:id="150" w:name="_Toc57887217"/>
      <w:r w:rsidRPr="00B80850">
        <w:rPr>
          <w:lang w:val="en-US"/>
        </w:rPr>
        <w:t>CBNL</w:t>
      </w:r>
      <w:bookmarkEnd w:id="150"/>
    </w:p>
    <w:p w14:paraId="14ED82EE" w14:textId="66D9763B" w:rsidR="007A38D3" w:rsidRPr="007A38D3" w:rsidRDefault="007A38D3" w:rsidP="007A38D3">
      <w:pPr>
        <w:rPr>
          <w:lang w:val="en-US"/>
        </w:rPr>
      </w:pPr>
      <w:proofErr w:type="spellStart"/>
      <w:r>
        <w:rPr>
          <w:lang w:val="en-US"/>
        </w:rPr>
        <w:t>Xxxx</w:t>
      </w:r>
      <w:proofErr w:type="spellEnd"/>
      <w:r>
        <w:rPr>
          <w:lang w:val="en-US"/>
        </w:rPr>
        <w:t xml:space="preserve"> [</w:t>
      </w:r>
      <w:r w:rsidR="004132CE">
        <w:rPr>
          <w:lang w:val="en-US"/>
        </w:rPr>
        <w:t>8</w:t>
      </w:r>
      <w:r>
        <w:rPr>
          <w:lang w:val="en-US"/>
        </w:rPr>
        <w:t>]</w:t>
      </w:r>
    </w:p>
    <w:p w14:paraId="16DC1A3B" w14:textId="785391AB" w:rsidR="00D34875" w:rsidRDefault="00D34875" w:rsidP="00D34875">
      <w:pPr>
        <w:pStyle w:val="Kop2"/>
        <w:rPr>
          <w:lang w:val="en-US"/>
        </w:rPr>
      </w:pPr>
      <w:bookmarkStart w:id="151" w:name="_Toc57887218"/>
      <w:r w:rsidRPr="00B80850">
        <w:rPr>
          <w:lang w:val="en-US"/>
        </w:rPr>
        <w:t xml:space="preserve">RWS </w:t>
      </w:r>
      <w:r w:rsidR="005F4507" w:rsidRPr="00B80850">
        <w:rPr>
          <w:lang w:val="en-US"/>
        </w:rPr>
        <w:t>Thesau</w:t>
      </w:r>
      <w:r w:rsidR="00822B7F" w:rsidRPr="00B80850">
        <w:rPr>
          <w:lang w:val="en-US"/>
        </w:rPr>
        <w:t>rus</w:t>
      </w:r>
      <w:bookmarkEnd w:id="151"/>
    </w:p>
    <w:p w14:paraId="39084622" w14:textId="6495EE07" w:rsidR="00E64909" w:rsidRPr="00E64909" w:rsidRDefault="00E64909" w:rsidP="00E64909">
      <w:pPr>
        <w:rPr>
          <w:lang w:val="en-US"/>
        </w:rPr>
      </w:pPr>
      <w:proofErr w:type="spellStart"/>
      <w:r>
        <w:rPr>
          <w:lang w:val="en-US"/>
        </w:rPr>
        <w:t>Xxxx</w:t>
      </w:r>
      <w:proofErr w:type="spellEnd"/>
      <w:r>
        <w:rPr>
          <w:lang w:val="en-US"/>
        </w:rPr>
        <w:t xml:space="preserve"> [9]</w:t>
      </w:r>
    </w:p>
    <w:p w14:paraId="01B07E2D" w14:textId="72DA9E73" w:rsidR="001521E4" w:rsidRDefault="00636E1B" w:rsidP="001521E4">
      <w:pPr>
        <w:pStyle w:val="Kop2"/>
      </w:pPr>
      <w:bookmarkStart w:id="152" w:name="_Toc57887219"/>
      <w:r w:rsidRPr="00956F47">
        <w:t>bSI IFC</w:t>
      </w:r>
      <w:bookmarkEnd w:id="152"/>
    </w:p>
    <w:p w14:paraId="47FDA31A" w14:textId="2C82E8ED" w:rsidR="003667F5" w:rsidRDefault="003667F5" w:rsidP="003667F5">
      <w:r>
        <w:t xml:space="preserve">Het </w:t>
      </w:r>
      <w:proofErr w:type="spellStart"/>
      <w:r w:rsidR="00495EB6">
        <w:t>Industry</w:t>
      </w:r>
      <w:proofErr w:type="spellEnd"/>
      <w:r w:rsidR="00495EB6">
        <w:t xml:space="preserve"> Foundation Classes (</w:t>
      </w:r>
      <w:r>
        <w:t>IFC</w:t>
      </w:r>
      <w:r w:rsidR="00495EB6">
        <w:t>)</w:t>
      </w:r>
      <w:r>
        <w:t xml:space="preserve"> schema is primair uitgedrukt in EXPRESS</w:t>
      </w:r>
      <w:r w:rsidR="00495EB6">
        <w:t>, de modelleertaal van ISO STEP technologie.</w:t>
      </w:r>
      <w:r w:rsidR="00711C39">
        <w:t xml:space="preserve"> E</w:t>
      </w:r>
      <w:r w:rsidR="00FF08E6">
        <w:t>r</w:t>
      </w:r>
      <w:r w:rsidR="00711C39">
        <w:t xml:space="preserve"> is ook een </w:t>
      </w:r>
      <w:proofErr w:type="spellStart"/>
      <w:r w:rsidR="00711C39">
        <w:t>afgeleidde</w:t>
      </w:r>
      <w:proofErr w:type="spellEnd"/>
      <w:r w:rsidR="00711C39">
        <w:t xml:space="preserve"> OWL variant beschikbaar </w:t>
      </w:r>
      <w:proofErr w:type="spellStart"/>
      <w:r w:rsidR="00711C39">
        <w:t>ifcOWL</w:t>
      </w:r>
      <w:proofErr w:type="spellEnd"/>
      <w:r w:rsidR="00711C39">
        <w:t xml:space="preserve">. Ten behoeve van backward </w:t>
      </w:r>
      <w:proofErr w:type="spellStart"/>
      <w:r w:rsidR="00711C39">
        <w:t>compatability</w:t>
      </w:r>
      <w:proofErr w:type="spellEnd"/>
      <w:r w:rsidR="00302713">
        <w:t xml:space="preserve"> is deze helaas erg complex en indirect geworden (integer datatypen worden bijvoorbeeld afgebeeld op OWL klassen om EXPRESS Select Types nog steeds mogelijk te maken</w:t>
      </w:r>
      <w:r w:rsidR="00AB3BE9">
        <w:t>).</w:t>
      </w:r>
    </w:p>
    <w:p w14:paraId="76F45B02" w14:textId="352E9827" w:rsidR="00AB3BE9" w:rsidRDefault="00AB3BE9" w:rsidP="003667F5">
      <w:r>
        <w:t>Als alternatie</w:t>
      </w:r>
      <w:r w:rsidR="00754E0F">
        <w:t>f</w:t>
      </w:r>
      <w:r>
        <w:t xml:space="preserve"> is er een IFC Light variant aangeduid als Building </w:t>
      </w:r>
      <w:proofErr w:type="spellStart"/>
      <w:r>
        <w:t>Toplogy</w:t>
      </w:r>
      <w:proofErr w:type="spellEnd"/>
      <w:r>
        <w:t xml:space="preserve"> </w:t>
      </w:r>
      <w:proofErr w:type="spellStart"/>
      <w:r>
        <w:t>Ontology</w:t>
      </w:r>
      <w:proofErr w:type="spellEnd"/>
      <w:r w:rsidR="00335438">
        <w:t xml:space="preserve"> (</w:t>
      </w:r>
      <w:r>
        <w:t>BOT</w:t>
      </w:r>
      <w:r w:rsidR="00335438">
        <w:t>)</w:t>
      </w:r>
      <w:r>
        <w:t xml:space="preserve"> ontologie van W3C Linked Building Data (LBD) community </w:t>
      </w:r>
      <w:proofErr w:type="spellStart"/>
      <w:r>
        <w:t>group</w:t>
      </w:r>
      <w:proofErr w:type="spellEnd"/>
      <w:r>
        <w:t>.</w:t>
      </w:r>
      <w:r w:rsidR="00335438">
        <w:t xml:space="preserve"> Er </w:t>
      </w:r>
      <w:r w:rsidR="00B408EE">
        <w:t xml:space="preserve">zijn diverse open source data transformatoren, </w:t>
      </w:r>
      <w:r w:rsidR="00754E0F">
        <w:t xml:space="preserve">een </w:t>
      </w:r>
      <w:r w:rsidR="00B408EE">
        <w:t xml:space="preserve">vertaler van </w:t>
      </w:r>
      <w:r w:rsidR="00267545">
        <w:t xml:space="preserve">SPFF naar RDF volgens </w:t>
      </w:r>
      <w:proofErr w:type="spellStart"/>
      <w:r w:rsidR="00267545">
        <w:t>ifcOWL</w:t>
      </w:r>
      <w:proofErr w:type="spellEnd"/>
      <w:r w:rsidR="00267545">
        <w:t xml:space="preserve"> en </w:t>
      </w:r>
      <w:r w:rsidR="00754E0F">
        <w:t xml:space="preserve">een </w:t>
      </w:r>
      <w:r w:rsidR="00267545">
        <w:t xml:space="preserve">convertor van </w:t>
      </w:r>
      <w:proofErr w:type="spellStart"/>
      <w:r w:rsidR="00267545">
        <w:t>ifcOWL</w:t>
      </w:r>
      <w:proofErr w:type="spellEnd"/>
      <w:r w:rsidR="00267545">
        <w:t xml:space="preserve"> naar BOT</w:t>
      </w:r>
      <w:r w:rsidR="00754E0F">
        <w:t xml:space="preserve"> of combinaties hiervan.</w:t>
      </w:r>
    </w:p>
    <w:p w14:paraId="578FD1A7" w14:textId="0BD5988B" w:rsidR="00FF08E6" w:rsidRDefault="00FF08E6" w:rsidP="003667F5">
      <w:r>
        <w:t>Voor IFC-extensie</w:t>
      </w:r>
      <w:r w:rsidR="00657A7D">
        <w:t xml:space="preserve"> is er de buildingSmart data </w:t>
      </w:r>
      <w:proofErr w:type="spellStart"/>
      <w:r w:rsidR="00657A7D">
        <w:t>Dictionairy</w:t>
      </w:r>
      <w:proofErr w:type="spellEnd"/>
      <w:r w:rsidR="00657A7D">
        <w:t xml:space="preserve"> (</w:t>
      </w:r>
      <w:proofErr w:type="spellStart"/>
      <w:r w:rsidR="00657A7D">
        <w:t>bSDD</w:t>
      </w:r>
      <w:proofErr w:type="spellEnd"/>
      <w:r w:rsidR="00657A7D">
        <w:t>)</w:t>
      </w:r>
      <w:r w:rsidR="001026E4">
        <w:t xml:space="preserve"> waarin ook extra </w:t>
      </w:r>
      <w:proofErr w:type="spellStart"/>
      <w:r w:rsidR="00B2563C">
        <w:t>products</w:t>
      </w:r>
      <w:proofErr w:type="spellEnd"/>
      <w:r w:rsidR="00B2563C">
        <w:t xml:space="preserve">, </w:t>
      </w:r>
      <w:proofErr w:type="spellStart"/>
      <w:r w:rsidR="001026E4">
        <w:t>properties</w:t>
      </w:r>
      <w:proofErr w:type="spellEnd"/>
      <w:r w:rsidR="001026E4">
        <w:t xml:space="preserve"> en property sets opgenomen kunnen worden.</w:t>
      </w:r>
      <w:r w:rsidR="00B2563C">
        <w:t xml:space="preserve"> Deze </w:t>
      </w:r>
      <w:r w:rsidR="00565EAF">
        <w:t>uitbreidingen worden vastgelegd volgens ISO 12006-3.</w:t>
      </w:r>
    </w:p>
    <w:p w14:paraId="7D1AC720" w14:textId="4DEDCC93" w:rsidR="001026E4" w:rsidRDefault="003E56BB" w:rsidP="003667F5">
      <w:proofErr w:type="spellStart"/>
      <w:r>
        <w:t>IfcOWL</w:t>
      </w:r>
      <w:proofErr w:type="spellEnd"/>
      <w:r>
        <w:t xml:space="preserve"> </w:t>
      </w:r>
      <w:proofErr w:type="spellStart"/>
      <w:r>
        <w:t>bSDD</w:t>
      </w:r>
      <w:proofErr w:type="spellEnd"/>
      <w:r>
        <w:t xml:space="preserve"> en BOT volgens nu een eigen </w:t>
      </w:r>
      <w:proofErr w:type="spellStart"/>
      <w:r>
        <w:t>linked</w:t>
      </w:r>
      <w:proofErr w:type="spellEnd"/>
      <w:r>
        <w:t xml:space="preserve"> data aanpak. D</w:t>
      </w:r>
      <w:r w:rsidR="00FC70BB">
        <w:t>e</w:t>
      </w:r>
      <w:r>
        <w:t xml:space="preserve"> hoop is </w:t>
      </w:r>
      <w:r w:rsidR="00392F3C">
        <w:t xml:space="preserve">om deze te uniformeren middels de CEN </w:t>
      </w:r>
      <w:r w:rsidR="00FC70BB">
        <w:t>TC442 SML standaard die zo veel mogelijk in sync wordt gehouden met de NEN2660.</w:t>
      </w:r>
    </w:p>
    <w:p w14:paraId="34436D32" w14:textId="44AE61A8" w:rsidR="000061F2" w:rsidRDefault="000061F2" w:rsidP="003667F5">
      <w:r>
        <w:t xml:space="preserve">Op het moment van schrijven van deze NEN2660 is er </w:t>
      </w:r>
      <w:r w:rsidR="00C76C41">
        <w:t xml:space="preserve">een ontwikkeling van een </w:t>
      </w:r>
      <w:r w:rsidR="00583082">
        <w:t>LD/</w:t>
      </w:r>
      <w:r w:rsidR="00C76C41">
        <w:t>SML-</w:t>
      </w:r>
      <w:r w:rsidR="00583082">
        <w:t>compliant</w:t>
      </w:r>
      <w:r w:rsidR="00C76C41">
        <w:t xml:space="preserve"> ISO 12006-3 Linked Data versie gaande wat een goede stap op weg is</w:t>
      </w:r>
      <w:r w:rsidR="00583082">
        <w:t xml:space="preserve"> naar een gemeenschappelijke aanpak.</w:t>
      </w:r>
    </w:p>
    <w:p w14:paraId="665077BF" w14:textId="77777777" w:rsidR="00FF08E6" w:rsidRDefault="00FF08E6" w:rsidP="003667F5"/>
    <w:p w14:paraId="53F9FE0C" w14:textId="77777777" w:rsidR="003667F5" w:rsidRPr="003667F5" w:rsidRDefault="003667F5" w:rsidP="003667F5"/>
    <w:p w14:paraId="16DC1A3D" w14:textId="3E4D7393" w:rsidR="00636E1B" w:rsidRPr="00956F47" w:rsidRDefault="00636E1B" w:rsidP="001834CD">
      <w:pPr>
        <w:pStyle w:val="Kop2"/>
      </w:pPr>
      <w:bookmarkStart w:id="153" w:name="_Toc57887220"/>
      <w:r w:rsidRPr="00956F47">
        <w:lastRenderedPageBreak/>
        <w:t>NEN 3610</w:t>
      </w:r>
      <w:bookmarkEnd w:id="153"/>
    </w:p>
    <w:p w14:paraId="3DF86B40" w14:textId="4008B11B" w:rsidR="00CC5E5E" w:rsidRPr="00956F47" w:rsidRDefault="00A61174" w:rsidP="00695442">
      <w:pPr>
        <w:keepNext/>
        <w:jc w:val="center"/>
      </w:pPr>
      <w:r>
        <w:rPr>
          <w:noProof/>
        </w:rPr>
        <w:drawing>
          <wp:inline distT="0" distB="0" distL="0" distR="0" wp14:anchorId="3E461AA3" wp14:editId="7427F43B">
            <wp:extent cx="6101768" cy="296451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30">
                      <a:extLst>
                        <a:ext uri="{28A0092B-C50C-407E-A947-70E740481C1C}">
                          <a14:useLocalDpi xmlns:a14="http://schemas.microsoft.com/office/drawing/2010/main" val="0"/>
                        </a:ext>
                      </a:extLst>
                    </a:blip>
                    <a:stretch>
                      <a:fillRect/>
                    </a:stretch>
                  </pic:blipFill>
                  <pic:spPr>
                    <a:xfrm>
                      <a:off x="0" y="0"/>
                      <a:ext cx="6101768" cy="2964516"/>
                    </a:xfrm>
                    <a:prstGeom prst="rect">
                      <a:avLst/>
                    </a:prstGeom>
                  </pic:spPr>
                </pic:pic>
              </a:graphicData>
            </a:graphic>
          </wp:inline>
        </w:drawing>
      </w:r>
    </w:p>
    <w:p w14:paraId="415C9351" w14:textId="6BD62861" w:rsidR="00CC5E5E" w:rsidRPr="00956F47" w:rsidRDefault="00CC5E5E" w:rsidP="00695442">
      <w:pPr>
        <w:pStyle w:val="Bijschrift"/>
        <w:jc w:val="center"/>
      </w:pPr>
      <w:r w:rsidRPr="00956F47">
        <w:t xml:space="preserve">Figuur </w:t>
      </w:r>
      <w:r>
        <w:fldChar w:fldCharType="begin"/>
      </w:r>
      <w:r>
        <w:instrText>SEQ Figuur \* ARABIC</w:instrText>
      </w:r>
      <w:r>
        <w:fldChar w:fldCharType="separate"/>
      </w:r>
      <w:r w:rsidR="00B27535">
        <w:rPr>
          <w:noProof/>
        </w:rPr>
        <w:t>10</w:t>
      </w:r>
      <w:r>
        <w:fldChar w:fldCharType="end"/>
      </w:r>
      <w:r w:rsidRPr="00956F47">
        <w:t>:</w:t>
      </w:r>
      <w:r w:rsidR="00B27914">
        <w:t xml:space="preserve"> </w:t>
      </w:r>
      <w:r w:rsidRPr="00956F47">
        <w:t xml:space="preserve">Samenhang met </w:t>
      </w:r>
      <w:r w:rsidR="007C602C">
        <w:t xml:space="preserve">NEN 2660-2 en NEN </w:t>
      </w:r>
      <w:r w:rsidRPr="00956F47">
        <w:t>3610</w:t>
      </w:r>
    </w:p>
    <w:p w14:paraId="16DC1A3E" w14:textId="04FF3F34" w:rsidR="00636E1B" w:rsidRPr="00956F47" w:rsidRDefault="003334A4" w:rsidP="001834CD">
      <w:pPr>
        <w:pStyle w:val="Kop2"/>
      </w:pPr>
      <w:bookmarkStart w:id="154" w:name="_Toc57887221"/>
      <w:r w:rsidRPr="00956F47">
        <w:t xml:space="preserve">BZK </w:t>
      </w:r>
      <w:r w:rsidR="001834CD" w:rsidRPr="00956F47">
        <w:t>D</w:t>
      </w:r>
      <w:r w:rsidRPr="00956F47">
        <w:t xml:space="preserve">IS </w:t>
      </w:r>
      <w:proofErr w:type="spellStart"/>
      <w:r w:rsidR="001834CD" w:rsidRPr="00956F47">
        <w:t>G</w:t>
      </w:r>
      <w:r w:rsidR="00636E1B" w:rsidRPr="00956F47">
        <w:t>eo</w:t>
      </w:r>
      <w:bookmarkEnd w:id="154"/>
      <w:proofErr w:type="spellEnd"/>
    </w:p>
    <w:p w14:paraId="16DC1A3F" w14:textId="77777777" w:rsidR="007739C9" w:rsidRPr="00956F47" w:rsidRDefault="000E68BE" w:rsidP="007739C9">
      <w:hyperlink r:id="rId31" w:history="1">
        <w:r w:rsidR="007739C9" w:rsidRPr="00956F47">
          <w:rPr>
            <w:rStyle w:val="Hyperlink"/>
          </w:rPr>
          <w:t>https://www.geobasisregistraties.nl/basisregistraties/doorontwikkeling-in-samenhang</w:t>
        </w:r>
      </w:hyperlink>
    </w:p>
    <w:p w14:paraId="16DC1A40" w14:textId="77777777" w:rsidR="007739C9" w:rsidRPr="00956F47" w:rsidRDefault="00E90EB0" w:rsidP="007739C9">
      <w:proofErr w:type="spellStart"/>
      <w:r w:rsidRPr="00956F47">
        <w:t>Geobasisregistraties</w:t>
      </w:r>
      <w:proofErr w:type="spellEnd"/>
      <w:r w:rsidRPr="00956F47">
        <w:t>: BGT, BAG, BRT, …</w:t>
      </w:r>
    </w:p>
    <w:p w14:paraId="16DC1A41" w14:textId="77777777" w:rsidR="0064478B" w:rsidRPr="00956F47" w:rsidRDefault="0064478B" w:rsidP="007739C9">
      <w:r w:rsidRPr="00956F47">
        <w:t xml:space="preserve">Hoofdlijnenrapport: </w:t>
      </w:r>
      <w:hyperlink r:id="rId32" w:history="1">
        <w:r w:rsidRPr="00956F47">
          <w:rPr>
            <w:rStyle w:val="Hyperlink"/>
          </w:rPr>
          <w:t>https://docs.geostandaarden.nl/disgeo/def-al-hiso-20200617/</w:t>
        </w:r>
      </w:hyperlink>
    </w:p>
    <w:p w14:paraId="16DC1A42" w14:textId="28EC9F52" w:rsidR="0064478B" w:rsidRPr="00956F47" w:rsidRDefault="00217DB9" w:rsidP="007739C9">
      <w:r w:rsidRPr="00956F47">
        <w:t>Hier: fysiek</w:t>
      </w:r>
      <w:r w:rsidR="00DD531B" w:rsidRPr="00956F47">
        <w:t>e</w:t>
      </w:r>
      <w:r w:rsidRPr="00956F47">
        <w:t xml:space="preserve"> obje</w:t>
      </w:r>
      <w:r w:rsidR="00DD531B" w:rsidRPr="00956F47">
        <w:t>c</w:t>
      </w:r>
      <w:r w:rsidRPr="00956F47">
        <w:t>t is ons technisch</w:t>
      </w:r>
      <w:r w:rsidR="00DD531B" w:rsidRPr="00956F47">
        <w:t>e</w:t>
      </w:r>
      <w:r w:rsidRPr="00956F47">
        <w:t xml:space="preserve"> object!</w:t>
      </w:r>
    </w:p>
    <w:p w14:paraId="16DC1A43" w14:textId="77777777" w:rsidR="00217DB9" w:rsidRPr="00956F47" w:rsidRDefault="00217DB9" w:rsidP="007739C9">
      <w:r w:rsidRPr="00956F47">
        <w:t xml:space="preserve">Ook </w:t>
      </w:r>
      <w:r w:rsidR="00A3726F" w:rsidRPr="00956F47">
        <w:t>registratieve</w:t>
      </w:r>
      <w:r w:rsidRPr="00956F47">
        <w:t xml:space="preserve"> objecten</w:t>
      </w:r>
      <w:r w:rsidR="00A3726F" w:rsidRPr="00956F47">
        <w:t>, onze informatieobjecten.</w:t>
      </w:r>
    </w:p>
    <w:p w14:paraId="16DC1A44" w14:textId="77777777" w:rsidR="00095189" w:rsidRPr="00956F47" w:rsidRDefault="00095189" w:rsidP="007739C9">
      <w:r w:rsidRPr="00956F47">
        <w:t xml:space="preserve">Eisen: </w:t>
      </w:r>
      <w:hyperlink r:id="rId33" w:history="1">
        <w:r w:rsidRPr="00956F47">
          <w:rPr>
            <w:rStyle w:val="Hyperlink"/>
          </w:rPr>
          <w:t>https://geonovum.github.io/disgeo-inhoud-2/</w:t>
        </w:r>
      </w:hyperlink>
    </w:p>
    <w:p w14:paraId="16DC1A46" w14:textId="77777777" w:rsidR="00636E1B" w:rsidRPr="00956F47" w:rsidRDefault="001834CD" w:rsidP="001834CD">
      <w:pPr>
        <w:pStyle w:val="Kop2"/>
      </w:pPr>
      <w:bookmarkStart w:id="155" w:name="_Toc57887222"/>
      <w:r w:rsidRPr="00956F47">
        <w:t xml:space="preserve">Het Europese </w:t>
      </w:r>
      <w:proofErr w:type="spellStart"/>
      <w:r w:rsidR="00636E1B" w:rsidRPr="00956F47">
        <w:t>Inspire</w:t>
      </w:r>
      <w:proofErr w:type="spellEnd"/>
      <w:r w:rsidR="00636E1B" w:rsidRPr="00956F47">
        <w:t xml:space="preserve"> </w:t>
      </w:r>
      <w:r w:rsidRPr="00956F47">
        <w:t>(</w:t>
      </w:r>
      <w:proofErr w:type="spellStart"/>
      <w:r w:rsidRPr="00956F47">
        <w:t>o.a</w:t>
      </w:r>
      <w:proofErr w:type="spellEnd"/>
      <w:r w:rsidRPr="00956F47">
        <w:t xml:space="preserve"> weg</w:t>
      </w:r>
      <w:r w:rsidR="00636E1B" w:rsidRPr="00956F47">
        <w:t>netwerk</w:t>
      </w:r>
      <w:r w:rsidRPr="00956F47">
        <w:t>)</w:t>
      </w:r>
      <w:bookmarkEnd w:id="155"/>
    </w:p>
    <w:p w14:paraId="16DC1A4A" w14:textId="77777777" w:rsidR="00982B50" w:rsidRPr="00956F47" w:rsidRDefault="00982B50" w:rsidP="00982B50"/>
    <w:p w14:paraId="16DC1A4B" w14:textId="77777777" w:rsidR="00982B50" w:rsidRPr="00956F47" w:rsidRDefault="00982B50" w:rsidP="00982B50"/>
    <w:p w14:paraId="16DC1A4C" w14:textId="77777777" w:rsidR="00475445" w:rsidRPr="00956F47" w:rsidRDefault="00475445" w:rsidP="008B3CF9">
      <w:pPr>
        <w:spacing w:after="120" w:line="200" w:lineRule="atLeast"/>
        <w:rPr>
          <w:sz w:val="20"/>
          <w:szCs w:val="20"/>
        </w:rPr>
      </w:pPr>
    </w:p>
    <w:p w14:paraId="16DC1A4D" w14:textId="77777777" w:rsidR="003570E6" w:rsidRPr="00956F47" w:rsidRDefault="003570E6" w:rsidP="009203DE">
      <w:pPr>
        <w:keepNext/>
        <w:jc w:val="center"/>
      </w:pPr>
    </w:p>
    <w:p w14:paraId="16DC1A4E" w14:textId="77777777" w:rsidR="000E3BE5" w:rsidRPr="00956F47" w:rsidRDefault="000E3BE5" w:rsidP="000E3BE5"/>
    <w:p w14:paraId="5246FA11" w14:textId="7AFEAEB3" w:rsidR="0002051B" w:rsidRPr="00956F47" w:rsidRDefault="0002051B" w:rsidP="0002051B">
      <w:pPr>
        <w:pStyle w:val="Bijlage"/>
        <w:rPr>
          <w:lang w:val="nl-NL"/>
        </w:rPr>
      </w:pPr>
      <w:bookmarkStart w:id="156" w:name="_Toc34532703"/>
      <w:bookmarkEnd w:id="110"/>
      <w:r w:rsidRPr="00956F47">
        <w:rPr>
          <w:lang w:val="nl-NL"/>
        </w:rPr>
        <w:lastRenderedPageBreak/>
        <w:br/>
      </w:r>
      <w:bookmarkStart w:id="157" w:name="_Toc57887223"/>
      <w:r w:rsidRPr="00956F47">
        <w:rPr>
          <w:b w:val="0"/>
          <w:sz w:val="26"/>
          <w:szCs w:val="26"/>
          <w:lang w:val="nl-NL"/>
        </w:rPr>
        <w:t>(informatief)</w:t>
      </w:r>
      <w:r w:rsidRPr="00956F47">
        <w:rPr>
          <w:b w:val="0"/>
          <w:sz w:val="26"/>
          <w:szCs w:val="26"/>
          <w:lang w:val="nl-NL"/>
        </w:rPr>
        <w:br/>
      </w:r>
      <w:r w:rsidRPr="00956F47">
        <w:rPr>
          <w:lang w:val="nl-NL"/>
        </w:rPr>
        <w:br/>
      </w:r>
      <w:r w:rsidRPr="00956F47">
        <w:rPr>
          <w:sz w:val="30"/>
          <w:szCs w:val="30"/>
          <w:lang w:val="nl-NL"/>
        </w:rPr>
        <w:t>Engelse vertalingen van Nederlandse termen</w:t>
      </w:r>
      <w:bookmarkEnd w:id="157"/>
      <w:r w:rsidR="00021C47">
        <w:rPr>
          <w:sz w:val="30"/>
          <w:szCs w:val="30"/>
          <w:lang w:val="nl-NL"/>
        </w:rPr>
        <w:t xml:space="preserve"> in top level model</w:t>
      </w:r>
    </w:p>
    <w:p w14:paraId="71146096" w14:textId="2313C8BA" w:rsidR="00361DE1" w:rsidRPr="00956F47" w:rsidRDefault="00361DE1" w:rsidP="00094BE7">
      <w:pPr>
        <w:pStyle w:val="opsommingstreepje"/>
        <w:numPr>
          <w:ilvl w:val="0"/>
          <w:numId w:val="0"/>
        </w:numPr>
        <w:spacing w:after="120"/>
      </w:pPr>
    </w:p>
    <w:tbl>
      <w:tblPr>
        <w:tblStyle w:val="Tabelraster"/>
        <w:tblW w:w="0" w:type="auto"/>
        <w:tblInd w:w="283" w:type="dxa"/>
        <w:tblLook w:val="04A0" w:firstRow="1" w:lastRow="0" w:firstColumn="1" w:lastColumn="0" w:noHBand="0" w:noVBand="1"/>
      </w:tblPr>
      <w:tblGrid>
        <w:gridCol w:w="4786"/>
        <w:gridCol w:w="4786"/>
      </w:tblGrid>
      <w:tr w:rsidR="00B0382C" w:rsidRPr="00956F47" w14:paraId="4413CE6F" w14:textId="77777777" w:rsidTr="00B0382C">
        <w:tc>
          <w:tcPr>
            <w:tcW w:w="4786" w:type="dxa"/>
          </w:tcPr>
          <w:p w14:paraId="0885E945" w14:textId="0EFC2B36" w:rsidR="00B0382C" w:rsidRPr="00956F47" w:rsidRDefault="00B0382C" w:rsidP="00B0382C">
            <w:pPr>
              <w:pStyle w:val="opsommingstreepje"/>
              <w:numPr>
                <w:ilvl w:val="0"/>
                <w:numId w:val="0"/>
              </w:numPr>
              <w:spacing w:after="120"/>
              <w:rPr>
                <w:b/>
                <w:bCs/>
              </w:rPr>
            </w:pPr>
            <w:r w:rsidRPr="00956F47">
              <w:rPr>
                <w:b/>
                <w:bCs/>
              </w:rPr>
              <w:t>Nederlandse term</w:t>
            </w:r>
          </w:p>
        </w:tc>
        <w:tc>
          <w:tcPr>
            <w:tcW w:w="4786" w:type="dxa"/>
          </w:tcPr>
          <w:p w14:paraId="1452B5C4" w14:textId="4DE0FB88" w:rsidR="00B0382C" w:rsidRPr="00956F47" w:rsidRDefault="00B0382C" w:rsidP="00B0382C">
            <w:pPr>
              <w:pStyle w:val="opsommingstreepje"/>
              <w:numPr>
                <w:ilvl w:val="0"/>
                <w:numId w:val="0"/>
              </w:numPr>
              <w:spacing w:after="120"/>
              <w:rPr>
                <w:b/>
                <w:bCs/>
              </w:rPr>
            </w:pPr>
            <w:r w:rsidRPr="00956F47">
              <w:rPr>
                <w:b/>
                <w:bCs/>
              </w:rPr>
              <w:t>Engelse term</w:t>
            </w:r>
            <w:r w:rsidR="005779F0" w:rsidRPr="00956F47">
              <w:rPr>
                <w:b/>
                <w:bCs/>
              </w:rPr>
              <w:t xml:space="preserve"> (synoniem tussen haakjes)</w:t>
            </w:r>
          </w:p>
        </w:tc>
      </w:tr>
      <w:tr w:rsidR="000B7F2D" w:rsidRPr="00956F47" w14:paraId="6FB2874B" w14:textId="77777777" w:rsidTr="00E4132E">
        <w:tc>
          <w:tcPr>
            <w:tcW w:w="9572" w:type="dxa"/>
            <w:gridSpan w:val="2"/>
          </w:tcPr>
          <w:p w14:paraId="5F91994A" w14:textId="4E1729BC" w:rsidR="000B7F2D" w:rsidRPr="00956F47" w:rsidRDefault="003731E8" w:rsidP="006F3F28">
            <w:pPr>
              <w:pStyle w:val="opsommingstreepje"/>
              <w:numPr>
                <w:ilvl w:val="0"/>
                <w:numId w:val="0"/>
              </w:numPr>
              <w:spacing w:after="120"/>
              <w:jc w:val="center"/>
            </w:pPr>
            <w:r w:rsidRPr="00956F47">
              <w:t xml:space="preserve">deel 1 </w:t>
            </w:r>
            <w:r w:rsidR="006F3F28" w:rsidRPr="00956F47">
              <w:t>top level concepten</w:t>
            </w:r>
          </w:p>
        </w:tc>
      </w:tr>
      <w:tr w:rsidR="00B0382C" w:rsidRPr="00956F47" w14:paraId="4210899A" w14:textId="77777777" w:rsidTr="00B0382C">
        <w:tc>
          <w:tcPr>
            <w:tcW w:w="4786" w:type="dxa"/>
          </w:tcPr>
          <w:p w14:paraId="7BD6A868" w14:textId="5FEAB014" w:rsidR="00B0382C" w:rsidRPr="00956F47" w:rsidRDefault="00B0382C" w:rsidP="00B0382C">
            <w:pPr>
              <w:pStyle w:val="opsommingstreepje"/>
              <w:numPr>
                <w:ilvl w:val="0"/>
                <w:numId w:val="0"/>
              </w:numPr>
              <w:spacing w:after="120"/>
            </w:pPr>
            <w:r w:rsidRPr="00956F47">
              <w:t>ConcreetConcept</w:t>
            </w:r>
          </w:p>
        </w:tc>
        <w:tc>
          <w:tcPr>
            <w:tcW w:w="4786" w:type="dxa"/>
          </w:tcPr>
          <w:p w14:paraId="7507A9F8" w14:textId="4971C968" w:rsidR="00B0382C" w:rsidRPr="00956F47" w:rsidRDefault="00B0382C" w:rsidP="00B0382C">
            <w:pPr>
              <w:pStyle w:val="opsommingstreepje"/>
              <w:numPr>
                <w:ilvl w:val="0"/>
                <w:numId w:val="0"/>
              </w:numPr>
              <w:spacing w:after="120"/>
            </w:pPr>
            <w:proofErr w:type="spellStart"/>
            <w:r w:rsidRPr="00956F47">
              <w:t>ConcreteConcept</w:t>
            </w:r>
            <w:proofErr w:type="spellEnd"/>
          </w:p>
        </w:tc>
      </w:tr>
      <w:tr w:rsidR="00B0382C" w:rsidRPr="00956F47" w14:paraId="2FB60291" w14:textId="77777777" w:rsidTr="00B0382C">
        <w:tc>
          <w:tcPr>
            <w:tcW w:w="4786" w:type="dxa"/>
          </w:tcPr>
          <w:p w14:paraId="0F7BB230" w14:textId="2D4878F8" w:rsidR="00B0382C" w:rsidRPr="00956F47" w:rsidRDefault="00B0382C" w:rsidP="00B0382C">
            <w:pPr>
              <w:pStyle w:val="opsommingstreepje"/>
              <w:numPr>
                <w:ilvl w:val="0"/>
                <w:numId w:val="0"/>
              </w:numPr>
              <w:spacing w:after="120"/>
            </w:pPr>
            <w:r w:rsidRPr="00956F47">
              <w:t>Entiteit</w:t>
            </w:r>
          </w:p>
        </w:tc>
        <w:tc>
          <w:tcPr>
            <w:tcW w:w="4786" w:type="dxa"/>
          </w:tcPr>
          <w:p w14:paraId="176F9BBB" w14:textId="0470EDE1" w:rsidR="00B0382C" w:rsidRPr="00956F47" w:rsidRDefault="00B0382C" w:rsidP="00B0382C">
            <w:pPr>
              <w:pStyle w:val="opsommingstreepje"/>
              <w:numPr>
                <w:ilvl w:val="0"/>
                <w:numId w:val="0"/>
              </w:numPr>
              <w:spacing w:after="120"/>
            </w:pPr>
            <w:proofErr w:type="spellStart"/>
            <w:r w:rsidRPr="00956F47">
              <w:t>Entity</w:t>
            </w:r>
            <w:proofErr w:type="spellEnd"/>
          </w:p>
        </w:tc>
      </w:tr>
      <w:tr w:rsidR="00B0382C" w:rsidRPr="00956F47" w14:paraId="5497FDE9" w14:textId="77777777" w:rsidTr="00B0382C">
        <w:tc>
          <w:tcPr>
            <w:tcW w:w="4786" w:type="dxa"/>
          </w:tcPr>
          <w:p w14:paraId="748D3FE7" w14:textId="505581EF" w:rsidR="00B0382C" w:rsidRPr="00956F47" w:rsidRDefault="00B0382C" w:rsidP="00B0382C">
            <w:pPr>
              <w:pStyle w:val="opsommingstreepje"/>
              <w:numPr>
                <w:ilvl w:val="0"/>
                <w:numId w:val="0"/>
              </w:numPr>
              <w:spacing w:after="120"/>
            </w:pPr>
            <w:r w:rsidRPr="00956F47">
              <w:t>Object</w:t>
            </w:r>
          </w:p>
        </w:tc>
        <w:tc>
          <w:tcPr>
            <w:tcW w:w="4786" w:type="dxa"/>
          </w:tcPr>
          <w:p w14:paraId="69D968D7" w14:textId="7B667E5E" w:rsidR="00B0382C" w:rsidRPr="00956F47" w:rsidRDefault="00B0382C" w:rsidP="00B0382C">
            <w:pPr>
              <w:pStyle w:val="opsommingstreepje"/>
              <w:numPr>
                <w:ilvl w:val="0"/>
                <w:numId w:val="0"/>
              </w:numPr>
              <w:spacing w:after="120"/>
            </w:pPr>
            <w:r w:rsidRPr="00956F47">
              <w:t>Object</w:t>
            </w:r>
          </w:p>
        </w:tc>
      </w:tr>
      <w:tr w:rsidR="00B0382C" w:rsidRPr="00956F47" w14:paraId="295E3B05" w14:textId="77777777" w:rsidTr="00B0382C">
        <w:tc>
          <w:tcPr>
            <w:tcW w:w="4786" w:type="dxa"/>
          </w:tcPr>
          <w:p w14:paraId="1DD16C63" w14:textId="4555EF86" w:rsidR="00B0382C" w:rsidRPr="00956F47" w:rsidRDefault="00ED2D04" w:rsidP="00B0382C">
            <w:pPr>
              <w:pStyle w:val="opsommingstreepje"/>
              <w:numPr>
                <w:ilvl w:val="0"/>
                <w:numId w:val="0"/>
              </w:numPr>
              <w:spacing w:after="120"/>
            </w:pPr>
            <w:proofErr w:type="spellStart"/>
            <w:r w:rsidRPr="00956F47">
              <w:t>FysiekObject</w:t>
            </w:r>
            <w:proofErr w:type="spellEnd"/>
          </w:p>
        </w:tc>
        <w:tc>
          <w:tcPr>
            <w:tcW w:w="4786" w:type="dxa"/>
          </w:tcPr>
          <w:p w14:paraId="0637E524" w14:textId="149D9C26" w:rsidR="00B0382C" w:rsidRPr="00956F47" w:rsidRDefault="00ED2D04" w:rsidP="00B0382C">
            <w:pPr>
              <w:pStyle w:val="opsommingstreepje"/>
              <w:numPr>
                <w:ilvl w:val="0"/>
                <w:numId w:val="0"/>
              </w:numPr>
              <w:spacing w:after="120"/>
            </w:pPr>
            <w:r w:rsidRPr="00956F47">
              <w:t>PhysicalObject</w:t>
            </w:r>
          </w:p>
        </w:tc>
      </w:tr>
      <w:tr w:rsidR="003052B0" w:rsidRPr="00956F47" w14:paraId="7A2DF353" w14:textId="77777777" w:rsidTr="00B0382C">
        <w:tc>
          <w:tcPr>
            <w:tcW w:w="4786" w:type="dxa"/>
          </w:tcPr>
          <w:p w14:paraId="2DDCDFA4" w14:textId="09E9C459" w:rsidR="003052B0" w:rsidRPr="00956F47" w:rsidRDefault="003052B0" w:rsidP="003052B0">
            <w:pPr>
              <w:pStyle w:val="opsommingstreepje"/>
              <w:numPr>
                <w:ilvl w:val="0"/>
                <w:numId w:val="0"/>
              </w:numPr>
              <w:spacing w:after="120"/>
            </w:pPr>
            <w:proofErr w:type="spellStart"/>
            <w:r w:rsidRPr="00956F47">
              <w:t>InformatieObject</w:t>
            </w:r>
            <w:proofErr w:type="spellEnd"/>
          </w:p>
        </w:tc>
        <w:tc>
          <w:tcPr>
            <w:tcW w:w="4786" w:type="dxa"/>
          </w:tcPr>
          <w:p w14:paraId="0D7C71FF" w14:textId="681E4D51" w:rsidR="003052B0" w:rsidRPr="00956F47" w:rsidRDefault="003052B0" w:rsidP="003052B0">
            <w:pPr>
              <w:pStyle w:val="opsommingstreepje"/>
              <w:numPr>
                <w:ilvl w:val="0"/>
                <w:numId w:val="0"/>
              </w:numPr>
              <w:spacing w:after="120"/>
            </w:pPr>
            <w:r w:rsidRPr="00956F47">
              <w:t>InformationObject</w:t>
            </w:r>
          </w:p>
        </w:tc>
      </w:tr>
      <w:tr w:rsidR="003052B0" w:rsidRPr="00956F47" w14:paraId="16B0D40A" w14:textId="77777777" w:rsidTr="00B0382C">
        <w:tc>
          <w:tcPr>
            <w:tcW w:w="4786" w:type="dxa"/>
          </w:tcPr>
          <w:p w14:paraId="1F0AF759" w14:textId="50863539" w:rsidR="003052B0" w:rsidRPr="00956F47" w:rsidRDefault="0029722F" w:rsidP="003052B0">
            <w:pPr>
              <w:pStyle w:val="opsommingstreepje"/>
              <w:numPr>
                <w:ilvl w:val="0"/>
                <w:numId w:val="0"/>
              </w:numPr>
              <w:spacing w:after="120"/>
            </w:pPr>
            <w:r w:rsidRPr="00956F47">
              <w:t>A</w:t>
            </w:r>
            <w:r>
              <w:t>c</w:t>
            </w:r>
            <w:r w:rsidRPr="00956F47">
              <w:t>tiviteit</w:t>
            </w:r>
          </w:p>
        </w:tc>
        <w:tc>
          <w:tcPr>
            <w:tcW w:w="4786" w:type="dxa"/>
          </w:tcPr>
          <w:p w14:paraId="02BFE495" w14:textId="6997036E" w:rsidR="003052B0" w:rsidRPr="00956F47" w:rsidRDefault="003052B0" w:rsidP="003052B0">
            <w:pPr>
              <w:pStyle w:val="opsommingstreepje"/>
              <w:numPr>
                <w:ilvl w:val="0"/>
                <w:numId w:val="0"/>
              </w:numPr>
              <w:spacing w:after="120"/>
            </w:pPr>
            <w:r w:rsidRPr="00956F47">
              <w:t>Activity</w:t>
            </w:r>
          </w:p>
        </w:tc>
      </w:tr>
      <w:tr w:rsidR="003052B0" w:rsidRPr="00956F47" w14:paraId="6E4A7171" w14:textId="77777777" w:rsidTr="00B0382C">
        <w:tc>
          <w:tcPr>
            <w:tcW w:w="4786" w:type="dxa"/>
          </w:tcPr>
          <w:p w14:paraId="18C3480C" w14:textId="616B9329" w:rsidR="003052B0" w:rsidRPr="00956F47" w:rsidRDefault="003052B0" w:rsidP="003052B0">
            <w:pPr>
              <w:pStyle w:val="opsommingstreepje"/>
              <w:numPr>
                <w:ilvl w:val="0"/>
                <w:numId w:val="0"/>
              </w:numPr>
              <w:spacing w:after="120"/>
            </w:pPr>
            <w:r w:rsidRPr="00956F47">
              <w:t>Toestand</w:t>
            </w:r>
          </w:p>
        </w:tc>
        <w:tc>
          <w:tcPr>
            <w:tcW w:w="4786" w:type="dxa"/>
          </w:tcPr>
          <w:p w14:paraId="16AFB89F" w14:textId="76F983ED" w:rsidR="003052B0" w:rsidRPr="00956F47" w:rsidRDefault="003052B0" w:rsidP="003052B0">
            <w:pPr>
              <w:pStyle w:val="opsommingstreepje"/>
              <w:numPr>
                <w:ilvl w:val="0"/>
                <w:numId w:val="0"/>
              </w:numPr>
              <w:spacing w:after="120"/>
            </w:pPr>
            <w:r w:rsidRPr="00956F47">
              <w:t>State</w:t>
            </w:r>
          </w:p>
        </w:tc>
      </w:tr>
      <w:tr w:rsidR="003052B0" w:rsidRPr="00956F47" w14:paraId="14C2C0F0" w14:textId="77777777" w:rsidTr="00B0382C">
        <w:tc>
          <w:tcPr>
            <w:tcW w:w="4786" w:type="dxa"/>
          </w:tcPr>
          <w:p w14:paraId="38EEF968" w14:textId="5D471AD9" w:rsidR="003052B0" w:rsidRPr="00956F47" w:rsidRDefault="003052B0" w:rsidP="003052B0">
            <w:pPr>
              <w:pStyle w:val="opsommingstreepje"/>
              <w:numPr>
                <w:ilvl w:val="0"/>
                <w:numId w:val="0"/>
              </w:numPr>
              <w:spacing w:after="120"/>
            </w:pPr>
            <w:r w:rsidRPr="00956F47">
              <w:t>Gebeurtenis</w:t>
            </w:r>
          </w:p>
        </w:tc>
        <w:tc>
          <w:tcPr>
            <w:tcW w:w="4786" w:type="dxa"/>
          </w:tcPr>
          <w:p w14:paraId="42E2E046" w14:textId="0BDDEB80" w:rsidR="003052B0" w:rsidRPr="00956F47" w:rsidRDefault="003052B0" w:rsidP="003052B0">
            <w:pPr>
              <w:pStyle w:val="opsommingstreepje"/>
              <w:numPr>
                <w:ilvl w:val="0"/>
                <w:numId w:val="0"/>
              </w:numPr>
              <w:spacing w:after="120"/>
            </w:pPr>
            <w:r w:rsidRPr="00956F47">
              <w:t>Event</w:t>
            </w:r>
          </w:p>
        </w:tc>
      </w:tr>
      <w:tr w:rsidR="003052B0" w:rsidRPr="00956F47" w14:paraId="51DF48E9" w14:textId="77777777" w:rsidTr="00B0382C">
        <w:tc>
          <w:tcPr>
            <w:tcW w:w="4786" w:type="dxa"/>
          </w:tcPr>
          <w:p w14:paraId="45D413AE" w14:textId="6C030A5E" w:rsidR="003052B0" w:rsidRPr="00956F47" w:rsidRDefault="003052B0" w:rsidP="003052B0">
            <w:pPr>
              <w:pStyle w:val="opsommingstreepje"/>
              <w:numPr>
                <w:ilvl w:val="0"/>
                <w:numId w:val="0"/>
              </w:numPr>
              <w:spacing w:after="120"/>
            </w:pPr>
            <w:r w:rsidRPr="00956F47">
              <w:t>AbstractConcept</w:t>
            </w:r>
          </w:p>
        </w:tc>
        <w:tc>
          <w:tcPr>
            <w:tcW w:w="4786" w:type="dxa"/>
          </w:tcPr>
          <w:p w14:paraId="7403D3BF" w14:textId="4BB1B368" w:rsidR="003052B0" w:rsidRPr="00956F47" w:rsidRDefault="003052B0" w:rsidP="003052B0">
            <w:pPr>
              <w:pStyle w:val="opsommingstreepje"/>
              <w:numPr>
                <w:ilvl w:val="0"/>
                <w:numId w:val="0"/>
              </w:numPr>
              <w:spacing w:after="120"/>
            </w:pPr>
            <w:r w:rsidRPr="00956F47">
              <w:t>AbstractConcept</w:t>
            </w:r>
          </w:p>
        </w:tc>
      </w:tr>
      <w:tr w:rsidR="003052B0" w:rsidRPr="00956F47" w14:paraId="20BCAF4A" w14:textId="77777777" w:rsidTr="00B0382C">
        <w:tc>
          <w:tcPr>
            <w:tcW w:w="4786" w:type="dxa"/>
          </w:tcPr>
          <w:p w14:paraId="63EF1EC4" w14:textId="798EB479" w:rsidR="003052B0" w:rsidRPr="00956F47" w:rsidRDefault="003052B0" w:rsidP="003052B0">
            <w:pPr>
              <w:pStyle w:val="opsommingstreepje"/>
              <w:numPr>
                <w:ilvl w:val="0"/>
                <w:numId w:val="0"/>
              </w:numPr>
              <w:spacing w:after="120"/>
            </w:pPr>
            <w:r w:rsidRPr="00956F47">
              <w:t>GeometrischeEntiteit</w:t>
            </w:r>
          </w:p>
        </w:tc>
        <w:tc>
          <w:tcPr>
            <w:tcW w:w="4786" w:type="dxa"/>
          </w:tcPr>
          <w:p w14:paraId="677C25A2" w14:textId="2071A161" w:rsidR="003052B0" w:rsidRPr="00956F47" w:rsidRDefault="003052B0" w:rsidP="003052B0">
            <w:pPr>
              <w:pStyle w:val="opsommingstreepje"/>
              <w:numPr>
                <w:ilvl w:val="0"/>
                <w:numId w:val="0"/>
              </w:numPr>
              <w:spacing w:after="120"/>
            </w:pPr>
            <w:proofErr w:type="spellStart"/>
            <w:r w:rsidRPr="00956F47">
              <w:t>GeometricEntity</w:t>
            </w:r>
            <w:proofErr w:type="spellEnd"/>
            <w:r w:rsidRPr="00956F47">
              <w:t xml:space="preserve"> (</w:t>
            </w:r>
            <w:proofErr w:type="spellStart"/>
            <w:r w:rsidRPr="00956F47">
              <w:t>Geometry</w:t>
            </w:r>
            <w:proofErr w:type="spellEnd"/>
            <w:r w:rsidRPr="00956F47">
              <w:t>)</w:t>
            </w:r>
          </w:p>
        </w:tc>
      </w:tr>
      <w:tr w:rsidR="003052B0" w:rsidRPr="00956F47" w14:paraId="55BD4A06" w14:textId="77777777" w:rsidTr="00B0382C">
        <w:tc>
          <w:tcPr>
            <w:tcW w:w="4786" w:type="dxa"/>
          </w:tcPr>
          <w:p w14:paraId="43511C27" w14:textId="729C6622" w:rsidR="003052B0" w:rsidRPr="00956F47" w:rsidRDefault="003052B0" w:rsidP="003052B0">
            <w:pPr>
              <w:pStyle w:val="opsommingstreepje"/>
              <w:numPr>
                <w:ilvl w:val="0"/>
                <w:numId w:val="0"/>
              </w:numPr>
              <w:spacing w:after="120"/>
            </w:pPr>
            <w:proofErr w:type="spellStart"/>
            <w:r w:rsidRPr="00956F47">
              <w:t>T</w:t>
            </w:r>
            <w:r w:rsidR="00AC01AB">
              <w:t>emporele</w:t>
            </w:r>
            <w:r w:rsidRPr="00956F47">
              <w:t>Entiteit</w:t>
            </w:r>
            <w:proofErr w:type="spellEnd"/>
          </w:p>
        </w:tc>
        <w:tc>
          <w:tcPr>
            <w:tcW w:w="4786" w:type="dxa"/>
          </w:tcPr>
          <w:p w14:paraId="19B1D176" w14:textId="5E604259" w:rsidR="003052B0" w:rsidRPr="00956F47" w:rsidRDefault="003052B0" w:rsidP="003052B0">
            <w:pPr>
              <w:pStyle w:val="opsommingstreepje"/>
              <w:numPr>
                <w:ilvl w:val="0"/>
                <w:numId w:val="0"/>
              </w:numPr>
              <w:spacing w:after="120"/>
            </w:pPr>
            <w:proofErr w:type="spellStart"/>
            <w:r w:rsidRPr="00956F47">
              <w:t>T</w:t>
            </w:r>
            <w:r w:rsidR="00AC01AB">
              <w:t>em</w:t>
            </w:r>
            <w:r w:rsidR="0043394F">
              <w:t>poral</w:t>
            </w:r>
            <w:r w:rsidRPr="00956F47">
              <w:t>Entity</w:t>
            </w:r>
            <w:proofErr w:type="spellEnd"/>
          </w:p>
        </w:tc>
      </w:tr>
      <w:tr w:rsidR="00864663" w:rsidRPr="00956F47" w14:paraId="5E43A13E" w14:textId="77777777" w:rsidTr="00B0382C">
        <w:tc>
          <w:tcPr>
            <w:tcW w:w="4786" w:type="dxa"/>
          </w:tcPr>
          <w:p w14:paraId="174377FD" w14:textId="1E7F5061" w:rsidR="00864663" w:rsidRPr="00956F47" w:rsidRDefault="00864663" w:rsidP="003052B0">
            <w:pPr>
              <w:pStyle w:val="opsommingstreepje"/>
              <w:numPr>
                <w:ilvl w:val="0"/>
                <w:numId w:val="0"/>
              </w:numPr>
              <w:spacing w:after="120"/>
            </w:pPr>
            <w:proofErr w:type="spellStart"/>
            <w:r>
              <w:t>Enu</w:t>
            </w:r>
            <w:r w:rsidR="007D5D54">
              <w:t>m</w:t>
            </w:r>
            <w:r>
              <w:t>eratieType</w:t>
            </w:r>
            <w:proofErr w:type="spellEnd"/>
          </w:p>
        </w:tc>
        <w:tc>
          <w:tcPr>
            <w:tcW w:w="4786" w:type="dxa"/>
          </w:tcPr>
          <w:p w14:paraId="125EE9FF" w14:textId="137721A3" w:rsidR="00864663" w:rsidRPr="00956F47" w:rsidRDefault="00864663" w:rsidP="003052B0">
            <w:pPr>
              <w:pStyle w:val="opsommingstreepje"/>
              <w:numPr>
                <w:ilvl w:val="0"/>
                <w:numId w:val="0"/>
              </w:numPr>
              <w:spacing w:after="120"/>
            </w:pPr>
            <w:proofErr w:type="spellStart"/>
            <w:r>
              <w:t>EnumerationType</w:t>
            </w:r>
            <w:proofErr w:type="spellEnd"/>
          </w:p>
        </w:tc>
      </w:tr>
      <w:tr w:rsidR="007F6E3F" w:rsidRPr="00956F47" w14:paraId="307D15D6" w14:textId="77777777" w:rsidTr="00B0382C">
        <w:tc>
          <w:tcPr>
            <w:tcW w:w="4786" w:type="dxa"/>
          </w:tcPr>
          <w:p w14:paraId="496738FF" w14:textId="7A0078E5" w:rsidR="007F6E3F" w:rsidRPr="00956F47" w:rsidRDefault="00571324" w:rsidP="003052B0">
            <w:pPr>
              <w:pStyle w:val="opsommingstreepje"/>
              <w:numPr>
                <w:ilvl w:val="0"/>
                <w:numId w:val="0"/>
              </w:numPr>
              <w:spacing w:after="120"/>
            </w:pPr>
            <w:proofErr w:type="spellStart"/>
            <w:r>
              <w:t>KwantiteitWaarde</w:t>
            </w:r>
            <w:proofErr w:type="spellEnd"/>
          </w:p>
        </w:tc>
        <w:tc>
          <w:tcPr>
            <w:tcW w:w="4786" w:type="dxa"/>
          </w:tcPr>
          <w:p w14:paraId="18026F86" w14:textId="7E419988" w:rsidR="007F6E3F" w:rsidRPr="00956F47" w:rsidRDefault="00571324" w:rsidP="003052B0">
            <w:pPr>
              <w:pStyle w:val="opsommingstreepje"/>
              <w:numPr>
                <w:ilvl w:val="0"/>
                <w:numId w:val="0"/>
              </w:numPr>
              <w:spacing w:after="120"/>
            </w:pPr>
            <w:proofErr w:type="spellStart"/>
            <w:r>
              <w:t>QuantityValue</w:t>
            </w:r>
            <w:proofErr w:type="spellEnd"/>
          </w:p>
        </w:tc>
      </w:tr>
      <w:tr w:rsidR="003052B0" w:rsidRPr="00094BE7" w14:paraId="75567B1D" w14:textId="77777777" w:rsidTr="00E4132E">
        <w:tc>
          <w:tcPr>
            <w:tcW w:w="9572" w:type="dxa"/>
            <w:gridSpan w:val="2"/>
          </w:tcPr>
          <w:p w14:paraId="4B32C258" w14:textId="745D54EC" w:rsidR="003052B0" w:rsidRPr="00094BE7" w:rsidRDefault="003052B0" w:rsidP="003052B0">
            <w:pPr>
              <w:pStyle w:val="opsommingstreepje"/>
              <w:numPr>
                <w:ilvl w:val="0"/>
                <w:numId w:val="0"/>
              </w:numPr>
              <w:spacing w:after="120"/>
              <w:jc w:val="center"/>
              <w:rPr>
                <w:lang w:val="en-US"/>
              </w:rPr>
            </w:pPr>
            <w:proofErr w:type="spellStart"/>
            <w:r w:rsidRPr="00094BE7">
              <w:rPr>
                <w:lang w:val="en-US"/>
              </w:rPr>
              <w:t>deel</w:t>
            </w:r>
            <w:proofErr w:type="spellEnd"/>
            <w:r w:rsidRPr="00094BE7">
              <w:rPr>
                <w:lang w:val="en-US"/>
              </w:rPr>
              <w:t xml:space="preserve"> 1 top level </w:t>
            </w:r>
            <w:proofErr w:type="spellStart"/>
            <w:r w:rsidR="002304DE" w:rsidRPr="00094BE7">
              <w:rPr>
                <w:lang w:val="en-US"/>
              </w:rPr>
              <w:t>relaties</w:t>
            </w:r>
            <w:proofErr w:type="spellEnd"/>
            <w:r w:rsidR="00094BE7" w:rsidRPr="00094BE7">
              <w:rPr>
                <w:lang w:val="en-US"/>
              </w:rPr>
              <w:t xml:space="preserve"> e</w:t>
            </w:r>
            <w:r w:rsidR="00094BE7">
              <w:rPr>
                <w:lang w:val="en-US"/>
              </w:rPr>
              <w:t xml:space="preserve">n </w:t>
            </w:r>
            <w:proofErr w:type="spellStart"/>
            <w:r w:rsidR="00094BE7">
              <w:rPr>
                <w:lang w:val="en-US"/>
              </w:rPr>
              <w:t>attributen</w:t>
            </w:r>
            <w:proofErr w:type="spellEnd"/>
          </w:p>
        </w:tc>
      </w:tr>
      <w:tr w:rsidR="003052B0" w:rsidRPr="00956F47" w14:paraId="7906EA57" w14:textId="77777777" w:rsidTr="00B0382C">
        <w:tc>
          <w:tcPr>
            <w:tcW w:w="4786" w:type="dxa"/>
          </w:tcPr>
          <w:p w14:paraId="75EFCD44" w14:textId="7EC50DAB" w:rsidR="003052B0" w:rsidRPr="00956F47" w:rsidRDefault="003052B0" w:rsidP="003052B0">
            <w:pPr>
              <w:pStyle w:val="opsommingstreepje"/>
              <w:numPr>
                <w:ilvl w:val="0"/>
                <w:numId w:val="0"/>
              </w:numPr>
              <w:spacing w:after="120"/>
            </w:pPr>
            <w:r w:rsidRPr="00956F47">
              <w:t>beschrijft</w:t>
            </w:r>
          </w:p>
        </w:tc>
        <w:tc>
          <w:tcPr>
            <w:tcW w:w="4786" w:type="dxa"/>
          </w:tcPr>
          <w:p w14:paraId="0BA2A0FE" w14:textId="68AA5653" w:rsidR="003052B0" w:rsidRPr="00956F47" w:rsidRDefault="003052B0" w:rsidP="003052B0">
            <w:pPr>
              <w:pStyle w:val="opsommingstreepje"/>
              <w:numPr>
                <w:ilvl w:val="0"/>
                <w:numId w:val="0"/>
              </w:numPr>
              <w:spacing w:after="120"/>
            </w:pPr>
            <w:proofErr w:type="spellStart"/>
            <w:r w:rsidRPr="00956F47">
              <w:t>describes</w:t>
            </w:r>
            <w:proofErr w:type="spellEnd"/>
          </w:p>
        </w:tc>
      </w:tr>
      <w:tr w:rsidR="003052B0" w:rsidRPr="00956F47" w14:paraId="65344EE6" w14:textId="77777777" w:rsidTr="00B0382C">
        <w:tc>
          <w:tcPr>
            <w:tcW w:w="4786" w:type="dxa"/>
          </w:tcPr>
          <w:p w14:paraId="10E5EEDE" w14:textId="4D310862" w:rsidR="003052B0" w:rsidRPr="00956F47" w:rsidRDefault="003052B0" w:rsidP="003052B0">
            <w:pPr>
              <w:pStyle w:val="opsommingstreepje"/>
              <w:numPr>
                <w:ilvl w:val="0"/>
                <w:numId w:val="0"/>
              </w:numPr>
              <w:spacing w:after="120"/>
            </w:pPr>
            <w:proofErr w:type="spellStart"/>
            <w:r w:rsidRPr="00956F47">
              <w:t>heeftToestand</w:t>
            </w:r>
            <w:proofErr w:type="spellEnd"/>
          </w:p>
        </w:tc>
        <w:tc>
          <w:tcPr>
            <w:tcW w:w="4786" w:type="dxa"/>
          </w:tcPr>
          <w:p w14:paraId="600970AC" w14:textId="6DB6FB10" w:rsidR="003052B0" w:rsidRPr="00956F47" w:rsidRDefault="003052B0" w:rsidP="003052B0">
            <w:pPr>
              <w:pStyle w:val="opsommingstreepje"/>
              <w:numPr>
                <w:ilvl w:val="0"/>
                <w:numId w:val="0"/>
              </w:numPr>
              <w:spacing w:after="120"/>
            </w:pPr>
            <w:proofErr w:type="spellStart"/>
            <w:r w:rsidRPr="00956F47">
              <w:t>hasState</w:t>
            </w:r>
            <w:proofErr w:type="spellEnd"/>
          </w:p>
        </w:tc>
      </w:tr>
      <w:tr w:rsidR="003052B0" w:rsidRPr="00956F47" w14:paraId="459A4E9F" w14:textId="77777777" w:rsidTr="00B0382C">
        <w:tc>
          <w:tcPr>
            <w:tcW w:w="4786" w:type="dxa"/>
          </w:tcPr>
          <w:p w14:paraId="08B2B15F" w14:textId="6D1B819F" w:rsidR="003052B0" w:rsidRPr="00956F47" w:rsidRDefault="003052B0" w:rsidP="003052B0">
            <w:pPr>
              <w:pStyle w:val="opsommingstreepje"/>
              <w:numPr>
                <w:ilvl w:val="0"/>
                <w:numId w:val="0"/>
              </w:numPr>
              <w:spacing w:after="120"/>
            </w:pPr>
            <w:proofErr w:type="spellStart"/>
            <w:r w:rsidRPr="00956F47">
              <w:t>triggert</w:t>
            </w:r>
            <w:proofErr w:type="spellEnd"/>
          </w:p>
        </w:tc>
        <w:tc>
          <w:tcPr>
            <w:tcW w:w="4786" w:type="dxa"/>
          </w:tcPr>
          <w:p w14:paraId="4A4B4B73" w14:textId="369610BA" w:rsidR="003052B0" w:rsidRPr="00956F47" w:rsidRDefault="003052B0" w:rsidP="003052B0">
            <w:pPr>
              <w:pStyle w:val="opsommingstreepje"/>
              <w:numPr>
                <w:ilvl w:val="0"/>
                <w:numId w:val="0"/>
              </w:numPr>
              <w:spacing w:after="120"/>
            </w:pPr>
            <w:r w:rsidRPr="00956F47">
              <w:t>triggers</w:t>
            </w:r>
          </w:p>
        </w:tc>
      </w:tr>
      <w:tr w:rsidR="003052B0" w:rsidRPr="00956F47" w14:paraId="24CF6AC4" w14:textId="77777777" w:rsidTr="00B0382C">
        <w:tc>
          <w:tcPr>
            <w:tcW w:w="4786" w:type="dxa"/>
          </w:tcPr>
          <w:p w14:paraId="62AD4277" w14:textId="5348B1CA" w:rsidR="003052B0" w:rsidRPr="00956F47" w:rsidRDefault="003052B0" w:rsidP="003052B0">
            <w:pPr>
              <w:pStyle w:val="opsommingstreepje"/>
              <w:numPr>
                <w:ilvl w:val="0"/>
                <w:numId w:val="0"/>
              </w:numPr>
              <w:spacing w:after="120"/>
            </w:pPr>
            <w:proofErr w:type="spellStart"/>
            <w:r w:rsidRPr="00956F47">
              <w:t>voertUit</w:t>
            </w:r>
            <w:proofErr w:type="spellEnd"/>
          </w:p>
        </w:tc>
        <w:tc>
          <w:tcPr>
            <w:tcW w:w="4786" w:type="dxa"/>
          </w:tcPr>
          <w:p w14:paraId="2BDBA82C" w14:textId="21103AA2" w:rsidR="003052B0" w:rsidRPr="00956F47" w:rsidRDefault="003052B0" w:rsidP="003052B0">
            <w:pPr>
              <w:pStyle w:val="opsommingstreepje"/>
              <w:numPr>
                <w:ilvl w:val="0"/>
                <w:numId w:val="0"/>
              </w:numPr>
              <w:spacing w:after="120"/>
            </w:pPr>
            <w:proofErr w:type="spellStart"/>
            <w:r w:rsidRPr="00956F47">
              <w:t>performs</w:t>
            </w:r>
            <w:proofErr w:type="spellEnd"/>
          </w:p>
        </w:tc>
      </w:tr>
      <w:tr w:rsidR="003052B0" w:rsidRPr="00956F47" w14:paraId="57062926" w14:textId="77777777" w:rsidTr="00B0382C">
        <w:tc>
          <w:tcPr>
            <w:tcW w:w="4786" w:type="dxa"/>
          </w:tcPr>
          <w:p w14:paraId="5B657BF7" w14:textId="7BD71CE1" w:rsidR="003052B0" w:rsidRPr="00956F47" w:rsidRDefault="003052B0" w:rsidP="003052B0">
            <w:pPr>
              <w:pStyle w:val="opsommingstreepje"/>
              <w:numPr>
                <w:ilvl w:val="0"/>
                <w:numId w:val="0"/>
              </w:numPr>
              <w:spacing w:after="120"/>
            </w:pPr>
            <w:proofErr w:type="spellStart"/>
            <w:r w:rsidRPr="00956F47">
              <w:t>heeftT</w:t>
            </w:r>
            <w:r w:rsidR="001545BC">
              <w:t>emporele</w:t>
            </w:r>
            <w:r w:rsidRPr="00956F47">
              <w:t>Entiteit</w:t>
            </w:r>
            <w:proofErr w:type="spellEnd"/>
          </w:p>
        </w:tc>
        <w:tc>
          <w:tcPr>
            <w:tcW w:w="4786" w:type="dxa"/>
          </w:tcPr>
          <w:p w14:paraId="5F518FCA" w14:textId="72D2D0EB" w:rsidR="003052B0" w:rsidRPr="00956F47" w:rsidRDefault="003052B0" w:rsidP="003052B0">
            <w:pPr>
              <w:pStyle w:val="opsommingstreepje"/>
              <w:numPr>
                <w:ilvl w:val="0"/>
                <w:numId w:val="0"/>
              </w:numPr>
              <w:spacing w:after="120"/>
            </w:pPr>
            <w:proofErr w:type="spellStart"/>
            <w:r w:rsidRPr="00956F47">
              <w:t>has</w:t>
            </w:r>
            <w:r w:rsidR="00464120">
              <w:t>Temporal</w:t>
            </w:r>
            <w:r w:rsidRPr="00956F47">
              <w:t>Entity</w:t>
            </w:r>
            <w:proofErr w:type="spellEnd"/>
          </w:p>
        </w:tc>
      </w:tr>
      <w:tr w:rsidR="003052B0" w:rsidRPr="00956F47" w14:paraId="4956A925" w14:textId="77777777" w:rsidTr="00B0382C">
        <w:tc>
          <w:tcPr>
            <w:tcW w:w="4786" w:type="dxa"/>
          </w:tcPr>
          <w:p w14:paraId="69BAFCC2" w14:textId="7CE32658" w:rsidR="003052B0" w:rsidRPr="00956F47" w:rsidRDefault="003052B0" w:rsidP="003052B0">
            <w:pPr>
              <w:pStyle w:val="opsommingstreepje"/>
              <w:numPr>
                <w:ilvl w:val="0"/>
                <w:numId w:val="0"/>
              </w:numPr>
              <w:spacing w:after="120"/>
            </w:pPr>
            <w:proofErr w:type="spellStart"/>
            <w:r w:rsidRPr="00956F47">
              <w:t>heeftInwendige</w:t>
            </w:r>
            <w:proofErr w:type="spellEnd"/>
          </w:p>
        </w:tc>
        <w:tc>
          <w:tcPr>
            <w:tcW w:w="4786" w:type="dxa"/>
          </w:tcPr>
          <w:p w14:paraId="457F8D25" w14:textId="30ACABB4" w:rsidR="003052B0" w:rsidRPr="00956F47" w:rsidRDefault="003052B0" w:rsidP="003052B0">
            <w:pPr>
              <w:pStyle w:val="opsommingstreepje"/>
              <w:numPr>
                <w:ilvl w:val="0"/>
                <w:numId w:val="0"/>
              </w:numPr>
              <w:spacing w:after="120"/>
            </w:pPr>
            <w:proofErr w:type="spellStart"/>
            <w:r w:rsidRPr="00956F47">
              <w:t>hasInterior</w:t>
            </w:r>
            <w:proofErr w:type="spellEnd"/>
          </w:p>
        </w:tc>
      </w:tr>
      <w:tr w:rsidR="003052B0" w:rsidRPr="00956F47" w14:paraId="3DA54318" w14:textId="77777777" w:rsidTr="00B0382C">
        <w:tc>
          <w:tcPr>
            <w:tcW w:w="4786" w:type="dxa"/>
          </w:tcPr>
          <w:p w14:paraId="24180069" w14:textId="3142EE70" w:rsidR="003052B0" w:rsidRPr="00956F47" w:rsidRDefault="003052B0" w:rsidP="003052B0">
            <w:pPr>
              <w:pStyle w:val="opsommingstreepje"/>
              <w:numPr>
                <w:ilvl w:val="0"/>
                <w:numId w:val="0"/>
              </w:numPr>
              <w:spacing w:after="120"/>
            </w:pPr>
            <w:proofErr w:type="spellStart"/>
            <w:r w:rsidRPr="00956F47">
              <w:t>heeftBegrenzing</w:t>
            </w:r>
            <w:proofErr w:type="spellEnd"/>
          </w:p>
        </w:tc>
        <w:tc>
          <w:tcPr>
            <w:tcW w:w="4786" w:type="dxa"/>
          </w:tcPr>
          <w:p w14:paraId="47D47BFC" w14:textId="451D6525" w:rsidR="003052B0" w:rsidRPr="00956F47" w:rsidRDefault="003052B0" w:rsidP="003052B0">
            <w:pPr>
              <w:pStyle w:val="opsommingstreepje"/>
              <w:numPr>
                <w:ilvl w:val="0"/>
                <w:numId w:val="0"/>
              </w:numPr>
              <w:spacing w:after="120"/>
            </w:pPr>
            <w:proofErr w:type="spellStart"/>
            <w:r w:rsidRPr="00956F47">
              <w:t>hasBoundary</w:t>
            </w:r>
            <w:proofErr w:type="spellEnd"/>
          </w:p>
        </w:tc>
      </w:tr>
      <w:tr w:rsidR="003052B0" w:rsidRPr="00956F47" w14:paraId="61AAE274" w14:textId="77777777" w:rsidTr="00B0382C">
        <w:tc>
          <w:tcPr>
            <w:tcW w:w="4786" w:type="dxa"/>
          </w:tcPr>
          <w:p w14:paraId="322B9488" w14:textId="02289C42" w:rsidR="003052B0" w:rsidRPr="00956F47" w:rsidRDefault="003052B0" w:rsidP="003052B0">
            <w:pPr>
              <w:pStyle w:val="opsommingstreepje"/>
              <w:numPr>
                <w:ilvl w:val="0"/>
                <w:numId w:val="0"/>
              </w:numPr>
              <w:spacing w:after="120"/>
            </w:pPr>
            <w:r w:rsidRPr="00956F47">
              <w:t>transformeert</w:t>
            </w:r>
          </w:p>
        </w:tc>
        <w:tc>
          <w:tcPr>
            <w:tcW w:w="4786" w:type="dxa"/>
          </w:tcPr>
          <w:p w14:paraId="4CEE010B" w14:textId="7BB9CBEE" w:rsidR="003052B0" w:rsidRPr="00956F47" w:rsidRDefault="003052B0" w:rsidP="003052B0">
            <w:pPr>
              <w:pStyle w:val="opsommingstreepje"/>
              <w:numPr>
                <w:ilvl w:val="0"/>
                <w:numId w:val="0"/>
              </w:numPr>
              <w:spacing w:after="120"/>
            </w:pPr>
            <w:proofErr w:type="spellStart"/>
            <w:r w:rsidRPr="00956F47">
              <w:t>transforms</w:t>
            </w:r>
            <w:proofErr w:type="spellEnd"/>
          </w:p>
        </w:tc>
      </w:tr>
      <w:tr w:rsidR="003052B0" w:rsidRPr="00956F47" w14:paraId="2FE16A3A" w14:textId="77777777" w:rsidTr="00B0382C">
        <w:tc>
          <w:tcPr>
            <w:tcW w:w="4786" w:type="dxa"/>
          </w:tcPr>
          <w:p w14:paraId="64003F06" w14:textId="2662C2A3" w:rsidR="003052B0" w:rsidRPr="00956F47" w:rsidRDefault="003052B0" w:rsidP="003052B0">
            <w:pPr>
              <w:pStyle w:val="opsommingstreepje"/>
              <w:numPr>
                <w:ilvl w:val="0"/>
                <w:numId w:val="0"/>
              </w:numPr>
              <w:spacing w:after="120"/>
            </w:pPr>
            <w:r w:rsidRPr="00956F47">
              <w:t>begint</w:t>
            </w:r>
          </w:p>
        </w:tc>
        <w:tc>
          <w:tcPr>
            <w:tcW w:w="4786" w:type="dxa"/>
          </w:tcPr>
          <w:p w14:paraId="787EB48C" w14:textId="20DF7DF2" w:rsidR="003052B0" w:rsidRPr="00956F47" w:rsidRDefault="003052B0" w:rsidP="003052B0">
            <w:pPr>
              <w:pStyle w:val="opsommingstreepje"/>
              <w:numPr>
                <w:ilvl w:val="0"/>
                <w:numId w:val="0"/>
              </w:numPr>
              <w:spacing w:after="120"/>
            </w:pPr>
            <w:proofErr w:type="spellStart"/>
            <w:r w:rsidRPr="00956F47">
              <w:t>begins</w:t>
            </w:r>
            <w:proofErr w:type="spellEnd"/>
          </w:p>
        </w:tc>
      </w:tr>
      <w:tr w:rsidR="003052B0" w:rsidRPr="00956F47" w14:paraId="5125BDF6" w14:textId="77777777" w:rsidTr="00B0382C">
        <w:tc>
          <w:tcPr>
            <w:tcW w:w="4786" w:type="dxa"/>
          </w:tcPr>
          <w:p w14:paraId="7207891D" w14:textId="0334D7C7" w:rsidR="003052B0" w:rsidRPr="00956F47" w:rsidRDefault="003052B0" w:rsidP="003052B0">
            <w:pPr>
              <w:pStyle w:val="opsommingstreepje"/>
              <w:numPr>
                <w:ilvl w:val="0"/>
                <w:numId w:val="0"/>
              </w:numPr>
              <w:spacing w:after="120"/>
            </w:pPr>
            <w:proofErr w:type="spellStart"/>
            <w:r w:rsidRPr="00956F47">
              <w:t>beeindigt</w:t>
            </w:r>
            <w:proofErr w:type="spellEnd"/>
          </w:p>
        </w:tc>
        <w:tc>
          <w:tcPr>
            <w:tcW w:w="4786" w:type="dxa"/>
          </w:tcPr>
          <w:p w14:paraId="26241426" w14:textId="6EE679BA" w:rsidR="003052B0" w:rsidRPr="00956F47" w:rsidRDefault="003052B0" w:rsidP="003052B0">
            <w:pPr>
              <w:pStyle w:val="opsommingstreepje"/>
              <w:numPr>
                <w:ilvl w:val="0"/>
                <w:numId w:val="0"/>
              </w:numPr>
              <w:spacing w:after="120"/>
            </w:pPr>
            <w:proofErr w:type="spellStart"/>
            <w:r w:rsidRPr="00956F47">
              <w:t>ends</w:t>
            </w:r>
            <w:proofErr w:type="spellEnd"/>
          </w:p>
        </w:tc>
      </w:tr>
      <w:tr w:rsidR="003052B0" w:rsidRPr="00956F47" w14:paraId="0F33F6FB" w14:textId="77777777" w:rsidTr="00B0382C">
        <w:tc>
          <w:tcPr>
            <w:tcW w:w="4786" w:type="dxa"/>
          </w:tcPr>
          <w:p w14:paraId="4F321806" w14:textId="09BABB06" w:rsidR="003052B0" w:rsidRPr="00956F47" w:rsidRDefault="003052B0" w:rsidP="003052B0">
            <w:pPr>
              <w:pStyle w:val="opsommingstreepje"/>
              <w:numPr>
                <w:ilvl w:val="0"/>
                <w:numId w:val="0"/>
              </w:numPr>
              <w:spacing w:after="120"/>
            </w:pPr>
            <w:proofErr w:type="spellStart"/>
            <w:r w:rsidRPr="00956F47">
              <w:t>heeftDeel</w:t>
            </w:r>
            <w:proofErr w:type="spellEnd"/>
          </w:p>
        </w:tc>
        <w:tc>
          <w:tcPr>
            <w:tcW w:w="4786" w:type="dxa"/>
          </w:tcPr>
          <w:p w14:paraId="4FD09013" w14:textId="023B0E15" w:rsidR="003052B0" w:rsidRPr="00956F47" w:rsidRDefault="003052B0" w:rsidP="003052B0">
            <w:pPr>
              <w:pStyle w:val="opsommingstreepje"/>
              <w:numPr>
                <w:ilvl w:val="0"/>
                <w:numId w:val="0"/>
              </w:numPr>
              <w:spacing w:after="120"/>
            </w:pPr>
            <w:proofErr w:type="spellStart"/>
            <w:r w:rsidRPr="00956F47">
              <w:t>hasPart</w:t>
            </w:r>
            <w:proofErr w:type="spellEnd"/>
          </w:p>
        </w:tc>
      </w:tr>
      <w:tr w:rsidR="00E0490D" w:rsidRPr="00956F47" w14:paraId="6F3143BE" w14:textId="77777777" w:rsidTr="00B0382C">
        <w:tc>
          <w:tcPr>
            <w:tcW w:w="4786" w:type="dxa"/>
          </w:tcPr>
          <w:p w14:paraId="7AF10127" w14:textId="433B6DBF" w:rsidR="00E0490D" w:rsidRPr="00956F47" w:rsidRDefault="00E0490D" w:rsidP="003052B0">
            <w:pPr>
              <w:pStyle w:val="opsommingstreepje"/>
              <w:numPr>
                <w:ilvl w:val="0"/>
                <w:numId w:val="0"/>
              </w:numPr>
              <w:spacing w:after="120"/>
            </w:pPr>
            <w:r>
              <w:t>afkorting</w:t>
            </w:r>
          </w:p>
        </w:tc>
        <w:tc>
          <w:tcPr>
            <w:tcW w:w="4786" w:type="dxa"/>
          </w:tcPr>
          <w:p w14:paraId="0AC62976" w14:textId="6B824CF8" w:rsidR="00E0490D" w:rsidRPr="00956F47" w:rsidRDefault="00E0490D" w:rsidP="003052B0">
            <w:pPr>
              <w:pStyle w:val="opsommingstreepje"/>
              <w:numPr>
                <w:ilvl w:val="0"/>
                <w:numId w:val="0"/>
              </w:numPr>
              <w:spacing w:after="120"/>
            </w:pPr>
            <w:proofErr w:type="spellStart"/>
            <w:r>
              <w:t>abbreviation</w:t>
            </w:r>
            <w:proofErr w:type="spellEnd"/>
          </w:p>
        </w:tc>
      </w:tr>
      <w:tr w:rsidR="003052B0" w:rsidRPr="00EF42F1" w14:paraId="6E3D6E00" w14:textId="77777777" w:rsidTr="00E4132E">
        <w:tc>
          <w:tcPr>
            <w:tcW w:w="9572" w:type="dxa"/>
            <w:gridSpan w:val="2"/>
          </w:tcPr>
          <w:p w14:paraId="306D5AB4" w14:textId="03CD1667" w:rsidR="003052B0" w:rsidRPr="00EF42F1" w:rsidRDefault="003052B0" w:rsidP="003052B0">
            <w:pPr>
              <w:pStyle w:val="opsommingstreepje"/>
              <w:numPr>
                <w:ilvl w:val="0"/>
                <w:numId w:val="0"/>
              </w:numPr>
              <w:spacing w:after="120"/>
              <w:jc w:val="center"/>
              <w:rPr>
                <w:lang w:val="en-US"/>
              </w:rPr>
            </w:pPr>
            <w:proofErr w:type="spellStart"/>
            <w:r w:rsidRPr="00EF42F1">
              <w:rPr>
                <w:lang w:val="en-US"/>
              </w:rPr>
              <w:t>deel</w:t>
            </w:r>
            <w:proofErr w:type="spellEnd"/>
            <w:r w:rsidRPr="00EF42F1">
              <w:rPr>
                <w:lang w:val="en-US"/>
              </w:rPr>
              <w:t xml:space="preserve"> 1 top level invers</w:t>
            </w:r>
            <w:r w:rsidR="002304DE">
              <w:rPr>
                <w:lang w:val="en-US"/>
              </w:rPr>
              <w:t xml:space="preserve">e </w:t>
            </w:r>
            <w:proofErr w:type="spellStart"/>
            <w:r w:rsidR="002304DE">
              <w:rPr>
                <w:lang w:val="en-US"/>
              </w:rPr>
              <w:t>relaties</w:t>
            </w:r>
            <w:proofErr w:type="spellEnd"/>
          </w:p>
        </w:tc>
      </w:tr>
      <w:tr w:rsidR="003052B0" w:rsidRPr="00956F47" w14:paraId="56F2FE97" w14:textId="77777777" w:rsidTr="00B0382C">
        <w:tc>
          <w:tcPr>
            <w:tcW w:w="4786" w:type="dxa"/>
          </w:tcPr>
          <w:p w14:paraId="69228979" w14:textId="13441F67" w:rsidR="003052B0" w:rsidRPr="00956F47" w:rsidRDefault="003052B0" w:rsidP="003052B0">
            <w:pPr>
              <w:pStyle w:val="opsommingstreepje"/>
              <w:numPr>
                <w:ilvl w:val="0"/>
                <w:numId w:val="0"/>
              </w:numPr>
              <w:spacing w:after="120"/>
            </w:pPr>
            <w:proofErr w:type="spellStart"/>
            <w:r w:rsidRPr="00956F47">
              <w:t>isBeschrevenDoor</w:t>
            </w:r>
            <w:proofErr w:type="spellEnd"/>
          </w:p>
        </w:tc>
        <w:tc>
          <w:tcPr>
            <w:tcW w:w="4786" w:type="dxa"/>
          </w:tcPr>
          <w:p w14:paraId="6D00E8E1" w14:textId="40DB139B" w:rsidR="003052B0" w:rsidRPr="00956F47" w:rsidRDefault="003052B0" w:rsidP="003052B0">
            <w:pPr>
              <w:pStyle w:val="opsommingstreepje"/>
              <w:numPr>
                <w:ilvl w:val="0"/>
                <w:numId w:val="0"/>
              </w:numPr>
              <w:spacing w:after="120"/>
            </w:pPr>
            <w:proofErr w:type="spellStart"/>
            <w:r w:rsidRPr="00956F47">
              <w:t>isDescribedBy</w:t>
            </w:r>
            <w:proofErr w:type="spellEnd"/>
          </w:p>
        </w:tc>
      </w:tr>
      <w:tr w:rsidR="003052B0" w:rsidRPr="00956F47" w14:paraId="6686062B" w14:textId="77777777" w:rsidTr="00B0382C">
        <w:tc>
          <w:tcPr>
            <w:tcW w:w="4786" w:type="dxa"/>
          </w:tcPr>
          <w:p w14:paraId="536C498C" w14:textId="37757747" w:rsidR="003052B0" w:rsidRPr="00956F47" w:rsidRDefault="003052B0" w:rsidP="003052B0">
            <w:pPr>
              <w:pStyle w:val="opsommingstreepje"/>
              <w:numPr>
                <w:ilvl w:val="0"/>
                <w:numId w:val="0"/>
              </w:numPr>
              <w:spacing w:after="120"/>
            </w:pPr>
            <w:proofErr w:type="spellStart"/>
            <w:r w:rsidRPr="00956F47">
              <w:lastRenderedPageBreak/>
              <w:t>isToestandVan</w:t>
            </w:r>
            <w:proofErr w:type="spellEnd"/>
          </w:p>
        </w:tc>
        <w:tc>
          <w:tcPr>
            <w:tcW w:w="4786" w:type="dxa"/>
          </w:tcPr>
          <w:p w14:paraId="7C4E6502" w14:textId="6790CD58" w:rsidR="003052B0" w:rsidRPr="00956F47" w:rsidRDefault="003052B0" w:rsidP="003052B0">
            <w:pPr>
              <w:pStyle w:val="opsommingstreepje"/>
              <w:numPr>
                <w:ilvl w:val="0"/>
                <w:numId w:val="0"/>
              </w:numPr>
              <w:spacing w:after="120"/>
            </w:pPr>
            <w:proofErr w:type="spellStart"/>
            <w:r w:rsidRPr="00956F47">
              <w:t>isStateOf</w:t>
            </w:r>
            <w:proofErr w:type="spellEnd"/>
          </w:p>
        </w:tc>
      </w:tr>
      <w:tr w:rsidR="003052B0" w:rsidRPr="00956F47" w14:paraId="06B68EC6" w14:textId="77777777" w:rsidTr="00B0382C">
        <w:tc>
          <w:tcPr>
            <w:tcW w:w="4786" w:type="dxa"/>
          </w:tcPr>
          <w:p w14:paraId="436169CA" w14:textId="077EAB84" w:rsidR="003052B0" w:rsidRPr="00956F47" w:rsidRDefault="003052B0" w:rsidP="003052B0">
            <w:pPr>
              <w:pStyle w:val="opsommingstreepje"/>
              <w:numPr>
                <w:ilvl w:val="0"/>
                <w:numId w:val="0"/>
              </w:numPr>
              <w:spacing w:after="120"/>
            </w:pPr>
            <w:proofErr w:type="spellStart"/>
            <w:r w:rsidRPr="00956F47">
              <w:t>isGetriggertDoor</w:t>
            </w:r>
            <w:proofErr w:type="spellEnd"/>
          </w:p>
        </w:tc>
        <w:tc>
          <w:tcPr>
            <w:tcW w:w="4786" w:type="dxa"/>
          </w:tcPr>
          <w:p w14:paraId="0B24329E" w14:textId="4C421265" w:rsidR="003052B0" w:rsidRPr="00956F47" w:rsidRDefault="003052B0" w:rsidP="003052B0">
            <w:pPr>
              <w:pStyle w:val="opsommingstreepje"/>
              <w:numPr>
                <w:ilvl w:val="0"/>
                <w:numId w:val="0"/>
              </w:numPr>
              <w:spacing w:after="120"/>
            </w:pPr>
            <w:proofErr w:type="spellStart"/>
            <w:r w:rsidRPr="00956F47">
              <w:t>isTriggeredBy</w:t>
            </w:r>
            <w:proofErr w:type="spellEnd"/>
          </w:p>
        </w:tc>
      </w:tr>
      <w:tr w:rsidR="003052B0" w:rsidRPr="00956F47" w14:paraId="1B5C9D84" w14:textId="77777777" w:rsidTr="00B0382C">
        <w:tc>
          <w:tcPr>
            <w:tcW w:w="4786" w:type="dxa"/>
          </w:tcPr>
          <w:p w14:paraId="365D3C85" w14:textId="6FDB2F71" w:rsidR="003052B0" w:rsidRPr="00956F47" w:rsidRDefault="003052B0" w:rsidP="003052B0">
            <w:pPr>
              <w:pStyle w:val="opsommingstreepje"/>
              <w:numPr>
                <w:ilvl w:val="0"/>
                <w:numId w:val="0"/>
              </w:numPr>
              <w:spacing w:after="120"/>
            </w:pPr>
            <w:proofErr w:type="spellStart"/>
            <w:r w:rsidRPr="00956F47">
              <w:t>isUitgevoerdDoor</w:t>
            </w:r>
            <w:proofErr w:type="spellEnd"/>
          </w:p>
        </w:tc>
        <w:tc>
          <w:tcPr>
            <w:tcW w:w="4786" w:type="dxa"/>
          </w:tcPr>
          <w:p w14:paraId="31E78EC3" w14:textId="091347A0" w:rsidR="003052B0" w:rsidRPr="00956F47" w:rsidRDefault="003052B0" w:rsidP="003052B0">
            <w:pPr>
              <w:pStyle w:val="opsommingstreepje"/>
              <w:numPr>
                <w:ilvl w:val="0"/>
                <w:numId w:val="0"/>
              </w:numPr>
              <w:spacing w:after="120"/>
            </w:pPr>
            <w:proofErr w:type="spellStart"/>
            <w:r w:rsidRPr="00956F47">
              <w:t>isPerformedBy</w:t>
            </w:r>
            <w:proofErr w:type="spellEnd"/>
          </w:p>
        </w:tc>
      </w:tr>
      <w:tr w:rsidR="003052B0" w:rsidRPr="00956F47" w14:paraId="6EC2F507" w14:textId="77777777" w:rsidTr="00B0382C">
        <w:tc>
          <w:tcPr>
            <w:tcW w:w="4786" w:type="dxa"/>
          </w:tcPr>
          <w:p w14:paraId="06C3C8CA" w14:textId="71130A34" w:rsidR="003052B0" w:rsidRPr="00956F47" w:rsidRDefault="003052B0" w:rsidP="003052B0">
            <w:pPr>
              <w:pStyle w:val="opsommingstreepje"/>
              <w:numPr>
                <w:ilvl w:val="0"/>
                <w:numId w:val="0"/>
              </w:numPr>
              <w:spacing w:after="120"/>
            </w:pPr>
            <w:proofErr w:type="spellStart"/>
            <w:r w:rsidRPr="00956F47">
              <w:t>isT</w:t>
            </w:r>
            <w:r w:rsidR="00464120">
              <w:t>emporele</w:t>
            </w:r>
            <w:r w:rsidRPr="00956F47">
              <w:t>EntiteitVoor</w:t>
            </w:r>
            <w:proofErr w:type="spellEnd"/>
          </w:p>
        </w:tc>
        <w:tc>
          <w:tcPr>
            <w:tcW w:w="4786" w:type="dxa"/>
          </w:tcPr>
          <w:p w14:paraId="1FFAACC6" w14:textId="20F3D9D9" w:rsidR="003052B0" w:rsidRPr="00956F47" w:rsidRDefault="003052B0" w:rsidP="003052B0">
            <w:pPr>
              <w:pStyle w:val="opsommingstreepje"/>
              <w:numPr>
                <w:ilvl w:val="0"/>
                <w:numId w:val="0"/>
              </w:numPr>
              <w:spacing w:after="120"/>
            </w:pPr>
            <w:proofErr w:type="spellStart"/>
            <w:r w:rsidRPr="00956F47">
              <w:t>isT</w:t>
            </w:r>
            <w:r w:rsidR="00EF4CB5">
              <w:t>e</w:t>
            </w:r>
            <w:r w:rsidRPr="00956F47">
              <w:t>m</w:t>
            </w:r>
            <w:r w:rsidR="00464120">
              <w:t>poral</w:t>
            </w:r>
            <w:r w:rsidRPr="00956F47">
              <w:t>EntityFor</w:t>
            </w:r>
            <w:proofErr w:type="spellEnd"/>
          </w:p>
        </w:tc>
      </w:tr>
      <w:tr w:rsidR="003052B0" w:rsidRPr="00956F47" w14:paraId="422ED64A" w14:textId="77777777" w:rsidTr="00B0382C">
        <w:tc>
          <w:tcPr>
            <w:tcW w:w="4786" w:type="dxa"/>
          </w:tcPr>
          <w:p w14:paraId="5A0FE9FA" w14:textId="18A9327D" w:rsidR="003052B0" w:rsidRPr="00956F47" w:rsidRDefault="003052B0" w:rsidP="003052B0">
            <w:pPr>
              <w:pStyle w:val="opsommingstreepje"/>
              <w:numPr>
                <w:ilvl w:val="0"/>
                <w:numId w:val="0"/>
              </w:numPr>
              <w:spacing w:after="120"/>
            </w:pPr>
            <w:proofErr w:type="spellStart"/>
            <w:r w:rsidRPr="00956F47">
              <w:t>isInwendigeVan</w:t>
            </w:r>
            <w:proofErr w:type="spellEnd"/>
          </w:p>
        </w:tc>
        <w:tc>
          <w:tcPr>
            <w:tcW w:w="4786" w:type="dxa"/>
          </w:tcPr>
          <w:p w14:paraId="2F8FFECD" w14:textId="2025B52C" w:rsidR="003052B0" w:rsidRPr="00956F47" w:rsidRDefault="003052B0" w:rsidP="003052B0">
            <w:pPr>
              <w:pStyle w:val="opsommingstreepje"/>
              <w:numPr>
                <w:ilvl w:val="0"/>
                <w:numId w:val="0"/>
              </w:numPr>
              <w:spacing w:after="120"/>
            </w:pPr>
            <w:proofErr w:type="spellStart"/>
            <w:r w:rsidRPr="00956F47">
              <w:t>isInteriorOf</w:t>
            </w:r>
            <w:proofErr w:type="spellEnd"/>
          </w:p>
        </w:tc>
      </w:tr>
      <w:tr w:rsidR="003052B0" w:rsidRPr="00956F47" w14:paraId="3D2BE898" w14:textId="77777777" w:rsidTr="00B0382C">
        <w:tc>
          <w:tcPr>
            <w:tcW w:w="4786" w:type="dxa"/>
          </w:tcPr>
          <w:p w14:paraId="6AF97FB0" w14:textId="2E02A58D" w:rsidR="003052B0" w:rsidRPr="00956F47" w:rsidRDefault="003052B0" w:rsidP="003052B0">
            <w:pPr>
              <w:pStyle w:val="opsommingstreepje"/>
              <w:numPr>
                <w:ilvl w:val="0"/>
                <w:numId w:val="0"/>
              </w:numPr>
              <w:spacing w:after="120"/>
            </w:pPr>
            <w:proofErr w:type="spellStart"/>
            <w:r w:rsidRPr="00956F47">
              <w:t>isBegrenzingVan</w:t>
            </w:r>
            <w:proofErr w:type="spellEnd"/>
          </w:p>
        </w:tc>
        <w:tc>
          <w:tcPr>
            <w:tcW w:w="4786" w:type="dxa"/>
          </w:tcPr>
          <w:p w14:paraId="00A4610D" w14:textId="7E8F04CB" w:rsidR="003052B0" w:rsidRPr="00956F47" w:rsidRDefault="003052B0" w:rsidP="003052B0">
            <w:pPr>
              <w:pStyle w:val="opsommingstreepje"/>
              <w:numPr>
                <w:ilvl w:val="0"/>
                <w:numId w:val="0"/>
              </w:numPr>
              <w:spacing w:after="120"/>
            </w:pPr>
            <w:proofErr w:type="spellStart"/>
            <w:r w:rsidRPr="00956F47">
              <w:t>isBoundaryOf</w:t>
            </w:r>
            <w:proofErr w:type="spellEnd"/>
          </w:p>
        </w:tc>
      </w:tr>
      <w:tr w:rsidR="003052B0" w:rsidRPr="00956F47" w14:paraId="6EDF7F81" w14:textId="77777777" w:rsidTr="00B0382C">
        <w:tc>
          <w:tcPr>
            <w:tcW w:w="4786" w:type="dxa"/>
          </w:tcPr>
          <w:p w14:paraId="67BFDE68" w14:textId="4003083A" w:rsidR="003052B0" w:rsidRPr="00956F47" w:rsidRDefault="003052B0" w:rsidP="003052B0">
            <w:pPr>
              <w:pStyle w:val="opsommingstreepje"/>
              <w:numPr>
                <w:ilvl w:val="0"/>
                <w:numId w:val="0"/>
              </w:numPr>
              <w:spacing w:after="120"/>
            </w:pPr>
            <w:proofErr w:type="spellStart"/>
            <w:r w:rsidRPr="00956F47">
              <w:t>isGetransformeerdDoor</w:t>
            </w:r>
            <w:proofErr w:type="spellEnd"/>
          </w:p>
        </w:tc>
        <w:tc>
          <w:tcPr>
            <w:tcW w:w="4786" w:type="dxa"/>
          </w:tcPr>
          <w:p w14:paraId="46C42C2C" w14:textId="292EA1B1" w:rsidR="003052B0" w:rsidRPr="00956F47" w:rsidRDefault="003052B0" w:rsidP="003052B0">
            <w:pPr>
              <w:pStyle w:val="opsommingstreepje"/>
              <w:numPr>
                <w:ilvl w:val="0"/>
                <w:numId w:val="0"/>
              </w:numPr>
              <w:spacing w:after="120"/>
            </w:pPr>
            <w:proofErr w:type="spellStart"/>
            <w:r w:rsidRPr="00956F47">
              <w:t>isTransformedBy</w:t>
            </w:r>
            <w:proofErr w:type="spellEnd"/>
          </w:p>
        </w:tc>
      </w:tr>
      <w:tr w:rsidR="003052B0" w:rsidRPr="00956F47" w14:paraId="28FA1EDB" w14:textId="77777777" w:rsidTr="00B0382C">
        <w:tc>
          <w:tcPr>
            <w:tcW w:w="4786" w:type="dxa"/>
          </w:tcPr>
          <w:p w14:paraId="1C8C5D3F" w14:textId="363190E9" w:rsidR="003052B0" w:rsidRPr="00956F47" w:rsidRDefault="003052B0" w:rsidP="003052B0">
            <w:pPr>
              <w:pStyle w:val="opsommingstreepje"/>
              <w:numPr>
                <w:ilvl w:val="0"/>
                <w:numId w:val="0"/>
              </w:numPr>
              <w:spacing w:after="120"/>
            </w:pPr>
            <w:proofErr w:type="spellStart"/>
            <w:r w:rsidRPr="00956F47">
              <w:t>isBegonnenDoor</w:t>
            </w:r>
            <w:proofErr w:type="spellEnd"/>
          </w:p>
        </w:tc>
        <w:tc>
          <w:tcPr>
            <w:tcW w:w="4786" w:type="dxa"/>
          </w:tcPr>
          <w:p w14:paraId="4FE1EAD0" w14:textId="7577FF30" w:rsidR="003052B0" w:rsidRPr="00956F47" w:rsidRDefault="003052B0" w:rsidP="003052B0">
            <w:pPr>
              <w:pStyle w:val="opsommingstreepje"/>
              <w:numPr>
                <w:ilvl w:val="0"/>
                <w:numId w:val="0"/>
              </w:numPr>
              <w:spacing w:after="120"/>
            </w:pPr>
            <w:proofErr w:type="spellStart"/>
            <w:r w:rsidRPr="00956F47">
              <w:t>isBegunBy</w:t>
            </w:r>
            <w:proofErr w:type="spellEnd"/>
          </w:p>
        </w:tc>
      </w:tr>
      <w:tr w:rsidR="003052B0" w:rsidRPr="00956F47" w14:paraId="1E512106" w14:textId="77777777" w:rsidTr="00B0382C">
        <w:tc>
          <w:tcPr>
            <w:tcW w:w="4786" w:type="dxa"/>
          </w:tcPr>
          <w:p w14:paraId="6F0AE813" w14:textId="26911011" w:rsidR="003052B0" w:rsidRPr="00956F47" w:rsidRDefault="003052B0" w:rsidP="003052B0">
            <w:pPr>
              <w:pStyle w:val="opsommingstreepje"/>
              <w:numPr>
                <w:ilvl w:val="0"/>
                <w:numId w:val="0"/>
              </w:numPr>
              <w:spacing w:after="120"/>
            </w:pPr>
            <w:proofErr w:type="spellStart"/>
            <w:r w:rsidRPr="00956F47">
              <w:t>isBeeindigdDoor</w:t>
            </w:r>
            <w:proofErr w:type="spellEnd"/>
          </w:p>
        </w:tc>
        <w:tc>
          <w:tcPr>
            <w:tcW w:w="4786" w:type="dxa"/>
          </w:tcPr>
          <w:p w14:paraId="10761D5D" w14:textId="0D5A33C7" w:rsidR="003052B0" w:rsidRPr="00956F47" w:rsidRDefault="003052B0" w:rsidP="003052B0">
            <w:pPr>
              <w:pStyle w:val="opsommingstreepje"/>
              <w:numPr>
                <w:ilvl w:val="0"/>
                <w:numId w:val="0"/>
              </w:numPr>
              <w:spacing w:after="120"/>
            </w:pPr>
            <w:proofErr w:type="spellStart"/>
            <w:r w:rsidRPr="00956F47">
              <w:t>isEndedBy</w:t>
            </w:r>
            <w:proofErr w:type="spellEnd"/>
          </w:p>
        </w:tc>
      </w:tr>
      <w:tr w:rsidR="003052B0" w:rsidRPr="00956F47" w14:paraId="37A1EF11" w14:textId="77777777" w:rsidTr="00B0382C">
        <w:tc>
          <w:tcPr>
            <w:tcW w:w="4786" w:type="dxa"/>
          </w:tcPr>
          <w:p w14:paraId="08D9727F" w14:textId="6BC78F9F" w:rsidR="003052B0" w:rsidRPr="00956F47" w:rsidRDefault="003052B0" w:rsidP="003052B0">
            <w:pPr>
              <w:pStyle w:val="opsommingstreepje"/>
              <w:numPr>
                <w:ilvl w:val="0"/>
                <w:numId w:val="0"/>
              </w:numPr>
              <w:spacing w:after="120"/>
            </w:pPr>
            <w:proofErr w:type="spellStart"/>
            <w:r w:rsidRPr="00956F47">
              <w:t>isDeelVan</w:t>
            </w:r>
            <w:proofErr w:type="spellEnd"/>
          </w:p>
        </w:tc>
        <w:tc>
          <w:tcPr>
            <w:tcW w:w="4786" w:type="dxa"/>
          </w:tcPr>
          <w:p w14:paraId="190A350D" w14:textId="61DDA76B" w:rsidR="003052B0" w:rsidRPr="00956F47" w:rsidRDefault="003052B0" w:rsidP="003052B0">
            <w:pPr>
              <w:pStyle w:val="opsommingstreepje"/>
              <w:numPr>
                <w:ilvl w:val="0"/>
                <w:numId w:val="0"/>
              </w:numPr>
              <w:spacing w:after="120"/>
            </w:pPr>
            <w:proofErr w:type="spellStart"/>
            <w:r w:rsidRPr="00956F47">
              <w:t>isPartOf</w:t>
            </w:r>
            <w:proofErr w:type="spellEnd"/>
          </w:p>
        </w:tc>
      </w:tr>
      <w:tr w:rsidR="003052B0" w:rsidRPr="00956F47" w14:paraId="5AB27FAD" w14:textId="77777777" w:rsidTr="00423F34">
        <w:tc>
          <w:tcPr>
            <w:tcW w:w="9572" w:type="dxa"/>
            <w:gridSpan w:val="2"/>
          </w:tcPr>
          <w:p w14:paraId="7A103447" w14:textId="4F082AF6" w:rsidR="003052B0" w:rsidRPr="00956F47" w:rsidRDefault="003052B0" w:rsidP="003052B0">
            <w:pPr>
              <w:pStyle w:val="opsommingstreepje"/>
              <w:numPr>
                <w:ilvl w:val="0"/>
                <w:numId w:val="0"/>
              </w:numPr>
              <w:spacing w:after="120"/>
              <w:jc w:val="center"/>
            </w:pPr>
            <w:r w:rsidRPr="00956F47">
              <w:t xml:space="preserve">deel 2 </w:t>
            </w:r>
            <w:r w:rsidR="00AA6CE4">
              <w:t xml:space="preserve">top level </w:t>
            </w:r>
            <w:r w:rsidRPr="00956F47">
              <w:t>concepten</w:t>
            </w:r>
          </w:p>
        </w:tc>
      </w:tr>
      <w:tr w:rsidR="003052B0" w:rsidRPr="00956F47" w14:paraId="5AFF716E" w14:textId="77777777" w:rsidTr="00B0382C">
        <w:tc>
          <w:tcPr>
            <w:tcW w:w="4786" w:type="dxa"/>
          </w:tcPr>
          <w:p w14:paraId="40C7D857" w14:textId="4FEDAE49" w:rsidR="003052B0" w:rsidRPr="00956F47" w:rsidRDefault="003052B0" w:rsidP="003052B0">
            <w:pPr>
              <w:pStyle w:val="opsommingstreepje"/>
              <w:numPr>
                <w:ilvl w:val="0"/>
                <w:numId w:val="0"/>
              </w:numPr>
              <w:spacing w:after="120"/>
            </w:pPr>
            <w:r w:rsidRPr="00956F47">
              <w:t>Ruimte</w:t>
            </w:r>
          </w:p>
        </w:tc>
        <w:tc>
          <w:tcPr>
            <w:tcW w:w="4786" w:type="dxa"/>
          </w:tcPr>
          <w:p w14:paraId="4DC35E24" w14:textId="666BBF46" w:rsidR="003052B0" w:rsidRPr="00956F47" w:rsidRDefault="003052B0" w:rsidP="003052B0">
            <w:pPr>
              <w:pStyle w:val="opsommingstreepje"/>
              <w:numPr>
                <w:ilvl w:val="0"/>
                <w:numId w:val="0"/>
              </w:numPr>
              <w:spacing w:after="120"/>
            </w:pPr>
            <w:r w:rsidRPr="00956F47">
              <w:t>Space</w:t>
            </w:r>
          </w:p>
        </w:tc>
      </w:tr>
      <w:tr w:rsidR="003052B0" w:rsidRPr="00956F47" w14:paraId="6CAE5E2A" w14:textId="77777777" w:rsidTr="00B0382C">
        <w:tc>
          <w:tcPr>
            <w:tcW w:w="4786" w:type="dxa"/>
          </w:tcPr>
          <w:p w14:paraId="10C9EDC9" w14:textId="633F9D43" w:rsidR="003052B0" w:rsidRPr="00956F47" w:rsidRDefault="003052B0" w:rsidP="003052B0">
            <w:pPr>
              <w:pStyle w:val="opsommingstreepje"/>
              <w:numPr>
                <w:ilvl w:val="0"/>
                <w:numId w:val="0"/>
              </w:numPr>
              <w:spacing w:after="120"/>
            </w:pPr>
            <w:proofErr w:type="spellStart"/>
            <w:r w:rsidRPr="00956F47">
              <w:t>ReeelObject</w:t>
            </w:r>
            <w:proofErr w:type="spellEnd"/>
          </w:p>
        </w:tc>
        <w:tc>
          <w:tcPr>
            <w:tcW w:w="4786" w:type="dxa"/>
          </w:tcPr>
          <w:p w14:paraId="2DB3FAEF" w14:textId="218A1185" w:rsidR="003052B0" w:rsidRPr="00956F47" w:rsidRDefault="003052B0" w:rsidP="003052B0">
            <w:pPr>
              <w:pStyle w:val="opsommingstreepje"/>
              <w:numPr>
                <w:ilvl w:val="0"/>
                <w:numId w:val="0"/>
              </w:numPr>
              <w:spacing w:after="120"/>
            </w:pPr>
            <w:proofErr w:type="spellStart"/>
            <w:r w:rsidRPr="00956F47">
              <w:t>RealObject</w:t>
            </w:r>
            <w:proofErr w:type="spellEnd"/>
          </w:p>
        </w:tc>
      </w:tr>
      <w:tr w:rsidR="00F41101" w:rsidRPr="00956F47" w14:paraId="43378EB2" w14:textId="77777777" w:rsidTr="00B0382C">
        <w:tc>
          <w:tcPr>
            <w:tcW w:w="4786" w:type="dxa"/>
          </w:tcPr>
          <w:p w14:paraId="60949CDE" w14:textId="313EF289" w:rsidR="00F41101" w:rsidRPr="00956F47" w:rsidRDefault="00F41101" w:rsidP="003052B0">
            <w:pPr>
              <w:pStyle w:val="opsommingstreepje"/>
              <w:numPr>
                <w:ilvl w:val="0"/>
                <w:numId w:val="0"/>
              </w:numPr>
              <w:spacing w:after="120"/>
            </w:pPr>
            <w:proofErr w:type="spellStart"/>
            <w:r>
              <w:t>TechnischObject</w:t>
            </w:r>
            <w:proofErr w:type="spellEnd"/>
          </w:p>
        </w:tc>
        <w:tc>
          <w:tcPr>
            <w:tcW w:w="4786" w:type="dxa"/>
          </w:tcPr>
          <w:p w14:paraId="4052CAB6" w14:textId="54C5BA90" w:rsidR="00F41101" w:rsidRPr="00956F47" w:rsidRDefault="00F41101" w:rsidP="003052B0">
            <w:pPr>
              <w:pStyle w:val="opsommingstreepje"/>
              <w:numPr>
                <w:ilvl w:val="0"/>
                <w:numId w:val="0"/>
              </w:numPr>
              <w:spacing w:after="120"/>
            </w:pPr>
            <w:r>
              <w:t>TechnicalObject</w:t>
            </w:r>
          </w:p>
        </w:tc>
      </w:tr>
      <w:tr w:rsidR="00F41101" w:rsidRPr="00956F47" w14:paraId="61686171" w14:textId="77777777" w:rsidTr="00B0382C">
        <w:tc>
          <w:tcPr>
            <w:tcW w:w="4786" w:type="dxa"/>
          </w:tcPr>
          <w:p w14:paraId="4FF109B7" w14:textId="2BA4C809" w:rsidR="00F41101" w:rsidRPr="00956F47" w:rsidRDefault="00F41101" w:rsidP="003052B0">
            <w:pPr>
              <w:pStyle w:val="opsommingstreepje"/>
              <w:numPr>
                <w:ilvl w:val="0"/>
                <w:numId w:val="0"/>
              </w:numPr>
              <w:spacing w:after="120"/>
            </w:pPr>
            <w:proofErr w:type="spellStart"/>
            <w:r>
              <w:t>FunctioneelObject</w:t>
            </w:r>
            <w:proofErr w:type="spellEnd"/>
          </w:p>
        </w:tc>
        <w:tc>
          <w:tcPr>
            <w:tcW w:w="4786" w:type="dxa"/>
          </w:tcPr>
          <w:p w14:paraId="6D0E8745" w14:textId="3C565243" w:rsidR="00F41101" w:rsidRPr="00956F47" w:rsidRDefault="00F41101" w:rsidP="003052B0">
            <w:pPr>
              <w:pStyle w:val="opsommingstreepje"/>
              <w:numPr>
                <w:ilvl w:val="0"/>
                <w:numId w:val="0"/>
              </w:numPr>
              <w:spacing w:after="120"/>
            </w:pPr>
            <w:r>
              <w:t>FunctionalObject</w:t>
            </w:r>
          </w:p>
        </w:tc>
      </w:tr>
      <w:tr w:rsidR="00F41101" w:rsidRPr="00956F47" w14:paraId="747286CB" w14:textId="77777777" w:rsidTr="00B0382C">
        <w:tc>
          <w:tcPr>
            <w:tcW w:w="4786" w:type="dxa"/>
          </w:tcPr>
          <w:p w14:paraId="69FAD3A9" w14:textId="6A22786B" w:rsidR="00F41101" w:rsidRPr="00956F47" w:rsidRDefault="00F41101" w:rsidP="003052B0">
            <w:pPr>
              <w:pStyle w:val="opsommingstreepje"/>
              <w:numPr>
                <w:ilvl w:val="0"/>
                <w:numId w:val="0"/>
              </w:numPr>
              <w:spacing w:after="120"/>
            </w:pPr>
            <w:proofErr w:type="spellStart"/>
            <w:r>
              <w:t>GeplandObject</w:t>
            </w:r>
            <w:proofErr w:type="spellEnd"/>
          </w:p>
        </w:tc>
        <w:tc>
          <w:tcPr>
            <w:tcW w:w="4786" w:type="dxa"/>
          </w:tcPr>
          <w:p w14:paraId="5696DB93" w14:textId="21550C36" w:rsidR="00F41101" w:rsidRPr="00956F47" w:rsidRDefault="00F41101" w:rsidP="003052B0">
            <w:pPr>
              <w:pStyle w:val="opsommingstreepje"/>
              <w:numPr>
                <w:ilvl w:val="0"/>
                <w:numId w:val="0"/>
              </w:numPr>
              <w:spacing w:after="120"/>
            </w:pPr>
            <w:proofErr w:type="spellStart"/>
            <w:r>
              <w:t>PlannedObject</w:t>
            </w:r>
            <w:proofErr w:type="spellEnd"/>
          </w:p>
        </w:tc>
      </w:tr>
      <w:tr w:rsidR="00F41101" w:rsidRPr="00956F47" w14:paraId="73E5FCF1" w14:textId="77777777" w:rsidTr="00B0382C">
        <w:tc>
          <w:tcPr>
            <w:tcW w:w="4786" w:type="dxa"/>
          </w:tcPr>
          <w:p w14:paraId="6B97F6C4" w14:textId="46C634A0" w:rsidR="00F41101" w:rsidRPr="00956F47" w:rsidRDefault="00F41101" w:rsidP="003052B0">
            <w:pPr>
              <w:pStyle w:val="opsommingstreepje"/>
              <w:numPr>
                <w:ilvl w:val="0"/>
                <w:numId w:val="0"/>
              </w:numPr>
              <w:spacing w:after="120"/>
            </w:pPr>
            <w:proofErr w:type="spellStart"/>
            <w:r>
              <w:t>GerealiseerdObject</w:t>
            </w:r>
            <w:proofErr w:type="spellEnd"/>
          </w:p>
        </w:tc>
        <w:tc>
          <w:tcPr>
            <w:tcW w:w="4786" w:type="dxa"/>
          </w:tcPr>
          <w:p w14:paraId="3FE29E76" w14:textId="51A4E283" w:rsidR="00F41101" w:rsidRPr="00956F47" w:rsidRDefault="00F41101" w:rsidP="003052B0">
            <w:pPr>
              <w:pStyle w:val="opsommingstreepje"/>
              <w:numPr>
                <w:ilvl w:val="0"/>
                <w:numId w:val="0"/>
              </w:numPr>
              <w:spacing w:after="120"/>
            </w:pPr>
            <w:proofErr w:type="spellStart"/>
            <w:r>
              <w:t>Real</w:t>
            </w:r>
            <w:r w:rsidR="00DE26B0">
              <w:t>izedObject</w:t>
            </w:r>
            <w:proofErr w:type="spellEnd"/>
          </w:p>
        </w:tc>
      </w:tr>
      <w:tr w:rsidR="003052B0" w:rsidRPr="00956F47" w14:paraId="3A80FD56" w14:textId="77777777" w:rsidTr="00B0382C">
        <w:tc>
          <w:tcPr>
            <w:tcW w:w="4786" w:type="dxa"/>
          </w:tcPr>
          <w:p w14:paraId="32FF5513" w14:textId="51453D79" w:rsidR="003052B0" w:rsidRPr="00956F47" w:rsidRDefault="003052B0" w:rsidP="003052B0">
            <w:pPr>
              <w:pStyle w:val="opsommingstreepje"/>
              <w:numPr>
                <w:ilvl w:val="0"/>
                <w:numId w:val="0"/>
              </w:numPr>
              <w:spacing w:after="120"/>
            </w:pPr>
            <w:r w:rsidRPr="00956F47">
              <w:t>Bulk</w:t>
            </w:r>
            <w:r w:rsidR="00434720">
              <w:t>m</w:t>
            </w:r>
            <w:r w:rsidRPr="00956F47">
              <w:t>ateri</w:t>
            </w:r>
            <w:r w:rsidR="00434720">
              <w:t>aal</w:t>
            </w:r>
          </w:p>
        </w:tc>
        <w:tc>
          <w:tcPr>
            <w:tcW w:w="4786" w:type="dxa"/>
          </w:tcPr>
          <w:p w14:paraId="086F8D00" w14:textId="0AE496EE" w:rsidR="003052B0" w:rsidRPr="00956F47" w:rsidRDefault="003052B0" w:rsidP="003052B0">
            <w:pPr>
              <w:pStyle w:val="opsommingstreepje"/>
              <w:numPr>
                <w:ilvl w:val="0"/>
                <w:numId w:val="0"/>
              </w:numPr>
              <w:spacing w:after="120"/>
            </w:pPr>
            <w:proofErr w:type="spellStart"/>
            <w:r w:rsidRPr="00956F47">
              <w:t>Bulk</w:t>
            </w:r>
            <w:r w:rsidR="00434720">
              <w:t>m</w:t>
            </w:r>
            <w:r w:rsidRPr="00956F47">
              <w:t>at</w:t>
            </w:r>
            <w:r w:rsidR="00434720">
              <w:t>erial</w:t>
            </w:r>
            <w:proofErr w:type="spellEnd"/>
          </w:p>
        </w:tc>
      </w:tr>
      <w:tr w:rsidR="00FC4C24" w:rsidRPr="00956F47" w14:paraId="3181C127" w14:textId="77777777" w:rsidTr="00B0382C">
        <w:tc>
          <w:tcPr>
            <w:tcW w:w="4786" w:type="dxa"/>
          </w:tcPr>
          <w:p w14:paraId="75FEF5FC" w14:textId="2D6477B0" w:rsidR="00FC4C24" w:rsidRPr="00956F47" w:rsidRDefault="00FC4C24" w:rsidP="003052B0">
            <w:pPr>
              <w:pStyle w:val="opsommingstreepje"/>
              <w:numPr>
                <w:ilvl w:val="0"/>
                <w:numId w:val="0"/>
              </w:numPr>
              <w:spacing w:after="120"/>
            </w:pPr>
            <w:r>
              <w:t>Verbinding</w:t>
            </w:r>
          </w:p>
        </w:tc>
        <w:tc>
          <w:tcPr>
            <w:tcW w:w="4786" w:type="dxa"/>
          </w:tcPr>
          <w:p w14:paraId="512FCABE" w14:textId="5E583997" w:rsidR="00FC4C24" w:rsidRPr="00956F47" w:rsidRDefault="00FC4C24" w:rsidP="003052B0">
            <w:pPr>
              <w:pStyle w:val="opsommingstreepje"/>
              <w:numPr>
                <w:ilvl w:val="0"/>
                <w:numId w:val="0"/>
              </w:numPr>
              <w:spacing w:after="120"/>
            </w:pPr>
            <w:r>
              <w:t>Connection</w:t>
            </w:r>
          </w:p>
        </w:tc>
      </w:tr>
      <w:tr w:rsidR="00FC4C24" w:rsidRPr="00956F47" w14:paraId="5FFB8E42" w14:textId="77777777" w:rsidTr="00B0382C">
        <w:tc>
          <w:tcPr>
            <w:tcW w:w="4786" w:type="dxa"/>
          </w:tcPr>
          <w:p w14:paraId="2E0CCD2C" w14:textId="659036FB" w:rsidR="00FC4C24" w:rsidRPr="00956F47" w:rsidRDefault="00FC4C24" w:rsidP="003052B0">
            <w:pPr>
              <w:pStyle w:val="opsommingstreepje"/>
              <w:numPr>
                <w:ilvl w:val="0"/>
                <w:numId w:val="0"/>
              </w:numPr>
              <w:spacing w:after="120"/>
            </w:pPr>
            <w:r>
              <w:t>Poort</w:t>
            </w:r>
          </w:p>
        </w:tc>
        <w:tc>
          <w:tcPr>
            <w:tcW w:w="4786" w:type="dxa"/>
          </w:tcPr>
          <w:p w14:paraId="3C27DAA4" w14:textId="42D79734" w:rsidR="00FC4C24" w:rsidRPr="00956F47" w:rsidRDefault="00FC4C24" w:rsidP="003052B0">
            <w:pPr>
              <w:pStyle w:val="opsommingstreepje"/>
              <w:numPr>
                <w:ilvl w:val="0"/>
                <w:numId w:val="0"/>
              </w:numPr>
              <w:spacing w:after="120"/>
            </w:pPr>
            <w:r>
              <w:t>Port</w:t>
            </w:r>
          </w:p>
        </w:tc>
      </w:tr>
      <w:tr w:rsidR="0023618C" w:rsidRPr="00956F47" w14:paraId="0EEC80B9" w14:textId="77777777" w:rsidTr="00B0382C">
        <w:tc>
          <w:tcPr>
            <w:tcW w:w="4786" w:type="dxa"/>
          </w:tcPr>
          <w:p w14:paraId="571AF98B" w14:textId="7F8F236B" w:rsidR="0023618C" w:rsidRDefault="0023618C" w:rsidP="003052B0">
            <w:pPr>
              <w:pStyle w:val="opsommingstreepje"/>
              <w:numPr>
                <w:ilvl w:val="0"/>
                <w:numId w:val="0"/>
              </w:numPr>
              <w:spacing w:after="120"/>
            </w:pPr>
            <w:proofErr w:type="spellStart"/>
            <w:r>
              <w:t>UitwisselType</w:t>
            </w:r>
            <w:proofErr w:type="spellEnd"/>
          </w:p>
        </w:tc>
        <w:tc>
          <w:tcPr>
            <w:tcW w:w="4786" w:type="dxa"/>
          </w:tcPr>
          <w:p w14:paraId="40E43C5D" w14:textId="1284FBD2" w:rsidR="0023618C" w:rsidRDefault="0023618C" w:rsidP="003052B0">
            <w:pPr>
              <w:pStyle w:val="opsommingstreepje"/>
              <w:numPr>
                <w:ilvl w:val="0"/>
                <w:numId w:val="0"/>
              </w:numPr>
              <w:spacing w:after="120"/>
            </w:pPr>
            <w:proofErr w:type="spellStart"/>
            <w:r>
              <w:t>ExchangeType</w:t>
            </w:r>
            <w:proofErr w:type="spellEnd"/>
          </w:p>
        </w:tc>
      </w:tr>
      <w:tr w:rsidR="0023618C" w:rsidRPr="00956F47" w14:paraId="62648D81" w14:textId="77777777" w:rsidTr="00B0382C">
        <w:tc>
          <w:tcPr>
            <w:tcW w:w="4786" w:type="dxa"/>
          </w:tcPr>
          <w:p w14:paraId="1FFE4A9B" w14:textId="6F464BC4" w:rsidR="0023618C" w:rsidRDefault="0023618C" w:rsidP="003052B0">
            <w:pPr>
              <w:pStyle w:val="opsommingstreepje"/>
              <w:numPr>
                <w:ilvl w:val="0"/>
                <w:numId w:val="0"/>
              </w:numPr>
              <w:spacing w:after="120"/>
            </w:pPr>
            <w:proofErr w:type="spellStart"/>
            <w:r>
              <w:t>MateriaalStroom</w:t>
            </w:r>
            <w:proofErr w:type="spellEnd"/>
          </w:p>
        </w:tc>
        <w:tc>
          <w:tcPr>
            <w:tcW w:w="4786" w:type="dxa"/>
          </w:tcPr>
          <w:p w14:paraId="7980EF2D" w14:textId="5BD900D1" w:rsidR="0023618C" w:rsidRDefault="0023618C" w:rsidP="003052B0">
            <w:pPr>
              <w:pStyle w:val="opsommingstreepje"/>
              <w:numPr>
                <w:ilvl w:val="0"/>
                <w:numId w:val="0"/>
              </w:numPr>
              <w:spacing w:after="120"/>
            </w:pPr>
            <w:proofErr w:type="spellStart"/>
            <w:r>
              <w:t>MaterialFlow</w:t>
            </w:r>
            <w:proofErr w:type="spellEnd"/>
          </w:p>
        </w:tc>
      </w:tr>
      <w:tr w:rsidR="0023618C" w:rsidRPr="00956F47" w14:paraId="4B41DAD5" w14:textId="77777777" w:rsidTr="00B0382C">
        <w:tc>
          <w:tcPr>
            <w:tcW w:w="4786" w:type="dxa"/>
          </w:tcPr>
          <w:p w14:paraId="233EBA4C" w14:textId="1958C711" w:rsidR="0023618C" w:rsidRDefault="0023618C" w:rsidP="003052B0">
            <w:pPr>
              <w:pStyle w:val="opsommingstreepje"/>
              <w:numPr>
                <w:ilvl w:val="0"/>
                <w:numId w:val="0"/>
              </w:numPr>
              <w:spacing w:after="120"/>
            </w:pPr>
            <w:proofErr w:type="spellStart"/>
            <w:r>
              <w:t>InformatieStroom</w:t>
            </w:r>
            <w:proofErr w:type="spellEnd"/>
          </w:p>
        </w:tc>
        <w:tc>
          <w:tcPr>
            <w:tcW w:w="4786" w:type="dxa"/>
          </w:tcPr>
          <w:p w14:paraId="387DC02A" w14:textId="3DEB300B" w:rsidR="0023618C" w:rsidRDefault="0023618C" w:rsidP="003052B0">
            <w:pPr>
              <w:pStyle w:val="opsommingstreepje"/>
              <w:numPr>
                <w:ilvl w:val="0"/>
                <w:numId w:val="0"/>
              </w:numPr>
              <w:spacing w:after="120"/>
            </w:pPr>
            <w:proofErr w:type="spellStart"/>
            <w:r>
              <w:t>InformationFlow</w:t>
            </w:r>
            <w:proofErr w:type="spellEnd"/>
          </w:p>
        </w:tc>
      </w:tr>
      <w:tr w:rsidR="0023618C" w:rsidRPr="00956F47" w14:paraId="3EE27AD6" w14:textId="77777777" w:rsidTr="00B0382C">
        <w:tc>
          <w:tcPr>
            <w:tcW w:w="4786" w:type="dxa"/>
          </w:tcPr>
          <w:p w14:paraId="05365150" w14:textId="5DEE2414" w:rsidR="0023618C" w:rsidRDefault="0023618C" w:rsidP="003052B0">
            <w:pPr>
              <w:pStyle w:val="opsommingstreepje"/>
              <w:numPr>
                <w:ilvl w:val="0"/>
                <w:numId w:val="0"/>
              </w:numPr>
              <w:spacing w:after="120"/>
            </w:pPr>
            <w:r>
              <w:t>Energie</w:t>
            </w:r>
          </w:p>
        </w:tc>
        <w:tc>
          <w:tcPr>
            <w:tcW w:w="4786" w:type="dxa"/>
          </w:tcPr>
          <w:p w14:paraId="0FDA25A2" w14:textId="0A486117" w:rsidR="0023618C" w:rsidRDefault="0023618C" w:rsidP="003052B0">
            <w:pPr>
              <w:pStyle w:val="opsommingstreepje"/>
              <w:numPr>
                <w:ilvl w:val="0"/>
                <w:numId w:val="0"/>
              </w:numPr>
              <w:spacing w:after="120"/>
            </w:pPr>
            <w:r>
              <w:t>Energy</w:t>
            </w:r>
          </w:p>
        </w:tc>
      </w:tr>
      <w:tr w:rsidR="0023618C" w:rsidRPr="00956F47" w14:paraId="2D931B68" w14:textId="77777777" w:rsidTr="00B0382C">
        <w:tc>
          <w:tcPr>
            <w:tcW w:w="4786" w:type="dxa"/>
          </w:tcPr>
          <w:p w14:paraId="0563CE38" w14:textId="61527A97" w:rsidR="0023618C" w:rsidRDefault="0023618C" w:rsidP="003052B0">
            <w:pPr>
              <w:pStyle w:val="opsommingstreepje"/>
              <w:numPr>
                <w:ilvl w:val="0"/>
                <w:numId w:val="0"/>
              </w:numPr>
              <w:spacing w:after="120"/>
            </w:pPr>
            <w:r>
              <w:t>Kracht</w:t>
            </w:r>
          </w:p>
        </w:tc>
        <w:tc>
          <w:tcPr>
            <w:tcW w:w="4786" w:type="dxa"/>
          </w:tcPr>
          <w:p w14:paraId="60EADFA8" w14:textId="0416E7E7" w:rsidR="0023618C" w:rsidRDefault="0023618C" w:rsidP="003052B0">
            <w:pPr>
              <w:pStyle w:val="opsommingstreepje"/>
              <w:numPr>
                <w:ilvl w:val="0"/>
                <w:numId w:val="0"/>
              </w:numPr>
              <w:spacing w:after="120"/>
            </w:pPr>
            <w:r>
              <w:t>Force</w:t>
            </w:r>
          </w:p>
        </w:tc>
      </w:tr>
      <w:tr w:rsidR="003052B0" w:rsidRPr="00956F47" w14:paraId="0CE68403" w14:textId="77777777" w:rsidTr="00B0382C">
        <w:tc>
          <w:tcPr>
            <w:tcW w:w="4786" w:type="dxa"/>
          </w:tcPr>
          <w:p w14:paraId="3A11A79B" w14:textId="40C73754" w:rsidR="003052B0" w:rsidRPr="00956F47" w:rsidRDefault="003052B0" w:rsidP="003052B0">
            <w:pPr>
              <w:pStyle w:val="opsommingstreepje"/>
              <w:numPr>
                <w:ilvl w:val="0"/>
                <w:numId w:val="0"/>
              </w:numPr>
              <w:spacing w:after="120"/>
            </w:pPr>
            <w:r w:rsidRPr="00956F47">
              <w:t>Materie</w:t>
            </w:r>
          </w:p>
        </w:tc>
        <w:tc>
          <w:tcPr>
            <w:tcW w:w="4786" w:type="dxa"/>
          </w:tcPr>
          <w:p w14:paraId="5257C9D3" w14:textId="108AE192" w:rsidR="003052B0" w:rsidRPr="00956F47" w:rsidRDefault="003052B0" w:rsidP="003052B0">
            <w:pPr>
              <w:pStyle w:val="opsommingstreepje"/>
              <w:numPr>
                <w:ilvl w:val="0"/>
                <w:numId w:val="0"/>
              </w:numPr>
              <w:spacing w:after="120"/>
            </w:pPr>
            <w:r w:rsidRPr="00956F47">
              <w:t>Matter (</w:t>
            </w:r>
            <w:proofErr w:type="spellStart"/>
            <w:r w:rsidRPr="00956F47">
              <w:t>ChemicalSubstance</w:t>
            </w:r>
            <w:proofErr w:type="spellEnd"/>
            <w:r w:rsidRPr="00956F47">
              <w:t>)</w:t>
            </w:r>
          </w:p>
        </w:tc>
      </w:tr>
      <w:tr w:rsidR="003052B0" w:rsidRPr="00956F47" w14:paraId="7ABDDFCF" w14:textId="77777777" w:rsidTr="00B0382C">
        <w:tc>
          <w:tcPr>
            <w:tcW w:w="4786" w:type="dxa"/>
          </w:tcPr>
          <w:p w14:paraId="1E8160B5" w14:textId="59362489" w:rsidR="003052B0" w:rsidRPr="00956F47" w:rsidRDefault="003052B0" w:rsidP="003052B0">
            <w:pPr>
              <w:pStyle w:val="opsommingstreepje"/>
              <w:numPr>
                <w:ilvl w:val="0"/>
                <w:numId w:val="0"/>
              </w:numPr>
              <w:spacing w:after="120"/>
            </w:pPr>
            <w:proofErr w:type="spellStart"/>
            <w:r w:rsidRPr="00956F47">
              <w:t>ZuivereStof</w:t>
            </w:r>
            <w:proofErr w:type="spellEnd"/>
          </w:p>
        </w:tc>
        <w:tc>
          <w:tcPr>
            <w:tcW w:w="4786" w:type="dxa"/>
          </w:tcPr>
          <w:p w14:paraId="6467BCAB" w14:textId="0D2484E6" w:rsidR="003052B0" w:rsidRPr="00956F47" w:rsidRDefault="003052B0" w:rsidP="003052B0">
            <w:pPr>
              <w:pStyle w:val="opsommingstreepje"/>
              <w:numPr>
                <w:ilvl w:val="0"/>
                <w:numId w:val="0"/>
              </w:numPr>
              <w:spacing w:after="120"/>
            </w:pPr>
            <w:proofErr w:type="spellStart"/>
            <w:r w:rsidRPr="00956F47">
              <w:t>PureSubstance</w:t>
            </w:r>
            <w:proofErr w:type="spellEnd"/>
          </w:p>
        </w:tc>
      </w:tr>
      <w:tr w:rsidR="003052B0" w:rsidRPr="00956F47" w14:paraId="637B92B7" w14:textId="77777777" w:rsidTr="00B0382C">
        <w:tc>
          <w:tcPr>
            <w:tcW w:w="4786" w:type="dxa"/>
          </w:tcPr>
          <w:p w14:paraId="66E17101" w14:textId="39739C75" w:rsidR="003052B0" w:rsidRPr="00956F47" w:rsidRDefault="003052B0" w:rsidP="003052B0">
            <w:proofErr w:type="spellStart"/>
            <w:r w:rsidRPr="00956F47">
              <w:t>ChemischElement</w:t>
            </w:r>
            <w:proofErr w:type="spellEnd"/>
          </w:p>
        </w:tc>
        <w:tc>
          <w:tcPr>
            <w:tcW w:w="4786" w:type="dxa"/>
          </w:tcPr>
          <w:p w14:paraId="71B90ED9" w14:textId="2346014F" w:rsidR="003052B0" w:rsidRPr="00956F47" w:rsidRDefault="003052B0" w:rsidP="003052B0">
            <w:pPr>
              <w:pStyle w:val="opsommingstreepje"/>
              <w:numPr>
                <w:ilvl w:val="0"/>
                <w:numId w:val="0"/>
              </w:numPr>
              <w:spacing w:after="120"/>
            </w:pPr>
            <w:proofErr w:type="spellStart"/>
            <w:r w:rsidRPr="00956F47">
              <w:t>ChemicalElement</w:t>
            </w:r>
            <w:proofErr w:type="spellEnd"/>
          </w:p>
        </w:tc>
      </w:tr>
      <w:tr w:rsidR="003052B0" w:rsidRPr="00956F47" w14:paraId="016C15BA" w14:textId="77777777" w:rsidTr="00B0382C">
        <w:tc>
          <w:tcPr>
            <w:tcW w:w="4786" w:type="dxa"/>
          </w:tcPr>
          <w:p w14:paraId="1F0A8445" w14:textId="4FACEE25" w:rsidR="003052B0" w:rsidRPr="00956F47" w:rsidRDefault="003052B0" w:rsidP="003052B0">
            <w:proofErr w:type="spellStart"/>
            <w:r w:rsidRPr="00956F47">
              <w:t>ChemischeVerbinding</w:t>
            </w:r>
            <w:proofErr w:type="spellEnd"/>
          </w:p>
        </w:tc>
        <w:tc>
          <w:tcPr>
            <w:tcW w:w="4786" w:type="dxa"/>
          </w:tcPr>
          <w:p w14:paraId="71811E16" w14:textId="3838CEFE" w:rsidR="003052B0" w:rsidRPr="00956F47" w:rsidRDefault="003052B0" w:rsidP="003052B0">
            <w:pPr>
              <w:pStyle w:val="opsommingstreepje"/>
              <w:numPr>
                <w:ilvl w:val="0"/>
                <w:numId w:val="0"/>
              </w:numPr>
              <w:spacing w:after="120"/>
            </w:pPr>
            <w:proofErr w:type="spellStart"/>
            <w:r w:rsidRPr="00956F47">
              <w:t>ChemicalBonding</w:t>
            </w:r>
            <w:proofErr w:type="spellEnd"/>
          </w:p>
        </w:tc>
      </w:tr>
      <w:tr w:rsidR="003052B0" w:rsidRPr="00956F47" w14:paraId="0228E100" w14:textId="77777777" w:rsidTr="00B0382C">
        <w:tc>
          <w:tcPr>
            <w:tcW w:w="4786" w:type="dxa"/>
          </w:tcPr>
          <w:p w14:paraId="4B711DA9" w14:textId="289E2664" w:rsidR="003052B0" w:rsidRPr="00956F47" w:rsidRDefault="003052B0" w:rsidP="003052B0">
            <w:pPr>
              <w:pStyle w:val="opsommingstreepje"/>
              <w:numPr>
                <w:ilvl w:val="0"/>
                <w:numId w:val="0"/>
              </w:numPr>
              <w:spacing w:after="120"/>
            </w:pPr>
            <w:r w:rsidRPr="00956F47">
              <w:t>Mengsel</w:t>
            </w:r>
          </w:p>
        </w:tc>
        <w:tc>
          <w:tcPr>
            <w:tcW w:w="4786" w:type="dxa"/>
          </w:tcPr>
          <w:p w14:paraId="4D8BAAEB" w14:textId="56339E06" w:rsidR="003052B0" w:rsidRPr="00956F47" w:rsidRDefault="003052B0" w:rsidP="003052B0">
            <w:pPr>
              <w:pStyle w:val="opsommingstreepje"/>
              <w:numPr>
                <w:ilvl w:val="0"/>
                <w:numId w:val="0"/>
              </w:numPr>
              <w:spacing w:after="120"/>
            </w:pPr>
            <w:r w:rsidRPr="00956F47">
              <w:t>Mixture</w:t>
            </w:r>
          </w:p>
        </w:tc>
      </w:tr>
      <w:tr w:rsidR="003052B0" w:rsidRPr="00956F47" w14:paraId="3619544E" w14:textId="77777777" w:rsidTr="00B0382C">
        <w:tc>
          <w:tcPr>
            <w:tcW w:w="4786" w:type="dxa"/>
          </w:tcPr>
          <w:p w14:paraId="23F9FE03" w14:textId="79B329E1" w:rsidR="003052B0" w:rsidRPr="00956F47" w:rsidRDefault="003052B0" w:rsidP="003052B0">
            <w:pPr>
              <w:pStyle w:val="opsommingstreepje"/>
              <w:numPr>
                <w:ilvl w:val="0"/>
                <w:numId w:val="0"/>
              </w:numPr>
              <w:spacing w:after="120"/>
            </w:pPr>
            <w:proofErr w:type="spellStart"/>
            <w:r w:rsidRPr="00956F47">
              <w:t>HomogeenMengsel</w:t>
            </w:r>
            <w:proofErr w:type="spellEnd"/>
          </w:p>
        </w:tc>
        <w:tc>
          <w:tcPr>
            <w:tcW w:w="4786" w:type="dxa"/>
          </w:tcPr>
          <w:p w14:paraId="4892782E" w14:textId="695A9825" w:rsidR="003052B0" w:rsidRPr="00956F47" w:rsidRDefault="003052B0" w:rsidP="003052B0">
            <w:pPr>
              <w:pStyle w:val="opsommingstreepje"/>
              <w:numPr>
                <w:ilvl w:val="0"/>
                <w:numId w:val="0"/>
              </w:numPr>
              <w:spacing w:after="120"/>
            </w:pPr>
            <w:proofErr w:type="spellStart"/>
            <w:r w:rsidRPr="00956F47">
              <w:t>HomogeneousMixture</w:t>
            </w:r>
            <w:proofErr w:type="spellEnd"/>
          </w:p>
        </w:tc>
      </w:tr>
      <w:tr w:rsidR="003052B0" w:rsidRPr="00956F47" w14:paraId="716E5184" w14:textId="77777777" w:rsidTr="00B0382C">
        <w:tc>
          <w:tcPr>
            <w:tcW w:w="4786" w:type="dxa"/>
          </w:tcPr>
          <w:p w14:paraId="3DE35A9D" w14:textId="538BA393" w:rsidR="003052B0" w:rsidRPr="00956F47" w:rsidRDefault="003052B0" w:rsidP="003052B0">
            <w:pPr>
              <w:pStyle w:val="opsommingstreepje"/>
              <w:numPr>
                <w:ilvl w:val="0"/>
                <w:numId w:val="0"/>
              </w:numPr>
              <w:spacing w:after="120"/>
            </w:pPr>
            <w:proofErr w:type="spellStart"/>
            <w:r w:rsidRPr="00956F47">
              <w:t>HeterogeenMengsel</w:t>
            </w:r>
            <w:proofErr w:type="spellEnd"/>
          </w:p>
        </w:tc>
        <w:tc>
          <w:tcPr>
            <w:tcW w:w="4786" w:type="dxa"/>
          </w:tcPr>
          <w:p w14:paraId="5617FDBE" w14:textId="2F0F19F7" w:rsidR="003052B0" w:rsidRPr="00956F47" w:rsidRDefault="003052B0" w:rsidP="003052B0">
            <w:pPr>
              <w:pStyle w:val="opsommingstreepje"/>
              <w:numPr>
                <w:ilvl w:val="0"/>
                <w:numId w:val="0"/>
              </w:numPr>
              <w:spacing w:after="120"/>
            </w:pPr>
            <w:proofErr w:type="spellStart"/>
            <w:r w:rsidRPr="00956F47">
              <w:t>HeterogeneousMixture</w:t>
            </w:r>
            <w:proofErr w:type="spellEnd"/>
          </w:p>
        </w:tc>
      </w:tr>
      <w:tr w:rsidR="001F5A5D" w:rsidRPr="00956F47" w14:paraId="1EF40B1B" w14:textId="77777777" w:rsidTr="00B0382C">
        <w:tc>
          <w:tcPr>
            <w:tcW w:w="4786" w:type="dxa"/>
          </w:tcPr>
          <w:p w14:paraId="70A456D7" w14:textId="728B099C" w:rsidR="001F5A5D" w:rsidRPr="00956F47" w:rsidRDefault="001F5A5D" w:rsidP="003052B0">
            <w:pPr>
              <w:pStyle w:val="opsommingstreepje"/>
              <w:numPr>
                <w:ilvl w:val="0"/>
                <w:numId w:val="0"/>
              </w:numPr>
              <w:spacing w:after="120"/>
            </w:pPr>
            <w:proofErr w:type="spellStart"/>
            <w:r>
              <w:t>Aggregatie</w:t>
            </w:r>
            <w:r w:rsidR="007C3545">
              <w:t>t</w:t>
            </w:r>
            <w:r w:rsidR="00A44F45">
              <w:t>oestand</w:t>
            </w:r>
            <w:r>
              <w:t>Type</w:t>
            </w:r>
            <w:proofErr w:type="spellEnd"/>
          </w:p>
        </w:tc>
        <w:tc>
          <w:tcPr>
            <w:tcW w:w="4786" w:type="dxa"/>
          </w:tcPr>
          <w:p w14:paraId="6BA4739C" w14:textId="76F1FD4F" w:rsidR="001F5A5D" w:rsidRPr="00956F47" w:rsidRDefault="00A44F45" w:rsidP="003052B0">
            <w:pPr>
              <w:pStyle w:val="opsommingstreepje"/>
              <w:numPr>
                <w:ilvl w:val="0"/>
                <w:numId w:val="0"/>
              </w:numPr>
              <w:spacing w:after="120"/>
            </w:pPr>
            <w:proofErr w:type="spellStart"/>
            <w:r>
              <w:t>AggregationState</w:t>
            </w:r>
            <w:r w:rsidR="007C3545">
              <w:t>Type</w:t>
            </w:r>
            <w:proofErr w:type="spellEnd"/>
          </w:p>
        </w:tc>
      </w:tr>
      <w:tr w:rsidR="001F5A5D" w:rsidRPr="00956F47" w14:paraId="3A29DAAD" w14:textId="77777777" w:rsidTr="00B0382C">
        <w:tc>
          <w:tcPr>
            <w:tcW w:w="4786" w:type="dxa"/>
          </w:tcPr>
          <w:p w14:paraId="09871F02" w14:textId="0050E4C8" w:rsidR="001F5A5D" w:rsidRPr="00956F47" w:rsidRDefault="001F5A5D" w:rsidP="003052B0">
            <w:pPr>
              <w:pStyle w:val="opsommingstreepje"/>
              <w:numPr>
                <w:ilvl w:val="0"/>
                <w:numId w:val="0"/>
              </w:numPr>
              <w:spacing w:after="120"/>
            </w:pPr>
            <w:proofErr w:type="spellStart"/>
            <w:r>
              <w:t>VasteStof</w:t>
            </w:r>
            <w:proofErr w:type="spellEnd"/>
          </w:p>
        </w:tc>
        <w:tc>
          <w:tcPr>
            <w:tcW w:w="4786" w:type="dxa"/>
          </w:tcPr>
          <w:p w14:paraId="1FBD3F15" w14:textId="6EAB7E18" w:rsidR="001F5A5D" w:rsidRPr="00956F47" w:rsidRDefault="001F5A5D" w:rsidP="003052B0">
            <w:pPr>
              <w:pStyle w:val="opsommingstreepje"/>
              <w:numPr>
                <w:ilvl w:val="0"/>
                <w:numId w:val="0"/>
              </w:numPr>
              <w:spacing w:after="120"/>
            </w:pPr>
            <w:r>
              <w:t>Solid</w:t>
            </w:r>
          </w:p>
        </w:tc>
      </w:tr>
      <w:tr w:rsidR="001F5A5D" w:rsidRPr="00956F47" w14:paraId="62C0D997" w14:textId="77777777" w:rsidTr="00B0382C">
        <w:tc>
          <w:tcPr>
            <w:tcW w:w="4786" w:type="dxa"/>
          </w:tcPr>
          <w:p w14:paraId="23D3D2EF" w14:textId="73F9C12A" w:rsidR="001F5A5D" w:rsidRPr="00956F47" w:rsidRDefault="001F5A5D" w:rsidP="003052B0">
            <w:pPr>
              <w:pStyle w:val="opsommingstreepje"/>
              <w:numPr>
                <w:ilvl w:val="0"/>
                <w:numId w:val="0"/>
              </w:numPr>
              <w:spacing w:after="120"/>
            </w:pPr>
            <w:r>
              <w:t>Vloeistof</w:t>
            </w:r>
          </w:p>
        </w:tc>
        <w:tc>
          <w:tcPr>
            <w:tcW w:w="4786" w:type="dxa"/>
          </w:tcPr>
          <w:p w14:paraId="104FDC3D" w14:textId="2BE1CEE2" w:rsidR="001F5A5D" w:rsidRPr="00956F47" w:rsidRDefault="001F5A5D" w:rsidP="003052B0">
            <w:pPr>
              <w:pStyle w:val="opsommingstreepje"/>
              <w:numPr>
                <w:ilvl w:val="0"/>
                <w:numId w:val="0"/>
              </w:numPr>
              <w:spacing w:after="120"/>
            </w:pPr>
            <w:proofErr w:type="spellStart"/>
            <w:r>
              <w:t>Fluid</w:t>
            </w:r>
            <w:proofErr w:type="spellEnd"/>
          </w:p>
        </w:tc>
      </w:tr>
      <w:tr w:rsidR="001F5A5D" w:rsidRPr="00956F47" w14:paraId="12515A7F" w14:textId="77777777" w:rsidTr="00B0382C">
        <w:tc>
          <w:tcPr>
            <w:tcW w:w="4786" w:type="dxa"/>
          </w:tcPr>
          <w:p w14:paraId="06793133" w14:textId="5A548D29" w:rsidR="001F5A5D" w:rsidRPr="00956F47" w:rsidRDefault="001F5A5D" w:rsidP="003052B0">
            <w:pPr>
              <w:pStyle w:val="opsommingstreepje"/>
              <w:numPr>
                <w:ilvl w:val="0"/>
                <w:numId w:val="0"/>
              </w:numPr>
              <w:spacing w:after="120"/>
            </w:pPr>
            <w:r>
              <w:lastRenderedPageBreak/>
              <w:t>Gas</w:t>
            </w:r>
          </w:p>
        </w:tc>
        <w:tc>
          <w:tcPr>
            <w:tcW w:w="4786" w:type="dxa"/>
          </w:tcPr>
          <w:p w14:paraId="72611AE3" w14:textId="5D145381" w:rsidR="001F5A5D" w:rsidRPr="00956F47" w:rsidRDefault="001F5A5D" w:rsidP="003052B0">
            <w:pPr>
              <w:pStyle w:val="opsommingstreepje"/>
              <w:numPr>
                <w:ilvl w:val="0"/>
                <w:numId w:val="0"/>
              </w:numPr>
              <w:spacing w:after="120"/>
            </w:pPr>
            <w:r>
              <w:t>Gas</w:t>
            </w:r>
          </w:p>
        </w:tc>
      </w:tr>
      <w:tr w:rsidR="00522B47" w:rsidRPr="00956F47" w14:paraId="7C80C46D" w14:textId="77777777" w:rsidTr="00B0382C">
        <w:tc>
          <w:tcPr>
            <w:tcW w:w="4786" w:type="dxa"/>
          </w:tcPr>
          <w:p w14:paraId="2BEBC811" w14:textId="201FB379" w:rsidR="00522B47" w:rsidRPr="00956F47" w:rsidRDefault="00601BF7" w:rsidP="003052B0">
            <w:pPr>
              <w:pStyle w:val="opsommingstreepje"/>
              <w:numPr>
                <w:ilvl w:val="0"/>
                <w:numId w:val="0"/>
              </w:numPr>
              <w:spacing w:after="120"/>
            </w:pPr>
            <w:proofErr w:type="spellStart"/>
            <w:r w:rsidRPr="00601BF7">
              <w:t>ImplicieteGroep</w:t>
            </w:r>
            <w:proofErr w:type="spellEnd"/>
          </w:p>
        </w:tc>
        <w:tc>
          <w:tcPr>
            <w:tcW w:w="4786" w:type="dxa"/>
          </w:tcPr>
          <w:p w14:paraId="0F66F990" w14:textId="5ED80409" w:rsidR="00522B47" w:rsidRPr="00956F47" w:rsidRDefault="00601BF7" w:rsidP="003052B0">
            <w:pPr>
              <w:pStyle w:val="opsommingstreepje"/>
              <w:numPr>
                <w:ilvl w:val="0"/>
                <w:numId w:val="0"/>
              </w:numPr>
              <w:spacing w:after="120"/>
            </w:pPr>
            <w:proofErr w:type="spellStart"/>
            <w:r w:rsidRPr="00601BF7">
              <w:t>ImplicitGroup</w:t>
            </w:r>
            <w:proofErr w:type="spellEnd"/>
          </w:p>
        </w:tc>
      </w:tr>
      <w:tr w:rsidR="003052B0" w:rsidRPr="00956F47" w14:paraId="270CB3CC" w14:textId="77777777" w:rsidTr="00423F34">
        <w:tc>
          <w:tcPr>
            <w:tcW w:w="9572" w:type="dxa"/>
            <w:gridSpan w:val="2"/>
          </w:tcPr>
          <w:p w14:paraId="07BADF14" w14:textId="7A5335ED" w:rsidR="003052B0" w:rsidRPr="00956F47" w:rsidRDefault="003052B0" w:rsidP="003052B0">
            <w:pPr>
              <w:pStyle w:val="opsommingstreepje"/>
              <w:numPr>
                <w:ilvl w:val="0"/>
                <w:numId w:val="0"/>
              </w:numPr>
              <w:spacing w:after="120"/>
              <w:jc w:val="center"/>
            </w:pPr>
            <w:r w:rsidRPr="00956F47">
              <w:t xml:space="preserve">deel 2 </w:t>
            </w:r>
            <w:r w:rsidR="00AA6CE4">
              <w:t xml:space="preserve">top level </w:t>
            </w:r>
            <w:bookmarkStart w:id="158" w:name="_GoBack"/>
            <w:bookmarkEnd w:id="158"/>
            <w:r w:rsidRPr="00956F47">
              <w:t>relaties</w:t>
            </w:r>
            <w:r w:rsidR="00A20A72">
              <w:t xml:space="preserve"> en attributen</w:t>
            </w:r>
          </w:p>
        </w:tc>
      </w:tr>
      <w:tr w:rsidR="003052B0" w:rsidRPr="00956F47" w14:paraId="64E83937" w14:textId="77777777" w:rsidTr="00B0382C">
        <w:tc>
          <w:tcPr>
            <w:tcW w:w="4786" w:type="dxa"/>
          </w:tcPr>
          <w:p w14:paraId="425747F8" w14:textId="0FB29DD1" w:rsidR="003052B0" w:rsidRPr="00956F47" w:rsidRDefault="003052B0" w:rsidP="003052B0">
            <w:pPr>
              <w:pStyle w:val="opsommingstreepje"/>
              <w:numPr>
                <w:ilvl w:val="0"/>
                <w:numId w:val="0"/>
              </w:numPr>
              <w:spacing w:after="120"/>
            </w:pPr>
            <w:proofErr w:type="spellStart"/>
            <w:r w:rsidRPr="00956F47">
              <w:t>bestaatUit</w:t>
            </w:r>
            <w:proofErr w:type="spellEnd"/>
          </w:p>
        </w:tc>
        <w:tc>
          <w:tcPr>
            <w:tcW w:w="4786" w:type="dxa"/>
          </w:tcPr>
          <w:p w14:paraId="2970BBFA" w14:textId="08455CA0" w:rsidR="003052B0" w:rsidRPr="00956F47" w:rsidRDefault="003052B0" w:rsidP="003052B0">
            <w:pPr>
              <w:pStyle w:val="opsommingstreepje"/>
              <w:numPr>
                <w:ilvl w:val="0"/>
                <w:numId w:val="0"/>
              </w:numPr>
              <w:spacing w:after="120"/>
            </w:pPr>
            <w:proofErr w:type="spellStart"/>
            <w:r w:rsidRPr="00956F47">
              <w:t>consistsOf</w:t>
            </w:r>
            <w:proofErr w:type="spellEnd"/>
          </w:p>
        </w:tc>
      </w:tr>
      <w:tr w:rsidR="003052B0" w:rsidRPr="00956F47" w14:paraId="32A28682" w14:textId="77777777" w:rsidTr="00B0382C">
        <w:tc>
          <w:tcPr>
            <w:tcW w:w="4786" w:type="dxa"/>
          </w:tcPr>
          <w:p w14:paraId="091A9077" w14:textId="6BEFB999" w:rsidR="003052B0" w:rsidRPr="00956F47" w:rsidRDefault="003052B0" w:rsidP="003052B0">
            <w:pPr>
              <w:pStyle w:val="opsommingstreepje"/>
              <w:numPr>
                <w:ilvl w:val="0"/>
                <w:numId w:val="0"/>
              </w:numPr>
              <w:spacing w:after="120"/>
            </w:pPr>
            <w:r w:rsidRPr="00956F47">
              <w:t>bevat</w:t>
            </w:r>
          </w:p>
        </w:tc>
        <w:tc>
          <w:tcPr>
            <w:tcW w:w="4786" w:type="dxa"/>
          </w:tcPr>
          <w:p w14:paraId="5B24ECEF" w14:textId="19F5288E" w:rsidR="003052B0" w:rsidRPr="00956F47" w:rsidRDefault="003052B0" w:rsidP="003052B0">
            <w:pPr>
              <w:pStyle w:val="opsommingstreepje"/>
              <w:numPr>
                <w:ilvl w:val="0"/>
                <w:numId w:val="0"/>
              </w:numPr>
              <w:spacing w:after="120"/>
            </w:pPr>
            <w:proofErr w:type="spellStart"/>
            <w:r w:rsidRPr="00956F47">
              <w:t>contains</w:t>
            </w:r>
            <w:proofErr w:type="spellEnd"/>
          </w:p>
        </w:tc>
      </w:tr>
      <w:tr w:rsidR="00421896" w:rsidRPr="00956F47" w14:paraId="0992E9E7" w14:textId="77777777" w:rsidTr="00B0382C">
        <w:tc>
          <w:tcPr>
            <w:tcW w:w="4786" w:type="dxa"/>
          </w:tcPr>
          <w:p w14:paraId="3A902E2B" w14:textId="5AB99447" w:rsidR="00421896" w:rsidRPr="00956F47" w:rsidRDefault="00421896" w:rsidP="003052B0">
            <w:pPr>
              <w:pStyle w:val="opsommingstreepje"/>
              <w:numPr>
                <w:ilvl w:val="0"/>
                <w:numId w:val="0"/>
              </w:numPr>
              <w:spacing w:after="120"/>
            </w:pPr>
            <w:r>
              <w:t>a</w:t>
            </w:r>
            <w:r w:rsidR="00427396">
              <w:t>g</w:t>
            </w:r>
            <w:r>
              <w:t>gregatietoestand</w:t>
            </w:r>
          </w:p>
        </w:tc>
        <w:tc>
          <w:tcPr>
            <w:tcW w:w="4786" w:type="dxa"/>
          </w:tcPr>
          <w:p w14:paraId="4847E7C2" w14:textId="00D0BAD9" w:rsidR="00421896" w:rsidRPr="00956F47" w:rsidRDefault="00427396" w:rsidP="003052B0">
            <w:pPr>
              <w:pStyle w:val="opsommingstreepje"/>
              <w:numPr>
                <w:ilvl w:val="0"/>
                <w:numId w:val="0"/>
              </w:numPr>
              <w:spacing w:after="120"/>
            </w:pPr>
            <w:proofErr w:type="spellStart"/>
            <w:r>
              <w:t>aggregationState</w:t>
            </w:r>
            <w:proofErr w:type="spellEnd"/>
          </w:p>
        </w:tc>
      </w:tr>
      <w:tr w:rsidR="00710474" w:rsidRPr="00956F47" w14:paraId="6690A2E8" w14:textId="77777777" w:rsidTr="00B0382C">
        <w:tc>
          <w:tcPr>
            <w:tcW w:w="4786" w:type="dxa"/>
          </w:tcPr>
          <w:p w14:paraId="00936915" w14:textId="5B97B0E0" w:rsidR="00710474" w:rsidRDefault="00710474" w:rsidP="003052B0">
            <w:pPr>
              <w:pStyle w:val="opsommingstreepje"/>
              <w:numPr>
                <w:ilvl w:val="0"/>
                <w:numId w:val="0"/>
              </w:numPr>
              <w:spacing w:after="120"/>
            </w:pPr>
            <w:proofErr w:type="spellStart"/>
            <w:r>
              <w:t>fysischChemischeFormule</w:t>
            </w:r>
            <w:proofErr w:type="spellEnd"/>
          </w:p>
        </w:tc>
        <w:tc>
          <w:tcPr>
            <w:tcW w:w="4786" w:type="dxa"/>
          </w:tcPr>
          <w:p w14:paraId="3232EBE6" w14:textId="650E7F0D" w:rsidR="00710474" w:rsidRDefault="00710474" w:rsidP="003052B0">
            <w:pPr>
              <w:pStyle w:val="opsommingstreepje"/>
              <w:numPr>
                <w:ilvl w:val="0"/>
                <w:numId w:val="0"/>
              </w:numPr>
              <w:spacing w:after="120"/>
            </w:pPr>
            <w:proofErr w:type="spellStart"/>
            <w:r w:rsidRPr="00710474">
              <w:t>physicalChemicalFormula</w:t>
            </w:r>
            <w:proofErr w:type="spellEnd"/>
          </w:p>
        </w:tc>
      </w:tr>
    </w:tbl>
    <w:p w14:paraId="21902B1F" w14:textId="46CE3D59" w:rsidR="00945F1D" w:rsidRPr="00956F47" w:rsidRDefault="00945F1D" w:rsidP="00945F1D">
      <w:pPr>
        <w:pStyle w:val="opsommingstreepje"/>
        <w:numPr>
          <w:ilvl w:val="0"/>
          <w:numId w:val="0"/>
        </w:numPr>
        <w:spacing w:after="120"/>
        <w:ind w:left="283" w:hanging="283"/>
      </w:pPr>
    </w:p>
    <w:p w14:paraId="7742AEE4" w14:textId="77777777" w:rsidR="00945F1D" w:rsidRPr="00956F47" w:rsidRDefault="00945F1D">
      <w:pPr>
        <w:overflowPunct/>
        <w:autoSpaceDE/>
        <w:autoSpaceDN/>
        <w:adjustRightInd/>
        <w:spacing w:after="0" w:line="240" w:lineRule="auto"/>
        <w:textAlignment w:val="auto"/>
        <w:rPr>
          <w:rFonts w:eastAsia="MS Mincho"/>
          <w:b/>
          <w:sz w:val="28"/>
          <w:lang w:eastAsia="ja-JP"/>
        </w:rPr>
      </w:pPr>
    </w:p>
    <w:p w14:paraId="16DC1A4F" w14:textId="5CFAB408" w:rsidR="0054007D" w:rsidRPr="00956F47" w:rsidRDefault="0054007D" w:rsidP="00FA3B05">
      <w:pPr>
        <w:pStyle w:val="Bijlage"/>
        <w:rPr>
          <w:lang w:val="nl-NL"/>
        </w:rPr>
      </w:pPr>
      <w:r w:rsidRPr="00956F47">
        <w:rPr>
          <w:lang w:val="nl-NL"/>
        </w:rPr>
        <w:lastRenderedPageBreak/>
        <w:br/>
      </w:r>
      <w:bookmarkStart w:id="159" w:name="_Toc293565433"/>
      <w:bookmarkStart w:id="160" w:name="_Toc52359064"/>
      <w:bookmarkStart w:id="161" w:name="_Toc52375118"/>
      <w:bookmarkStart w:id="162" w:name="_Toc57887224"/>
      <w:r w:rsidRPr="00956F47">
        <w:rPr>
          <w:b w:val="0"/>
          <w:sz w:val="26"/>
          <w:szCs w:val="26"/>
          <w:lang w:val="nl-NL"/>
        </w:rPr>
        <w:t>(</w:t>
      </w:r>
      <w:r w:rsidR="00FF6525" w:rsidRPr="00956F47">
        <w:rPr>
          <w:b w:val="0"/>
          <w:sz w:val="26"/>
          <w:szCs w:val="26"/>
          <w:lang w:val="nl-NL"/>
        </w:rPr>
        <w:t>infor</w:t>
      </w:r>
      <w:r w:rsidRPr="00956F47">
        <w:rPr>
          <w:b w:val="0"/>
          <w:sz w:val="26"/>
          <w:szCs w:val="26"/>
          <w:lang w:val="nl-NL"/>
        </w:rPr>
        <w:t>matief)</w:t>
      </w:r>
      <w:r w:rsidRPr="00956F47">
        <w:rPr>
          <w:b w:val="0"/>
          <w:sz w:val="26"/>
          <w:szCs w:val="26"/>
          <w:lang w:val="nl-NL"/>
        </w:rPr>
        <w:br/>
      </w:r>
      <w:r w:rsidRPr="00956F47">
        <w:rPr>
          <w:lang w:val="nl-NL"/>
        </w:rPr>
        <w:br/>
      </w:r>
      <w:bookmarkEnd w:id="156"/>
      <w:bookmarkEnd w:id="159"/>
      <w:bookmarkEnd w:id="160"/>
      <w:bookmarkEnd w:id="161"/>
      <w:proofErr w:type="spellStart"/>
      <w:r w:rsidR="003D19D0" w:rsidRPr="00956F47">
        <w:rPr>
          <w:sz w:val="30"/>
          <w:szCs w:val="30"/>
          <w:lang w:val="nl-NL"/>
        </w:rPr>
        <w:t>Use</w:t>
      </w:r>
      <w:proofErr w:type="spellEnd"/>
      <w:r w:rsidR="003D19D0" w:rsidRPr="00956F47">
        <w:rPr>
          <w:sz w:val="30"/>
          <w:szCs w:val="30"/>
          <w:lang w:val="nl-NL"/>
        </w:rPr>
        <w:t xml:space="preserve"> cases</w:t>
      </w:r>
      <w:bookmarkEnd w:id="162"/>
    </w:p>
    <w:p w14:paraId="16DC1A50" w14:textId="4A760B21" w:rsidR="00292324" w:rsidRPr="00956F47" w:rsidRDefault="00292324" w:rsidP="00292324">
      <w:pPr>
        <w:pStyle w:val="ptb2"/>
        <w:rPr>
          <w:b w:val="0"/>
          <w:bCs/>
        </w:rPr>
      </w:pPr>
      <w:bookmarkStart w:id="163" w:name="_Toc57887225"/>
      <w:bookmarkStart w:id="164" w:name="_Toc34532704"/>
      <w:proofErr w:type="spellStart"/>
      <w:r w:rsidRPr="00956F47">
        <w:t>Use</w:t>
      </w:r>
      <w:proofErr w:type="spellEnd"/>
      <w:r w:rsidRPr="00956F47">
        <w:t xml:space="preserve"> case 1: kunstwerk</w:t>
      </w:r>
      <w:r w:rsidR="00B345DA" w:rsidRPr="00956F47">
        <w:t>en</w:t>
      </w:r>
      <w:r w:rsidRPr="00956F47">
        <w:t xml:space="preserve">: </w:t>
      </w:r>
      <w:r w:rsidR="00D429C0" w:rsidRPr="00956F47">
        <w:t xml:space="preserve">brug </w:t>
      </w:r>
      <w:r w:rsidR="00554AA8" w:rsidRPr="001254AD">
        <w:rPr>
          <w:b w:val="0"/>
          <w:bCs/>
        </w:rPr>
        <w:t>[</w:t>
      </w:r>
      <w:r w:rsidRPr="00956F47">
        <w:rPr>
          <w:b w:val="0"/>
          <w:bCs/>
        </w:rPr>
        <w:t>Jaap Bakker (RWS)]</w:t>
      </w:r>
      <w:bookmarkEnd w:id="163"/>
    </w:p>
    <w:p w14:paraId="16DC1A51" w14:textId="77777777" w:rsidR="00197DE1" w:rsidRDefault="00197DE1" w:rsidP="00197DE1">
      <w:pPr>
        <w:rPr>
          <w:lang w:eastAsia="ja-JP"/>
        </w:rPr>
      </w:pPr>
      <w:r w:rsidRPr="00956F47">
        <w:rPr>
          <w:lang w:eastAsia="ja-JP"/>
        </w:rPr>
        <w:t xml:space="preserve">Als typisch voorbeeld voor andere kunstwerken als </w:t>
      </w:r>
      <w:r w:rsidR="00B35914" w:rsidRPr="00956F47">
        <w:rPr>
          <w:lang w:eastAsia="ja-JP"/>
        </w:rPr>
        <w:t xml:space="preserve">tunnel, </w:t>
      </w:r>
      <w:r w:rsidR="0023163D" w:rsidRPr="00956F47">
        <w:rPr>
          <w:lang w:eastAsia="ja-JP"/>
        </w:rPr>
        <w:t xml:space="preserve">viaduct, </w:t>
      </w:r>
      <w:r w:rsidRPr="00956F47">
        <w:rPr>
          <w:lang w:eastAsia="ja-JP"/>
        </w:rPr>
        <w:t xml:space="preserve">sluis, stuw, kering, dam, </w:t>
      </w:r>
      <w:r w:rsidR="0023163D" w:rsidRPr="00956F47">
        <w:rPr>
          <w:lang w:eastAsia="ja-JP"/>
        </w:rPr>
        <w:t>d</w:t>
      </w:r>
      <w:r w:rsidRPr="00956F47">
        <w:rPr>
          <w:lang w:eastAsia="ja-JP"/>
        </w:rPr>
        <w:t>ijk</w:t>
      </w:r>
      <w:r w:rsidR="00B35914" w:rsidRPr="00956F47">
        <w:rPr>
          <w:lang w:eastAsia="ja-JP"/>
        </w:rPr>
        <w:t>.</w:t>
      </w:r>
    </w:p>
    <w:p w14:paraId="36970789" w14:textId="1DAB044C" w:rsidR="002D429A" w:rsidRPr="00956F47" w:rsidRDefault="002D429A" w:rsidP="00197DE1">
      <w:pPr>
        <w:rPr>
          <w:lang w:eastAsia="ja-JP"/>
        </w:rPr>
      </w:pPr>
      <w:r>
        <w:rPr>
          <w:lang w:eastAsia="ja-JP"/>
        </w:rPr>
        <w:t>Focus op meerder views op hetzelfde object.</w:t>
      </w:r>
    </w:p>
    <w:p w14:paraId="16DC1A52" w14:textId="77777777" w:rsidR="001B26BA" w:rsidRPr="00956F47" w:rsidRDefault="001B26BA" w:rsidP="00940603">
      <w:pPr>
        <w:rPr>
          <w:b/>
          <w:bCs/>
        </w:rPr>
      </w:pPr>
      <w:r w:rsidRPr="00956F47">
        <w:rPr>
          <w:b/>
          <w:bCs/>
        </w:rPr>
        <w:t>A.1.1</w:t>
      </w:r>
      <w:r w:rsidR="002E0158" w:rsidRPr="00956F47">
        <w:rPr>
          <w:b/>
          <w:bCs/>
        </w:rPr>
        <w:tab/>
      </w:r>
      <w:r w:rsidRPr="00956F47">
        <w:rPr>
          <w:b/>
          <w:bCs/>
        </w:rPr>
        <w:t>Introductie (</w:t>
      </w:r>
      <w:r w:rsidR="002E0158" w:rsidRPr="00956F47">
        <w:rPr>
          <w:b/>
          <w:bCs/>
        </w:rPr>
        <w:t>half</w:t>
      </w:r>
      <w:r w:rsidRPr="00956F47">
        <w:rPr>
          <w:b/>
          <w:bCs/>
        </w:rPr>
        <w:t xml:space="preserve"> A4)</w:t>
      </w:r>
    </w:p>
    <w:p w14:paraId="16DC1A53" w14:textId="77777777" w:rsidR="001B26BA" w:rsidRPr="00956F47" w:rsidRDefault="001B26BA" w:rsidP="00B7666D">
      <w:pPr>
        <w:pStyle w:val="Lijstalinea"/>
        <w:numPr>
          <w:ilvl w:val="0"/>
          <w:numId w:val="19"/>
        </w:numPr>
      </w:pPr>
      <w:r w:rsidRPr="00956F47">
        <w:t>Context</w:t>
      </w:r>
    </w:p>
    <w:p w14:paraId="16DC1A54" w14:textId="77777777" w:rsidR="001B26BA" w:rsidRPr="00956F47" w:rsidRDefault="001B26BA" w:rsidP="001B26BA">
      <w:pPr>
        <w:ind w:left="709"/>
        <w:rPr>
          <w:lang w:eastAsia="ja-JP"/>
        </w:rPr>
      </w:pPr>
      <w:r w:rsidRPr="00956F47">
        <w:rPr>
          <w:lang w:eastAsia="ja-JP"/>
        </w:rPr>
        <w:t>Als typisch voorbeeld voor andere kunstwerken als tunnel, viaduct, sluis, stuw, kering, dam, dijk.</w:t>
      </w:r>
    </w:p>
    <w:p w14:paraId="16DC1A55" w14:textId="77777777" w:rsidR="001B26BA" w:rsidRPr="00956F47" w:rsidRDefault="001B26BA" w:rsidP="00B7666D">
      <w:pPr>
        <w:pStyle w:val="Lijstalinea"/>
        <w:numPr>
          <w:ilvl w:val="0"/>
          <w:numId w:val="19"/>
        </w:numPr>
      </w:pPr>
      <w:r w:rsidRPr="00956F47">
        <w:t>Scope</w:t>
      </w:r>
    </w:p>
    <w:p w14:paraId="16DC1A56" w14:textId="77777777" w:rsidR="001B26BA" w:rsidRPr="00956F47" w:rsidRDefault="001B26BA" w:rsidP="00B7666D">
      <w:pPr>
        <w:pStyle w:val="Lijstalinea"/>
        <w:numPr>
          <w:ilvl w:val="0"/>
          <w:numId w:val="19"/>
        </w:numPr>
      </w:pPr>
      <w:r w:rsidRPr="00956F47">
        <w:t>Doel</w:t>
      </w:r>
    </w:p>
    <w:p w14:paraId="16DC1A57" w14:textId="77777777" w:rsidR="001B26BA" w:rsidRPr="00956F47" w:rsidRDefault="001B26BA" w:rsidP="001676A5">
      <w:pPr>
        <w:rPr>
          <w:b/>
          <w:bCs/>
        </w:rPr>
      </w:pPr>
      <w:r w:rsidRPr="00956F47">
        <w:rPr>
          <w:b/>
          <w:bCs/>
        </w:rPr>
        <w:t>A.1.2</w:t>
      </w:r>
      <w:r w:rsidR="002E0158" w:rsidRPr="00956F47">
        <w:rPr>
          <w:b/>
          <w:bCs/>
        </w:rPr>
        <w:tab/>
      </w:r>
      <w:r w:rsidRPr="00956F47">
        <w:rPr>
          <w:b/>
          <w:bCs/>
        </w:rPr>
        <w:t>Toepassing NEN-2660 (1 A4)</w:t>
      </w:r>
    </w:p>
    <w:p w14:paraId="16DC1A58" w14:textId="77777777" w:rsidR="001B26BA" w:rsidRPr="00956F47" w:rsidRDefault="001B26BA" w:rsidP="00B7666D">
      <w:pPr>
        <w:pStyle w:val="Lijstalinea"/>
        <w:numPr>
          <w:ilvl w:val="0"/>
          <w:numId w:val="20"/>
        </w:numPr>
      </w:pPr>
      <w:proofErr w:type="spellStart"/>
      <w:r w:rsidRPr="00956F47">
        <w:t>Textueel</w:t>
      </w:r>
      <w:proofErr w:type="spellEnd"/>
    </w:p>
    <w:p w14:paraId="16DC1A59" w14:textId="77777777" w:rsidR="001B26BA" w:rsidRPr="00956F47" w:rsidRDefault="001B26BA" w:rsidP="001676A5">
      <w:pPr>
        <w:rPr>
          <w:b/>
          <w:bCs/>
        </w:rPr>
      </w:pPr>
      <w:r w:rsidRPr="00956F47">
        <w:rPr>
          <w:b/>
          <w:bCs/>
        </w:rPr>
        <w:t>A.1.3</w:t>
      </w:r>
      <w:r w:rsidR="002E0158" w:rsidRPr="00956F47">
        <w:rPr>
          <w:b/>
          <w:bCs/>
        </w:rPr>
        <w:tab/>
      </w:r>
      <w:r w:rsidRPr="00956F47">
        <w:rPr>
          <w:b/>
          <w:bCs/>
        </w:rPr>
        <w:t>Modelvoorbeeld (1 A4)</w:t>
      </w:r>
    </w:p>
    <w:p w14:paraId="16DC1A5A" w14:textId="77777777" w:rsidR="001B26BA" w:rsidRPr="00956F47" w:rsidRDefault="001B26BA" w:rsidP="00B7666D">
      <w:pPr>
        <w:pStyle w:val="Lijstalinea"/>
        <w:numPr>
          <w:ilvl w:val="0"/>
          <w:numId w:val="20"/>
        </w:numPr>
      </w:pPr>
      <w:r w:rsidRPr="00956F47">
        <w:t>Code (</w:t>
      </w:r>
      <w:r w:rsidR="0000161C" w:rsidRPr="00956F47">
        <w:t xml:space="preserve">stukje </w:t>
      </w:r>
      <w:r w:rsidRPr="00956F47">
        <w:t>taxonomie/meronomie etc.)</w:t>
      </w:r>
    </w:p>
    <w:p w14:paraId="16DC1A5B" w14:textId="77777777" w:rsidR="00125B3E" w:rsidRPr="00956F47" w:rsidRDefault="00125B3E" w:rsidP="00197DE1">
      <w:pPr>
        <w:rPr>
          <w:lang w:eastAsia="ja-JP"/>
        </w:rPr>
      </w:pPr>
    </w:p>
    <w:p w14:paraId="16DC1A5C" w14:textId="77777777" w:rsidR="00125B3E" w:rsidRPr="00956F47" w:rsidRDefault="00125B3E" w:rsidP="00197DE1">
      <w:pPr>
        <w:rPr>
          <w:lang w:eastAsia="ja-JP"/>
        </w:rPr>
      </w:pPr>
    </w:p>
    <w:p w14:paraId="16DC1A5D" w14:textId="77777777" w:rsidR="001B26BA" w:rsidRPr="00956F47" w:rsidRDefault="001B26BA">
      <w:pPr>
        <w:overflowPunct/>
        <w:autoSpaceDE/>
        <w:autoSpaceDN/>
        <w:adjustRightInd/>
        <w:spacing w:after="0" w:line="240" w:lineRule="auto"/>
        <w:textAlignment w:val="auto"/>
        <w:rPr>
          <w:rFonts w:eastAsia="MS Mincho"/>
          <w:b/>
          <w:sz w:val="26"/>
          <w:lang w:eastAsia="ja-JP"/>
        </w:rPr>
      </w:pPr>
      <w:r w:rsidRPr="00956F47">
        <w:br w:type="page"/>
      </w:r>
    </w:p>
    <w:p w14:paraId="16DC1A5E" w14:textId="2D95CDAD" w:rsidR="009C4567" w:rsidRPr="00956F47" w:rsidRDefault="009C4567" w:rsidP="009C4567">
      <w:pPr>
        <w:pStyle w:val="ptb2"/>
      </w:pPr>
      <w:bookmarkStart w:id="165" w:name="_Toc57887226"/>
      <w:proofErr w:type="spellStart"/>
      <w:r w:rsidRPr="00956F47">
        <w:lastRenderedPageBreak/>
        <w:t>Use</w:t>
      </w:r>
      <w:proofErr w:type="spellEnd"/>
      <w:r w:rsidRPr="00956F47">
        <w:t xml:space="preserve"> case 2: </w:t>
      </w:r>
      <w:r w:rsidR="00BB2EC0" w:rsidRPr="00956F47">
        <w:t>weg</w:t>
      </w:r>
      <w:r w:rsidR="00FF2C2E" w:rsidRPr="00956F47">
        <w:t>netw</w:t>
      </w:r>
      <w:r w:rsidR="00BB2EC0" w:rsidRPr="00956F47">
        <w:t>e</w:t>
      </w:r>
      <w:r w:rsidR="00FF2C2E" w:rsidRPr="00956F47">
        <w:t xml:space="preserve">rk en </w:t>
      </w:r>
      <w:r w:rsidR="003035A0" w:rsidRPr="00956F47">
        <w:t>weg</w:t>
      </w:r>
      <w:r w:rsidR="0055559E" w:rsidRPr="00956F47">
        <w:t>en</w:t>
      </w:r>
      <w:r w:rsidR="00A969FC" w:rsidRPr="00956F47">
        <w:t xml:space="preserve"> </w:t>
      </w:r>
      <w:r w:rsidR="00554AA8" w:rsidRPr="00956F47">
        <w:t>[</w:t>
      </w:r>
      <w:r w:rsidR="00A969FC" w:rsidRPr="00956F47">
        <w:rPr>
          <w:b w:val="0"/>
          <w:bCs/>
          <w:sz w:val="22"/>
          <w:szCs w:val="18"/>
        </w:rPr>
        <w:t>Berwich Sluer (</w:t>
      </w:r>
      <w:r w:rsidR="00C10636" w:rsidRPr="00956F47">
        <w:rPr>
          <w:b w:val="0"/>
          <w:bCs/>
          <w:sz w:val="22"/>
          <w:szCs w:val="18"/>
        </w:rPr>
        <w:t>Boskalis)</w:t>
      </w:r>
      <w:r w:rsidRPr="00956F47">
        <w:rPr>
          <w:b w:val="0"/>
          <w:bCs/>
          <w:sz w:val="22"/>
          <w:szCs w:val="18"/>
        </w:rPr>
        <w:t>]</w:t>
      </w:r>
      <w:bookmarkEnd w:id="165"/>
    </w:p>
    <w:p w14:paraId="16DC1A5F" w14:textId="77777777" w:rsidR="00125B3E" w:rsidRPr="00956F47" w:rsidRDefault="00E0089E" w:rsidP="001676A5">
      <w:pPr>
        <w:rPr>
          <w:b/>
          <w:bCs/>
        </w:rPr>
      </w:pPr>
      <w:r w:rsidRPr="00956F47">
        <w:rPr>
          <w:b/>
          <w:bCs/>
        </w:rPr>
        <w:t>A.2.</w:t>
      </w:r>
      <w:r w:rsidR="005C4FA8" w:rsidRPr="00956F47">
        <w:rPr>
          <w:b/>
          <w:bCs/>
        </w:rPr>
        <w:t>1</w:t>
      </w:r>
      <w:r w:rsidR="002E0158" w:rsidRPr="00956F47">
        <w:rPr>
          <w:b/>
          <w:bCs/>
        </w:rPr>
        <w:tab/>
      </w:r>
      <w:r w:rsidRPr="00956F47">
        <w:rPr>
          <w:b/>
          <w:bCs/>
        </w:rPr>
        <w:t>Introductie</w:t>
      </w:r>
      <w:r w:rsidR="00B85250" w:rsidRPr="00956F47">
        <w:rPr>
          <w:b/>
          <w:bCs/>
        </w:rPr>
        <w:t xml:space="preserve"> (</w:t>
      </w:r>
      <w:r w:rsidR="002E0158" w:rsidRPr="00956F47">
        <w:rPr>
          <w:b/>
          <w:bCs/>
        </w:rPr>
        <w:t>half</w:t>
      </w:r>
      <w:r w:rsidR="00B85250" w:rsidRPr="00956F47">
        <w:rPr>
          <w:b/>
          <w:bCs/>
        </w:rPr>
        <w:t xml:space="preserve"> A4)</w:t>
      </w:r>
    </w:p>
    <w:p w14:paraId="16DC1A60" w14:textId="77777777" w:rsidR="00B14404" w:rsidRPr="00956F47" w:rsidRDefault="00070C5C" w:rsidP="00B7666D">
      <w:pPr>
        <w:pStyle w:val="Lijstalinea"/>
        <w:numPr>
          <w:ilvl w:val="0"/>
          <w:numId w:val="19"/>
        </w:numPr>
      </w:pPr>
      <w:r w:rsidRPr="00956F47">
        <w:t>Context</w:t>
      </w:r>
    </w:p>
    <w:p w14:paraId="16DC1A61" w14:textId="77777777" w:rsidR="00E21750" w:rsidRPr="00956F47" w:rsidRDefault="00E21750" w:rsidP="001B26BA">
      <w:pPr>
        <w:ind w:left="709"/>
        <w:rPr>
          <w:lang w:eastAsia="ja-JP"/>
        </w:rPr>
      </w:pPr>
      <w:r w:rsidRPr="00956F47">
        <w:rPr>
          <w:lang w:eastAsia="ja-JP"/>
        </w:rPr>
        <w:t xml:space="preserve">Link met </w:t>
      </w:r>
      <w:proofErr w:type="spellStart"/>
      <w:r w:rsidRPr="00956F47">
        <w:rPr>
          <w:lang w:eastAsia="ja-JP"/>
        </w:rPr>
        <w:t>Pavement</w:t>
      </w:r>
      <w:proofErr w:type="spellEnd"/>
      <w:r w:rsidRPr="00956F47">
        <w:rPr>
          <w:lang w:eastAsia="ja-JP"/>
        </w:rPr>
        <w:t xml:space="preserve"> Information Model (PIM).</w:t>
      </w:r>
    </w:p>
    <w:p w14:paraId="16DC1A62" w14:textId="77777777" w:rsidR="00E21750" w:rsidRPr="00956F47" w:rsidRDefault="00E21750" w:rsidP="001B26BA">
      <w:pPr>
        <w:pStyle w:val="opsommingstreepje"/>
        <w:numPr>
          <w:ilvl w:val="0"/>
          <w:numId w:val="0"/>
        </w:numPr>
        <w:ind w:left="709"/>
      </w:pPr>
      <w:r w:rsidRPr="00956F47">
        <w:t>Grondlichaam/ondergrond/</w:t>
      </w:r>
      <w:proofErr w:type="spellStart"/>
      <w:r w:rsidRPr="00956F47">
        <w:t>embankment</w:t>
      </w:r>
      <w:proofErr w:type="spellEnd"/>
      <w:r w:rsidRPr="00956F47">
        <w:t>/</w:t>
      </w:r>
      <w:proofErr w:type="spellStart"/>
      <w:r w:rsidRPr="00956F47">
        <w:t>soil</w:t>
      </w:r>
      <w:proofErr w:type="spellEnd"/>
      <w:r w:rsidRPr="00956F47">
        <w:t xml:space="preserve"> </w:t>
      </w:r>
      <w:proofErr w:type="spellStart"/>
      <w:r w:rsidRPr="00956F47">
        <w:t>classen</w:t>
      </w:r>
      <w:proofErr w:type="spellEnd"/>
      <w:r w:rsidRPr="00956F47">
        <w:t xml:space="preserve"> etc. </w:t>
      </w:r>
    </w:p>
    <w:p w14:paraId="16DC1A63" w14:textId="77777777" w:rsidR="00070C5C" w:rsidRPr="00956F47" w:rsidRDefault="00C956C6" w:rsidP="00B7666D">
      <w:pPr>
        <w:pStyle w:val="Lijstalinea"/>
        <w:numPr>
          <w:ilvl w:val="0"/>
          <w:numId w:val="19"/>
        </w:numPr>
      </w:pPr>
      <w:r w:rsidRPr="00956F47">
        <w:t>S</w:t>
      </w:r>
      <w:r w:rsidR="00070C5C" w:rsidRPr="00956F47">
        <w:t>cope</w:t>
      </w:r>
    </w:p>
    <w:p w14:paraId="16DC1A64" w14:textId="77777777" w:rsidR="00C956C6" w:rsidRPr="00956F47" w:rsidRDefault="00C956C6" w:rsidP="00B7666D">
      <w:pPr>
        <w:pStyle w:val="Lijstalinea"/>
        <w:numPr>
          <w:ilvl w:val="0"/>
          <w:numId w:val="19"/>
        </w:numPr>
      </w:pPr>
      <w:r w:rsidRPr="00956F47">
        <w:t>Doel</w:t>
      </w:r>
    </w:p>
    <w:p w14:paraId="16DC1A65" w14:textId="77777777" w:rsidR="007C4A15" w:rsidRPr="00956F47" w:rsidRDefault="007C4A15" w:rsidP="001676A5">
      <w:pPr>
        <w:rPr>
          <w:b/>
          <w:bCs/>
        </w:rPr>
      </w:pPr>
      <w:r w:rsidRPr="00956F47">
        <w:rPr>
          <w:b/>
          <w:bCs/>
        </w:rPr>
        <w:t>A.2.</w:t>
      </w:r>
      <w:r w:rsidR="005B646D" w:rsidRPr="00956F47">
        <w:rPr>
          <w:b/>
          <w:bCs/>
        </w:rPr>
        <w:t>2</w:t>
      </w:r>
      <w:r w:rsidR="002E0158" w:rsidRPr="00956F47">
        <w:rPr>
          <w:b/>
          <w:bCs/>
        </w:rPr>
        <w:tab/>
      </w:r>
      <w:r w:rsidR="007B7613" w:rsidRPr="00956F47">
        <w:rPr>
          <w:b/>
          <w:bCs/>
        </w:rPr>
        <w:t>Toepassing</w:t>
      </w:r>
      <w:r w:rsidR="0022291A" w:rsidRPr="00956F47">
        <w:rPr>
          <w:b/>
          <w:bCs/>
        </w:rPr>
        <w:t xml:space="preserve"> </w:t>
      </w:r>
      <w:r w:rsidR="00B85250" w:rsidRPr="00956F47">
        <w:rPr>
          <w:b/>
          <w:bCs/>
        </w:rPr>
        <w:t>NEN-</w:t>
      </w:r>
      <w:r w:rsidR="00C357AA" w:rsidRPr="00956F47">
        <w:rPr>
          <w:b/>
          <w:bCs/>
        </w:rPr>
        <w:t>2660</w:t>
      </w:r>
      <w:r w:rsidR="00B85250" w:rsidRPr="00956F47">
        <w:rPr>
          <w:b/>
          <w:bCs/>
        </w:rPr>
        <w:t xml:space="preserve"> (</w:t>
      </w:r>
      <w:r w:rsidR="002D408C" w:rsidRPr="00956F47">
        <w:rPr>
          <w:b/>
          <w:bCs/>
        </w:rPr>
        <w:t>1</w:t>
      </w:r>
      <w:r w:rsidR="00B85250" w:rsidRPr="00956F47">
        <w:rPr>
          <w:b/>
          <w:bCs/>
        </w:rPr>
        <w:t xml:space="preserve"> A4)</w:t>
      </w:r>
    </w:p>
    <w:p w14:paraId="69D26189" w14:textId="77777777" w:rsidR="002879E7" w:rsidRPr="00956F47" w:rsidRDefault="002879E7" w:rsidP="002879E7">
      <w:pPr>
        <w:pStyle w:val="opsommingstreepje"/>
        <w:numPr>
          <w:ilvl w:val="0"/>
          <w:numId w:val="0"/>
        </w:numPr>
      </w:pPr>
      <w:r w:rsidRPr="00956F47">
        <w:t xml:space="preserve">Taxonomie voor </w:t>
      </w:r>
      <w:r w:rsidRPr="00956F47">
        <w:rPr>
          <w:i/>
          <w:iCs/>
        </w:rPr>
        <w:t xml:space="preserve">functionele ruimten </w:t>
      </w:r>
      <w:r w:rsidRPr="00956F47">
        <w:t>voor weginfra gebaseerd op [4].</w:t>
      </w:r>
    </w:p>
    <w:p w14:paraId="46F4B071" w14:textId="77777777" w:rsidR="002879E7" w:rsidRPr="00956F47" w:rsidRDefault="4D92E97B" w:rsidP="00C30517">
      <w:pPr>
        <w:pStyle w:val="opsommingstreepje"/>
        <w:keepNext/>
        <w:numPr>
          <w:ilvl w:val="0"/>
          <w:numId w:val="0"/>
        </w:numPr>
        <w:jc w:val="center"/>
      </w:pPr>
      <w:commentRangeStart w:id="166"/>
      <w:r>
        <w:rPr>
          <w:noProof/>
        </w:rPr>
        <w:drawing>
          <wp:inline distT="0" distB="0" distL="0" distR="0" wp14:anchorId="65E7E389" wp14:editId="325C764A">
            <wp:extent cx="5800488" cy="331744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34">
                      <a:extLst>
                        <a:ext uri="{28A0092B-C50C-407E-A947-70E740481C1C}">
                          <a14:useLocalDpi xmlns:a14="http://schemas.microsoft.com/office/drawing/2010/main" val="0"/>
                        </a:ext>
                      </a:extLst>
                    </a:blip>
                    <a:stretch>
                      <a:fillRect/>
                    </a:stretch>
                  </pic:blipFill>
                  <pic:spPr>
                    <a:xfrm>
                      <a:off x="0" y="0"/>
                      <a:ext cx="5800488" cy="3317441"/>
                    </a:xfrm>
                    <a:prstGeom prst="rect">
                      <a:avLst/>
                    </a:prstGeom>
                  </pic:spPr>
                </pic:pic>
              </a:graphicData>
            </a:graphic>
          </wp:inline>
        </w:drawing>
      </w:r>
      <w:commentRangeEnd w:id="166"/>
      <w:r w:rsidR="0094241F">
        <w:commentReference w:id="166"/>
      </w:r>
    </w:p>
    <w:p w14:paraId="3421B991" w14:textId="684ED7E9" w:rsidR="002879E7" w:rsidRPr="00956F47" w:rsidRDefault="002879E7" w:rsidP="002879E7">
      <w:pPr>
        <w:pStyle w:val="Bijschrift"/>
        <w:jc w:val="center"/>
      </w:pPr>
      <w:r w:rsidRPr="00956F47">
        <w:t>Figuur</w:t>
      </w:r>
      <w:r w:rsidR="00296A0B" w:rsidRPr="00956F47">
        <w:t xml:space="preserve"> </w:t>
      </w:r>
      <w:r w:rsidR="00C30517" w:rsidRPr="00956F47">
        <w:t>B.1</w:t>
      </w:r>
      <w:r w:rsidRPr="00956F47">
        <w:t>: Wegennetwerken volgens RWS</w:t>
      </w:r>
    </w:p>
    <w:p w14:paraId="0CD8B357" w14:textId="4C0F94FD" w:rsidR="002879E7" w:rsidRPr="00956F47" w:rsidRDefault="002879E7" w:rsidP="002879E7">
      <w:pPr>
        <w:pStyle w:val="opsommingstreepje"/>
        <w:numPr>
          <w:ilvl w:val="0"/>
          <w:numId w:val="7"/>
        </w:numPr>
        <w:spacing w:after="0" w:line="240" w:lineRule="auto"/>
        <w:ind w:hanging="357"/>
      </w:pPr>
      <w:proofErr w:type="spellStart"/>
      <w:r w:rsidRPr="00956F47">
        <w:t>Functione</w:t>
      </w:r>
      <w:r w:rsidR="000C5031">
        <w:t>leRuimte</w:t>
      </w:r>
      <w:proofErr w:type="spellEnd"/>
    </w:p>
    <w:p w14:paraId="7064C4E7" w14:textId="77777777" w:rsidR="002879E7" w:rsidRPr="00956F47" w:rsidRDefault="002879E7" w:rsidP="002879E7">
      <w:pPr>
        <w:pStyle w:val="opsommingstreepje"/>
        <w:numPr>
          <w:ilvl w:val="1"/>
          <w:numId w:val="7"/>
        </w:numPr>
        <w:spacing w:after="0" w:line="240" w:lineRule="auto"/>
      </w:pPr>
      <w:r w:rsidRPr="00956F47">
        <w:t>Wegennetwerk</w:t>
      </w:r>
    </w:p>
    <w:p w14:paraId="64E2C9E0" w14:textId="77777777" w:rsidR="002879E7" w:rsidRPr="00956F47" w:rsidRDefault="002879E7" w:rsidP="002879E7">
      <w:pPr>
        <w:pStyle w:val="opsommingstreepje"/>
        <w:numPr>
          <w:ilvl w:val="1"/>
          <w:numId w:val="7"/>
        </w:numPr>
        <w:spacing w:after="0" w:line="240" w:lineRule="auto"/>
      </w:pPr>
      <w:proofErr w:type="spellStart"/>
      <w:r w:rsidRPr="00956F47">
        <w:t>Wegnode</w:t>
      </w:r>
      <w:proofErr w:type="spellEnd"/>
    </w:p>
    <w:p w14:paraId="6B678F3B" w14:textId="77777777" w:rsidR="002879E7" w:rsidRPr="00956F47" w:rsidRDefault="002879E7" w:rsidP="002879E7">
      <w:pPr>
        <w:pStyle w:val="opsommingstreepje"/>
        <w:numPr>
          <w:ilvl w:val="2"/>
          <w:numId w:val="7"/>
        </w:numPr>
        <w:spacing w:after="0" w:line="240" w:lineRule="auto"/>
      </w:pPr>
      <w:r w:rsidRPr="00956F47">
        <w:t>Intersectie</w:t>
      </w:r>
    </w:p>
    <w:p w14:paraId="7EEECA1C" w14:textId="77777777" w:rsidR="002879E7" w:rsidRPr="00956F47" w:rsidRDefault="002879E7" w:rsidP="002879E7">
      <w:pPr>
        <w:pStyle w:val="opsommingstreepje"/>
        <w:numPr>
          <w:ilvl w:val="3"/>
          <w:numId w:val="7"/>
        </w:numPr>
        <w:spacing w:after="0" w:line="240" w:lineRule="auto"/>
      </w:pPr>
      <w:r w:rsidRPr="00956F47">
        <w:t>Knooppunt</w:t>
      </w:r>
    </w:p>
    <w:p w14:paraId="29CC81CB" w14:textId="77777777" w:rsidR="002879E7" w:rsidRPr="00956F47" w:rsidRDefault="002879E7" w:rsidP="002879E7">
      <w:pPr>
        <w:pStyle w:val="opsommingstreepje"/>
        <w:numPr>
          <w:ilvl w:val="3"/>
          <w:numId w:val="7"/>
        </w:numPr>
        <w:spacing w:after="0" w:line="240" w:lineRule="auto"/>
      </w:pPr>
      <w:r w:rsidRPr="00956F47">
        <w:t>Aansluiting</w:t>
      </w:r>
    </w:p>
    <w:p w14:paraId="259C18B2" w14:textId="77777777" w:rsidR="002879E7" w:rsidRPr="00956F47" w:rsidRDefault="002879E7" w:rsidP="002879E7">
      <w:pPr>
        <w:pStyle w:val="opsommingstreepje"/>
        <w:numPr>
          <w:ilvl w:val="2"/>
          <w:numId w:val="7"/>
        </w:numPr>
        <w:spacing w:after="0" w:line="240" w:lineRule="auto"/>
      </w:pPr>
      <w:r w:rsidRPr="00956F47">
        <w:t>Baanjunctie</w:t>
      </w:r>
    </w:p>
    <w:p w14:paraId="706C373B" w14:textId="77777777" w:rsidR="002879E7" w:rsidRPr="00956F47" w:rsidRDefault="002879E7" w:rsidP="002879E7">
      <w:pPr>
        <w:pStyle w:val="opsommingstreepje"/>
        <w:numPr>
          <w:ilvl w:val="2"/>
          <w:numId w:val="7"/>
        </w:numPr>
        <w:spacing w:after="0" w:line="240" w:lineRule="auto"/>
      </w:pPr>
      <w:r w:rsidRPr="00956F47">
        <w:t>Wegjunctie</w:t>
      </w:r>
    </w:p>
    <w:p w14:paraId="028FD915" w14:textId="77777777" w:rsidR="002879E7" w:rsidRPr="00956F47" w:rsidRDefault="002879E7" w:rsidP="002879E7">
      <w:pPr>
        <w:pStyle w:val="opsommingstreepje"/>
        <w:numPr>
          <w:ilvl w:val="1"/>
          <w:numId w:val="7"/>
        </w:numPr>
        <w:spacing w:after="0" w:line="240" w:lineRule="auto"/>
      </w:pPr>
      <w:proofErr w:type="spellStart"/>
      <w:r w:rsidRPr="00956F47">
        <w:t>Weglink</w:t>
      </w:r>
      <w:proofErr w:type="spellEnd"/>
    </w:p>
    <w:p w14:paraId="6387BDD6" w14:textId="77777777" w:rsidR="002879E7" w:rsidRPr="00956F47" w:rsidRDefault="002879E7" w:rsidP="002879E7">
      <w:pPr>
        <w:pStyle w:val="opsommingstreepje"/>
        <w:numPr>
          <w:ilvl w:val="2"/>
          <w:numId w:val="7"/>
        </w:numPr>
        <w:spacing w:after="0" w:line="240" w:lineRule="auto"/>
      </w:pPr>
      <w:proofErr w:type="spellStart"/>
      <w:r w:rsidRPr="00956F47">
        <w:t>Wegment</w:t>
      </w:r>
      <w:proofErr w:type="spellEnd"/>
      <w:r w:rsidRPr="00956F47">
        <w:t xml:space="preserve"> (“zonder rijrichting”)</w:t>
      </w:r>
    </w:p>
    <w:p w14:paraId="698AB852" w14:textId="77777777" w:rsidR="002879E7" w:rsidRPr="00956F47" w:rsidRDefault="002879E7" w:rsidP="002879E7">
      <w:pPr>
        <w:pStyle w:val="opsommingstreepje"/>
        <w:numPr>
          <w:ilvl w:val="2"/>
          <w:numId w:val="7"/>
        </w:numPr>
        <w:spacing w:after="0" w:line="240" w:lineRule="auto"/>
      </w:pPr>
      <w:r w:rsidRPr="00956F47">
        <w:t>Wegbaan (“met rijrichting”)</w:t>
      </w:r>
    </w:p>
    <w:p w14:paraId="4D5FAABD" w14:textId="63B1424A" w:rsidR="000539E4" w:rsidRPr="00956F47" w:rsidRDefault="000539E4" w:rsidP="000539E4">
      <w:pPr>
        <w:pStyle w:val="opsommingstreepje"/>
        <w:numPr>
          <w:ilvl w:val="3"/>
          <w:numId w:val="7"/>
        </w:numPr>
        <w:spacing w:after="0" w:line="240" w:lineRule="auto"/>
      </w:pPr>
      <w:r w:rsidRPr="00956F47">
        <w:t>Hoofdrijbaan</w:t>
      </w:r>
    </w:p>
    <w:p w14:paraId="6591E826" w14:textId="60768B69" w:rsidR="000539E4" w:rsidRPr="00956F47" w:rsidRDefault="000539E4" w:rsidP="000539E4">
      <w:pPr>
        <w:pStyle w:val="opsommingstreepje"/>
        <w:numPr>
          <w:ilvl w:val="3"/>
          <w:numId w:val="7"/>
        </w:numPr>
        <w:spacing w:after="0" w:line="240" w:lineRule="auto"/>
      </w:pPr>
      <w:r w:rsidRPr="00956F47">
        <w:t>Parallelrijbaan</w:t>
      </w:r>
    </w:p>
    <w:p w14:paraId="2A001EC9" w14:textId="405C7152" w:rsidR="00445553" w:rsidRPr="00956F47" w:rsidRDefault="00445553" w:rsidP="000539E4">
      <w:pPr>
        <w:pStyle w:val="opsommingstreepje"/>
        <w:numPr>
          <w:ilvl w:val="3"/>
          <w:numId w:val="7"/>
        </w:numPr>
        <w:spacing w:after="0" w:line="240" w:lineRule="auto"/>
      </w:pPr>
      <w:r w:rsidRPr="00956F47">
        <w:t>…</w:t>
      </w:r>
    </w:p>
    <w:p w14:paraId="09CE231E" w14:textId="77777777" w:rsidR="002879E7" w:rsidRPr="00956F47" w:rsidRDefault="002879E7" w:rsidP="002879E7">
      <w:pPr>
        <w:pStyle w:val="opsommingstreepje"/>
        <w:numPr>
          <w:ilvl w:val="2"/>
          <w:numId w:val="7"/>
        </w:numPr>
        <w:spacing w:after="0" w:line="240" w:lineRule="auto"/>
      </w:pPr>
      <w:r w:rsidRPr="00956F47">
        <w:lastRenderedPageBreak/>
        <w:t>Wegvak</w:t>
      </w:r>
    </w:p>
    <w:p w14:paraId="4425FD01" w14:textId="77777777" w:rsidR="002879E7" w:rsidRPr="00956F47" w:rsidRDefault="002879E7" w:rsidP="002879E7">
      <w:pPr>
        <w:pStyle w:val="opsommingstreepje"/>
        <w:numPr>
          <w:ilvl w:val="2"/>
          <w:numId w:val="7"/>
        </w:numPr>
        <w:spacing w:after="0" w:line="240" w:lineRule="auto"/>
      </w:pPr>
      <w:r w:rsidRPr="00956F47">
        <w:t>Wegstrook</w:t>
      </w:r>
    </w:p>
    <w:p w14:paraId="0067F7AB" w14:textId="77777777" w:rsidR="002879E7" w:rsidRPr="00956F47" w:rsidRDefault="002879E7" w:rsidP="002879E7">
      <w:pPr>
        <w:pStyle w:val="opsommingstreepje"/>
        <w:numPr>
          <w:ilvl w:val="3"/>
          <w:numId w:val="7"/>
        </w:numPr>
        <w:spacing w:after="0" w:line="240" w:lineRule="auto"/>
      </w:pPr>
      <w:r w:rsidRPr="00956F47">
        <w:t>Rijstrook</w:t>
      </w:r>
    </w:p>
    <w:p w14:paraId="2F95089B" w14:textId="77777777" w:rsidR="002879E7" w:rsidRPr="00956F47" w:rsidRDefault="002879E7" w:rsidP="002879E7">
      <w:pPr>
        <w:pStyle w:val="opsommingstreepje"/>
        <w:numPr>
          <w:ilvl w:val="3"/>
          <w:numId w:val="7"/>
        </w:numPr>
        <w:spacing w:after="0" w:line="240" w:lineRule="auto"/>
      </w:pPr>
      <w:r w:rsidRPr="00956F47">
        <w:t>Vluchtstrook</w:t>
      </w:r>
    </w:p>
    <w:p w14:paraId="0377DF9B" w14:textId="77777777" w:rsidR="002879E7" w:rsidRPr="00956F47" w:rsidRDefault="002879E7" w:rsidP="002879E7">
      <w:pPr>
        <w:pStyle w:val="opsommingstreepje"/>
        <w:numPr>
          <w:ilvl w:val="3"/>
          <w:numId w:val="7"/>
        </w:numPr>
        <w:spacing w:after="0" w:line="240" w:lineRule="auto"/>
      </w:pPr>
      <w:r w:rsidRPr="00956F47">
        <w:t>Redresseerstrook</w:t>
      </w:r>
    </w:p>
    <w:p w14:paraId="28C9EF23" w14:textId="77777777" w:rsidR="002879E7" w:rsidRPr="00956F47" w:rsidRDefault="002879E7" w:rsidP="002879E7">
      <w:pPr>
        <w:pStyle w:val="opsommingstreepje"/>
        <w:numPr>
          <w:ilvl w:val="2"/>
          <w:numId w:val="7"/>
        </w:numPr>
        <w:spacing w:after="0" w:line="240" w:lineRule="auto"/>
      </w:pPr>
      <w:proofErr w:type="spellStart"/>
      <w:r w:rsidRPr="00956F47">
        <w:t>Strookvak</w:t>
      </w:r>
      <w:proofErr w:type="spellEnd"/>
    </w:p>
    <w:p w14:paraId="076CE561" w14:textId="77777777" w:rsidR="00C30517" w:rsidRPr="00956F47" w:rsidRDefault="00C30517" w:rsidP="00C30517">
      <w:pPr>
        <w:pStyle w:val="opsommingstreepje"/>
        <w:numPr>
          <w:ilvl w:val="0"/>
          <w:numId w:val="0"/>
        </w:numPr>
        <w:spacing w:after="0" w:line="240" w:lineRule="auto"/>
        <w:ind w:left="2509"/>
      </w:pPr>
    </w:p>
    <w:p w14:paraId="133B3E30" w14:textId="11C7C63A" w:rsidR="001A384B" w:rsidRPr="00956F47" w:rsidRDefault="001A384B" w:rsidP="001A384B">
      <w:pPr>
        <w:pStyle w:val="opsommingstreepje"/>
        <w:numPr>
          <w:ilvl w:val="0"/>
          <w:numId w:val="0"/>
        </w:numPr>
        <w:spacing w:after="0" w:line="240" w:lineRule="auto"/>
      </w:pPr>
      <w:r w:rsidRPr="00956F47">
        <w:t>Een bijbehorende ruimtelijke meronomie op basis de taxonomie en beperkingen ten aanzien van de decompositierelatie:</w:t>
      </w:r>
    </w:p>
    <w:p w14:paraId="4A5A86F5" w14:textId="77777777" w:rsidR="001A384B" w:rsidRPr="00956F47" w:rsidRDefault="001A384B" w:rsidP="001A384B">
      <w:pPr>
        <w:pStyle w:val="opsommingstreepje"/>
        <w:numPr>
          <w:ilvl w:val="0"/>
          <w:numId w:val="0"/>
        </w:numPr>
        <w:spacing w:after="0" w:line="240" w:lineRule="auto"/>
      </w:pPr>
    </w:p>
    <w:p w14:paraId="62CD8476" w14:textId="77777777" w:rsidR="001A384B" w:rsidRPr="00956F47" w:rsidRDefault="001A384B" w:rsidP="001A384B">
      <w:pPr>
        <w:pStyle w:val="Lijstalinea"/>
        <w:numPr>
          <w:ilvl w:val="0"/>
          <w:numId w:val="13"/>
        </w:numPr>
        <w:spacing w:after="0"/>
      </w:pPr>
      <w:r w:rsidRPr="00956F47">
        <w:t>Wegennetwerk</w:t>
      </w:r>
    </w:p>
    <w:p w14:paraId="6395C105" w14:textId="6CB94CEC" w:rsidR="00B26F5D" w:rsidRPr="00956F47" w:rsidRDefault="00B26F5D" w:rsidP="00B26F5D">
      <w:pPr>
        <w:pStyle w:val="Lijstalinea"/>
        <w:numPr>
          <w:ilvl w:val="1"/>
          <w:numId w:val="13"/>
        </w:numPr>
        <w:spacing w:after="0"/>
      </w:pPr>
      <w:r w:rsidRPr="00956F47">
        <w:t>Intersectie</w:t>
      </w:r>
      <w:commentRangeStart w:id="167"/>
      <w:commentRangeEnd w:id="167"/>
      <w:r w:rsidRPr="00956F47">
        <w:rPr>
          <w:rStyle w:val="Verwijzingopmerking"/>
        </w:rPr>
        <w:commentReference w:id="167"/>
      </w:r>
    </w:p>
    <w:p w14:paraId="34F44056" w14:textId="21590CE8" w:rsidR="006659E8" w:rsidRPr="00956F47" w:rsidRDefault="006659E8" w:rsidP="006659E8">
      <w:pPr>
        <w:pStyle w:val="Lijstalinea"/>
        <w:numPr>
          <w:ilvl w:val="2"/>
          <w:numId w:val="13"/>
        </w:numPr>
        <w:spacing w:after="0"/>
      </w:pPr>
      <w:r w:rsidRPr="00956F47">
        <w:t>Baanjunctie</w:t>
      </w:r>
    </w:p>
    <w:p w14:paraId="4258FCA3" w14:textId="7EF62A60" w:rsidR="006A16C2" w:rsidRPr="00956F47" w:rsidRDefault="006A16C2" w:rsidP="006A16C2">
      <w:pPr>
        <w:pStyle w:val="Lijstalinea"/>
        <w:numPr>
          <w:ilvl w:val="3"/>
          <w:numId w:val="13"/>
        </w:numPr>
        <w:spacing w:after="0"/>
      </w:pPr>
      <w:r w:rsidRPr="00956F47">
        <w:t>Wegjunctie</w:t>
      </w:r>
    </w:p>
    <w:p w14:paraId="015F9895" w14:textId="7A4BE0EF" w:rsidR="001A384B" w:rsidRPr="00956F47" w:rsidRDefault="001A384B" w:rsidP="001A384B">
      <w:pPr>
        <w:pStyle w:val="Lijstalinea"/>
        <w:numPr>
          <w:ilvl w:val="1"/>
          <w:numId w:val="13"/>
        </w:numPr>
        <w:spacing w:after="0"/>
      </w:pPr>
      <w:proofErr w:type="spellStart"/>
      <w:r w:rsidRPr="00956F47">
        <w:t>Wegment</w:t>
      </w:r>
      <w:proofErr w:type="spellEnd"/>
      <w:r w:rsidR="00077634" w:rsidRPr="00956F47">
        <w:t>, transversaal opgedeel</w:t>
      </w:r>
      <w:r w:rsidR="005D2D67" w:rsidRPr="00956F47">
        <w:t>d</w:t>
      </w:r>
      <w:r w:rsidR="00077634" w:rsidRPr="00956F47">
        <w:t xml:space="preserve"> in</w:t>
      </w:r>
      <w:r w:rsidR="005D2D67" w:rsidRPr="00956F47">
        <w:t>:</w:t>
      </w:r>
    </w:p>
    <w:p w14:paraId="4B6D4D51" w14:textId="0F17EB2D" w:rsidR="001A384B" w:rsidRPr="00956F47" w:rsidRDefault="001A384B" w:rsidP="001A384B">
      <w:pPr>
        <w:pStyle w:val="Lijstalinea"/>
        <w:numPr>
          <w:ilvl w:val="2"/>
          <w:numId w:val="13"/>
        </w:numPr>
        <w:spacing w:after="0"/>
      </w:pPr>
      <w:r w:rsidRPr="00956F47">
        <w:t>Wegbaan</w:t>
      </w:r>
      <w:r w:rsidR="00500ECE" w:rsidRPr="00956F47">
        <w:t xml:space="preserve"> (van bepaald type)</w:t>
      </w:r>
      <w:r w:rsidR="005D2D67" w:rsidRPr="00956F47">
        <w:t>, longitudinaal opgedeeld in:</w:t>
      </w:r>
    </w:p>
    <w:p w14:paraId="3B3BF751" w14:textId="6861C5FB" w:rsidR="001A384B" w:rsidRPr="00956F47" w:rsidRDefault="001A384B" w:rsidP="001A384B">
      <w:pPr>
        <w:pStyle w:val="Lijstalinea"/>
        <w:numPr>
          <w:ilvl w:val="3"/>
          <w:numId w:val="13"/>
        </w:numPr>
        <w:spacing w:after="0"/>
      </w:pPr>
      <w:r w:rsidRPr="00956F47">
        <w:t>Wegvak</w:t>
      </w:r>
      <w:r w:rsidR="005D2D67" w:rsidRPr="00956F47">
        <w:t xml:space="preserve">, </w:t>
      </w:r>
      <w:r w:rsidR="00CD19F2" w:rsidRPr="00956F47">
        <w:t>transversaal opgedeeld in:</w:t>
      </w:r>
    </w:p>
    <w:p w14:paraId="068BAA08" w14:textId="2DCCA779" w:rsidR="001A384B" w:rsidRPr="00956F47" w:rsidRDefault="001A384B" w:rsidP="001A384B">
      <w:pPr>
        <w:pStyle w:val="Lijstalinea"/>
        <w:numPr>
          <w:ilvl w:val="4"/>
          <w:numId w:val="13"/>
        </w:numPr>
        <w:spacing w:after="0"/>
      </w:pPr>
      <w:r w:rsidRPr="00956F47">
        <w:t>Wegstrook</w:t>
      </w:r>
      <w:r w:rsidR="00500ECE" w:rsidRPr="00956F47">
        <w:t xml:space="preserve"> (van bepaalde type)</w:t>
      </w:r>
      <w:r w:rsidR="00CD19F2" w:rsidRPr="00956F47">
        <w:t>, longitudinaal opgedeeld in:</w:t>
      </w:r>
    </w:p>
    <w:p w14:paraId="3706B2F3" w14:textId="77777777" w:rsidR="001A384B" w:rsidRPr="00956F47" w:rsidRDefault="001A384B" w:rsidP="001A384B">
      <w:pPr>
        <w:pStyle w:val="Lijstalinea"/>
        <w:numPr>
          <w:ilvl w:val="5"/>
          <w:numId w:val="13"/>
        </w:numPr>
        <w:spacing w:after="0"/>
      </w:pPr>
      <w:proofErr w:type="spellStart"/>
      <w:r w:rsidRPr="00956F47">
        <w:t>Strookvak</w:t>
      </w:r>
      <w:proofErr w:type="spellEnd"/>
    </w:p>
    <w:p w14:paraId="3F8426BF" w14:textId="2EB3839A" w:rsidR="00926E71" w:rsidRPr="00956F47" w:rsidRDefault="00926E71" w:rsidP="00926E71">
      <w:pPr>
        <w:spacing w:after="0"/>
      </w:pPr>
      <w:r w:rsidRPr="00956F47">
        <w:t>OPMERKING</w:t>
      </w:r>
    </w:p>
    <w:p w14:paraId="386B8E98" w14:textId="522B5167" w:rsidR="00926E71" w:rsidRDefault="00926E71" w:rsidP="00926E71">
      <w:pPr>
        <w:spacing w:after="0"/>
      </w:pPr>
      <w:r w:rsidRPr="00956F47">
        <w:t xml:space="preserve">Een weg bestaat soms uit 1 </w:t>
      </w:r>
      <w:proofErr w:type="spellStart"/>
      <w:r w:rsidRPr="00956F47">
        <w:t>wegment</w:t>
      </w:r>
      <w:proofErr w:type="spellEnd"/>
      <w:r w:rsidR="00C45A33" w:rsidRPr="00956F47">
        <w:t xml:space="preserve">, soms uit meerdere </w:t>
      </w:r>
      <w:proofErr w:type="spellStart"/>
      <w:r w:rsidR="00C45A33" w:rsidRPr="00956F47">
        <w:t>wegmenten</w:t>
      </w:r>
      <w:proofErr w:type="spellEnd"/>
      <w:r w:rsidR="00C45A33" w:rsidRPr="00956F47">
        <w:t xml:space="preserve"> (de A12). </w:t>
      </w:r>
      <w:r w:rsidR="009C7899" w:rsidRPr="00956F47">
        <w:t xml:space="preserve">De wegen en </w:t>
      </w:r>
      <w:r w:rsidR="00FB3434" w:rsidRPr="00956F47">
        <w:t>“</w:t>
      </w:r>
      <w:r w:rsidR="009C7899" w:rsidRPr="00956F47">
        <w:t>wegpunten</w:t>
      </w:r>
      <w:r w:rsidR="00FB3434" w:rsidRPr="00956F47">
        <w:t>”</w:t>
      </w:r>
      <w:r w:rsidR="009C7899" w:rsidRPr="00956F47">
        <w:t xml:space="preserve"> zou je nog als extra </w:t>
      </w:r>
      <w:proofErr w:type="spellStart"/>
      <w:r w:rsidR="009C7899" w:rsidRPr="00956F47">
        <w:t>topnetwerklaag</w:t>
      </w:r>
      <w:proofErr w:type="spellEnd"/>
      <w:r w:rsidR="009C7899" w:rsidRPr="00956F47">
        <w:t xml:space="preserve"> kunnen zien.</w:t>
      </w:r>
    </w:p>
    <w:p w14:paraId="62DEACE4" w14:textId="77777777" w:rsidR="00131C76" w:rsidRDefault="00131C76" w:rsidP="00926E71">
      <w:pPr>
        <w:spacing w:after="0"/>
      </w:pPr>
    </w:p>
    <w:p w14:paraId="0D3A8603" w14:textId="375D1A04" w:rsidR="00131C76" w:rsidRPr="00131C76" w:rsidRDefault="00131C76" w:rsidP="00BD1121">
      <w:pPr>
        <w:overflowPunct/>
        <w:autoSpaceDE/>
        <w:autoSpaceDN/>
        <w:adjustRightInd/>
        <w:spacing w:after="0" w:line="257" w:lineRule="auto"/>
        <w:textAlignment w:val="auto"/>
        <w:rPr>
          <w:rFonts w:ascii="Calibri" w:hAnsi="Calibri" w:cs="Times New Roman"/>
          <w:b/>
          <w:bCs/>
          <w:lang w:eastAsia="en-US"/>
        </w:rPr>
      </w:pPr>
      <w:commentRangeStart w:id="168"/>
      <w:r w:rsidRPr="00131C76">
        <w:rPr>
          <w:rFonts w:ascii="Calibri" w:hAnsi="Calibri" w:cs="Times New Roman"/>
          <w:b/>
          <w:bCs/>
          <w:lang w:eastAsia="en-US"/>
        </w:rPr>
        <w:t xml:space="preserve">Decompositie en materialisatie </w:t>
      </w:r>
      <w:r w:rsidR="00A153CE">
        <w:rPr>
          <w:rFonts w:ascii="Calibri" w:hAnsi="Calibri" w:cs="Times New Roman"/>
          <w:b/>
          <w:bCs/>
          <w:lang w:eastAsia="en-US"/>
        </w:rPr>
        <w:t>t</w:t>
      </w:r>
      <w:r w:rsidRPr="00131C76">
        <w:rPr>
          <w:rFonts w:ascii="Calibri" w:hAnsi="Calibri" w:cs="Times New Roman"/>
          <w:b/>
          <w:bCs/>
          <w:lang w:eastAsia="en-US"/>
        </w:rPr>
        <w:t>echnisch</w:t>
      </w:r>
      <w:r w:rsidR="00A153CE">
        <w:rPr>
          <w:rFonts w:ascii="Calibri" w:hAnsi="Calibri" w:cs="Times New Roman"/>
          <w:b/>
          <w:bCs/>
          <w:lang w:eastAsia="en-US"/>
        </w:rPr>
        <w:t>e &amp; r</w:t>
      </w:r>
      <w:r w:rsidR="00A153CE" w:rsidRPr="00131C76">
        <w:rPr>
          <w:rFonts w:ascii="Calibri" w:hAnsi="Calibri" w:cs="Times New Roman"/>
          <w:b/>
          <w:bCs/>
          <w:lang w:eastAsia="en-US"/>
        </w:rPr>
        <w:t>eële</w:t>
      </w:r>
      <w:r w:rsidR="00A153CE">
        <w:rPr>
          <w:rFonts w:ascii="Calibri" w:hAnsi="Calibri" w:cs="Times New Roman"/>
          <w:b/>
          <w:bCs/>
          <w:lang w:eastAsia="en-US"/>
        </w:rPr>
        <w:t xml:space="preserve"> o</w:t>
      </w:r>
      <w:r w:rsidRPr="00131C76">
        <w:rPr>
          <w:rFonts w:ascii="Calibri" w:hAnsi="Calibri" w:cs="Times New Roman"/>
          <w:b/>
          <w:bCs/>
          <w:lang w:eastAsia="en-US"/>
        </w:rPr>
        <w:t>bjecten wegverharding in PIM</w:t>
      </w:r>
      <w:commentRangeEnd w:id="168"/>
      <w:r w:rsidR="002C5BC4">
        <w:rPr>
          <w:rStyle w:val="Verwijzingopmerking"/>
        </w:rPr>
        <w:commentReference w:id="168"/>
      </w:r>
    </w:p>
    <w:tbl>
      <w:tblPr>
        <w:tblStyle w:val="Tabelraster1"/>
        <w:tblpPr w:leftFromText="180" w:rightFromText="180" w:vertAnchor="text" w:tblpY="1"/>
        <w:tblOverlap w:val="never"/>
        <w:tblW w:w="9236" w:type="dxa"/>
        <w:tblInd w:w="0" w:type="dxa"/>
        <w:tblLook w:val="04A0" w:firstRow="1" w:lastRow="0" w:firstColumn="1" w:lastColumn="0" w:noHBand="0" w:noVBand="1"/>
      </w:tblPr>
      <w:tblGrid>
        <w:gridCol w:w="909"/>
        <w:gridCol w:w="2400"/>
        <w:gridCol w:w="2229"/>
        <w:gridCol w:w="3698"/>
      </w:tblGrid>
      <w:tr w:rsidR="00131C76" w:rsidRPr="00131C76" w14:paraId="73FB9585" w14:textId="77777777" w:rsidTr="002D1DAE">
        <w:tc>
          <w:tcPr>
            <w:tcW w:w="9236" w:type="dxa"/>
            <w:gridSpan w:val="4"/>
            <w:tcBorders>
              <w:top w:val="single" w:sz="4" w:space="0" w:color="auto"/>
              <w:left w:val="single" w:sz="4" w:space="0" w:color="auto"/>
              <w:bottom w:val="single" w:sz="4" w:space="0" w:color="auto"/>
              <w:right w:val="single" w:sz="4" w:space="0" w:color="auto"/>
            </w:tcBorders>
            <w:shd w:val="clear" w:color="auto" w:fill="0070C0"/>
            <w:hideMark/>
          </w:tcPr>
          <w:p w14:paraId="1933D192" w14:textId="28485C92" w:rsidR="00131C76" w:rsidRPr="00131C76" w:rsidRDefault="002D1DAE" w:rsidP="002D1DAE">
            <w:pPr>
              <w:tabs>
                <w:tab w:val="center" w:pos="4510"/>
                <w:tab w:val="right" w:pos="9020"/>
              </w:tabs>
              <w:overflowPunct/>
              <w:autoSpaceDE/>
              <w:autoSpaceDN/>
              <w:adjustRightInd/>
              <w:spacing w:after="0" w:line="240" w:lineRule="auto"/>
              <w:textAlignment w:val="auto"/>
              <w:rPr>
                <w:b/>
                <w:bCs/>
                <w:color w:val="FFFFFF"/>
                <w:sz w:val="28"/>
                <w:szCs w:val="28"/>
              </w:rPr>
            </w:pPr>
            <w:r w:rsidRPr="00A153CE">
              <w:rPr>
                <w:b/>
                <w:bCs/>
                <w:color w:val="FFFFFF"/>
                <w:sz w:val="28"/>
                <w:szCs w:val="28"/>
                <w:lang w:val="nl-NL"/>
              </w:rPr>
              <w:tab/>
            </w:r>
            <w:proofErr w:type="spellStart"/>
            <w:r w:rsidR="00131C76" w:rsidRPr="00131C76">
              <w:rPr>
                <w:b/>
                <w:bCs/>
                <w:color w:val="FFFFFF"/>
                <w:sz w:val="28"/>
                <w:szCs w:val="28"/>
              </w:rPr>
              <w:t>Decompositie</w:t>
            </w:r>
            <w:proofErr w:type="spellEnd"/>
            <w:r>
              <w:rPr>
                <w:b/>
                <w:bCs/>
                <w:color w:val="FFFFFF"/>
                <w:sz w:val="28"/>
                <w:szCs w:val="28"/>
              </w:rPr>
              <w:tab/>
            </w:r>
          </w:p>
        </w:tc>
      </w:tr>
      <w:tr w:rsidR="00131C76" w:rsidRPr="00131C76" w14:paraId="01FBE482" w14:textId="77777777" w:rsidTr="002D1DAE">
        <w:tc>
          <w:tcPr>
            <w:tcW w:w="909" w:type="dxa"/>
            <w:tcBorders>
              <w:top w:val="single" w:sz="4" w:space="0" w:color="auto"/>
              <w:left w:val="single" w:sz="4" w:space="0" w:color="auto"/>
              <w:bottom w:val="single" w:sz="4" w:space="0" w:color="auto"/>
              <w:right w:val="single" w:sz="4" w:space="0" w:color="auto"/>
            </w:tcBorders>
            <w:hideMark/>
          </w:tcPr>
          <w:p w14:paraId="15A3F419" w14:textId="77777777" w:rsidR="00131C76" w:rsidRPr="00131C76" w:rsidRDefault="00131C76" w:rsidP="00131C76">
            <w:pPr>
              <w:overflowPunct/>
              <w:autoSpaceDE/>
              <w:autoSpaceDN/>
              <w:adjustRightInd/>
              <w:spacing w:after="0" w:line="240" w:lineRule="auto"/>
              <w:textAlignment w:val="auto"/>
              <w:rPr>
                <w:b/>
                <w:bCs/>
              </w:rPr>
            </w:pPr>
            <w:proofErr w:type="spellStart"/>
            <w:r w:rsidRPr="00131C76">
              <w:rPr>
                <w:b/>
                <w:bCs/>
              </w:rPr>
              <w:t>Niveau</w:t>
            </w:r>
            <w:proofErr w:type="spellEnd"/>
          </w:p>
        </w:tc>
        <w:tc>
          <w:tcPr>
            <w:tcW w:w="2400" w:type="dxa"/>
            <w:tcBorders>
              <w:top w:val="single" w:sz="4" w:space="0" w:color="auto"/>
              <w:left w:val="single" w:sz="4" w:space="0" w:color="auto"/>
              <w:bottom w:val="single" w:sz="4" w:space="0" w:color="auto"/>
              <w:right w:val="single" w:sz="4" w:space="0" w:color="auto"/>
            </w:tcBorders>
            <w:hideMark/>
          </w:tcPr>
          <w:p w14:paraId="4DD82265" w14:textId="534CCDD1" w:rsidR="00131C76" w:rsidRPr="00131C76" w:rsidRDefault="002C5BC4" w:rsidP="00131C76">
            <w:pPr>
              <w:overflowPunct/>
              <w:autoSpaceDE/>
              <w:autoSpaceDN/>
              <w:adjustRightInd/>
              <w:spacing w:after="0" w:line="240" w:lineRule="auto"/>
              <w:textAlignment w:val="auto"/>
              <w:rPr>
                <w:b/>
                <w:bCs/>
              </w:rPr>
            </w:pPr>
            <w:proofErr w:type="spellStart"/>
            <w:r>
              <w:rPr>
                <w:b/>
                <w:bCs/>
              </w:rPr>
              <w:t>Functioneel</w:t>
            </w:r>
            <w:r w:rsidR="006B0C39">
              <w:rPr>
                <w:b/>
                <w:bCs/>
              </w:rPr>
              <w:t>ReeelObject</w:t>
            </w:r>
            <w:proofErr w:type="spellEnd"/>
          </w:p>
        </w:tc>
        <w:tc>
          <w:tcPr>
            <w:tcW w:w="2229" w:type="dxa"/>
            <w:tcBorders>
              <w:top w:val="single" w:sz="4" w:space="0" w:color="auto"/>
              <w:left w:val="single" w:sz="4" w:space="0" w:color="auto"/>
              <w:bottom w:val="single" w:sz="4" w:space="0" w:color="auto"/>
              <w:right w:val="single" w:sz="4" w:space="0" w:color="auto"/>
            </w:tcBorders>
            <w:hideMark/>
          </w:tcPr>
          <w:p w14:paraId="77AC692F" w14:textId="6FB98EE7" w:rsidR="00131C76" w:rsidRPr="00131C76" w:rsidRDefault="004E70E1" w:rsidP="00E81E60">
            <w:pPr>
              <w:overflowPunct/>
              <w:autoSpaceDE/>
              <w:autoSpaceDN/>
              <w:adjustRightInd/>
              <w:spacing w:after="0" w:line="240" w:lineRule="auto"/>
              <w:jc w:val="center"/>
              <w:textAlignment w:val="auto"/>
              <w:rPr>
                <w:b/>
                <w:bCs/>
              </w:rPr>
            </w:pPr>
            <w:proofErr w:type="spellStart"/>
            <w:r>
              <w:rPr>
                <w:b/>
                <w:bCs/>
              </w:rPr>
              <w:t>TechnischReeelObject</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2C4C30E1" w14:textId="1F5E5283" w:rsidR="00131C76" w:rsidRPr="00131C76" w:rsidRDefault="002D1DAE" w:rsidP="00131C76">
            <w:pPr>
              <w:overflowPunct/>
              <w:autoSpaceDE/>
              <w:autoSpaceDN/>
              <w:adjustRightInd/>
              <w:spacing w:after="0" w:line="240" w:lineRule="auto"/>
              <w:textAlignment w:val="auto"/>
              <w:rPr>
                <w:b/>
                <w:bCs/>
              </w:rPr>
            </w:pPr>
            <w:proofErr w:type="spellStart"/>
            <w:r>
              <w:rPr>
                <w:b/>
                <w:bCs/>
              </w:rPr>
              <w:t>Delen</w:t>
            </w:r>
            <w:proofErr w:type="spellEnd"/>
            <w:r>
              <w:rPr>
                <w:b/>
                <w:bCs/>
              </w:rPr>
              <w:t xml:space="preserve"> van </w:t>
            </w:r>
            <w:proofErr w:type="spellStart"/>
            <w:r>
              <w:rPr>
                <w:b/>
                <w:bCs/>
              </w:rPr>
              <w:t>TechnischReelObject</w:t>
            </w:r>
            <w:proofErr w:type="spellEnd"/>
          </w:p>
        </w:tc>
      </w:tr>
      <w:tr w:rsidR="00131C76" w:rsidRPr="00131C76" w14:paraId="6EDDAFE7"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377A0E9E" w14:textId="77777777" w:rsidR="00131C76" w:rsidRPr="00131C76" w:rsidRDefault="00131C76" w:rsidP="00131C76">
            <w:pPr>
              <w:overflowPunct/>
              <w:autoSpaceDE/>
              <w:autoSpaceDN/>
              <w:adjustRightInd/>
              <w:spacing w:after="0" w:line="240" w:lineRule="auto"/>
              <w:jc w:val="center"/>
              <w:textAlignment w:val="auto"/>
            </w:pPr>
            <w:r w:rsidRPr="00131C76">
              <w:t>1</w:t>
            </w:r>
          </w:p>
        </w:tc>
        <w:tc>
          <w:tcPr>
            <w:tcW w:w="2400" w:type="dxa"/>
            <w:tcBorders>
              <w:top w:val="single" w:sz="4" w:space="0" w:color="auto"/>
              <w:left w:val="single" w:sz="4" w:space="0" w:color="auto"/>
              <w:bottom w:val="single" w:sz="4" w:space="0" w:color="auto"/>
              <w:right w:val="single" w:sz="4" w:space="0" w:color="auto"/>
            </w:tcBorders>
            <w:vAlign w:val="center"/>
            <w:hideMark/>
          </w:tcPr>
          <w:p w14:paraId="608F9080" w14:textId="77777777" w:rsidR="00131C76" w:rsidRPr="00131C76" w:rsidRDefault="00131C76" w:rsidP="00131C76">
            <w:pPr>
              <w:overflowPunct/>
              <w:autoSpaceDE/>
              <w:autoSpaceDN/>
              <w:adjustRightInd/>
              <w:spacing w:after="0" w:line="240" w:lineRule="auto"/>
              <w:textAlignment w:val="auto"/>
            </w:pPr>
            <w:proofErr w:type="spellStart"/>
            <w:r w:rsidRPr="00131C76">
              <w:t>Bouwcomplex</w:t>
            </w:r>
            <w:proofErr w:type="spellEnd"/>
          </w:p>
        </w:tc>
        <w:tc>
          <w:tcPr>
            <w:tcW w:w="2229" w:type="dxa"/>
            <w:tcBorders>
              <w:top w:val="single" w:sz="4" w:space="0" w:color="auto"/>
              <w:left w:val="single" w:sz="4" w:space="0" w:color="auto"/>
              <w:bottom w:val="single" w:sz="4" w:space="0" w:color="auto"/>
              <w:right w:val="single" w:sz="4" w:space="0" w:color="auto"/>
            </w:tcBorders>
            <w:vAlign w:val="center"/>
            <w:hideMark/>
          </w:tcPr>
          <w:p w14:paraId="7EA76BD1" w14:textId="77777777" w:rsidR="00131C76" w:rsidRPr="00131C76" w:rsidRDefault="00131C76" w:rsidP="00E81E60">
            <w:pPr>
              <w:overflowPunct/>
              <w:autoSpaceDE/>
              <w:autoSpaceDN/>
              <w:adjustRightInd/>
              <w:spacing w:after="0" w:line="240" w:lineRule="auto"/>
              <w:jc w:val="center"/>
              <w:textAlignment w:val="auto"/>
            </w:pPr>
            <w:proofErr w:type="spellStart"/>
            <w:r w:rsidRPr="00131C76">
              <w:t>Nvt</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77E031A6" w14:textId="77777777" w:rsidR="00131C76" w:rsidRPr="00131C76" w:rsidRDefault="00131C76" w:rsidP="00131C76">
            <w:pPr>
              <w:overflowPunct/>
              <w:autoSpaceDE/>
              <w:autoSpaceDN/>
              <w:adjustRightInd/>
              <w:spacing w:after="0" w:line="240" w:lineRule="auto"/>
              <w:textAlignment w:val="auto"/>
            </w:pPr>
            <w:proofErr w:type="spellStart"/>
            <w:r w:rsidRPr="00131C76">
              <w:t>Nvt</w:t>
            </w:r>
            <w:proofErr w:type="spellEnd"/>
          </w:p>
        </w:tc>
      </w:tr>
      <w:tr w:rsidR="00131C76" w:rsidRPr="00131C76" w14:paraId="131B27AC"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49B221D6" w14:textId="77777777" w:rsidR="00131C76" w:rsidRPr="00131C76" w:rsidRDefault="00131C76" w:rsidP="00131C76">
            <w:pPr>
              <w:overflowPunct/>
              <w:autoSpaceDE/>
              <w:autoSpaceDN/>
              <w:adjustRightInd/>
              <w:spacing w:after="0" w:line="240" w:lineRule="auto"/>
              <w:jc w:val="center"/>
              <w:textAlignment w:val="auto"/>
            </w:pPr>
            <w:r w:rsidRPr="00131C76">
              <w:t>2</w:t>
            </w:r>
          </w:p>
        </w:tc>
        <w:tc>
          <w:tcPr>
            <w:tcW w:w="2400" w:type="dxa"/>
            <w:tcBorders>
              <w:top w:val="single" w:sz="4" w:space="0" w:color="auto"/>
              <w:left w:val="single" w:sz="4" w:space="0" w:color="auto"/>
              <w:bottom w:val="single" w:sz="4" w:space="0" w:color="auto"/>
              <w:right w:val="single" w:sz="4" w:space="0" w:color="auto"/>
            </w:tcBorders>
            <w:vAlign w:val="center"/>
            <w:hideMark/>
          </w:tcPr>
          <w:p w14:paraId="51C8DE64" w14:textId="77777777" w:rsidR="00131C76" w:rsidRPr="00131C76" w:rsidRDefault="00131C76" w:rsidP="00131C76">
            <w:pPr>
              <w:overflowPunct/>
              <w:autoSpaceDE/>
              <w:autoSpaceDN/>
              <w:adjustRightInd/>
              <w:spacing w:after="0" w:line="240" w:lineRule="auto"/>
              <w:textAlignment w:val="auto"/>
            </w:pPr>
            <w:proofErr w:type="spellStart"/>
            <w:r w:rsidRPr="00131C76">
              <w:t>Bouwwerk</w:t>
            </w:r>
            <w:proofErr w:type="spellEnd"/>
          </w:p>
        </w:tc>
        <w:tc>
          <w:tcPr>
            <w:tcW w:w="2229" w:type="dxa"/>
            <w:tcBorders>
              <w:top w:val="nil"/>
              <w:left w:val="nil"/>
              <w:bottom w:val="single" w:sz="8" w:space="0" w:color="auto"/>
              <w:right w:val="single" w:sz="8" w:space="0" w:color="auto"/>
            </w:tcBorders>
            <w:vAlign w:val="center"/>
            <w:hideMark/>
          </w:tcPr>
          <w:p w14:paraId="322A5F91" w14:textId="77777777" w:rsidR="00E81E60" w:rsidRDefault="00131C76" w:rsidP="007B50BF">
            <w:pPr>
              <w:spacing w:after="0"/>
              <w:jc w:val="center"/>
            </w:pPr>
            <w:proofErr w:type="spellStart"/>
            <w:r>
              <w:rPr>
                <w:rFonts w:ascii="Cambria" w:hAnsi="Cambria"/>
              </w:rPr>
              <w:t>Wegconstructie</w:t>
            </w:r>
            <w:proofErr w:type="spellEnd"/>
          </w:p>
          <w:p w14:paraId="22087F64" w14:textId="1EA11D5D" w:rsidR="00131C76" w:rsidRPr="00131C76" w:rsidRDefault="00E81E60" w:rsidP="00E81E60">
            <w:pPr>
              <w:overflowPunct/>
              <w:autoSpaceDE/>
              <w:autoSpaceDN/>
              <w:adjustRightInd/>
              <w:spacing w:after="0" w:line="240" w:lineRule="auto"/>
              <w:jc w:val="center"/>
              <w:textAlignment w:val="auto"/>
            </w:pPr>
            <w:proofErr w:type="spellStart"/>
            <w:r>
              <w:rPr>
                <w:rFonts w:ascii="Cambria" w:hAnsi="Cambria"/>
                <w:color w:val="FF0000"/>
              </w:rPr>
              <w:t>heeftDeel</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3B0BE9BC"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Wegconstructie op weglichaam</w:t>
            </w:r>
          </w:p>
          <w:p w14:paraId="531292EF"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Wegconstructie op kunstwerk</w:t>
            </w:r>
          </w:p>
          <w:p w14:paraId="0A9BB92A" w14:textId="77777777" w:rsidR="00131C76" w:rsidRPr="00131C76" w:rsidRDefault="00131C76" w:rsidP="00131C76">
            <w:pPr>
              <w:overflowPunct/>
              <w:autoSpaceDE/>
              <w:autoSpaceDN/>
              <w:adjustRightInd/>
              <w:spacing w:after="0" w:line="240" w:lineRule="auto"/>
              <w:textAlignment w:val="auto"/>
            </w:pPr>
            <w:proofErr w:type="spellStart"/>
            <w:r w:rsidRPr="00131C76">
              <w:t>Waterbouwconstructie</w:t>
            </w:r>
            <w:proofErr w:type="spellEnd"/>
          </w:p>
        </w:tc>
      </w:tr>
      <w:tr w:rsidR="00131C76" w:rsidRPr="00131C76" w14:paraId="15498F15"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13CDB9CB" w14:textId="77777777" w:rsidR="00131C76" w:rsidRPr="00131C76" w:rsidRDefault="00131C76" w:rsidP="00131C76">
            <w:pPr>
              <w:overflowPunct/>
              <w:autoSpaceDE/>
              <w:autoSpaceDN/>
              <w:adjustRightInd/>
              <w:spacing w:after="0" w:line="240" w:lineRule="auto"/>
              <w:jc w:val="center"/>
              <w:textAlignment w:val="auto"/>
            </w:pPr>
            <w:r w:rsidRPr="00131C76">
              <w:t>3</w:t>
            </w:r>
          </w:p>
        </w:tc>
        <w:tc>
          <w:tcPr>
            <w:tcW w:w="2400" w:type="dxa"/>
            <w:tcBorders>
              <w:top w:val="single" w:sz="4" w:space="0" w:color="auto"/>
              <w:left w:val="single" w:sz="4" w:space="0" w:color="auto"/>
              <w:bottom w:val="single" w:sz="4" w:space="0" w:color="auto"/>
              <w:right w:val="single" w:sz="4" w:space="0" w:color="auto"/>
            </w:tcBorders>
            <w:vAlign w:val="center"/>
            <w:hideMark/>
          </w:tcPr>
          <w:p w14:paraId="565D5F16" w14:textId="77777777" w:rsidR="00131C76" w:rsidRPr="00131C76" w:rsidRDefault="00131C76" w:rsidP="00131C76">
            <w:pPr>
              <w:overflowPunct/>
              <w:autoSpaceDE/>
              <w:autoSpaceDN/>
              <w:adjustRightInd/>
              <w:spacing w:after="0" w:line="240" w:lineRule="auto"/>
              <w:textAlignment w:val="auto"/>
            </w:pPr>
            <w:proofErr w:type="spellStart"/>
            <w:r w:rsidRPr="00131C76">
              <w:t>Bouwelement</w:t>
            </w:r>
            <w:proofErr w:type="spellEnd"/>
          </w:p>
        </w:tc>
        <w:tc>
          <w:tcPr>
            <w:tcW w:w="2229" w:type="dxa"/>
            <w:tcBorders>
              <w:top w:val="nil"/>
              <w:left w:val="nil"/>
              <w:bottom w:val="single" w:sz="8" w:space="0" w:color="auto"/>
              <w:right w:val="single" w:sz="8" w:space="0" w:color="auto"/>
            </w:tcBorders>
            <w:vAlign w:val="center"/>
            <w:hideMark/>
          </w:tcPr>
          <w:p w14:paraId="099CBAFD" w14:textId="77777777" w:rsidR="00E81E60" w:rsidRDefault="00131C76" w:rsidP="007B50BF">
            <w:pPr>
              <w:spacing w:after="0"/>
              <w:jc w:val="center"/>
            </w:pPr>
            <w:proofErr w:type="spellStart"/>
            <w:r>
              <w:rPr>
                <w:rFonts w:ascii="Cambria" w:hAnsi="Cambria"/>
              </w:rPr>
              <w:t>Constructie</w:t>
            </w:r>
            <w:proofErr w:type="spellEnd"/>
            <w:r>
              <w:rPr>
                <w:rFonts w:ascii="Cambria" w:hAnsi="Cambria"/>
              </w:rPr>
              <w:t>-element</w:t>
            </w:r>
          </w:p>
          <w:p w14:paraId="5715ADA0" w14:textId="5CBE40FE" w:rsidR="00131C76" w:rsidRPr="00131C76" w:rsidRDefault="00E81E60" w:rsidP="00E81E60">
            <w:pPr>
              <w:overflowPunct/>
              <w:autoSpaceDE/>
              <w:autoSpaceDN/>
              <w:adjustRightInd/>
              <w:spacing w:after="0" w:line="240" w:lineRule="auto"/>
              <w:jc w:val="center"/>
              <w:textAlignment w:val="auto"/>
            </w:pPr>
            <w:proofErr w:type="spellStart"/>
            <w:r>
              <w:rPr>
                <w:rFonts w:ascii="Cambria" w:hAnsi="Cambria"/>
                <w:color w:val="FF0000"/>
              </w:rPr>
              <w:t>heeftDeel</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75B2BCC5" w14:textId="77777777" w:rsidR="00131C76" w:rsidRPr="00131C76" w:rsidRDefault="00131C76" w:rsidP="00131C76">
            <w:pPr>
              <w:overflowPunct/>
              <w:autoSpaceDE/>
              <w:autoSpaceDN/>
              <w:adjustRightInd/>
              <w:spacing w:after="0" w:line="240" w:lineRule="auto"/>
              <w:textAlignment w:val="auto"/>
            </w:pPr>
            <w:proofErr w:type="spellStart"/>
            <w:r w:rsidRPr="00131C76">
              <w:t>Bovenbouw</w:t>
            </w:r>
            <w:proofErr w:type="spellEnd"/>
          </w:p>
          <w:p w14:paraId="6500D61D" w14:textId="77777777" w:rsidR="00131C76" w:rsidRPr="00131C76" w:rsidRDefault="00131C76" w:rsidP="00131C76">
            <w:pPr>
              <w:overflowPunct/>
              <w:autoSpaceDE/>
              <w:autoSpaceDN/>
              <w:adjustRightInd/>
              <w:spacing w:after="0" w:line="240" w:lineRule="auto"/>
              <w:textAlignment w:val="auto"/>
            </w:pPr>
            <w:proofErr w:type="spellStart"/>
            <w:r w:rsidRPr="00131C76">
              <w:t>Onderbouw</w:t>
            </w:r>
            <w:proofErr w:type="spellEnd"/>
          </w:p>
          <w:p w14:paraId="6C22FCCF" w14:textId="77777777" w:rsidR="00131C76" w:rsidRPr="00131C76" w:rsidRDefault="00131C76" w:rsidP="00131C76">
            <w:pPr>
              <w:overflowPunct/>
              <w:autoSpaceDE/>
              <w:autoSpaceDN/>
              <w:adjustRightInd/>
              <w:spacing w:after="0" w:line="240" w:lineRule="auto"/>
              <w:textAlignment w:val="auto"/>
            </w:pPr>
            <w:proofErr w:type="spellStart"/>
            <w:r w:rsidRPr="00131C76">
              <w:t>Natuurlijke</w:t>
            </w:r>
            <w:proofErr w:type="spellEnd"/>
            <w:r w:rsidRPr="00131C76">
              <w:t xml:space="preserve"> </w:t>
            </w:r>
            <w:proofErr w:type="spellStart"/>
            <w:r w:rsidRPr="00131C76">
              <w:t>ondergrond</w:t>
            </w:r>
            <w:proofErr w:type="spellEnd"/>
          </w:p>
        </w:tc>
      </w:tr>
      <w:tr w:rsidR="00131C76" w:rsidRPr="00131C76" w14:paraId="5F18EB0F"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4202D219" w14:textId="77777777" w:rsidR="00131C76" w:rsidRPr="00131C76" w:rsidRDefault="00131C76" w:rsidP="00131C76">
            <w:pPr>
              <w:overflowPunct/>
              <w:autoSpaceDE/>
              <w:autoSpaceDN/>
              <w:adjustRightInd/>
              <w:spacing w:after="0" w:line="240" w:lineRule="auto"/>
              <w:jc w:val="center"/>
              <w:textAlignment w:val="auto"/>
            </w:pPr>
            <w:r w:rsidRPr="00131C76">
              <w:t>4</w:t>
            </w:r>
          </w:p>
        </w:tc>
        <w:tc>
          <w:tcPr>
            <w:tcW w:w="2400" w:type="dxa"/>
            <w:tcBorders>
              <w:top w:val="single" w:sz="4" w:space="0" w:color="auto"/>
              <w:left w:val="single" w:sz="4" w:space="0" w:color="auto"/>
              <w:bottom w:val="single" w:sz="4" w:space="0" w:color="auto"/>
              <w:right w:val="single" w:sz="4" w:space="0" w:color="auto"/>
            </w:tcBorders>
            <w:vAlign w:val="center"/>
            <w:hideMark/>
          </w:tcPr>
          <w:p w14:paraId="0142EF23" w14:textId="77777777" w:rsidR="00131C76" w:rsidRPr="00131C76" w:rsidRDefault="00131C76" w:rsidP="00131C76">
            <w:pPr>
              <w:overflowPunct/>
              <w:autoSpaceDE/>
              <w:autoSpaceDN/>
              <w:adjustRightInd/>
              <w:spacing w:after="0" w:line="240" w:lineRule="auto"/>
              <w:textAlignment w:val="auto"/>
            </w:pPr>
            <w:proofErr w:type="spellStart"/>
            <w:r w:rsidRPr="00131C76">
              <w:t>Bouwdeel</w:t>
            </w:r>
            <w:proofErr w:type="spellEnd"/>
          </w:p>
        </w:tc>
        <w:tc>
          <w:tcPr>
            <w:tcW w:w="2229" w:type="dxa"/>
            <w:tcBorders>
              <w:top w:val="nil"/>
              <w:left w:val="nil"/>
              <w:bottom w:val="single" w:sz="8" w:space="0" w:color="auto"/>
              <w:right w:val="single" w:sz="8" w:space="0" w:color="auto"/>
            </w:tcBorders>
            <w:vAlign w:val="center"/>
            <w:hideMark/>
          </w:tcPr>
          <w:p w14:paraId="14A40CEA" w14:textId="77777777" w:rsidR="00E81E60" w:rsidRDefault="00131C76" w:rsidP="007B50BF">
            <w:pPr>
              <w:spacing w:after="0"/>
              <w:jc w:val="center"/>
            </w:pPr>
            <w:proofErr w:type="spellStart"/>
            <w:r>
              <w:rPr>
                <w:rFonts w:ascii="Cambria" w:hAnsi="Cambria"/>
              </w:rPr>
              <w:t>Constructiedeel</w:t>
            </w:r>
            <w:proofErr w:type="spellEnd"/>
          </w:p>
          <w:p w14:paraId="7FDCD453" w14:textId="7490202E" w:rsidR="00131C76" w:rsidRPr="00131C76" w:rsidRDefault="00E81E60" w:rsidP="00E81E60">
            <w:pPr>
              <w:overflowPunct/>
              <w:autoSpaceDE/>
              <w:autoSpaceDN/>
              <w:adjustRightInd/>
              <w:spacing w:after="0" w:line="240" w:lineRule="auto"/>
              <w:jc w:val="center"/>
              <w:textAlignment w:val="auto"/>
              <w:rPr>
                <w:sz w:val="28"/>
                <w:szCs w:val="28"/>
              </w:rPr>
            </w:pPr>
            <w:proofErr w:type="spellStart"/>
            <w:r>
              <w:rPr>
                <w:rFonts w:ascii="Cambria" w:hAnsi="Cambria"/>
                <w:color w:val="FF0000"/>
              </w:rPr>
              <w:t>heeftDeel</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55CA6059"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Asfaltconstructie (bovenbouw)</w:t>
            </w:r>
          </w:p>
          <w:p w14:paraId="4FDF26CC"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Betonconstructie (bovenbouw)</w:t>
            </w:r>
          </w:p>
          <w:p w14:paraId="3EE0529A"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Elementenconstructie (bovenbouw)</w:t>
            </w:r>
          </w:p>
          <w:p w14:paraId="3ECDA667"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Fundering (bovenbouw)</w:t>
            </w:r>
          </w:p>
          <w:p w14:paraId="727589B1"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Aardebaan (onderbouw)</w:t>
            </w:r>
          </w:p>
          <w:p w14:paraId="2230480F"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Verbeterde ondergrond (onderbouw)</w:t>
            </w:r>
          </w:p>
          <w:p w14:paraId="31492B8F" w14:textId="77777777" w:rsidR="00131C76" w:rsidRPr="00131C76" w:rsidRDefault="00131C76" w:rsidP="00131C76">
            <w:pPr>
              <w:overflowPunct/>
              <w:autoSpaceDE/>
              <w:autoSpaceDN/>
              <w:adjustRightInd/>
              <w:spacing w:after="0" w:line="240" w:lineRule="auto"/>
              <w:textAlignment w:val="auto"/>
            </w:pPr>
            <w:proofErr w:type="spellStart"/>
            <w:r w:rsidRPr="00131C76">
              <w:t>Natuurlijke</w:t>
            </w:r>
            <w:proofErr w:type="spellEnd"/>
            <w:r w:rsidRPr="00131C76">
              <w:t xml:space="preserve"> </w:t>
            </w:r>
            <w:proofErr w:type="spellStart"/>
            <w:r w:rsidRPr="00131C76">
              <w:t>ondergrond</w:t>
            </w:r>
            <w:proofErr w:type="spellEnd"/>
          </w:p>
        </w:tc>
      </w:tr>
      <w:tr w:rsidR="00131C76" w:rsidRPr="00131C76" w14:paraId="25E40C8D"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59FE7DAF" w14:textId="77777777" w:rsidR="00131C76" w:rsidRPr="00131C76" w:rsidRDefault="00131C76" w:rsidP="00131C76">
            <w:pPr>
              <w:overflowPunct/>
              <w:autoSpaceDE/>
              <w:autoSpaceDN/>
              <w:adjustRightInd/>
              <w:spacing w:after="0" w:line="240" w:lineRule="auto"/>
              <w:jc w:val="center"/>
              <w:textAlignment w:val="auto"/>
            </w:pPr>
            <w:r w:rsidRPr="00131C76">
              <w:t>5</w:t>
            </w:r>
          </w:p>
        </w:tc>
        <w:tc>
          <w:tcPr>
            <w:tcW w:w="2400" w:type="dxa"/>
            <w:tcBorders>
              <w:top w:val="single" w:sz="4" w:space="0" w:color="auto"/>
              <w:left w:val="single" w:sz="4" w:space="0" w:color="auto"/>
              <w:bottom w:val="single" w:sz="4" w:space="0" w:color="auto"/>
              <w:right w:val="single" w:sz="4" w:space="0" w:color="auto"/>
            </w:tcBorders>
            <w:vAlign w:val="center"/>
            <w:hideMark/>
          </w:tcPr>
          <w:p w14:paraId="1328773F" w14:textId="77777777" w:rsidR="00131C76" w:rsidRPr="00131C76" w:rsidRDefault="00131C76" w:rsidP="00131C76">
            <w:pPr>
              <w:overflowPunct/>
              <w:autoSpaceDE/>
              <w:autoSpaceDN/>
              <w:adjustRightInd/>
              <w:spacing w:after="0" w:line="240" w:lineRule="auto"/>
              <w:textAlignment w:val="auto"/>
            </w:pPr>
            <w:proofErr w:type="spellStart"/>
            <w:r w:rsidRPr="00131C76">
              <w:t>Bouwcomponent</w:t>
            </w:r>
            <w:proofErr w:type="spellEnd"/>
          </w:p>
        </w:tc>
        <w:tc>
          <w:tcPr>
            <w:tcW w:w="2229" w:type="dxa"/>
            <w:tcBorders>
              <w:top w:val="nil"/>
              <w:left w:val="nil"/>
              <w:bottom w:val="single" w:sz="8" w:space="0" w:color="auto"/>
              <w:right w:val="single" w:sz="8" w:space="0" w:color="auto"/>
            </w:tcBorders>
            <w:vAlign w:val="center"/>
            <w:hideMark/>
          </w:tcPr>
          <w:p w14:paraId="3263F2D2" w14:textId="77777777" w:rsidR="00E81E60" w:rsidRDefault="00131C76" w:rsidP="007B50BF">
            <w:pPr>
              <w:spacing w:after="0"/>
              <w:jc w:val="center"/>
            </w:pPr>
            <w:proofErr w:type="spellStart"/>
            <w:r>
              <w:rPr>
                <w:rFonts w:ascii="Cambria" w:hAnsi="Cambria"/>
              </w:rPr>
              <w:t>Constructielaag</w:t>
            </w:r>
            <w:proofErr w:type="spellEnd"/>
          </w:p>
          <w:p w14:paraId="1273691B" w14:textId="3F673CF4" w:rsidR="00131C76" w:rsidRPr="00131C76" w:rsidRDefault="00E81E60" w:rsidP="00E81E60">
            <w:pPr>
              <w:overflowPunct/>
              <w:autoSpaceDE/>
              <w:autoSpaceDN/>
              <w:adjustRightInd/>
              <w:spacing w:after="0" w:line="240" w:lineRule="auto"/>
              <w:jc w:val="center"/>
              <w:textAlignment w:val="auto"/>
            </w:pPr>
            <w:proofErr w:type="spellStart"/>
            <w:r>
              <w:rPr>
                <w:rFonts w:ascii="Cambria" w:hAnsi="Cambria"/>
                <w:color w:val="FF0000"/>
              </w:rPr>
              <w:t>heeftDeel</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7093F3A4"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Deklaag (asfaltconstructie)</w:t>
            </w:r>
          </w:p>
          <w:p w14:paraId="76F6DBAD"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Tussenlaag (asfaltconstructie)</w:t>
            </w:r>
          </w:p>
          <w:p w14:paraId="77567AD9"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Onderlaag (asfaltconstructie)</w:t>
            </w:r>
          </w:p>
          <w:p w14:paraId="4BB3D28A"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Bestrating (elementenconstructie)</w:t>
            </w:r>
          </w:p>
          <w:p w14:paraId="4CA0CDC7"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Straatlaag</w:t>
            </w:r>
            <w:proofErr w:type="spellEnd"/>
            <w:r w:rsidRPr="00131C76">
              <w:rPr>
                <w:lang w:val="nl-NL"/>
              </w:rPr>
              <w:t xml:space="preserve"> (elementenconstructie)</w:t>
            </w:r>
          </w:p>
          <w:p w14:paraId="5003165F"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Toplaag (betonconstructie)</w:t>
            </w:r>
          </w:p>
          <w:p w14:paraId="217E1481"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Onderlaag (betonconstructie)</w:t>
            </w:r>
          </w:p>
          <w:p w14:paraId="7CE5521B"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Zandbed (aardebaan)</w:t>
            </w:r>
          </w:p>
          <w:p w14:paraId="048BCD53"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Ophoging (aardebaan)</w:t>
            </w:r>
          </w:p>
          <w:p w14:paraId="025091D8"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Grondvervanging (aardebaan)</w:t>
            </w:r>
          </w:p>
          <w:p w14:paraId="67F7B0C8"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Verbeterde ondergrond</w:t>
            </w:r>
          </w:p>
          <w:p w14:paraId="2445D408"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lastRenderedPageBreak/>
              <w:t>Natuurlijke ondergrond</w:t>
            </w:r>
          </w:p>
        </w:tc>
      </w:tr>
      <w:tr w:rsidR="00131C76" w:rsidRPr="00131C76" w14:paraId="783F1711" w14:textId="77777777" w:rsidTr="002D1DAE">
        <w:tc>
          <w:tcPr>
            <w:tcW w:w="909" w:type="dxa"/>
            <w:tcBorders>
              <w:top w:val="single" w:sz="4" w:space="0" w:color="auto"/>
              <w:left w:val="single" w:sz="4" w:space="0" w:color="auto"/>
              <w:bottom w:val="single" w:sz="4" w:space="0" w:color="auto"/>
              <w:right w:val="single" w:sz="4" w:space="0" w:color="auto"/>
            </w:tcBorders>
            <w:hideMark/>
          </w:tcPr>
          <w:p w14:paraId="38C2484D" w14:textId="77777777" w:rsidR="00131C76" w:rsidRPr="00131C76" w:rsidRDefault="00131C76" w:rsidP="00131C76">
            <w:pPr>
              <w:overflowPunct/>
              <w:autoSpaceDE/>
              <w:autoSpaceDN/>
              <w:adjustRightInd/>
              <w:spacing w:after="0" w:line="240" w:lineRule="auto"/>
              <w:jc w:val="center"/>
              <w:textAlignment w:val="auto"/>
            </w:pPr>
            <w:r w:rsidRPr="00131C76">
              <w:lastRenderedPageBreak/>
              <w:t>6</w:t>
            </w:r>
          </w:p>
        </w:tc>
        <w:tc>
          <w:tcPr>
            <w:tcW w:w="2400" w:type="dxa"/>
            <w:tcBorders>
              <w:top w:val="single" w:sz="4" w:space="0" w:color="auto"/>
              <w:left w:val="single" w:sz="4" w:space="0" w:color="auto"/>
              <w:bottom w:val="single" w:sz="4" w:space="0" w:color="auto"/>
              <w:right w:val="single" w:sz="4" w:space="0" w:color="auto"/>
            </w:tcBorders>
            <w:vAlign w:val="center"/>
            <w:hideMark/>
          </w:tcPr>
          <w:p w14:paraId="105C8BF7" w14:textId="70DEFED0" w:rsidR="00131C76" w:rsidRPr="00131C76" w:rsidRDefault="7CDA91BF" w:rsidP="5E6EF23B">
            <w:pPr>
              <w:spacing w:after="0" w:line="240" w:lineRule="auto"/>
            </w:pPr>
            <w:proofErr w:type="spellStart"/>
            <w:r>
              <w:t>Bouweenheid</w:t>
            </w:r>
            <w:proofErr w:type="spellEnd"/>
          </w:p>
        </w:tc>
        <w:tc>
          <w:tcPr>
            <w:tcW w:w="2229" w:type="dxa"/>
            <w:tcBorders>
              <w:top w:val="nil"/>
              <w:left w:val="nil"/>
              <w:bottom w:val="single" w:sz="8" w:space="0" w:color="auto"/>
              <w:right w:val="single" w:sz="8" w:space="0" w:color="auto"/>
            </w:tcBorders>
            <w:vAlign w:val="center"/>
            <w:hideMark/>
          </w:tcPr>
          <w:p w14:paraId="13ECAC96" w14:textId="77777777" w:rsidR="00E81E60" w:rsidRDefault="00131C76" w:rsidP="007B50BF">
            <w:pPr>
              <w:spacing w:after="0"/>
              <w:jc w:val="center"/>
            </w:pPr>
            <w:proofErr w:type="spellStart"/>
            <w:r>
              <w:rPr>
                <w:rFonts w:ascii="Cambria" w:hAnsi="Cambria"/>
              </w:rPr>
              <w:t>Uitvoeringseenheid</w:t>
            </w:r>
            <w:proofErr w:type="spellEnd"/>
          </w:p>
          <w:p w14:paraId="49723BFA" w14:textId="79A5A279" w:rsidR="00131C76" w:rsidRPr="00131C76" w:rsidRDefault="00E81E60" w:rsidP="00E81E60">
            <w:pPr>
              <w:overflowPunct/>
              <w:autoSpaceDE/>
              <w:autoSpaceDN/>
              <w:adjustRightInd/>
              <w:spacing w:after="0" w:line="240" w:lineRule="auto"/>
              <w:jc w:val="center"/>
              <w:textAlignment w:val="auto"/>
            </w:pPr>
            <w:proofErr w:type="spellStart"/>
            <w:r>
              <w:rPr>
                <w:rFonts w:ascii="Cambria" w:hAnsi="Cambria"/>
                <w:color w:val="FF0000"/>
              </w:rPr>
              <w:t>bestaatUit</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3E73B6F8" w14:textId="77777777" w:rsidR="00131C76" w:rsidRPr="00131C76" w:rsidRDefault="00131C76" w:rsidP="00131C76">
            <w:pPr>
              <w:overflowPunct/>
              <w:autoSpaceDE/>
              <w:autoSpaceDN/>
              <w:adjustRightInd/>
              <w:spacing w:after="0" w:line="240" w:lineRule="auto"/>
              <w:textAlignment w:val="auto"/>
            </w:pPr>
            <w:proofErr w:type="spellStart"/>
            <w:r w:rsidRPr="00131C76">
              <w:t>Vele</w:t>
            </w:r>
            <w:proofErr w:type="spellEnd"/>
            <w:r w:rsidRPr="00131C76">
              <w:t xml:space="preserve"> </w:t>
            </w:r>
            <w:proofErr w:type="spellStart"/>
            <w:r w:rsidRPr="00131C76">
              <w:t>typen</w:t>
            </w:r>
            <w:proofErr w:type="spellEnd"/>
            <w:r w:rsidRPr="00131C76">
              <w:t xml:space="preserve"> (</w:t>
            </w:r>
            <w:proofErr w:type="spellStart"/>
            <w:r w:rsidRPr="00131C76">
              <w:t>zie</w:t>
            </w:r>
            <w:proofErr w:type="spellEnd"/>
            <w:r w:rsidRPr="00131C76">
              <w:t xml:space="preserve"> spreadsheet)</w:t>
            </w:r>
          </w:p>
        </w:tc>
      </w:tr>
      <w:tr w:rsidR="00131C76" w:rsidRPr="00131C76" w14:paraId="61E2AA74" w14:textId="77777777" w:rsidTr="002D1DAE">
        <w:tc>
          <w:tcPr>
            <w:tcW w:w="9236" w:type="dxa"/>
            <w:gridSpan w:val="4"/>
            <w:tcBorders>
              <w:top w:val="single" w:sz="4" w:space="0" w:color="auto"/>
              <w:left w:val="single" w:sz="4" w:space="0" w:color="auto"/>
              <w:bottom w:val="single" w:sz="4" w:space="0" w:color="auto"/>
              <w:right w:val="single" w:sz="4" w:space="0" w:color="auto"/>
            </w:tcBorders>
            <w:shd w:val="clear" w:color="auto" w:fill="0070C0"/>
            <w:hideMark/>
          </w:tcPr>
          <w:p w14:paraId="2764D240" w14:textId="77777777" w:rsidR="00131C76" w:rsidRPr="00131C76" w:rsidRDefault="00131C76" w:rsidP="00131C76">
            <w:pPr>
              <w:overflowPunct/>
              <w:autoSpaceDE/>
              <w:autoSpaceDN/>
              <w:adjustRightInd/>
              <w:spacing w:after="0" w:line="240" w:lineRule="auto"/>
              <w:jc w:val="center"/>
              <w:textAlignment w:val="auto"/>
              <w:rPr>
                <w:b/>
                <w:bCs/>
                <w:color w:val="FFFFFF"/>
                <w:sz w:val="28"/>
                <w:szCs w:val="28"/>
              </w:rPr>
            </w:pPr>
            <w:proofErr w:type="spellStart"/>
            <w:r w:rsidRPr="00131C76">
              <w:rPr>
                <w:b/>
                <w:bCs/>
                <w:color w:val="FFFFFF"/>
                <w:sz w:val="28"/>
                <w:szCs w:val="28"/>
              </w:rPr>
              <w:t>Materialisatie</w:t>
            </w:r>
            <w:proofErr w:type="spellEnd"/>
          </w:p>
        </w:tc>
      </w:tr>
      <w:tr w:rsidR="00131C76" w:rsidRPr="00131C76" w14:paraId="35A1C7CF"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4FB20FBD" w14:textId="77777777" w:rsidR="00131C76" w:rsidRPr="00131C76" w:rsidRDefault="00131C76" w:rsidP="00131C76">
            <w:pPr>
              <w:overflowPunct/>
              <w:autoSpaceDE/>
              <w:autoSpaceDN/>
              <w:adjustRightInd/>
              <w:spacing w:after="0" w:line="240" w:lineRule="auto"/>
              <w:jc w:val="center"/>
              <w:textAlignment w:val="auto"/>
            </w:pPr>
            <w:r w:rsidRPr="00131C76">
              <w:t>1</w:t>
            </w:r>
          </w:p>
        </w:tc>
        <w:tc>
          <w:tcPr>
            <w:tcW w:w="2400" w:type="dxa"/>
            <w:tcBorders>
              <w:top w:val="single" w:sz="4" w:space="0" w:color="auto"/>
              <w:left w:val="single" w:sz="4" w:space="0" w:color="auto"/>
              <w:bottom w:val="single" w:sz="4" w:space="0" w:color="auto"/>
              <w:right w:val="single" w:sz="4" w:space="0" w:color="auto"/>
            </w:tcBorders>
            <w:vAlign w:val="center"/>
            <w:hideMark/>
          </w:tcPr>
          <w:p w14:paraId="601CEE92" w14:textId="09990E9F" w:rsidR="00C23CA8" w:rsidRDefault="00C23CA8" w:rsidP="00131C76">
            <w:pPr>
              <w:overflowPunct/>
              <w:autoSpaceDE/>
              <w:autoSpaceDN/>
              <w:adjustRightInd/>
              <w:spacing w:after="0" w:line="240" w:lineRule="auto"/>
              <w:jc w:val="center"/>
              <w:textAlignment w:val="auto"/>
            </w:pPr>
            <w:r>
              <w:t>(bulk)</w:t>
            </w:r>
            <w:proofErr w:type="spellStart"/>
            <w:r>
              <w:t>materie</w:t>
            </w:r>
            <w:proofErr w:type="spellEnd"/>
          </w:p>
        </w:tc>
        <w:tc>
          <w:tcPr>
            <w:tcW w:w="2229" w:type="dxa"/>
            <w:tcBorders>
              <w:top w:val="single" w:sz="4" w:space="0" w:color="auto"/>
              <w:left w:val="single" w:sz="4" w:space="0" w:color="auto"/>
              <w:bottom w:val="single" w:sz="4" w:space="0" w:color="auto"/>
              <w:right w:val="single" w:sz="4" w:space="0" w:color="auto"/>
            </w:tcBorders>
            <w:vAlign w:val="center"/>
          </w:tcPr>
          <w:p w14:paraId="462DED79" w14:textId="77777777" w:rsidR="00C23CA8" w:rsidRDefault="00131C76" w:rsidP="00131C76">
            <w:pPr>
              <w:overflowPunct/>
              <w:autoSpaceDE/>
              <w:autoSpaceDN/>
              <w:adjustRightInd/>
              <w:spacing w:after="0" w:line="240" w:lineRule="auto"/>
              <w:jc w:val="center"/>
              <w:textAlignment w:val="auto"/>
            </w:pPr>
            <w:r w:rsidRPr="00131C76">
              <w:t>(</w:t>
            </w:r>
            <w:proofErr w:type="spellStart"/>
            <w:r w:rsidRPr="00131C76">
              <w:t>Asfalt</w:t>
            </w:r>
            <w:proofErr w:type="spellEnd"/>
            <w:r w:rsidRPr="00131C76">
              <w:t>)</w:t>
            </w:r>
            <w:proofErr w:type="spellStart"/>
            <w:r w:rsidRPr="00131C76">
              <w:t>mengsel</w:t>
            </w:r>
            <w:proofErr w:type="spellEnd"/>
          </w:p>
          <w:p w14:paraId="7D129934" w14:textId="307B2832" w:rsidR="00131C76" w:rsidRPr="00131C76" w:rsidRDefault="007B50BF" w:rsidP="00131C76">
            <w:pPr>
              <w:overflowPunct/>
              <w:autoSpaceDE/>
              <w:autoSpaceDN/>
              <w:adjustRightInd/>
              <w:spacing w:after="0" w:line="240" w:lineRule="auto"/>
              <w:jc w:val="center"/>
              <w:textAlignment w:val="auto"/>
            </w:pPr>
            <w:proofErr w:type="spellStart"/>
            <w:r>
              <w:rPr>
                <w:rFonts w:ascii="Cambria" w:hAnsi="Cambria"/>
                <w:color w:val="FF0000"/>
              </w:rPr>
              <w:t>bestaatUit</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4D8C4E09"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 xml:space="preserve">Code xxx DZOAB 16 70/100 </w:t>
            </w:r>
            <w:proofErr w:type="spellStart"/>
            <w:r w:rsidRPr="00131C76">
              <w:rPr>
                <w:lang w:val="nl-NL"/>
              </w:rPr>
              <w:t>bestone</w:t>
            </w:r>
            <w:proofErr w:type="spellEnd"/>
          </w:p>
          <w:p w14:paraId="1A9A89B6"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 en nog een stuk of 300 meer</w:t>
            </w:r>
          </w:p>
        </w:tc>
      </w:tr>
      <w:tr w:rsidR="00131C76" w:rsidRPr="00131C76" w14:paraId="048FEBAB" w14:textId="77777777" w:rsidTr="002D1DAE">
        <w:tc>
          <w:tcPr>
            <w:tcW w:w="909" w:type="dxa"/>
            <w:tcBorders>
              <w:top w:val="single" w:sz="4" w:space="0" w:color="auto"/>
              <w:left w:val="single" w:sz="4" w:space="0" w:color="auto"/>
              <w:bottom w:val="single" w:sz="4" w:space="0" w:color="auto"/>
              <w:right w:val="single" w:sz="4" w:space="0" w:color="auto"/>
            </w:tcBorders>
            <w:vAlign w:val="center"/>
            <w:hideMark/>
          </w:tcPr>
          <w:p w14:paraId="1A7B2EFC" w14:textId="77777777" w:rsidR="00131C76" w:rsidRPr="00131C76" w:rsidRDefault="00131C76" w:rsidP="00131C76">
            <w:pPr>
              <w:overflowPunct/>
              <w:autoSpaceDE/>
              <w:autoSpaceDN/>
              <w:adjustRightInd/>
              <w:spacing w:after="0" w:line="240" w:lineRule="auto"/>
              <w:jc w:val="center"/>
              <w:textAlignment w:val="auto"/>
            </w:pPr>
            <w:r w:rsidRPr="00131C76">
              <w:t>2</w:t>
            </w:r>
          </w:p>
        </w:tc>
        <w:tc>
          <w:tcPr>
            <w:tcW w:w="2400" w:type="dxa"/>
            <w:tcBorders>
              <w:top w:val="single" w:sz="4" w:space="0" w:color="auto"/>
              <w:left w:val="single" w:sz="4" w:space="0" w:color="auto"/>
              <w:bottom w:val="single" w:sz="4" w:space="0" w:color="auto"/>
              <w:right w:val="single" w:sz="4" w:space="0" w:color="auto"/>
            </w:tcBorders>
            <w:vAlign w:val="center"/>
            <w:hideMark/>
          </w:tcPr>
          <w:p w14:paraId="433433FF" w14:textId="19BBA979" w:rsidR="00C23CA8" w:rsidRDefault="00C23CA8" w:rsidP="00131C76">
            <w:pPr>
              <w:overflowPunct/>
              <w:autoSpaceDE/>
              <w:autoSpaceDN/>
              <w:adjustRightInd/>
              <w:spacing w:after="0" w:line="240" w:lineRule="auto"/>
              <w:jc w:val="center"/>
              <w:textAlignment w:val="auto"/>
            </w:pPr>
            <w:proofErr w:type="spellStart"/>
            <w:r>
              <w:t>materie</w:t>
            </w:r>
            <w:proofErr w:type="spellEnd"/>
          </w:p>
        </w:tc>
        <w:tc>
          <w:tcPr>
            <w:tcW w:w="2229" w:type="dxa"/>
            <w:tcBorders>
              <w:top w:val="single" w:sz="4" w:space="0" w:color="auto"/>
              <w:left w:val="single" w:sz="4" w:space="0" w:color="auto"/>
              <w:bottom w:val="single" w:sz="4" w:space="0" w:color="auto"/>
              <w:right w:val="single" w:sz="4" w:space="0" w:color="auto"/>
            </w:tcBorders>
            <w:vAlign w:val="center"/>
          </w:tcPr>
          <w:p w14:paraId="02C64AC6" w14:textId="77777777" w:rsidR="00131C76" w:rsidRPr="00131C76" w:rsidRDefault="00131C76" w:rsidP="00131C76">
            <w:pPr>
              <w:overflowPunct/>
              <w:autoSpaceDE/>
              <w:autoSpaceDN/>
              <w:adjustRightInd/>
              <w:spacing w:after="0" w:line="240" w:lineRule="auto"/>
              <w:jc w:val="center"/>
              <w:textAlignment w:val="auto"/>
            </w:pPr>
            <w:proofErr w:type="spellStart"/>
            <w:r w:rsidRPr="00131C76">
              <w:t>Bouwstof</w:t>
            </w:r>
            <w:proofErr w:type="spellEnd"/>
          </w:p>
        </w:tc>
        <w:tc>
          <w:tcPr>
            <w:tcW w:w="3698" w:type="dxa"/>
            <w:tcBorders>
              <w:top w:val="single" w:sz="4" w:space="0" w:color="auto"/>
              <w:left w:val="single" w:sz="4" w:space="0" w:color="auto"/>
              <w:bottom w:val="single" w:sz="4" w:space="0" w:color="auto"/>
              <w:right w:val="single" w:sz="4" w:space="0" w:color="auto"/>
            </w:tcBorders>
            <w:hideMark/>
          </w:tcPr>
          <w:p w14:paraId="0C2F3D83"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Bestone</w:t>
            </w:r>
            <w:proofErr w:type="spellEnd"/>
            <w:r w:rsidRPr="00131C76">
              <w:rPr>
                <w:lang w:val="nl-NL"/>
              </w:rPr>
              <w:t xml:space="preserve"> 11/16</w:t>
            </w:r>
          </w:p>
          <w:p w14:paraId="0B578B2F"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Bestone</w:t>
            </w:r>
            <w:proofErr w:type="spellEnd"/>
            <w:r w:rsidRPr="00131C76">
              <w:rPr>
                <w:lang w:val="nl-NL"/>
              </w:rPr>
              <w:t xml:space="preserve"> 8/11</w:t>
            </w:r>
          </w:p>
          <w:p w14:paraId="38834436"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Bestone</w:t>
            </w:r>
            <w:proofErr w:type="spellEnd"/>
            <w:r w:rsidRPr="00131C76">
              <w:rPr>
                <w:lang w:val="nl-NL"/>
              </w:rPr>
              <w:t xml:space="preserve"> 5/8</w:t>
            </w:r>
          </w:p>
          <w:p w14:paraId="1EDC9467"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Bestone</w:t>
            </w:r>
            <w:proofErr w:type="spellEnd"/>
            <w:r w:rsidRPr="00131C76">
              <w:rPr>
                <w:lang w:val="nl-NL"/>
              </w:rPr>
              <w:t xml:space="preserve"> 2/5</w:t>
            </w:r>
          </w:p>
          <w:p w14:paraId="0F35FCA0" w14:textId="77777777" w:rsidR="00131C76" w:rsidRPr="00131C76" w:rsidRDefault="00131C76" w:rsidP="00131C76">
            <w:pPr>
              <w:overflowPunct/>
              <w:autoSpaceDE/>
              <w:autoSpaceDN/>
              <w:adjustRightInd/>
              <w:spacing w:after="0" w:line="240" w:lineRule="auto"/>
              <w:textAlignment w:val="auto"/>
              <w:rPr>
                <w:lang w:val="nl-NL"/>
              </w:rPr>
            </w:pPr>
            <w:proofErr w:type="spellStart"/>
            <w:r w:rsidRPr="00131C76">
              <w:rPr>
                <w:lang w:val="nl-NL"/>
              </w:rPr>
              <w:t>Bestonebrekerzand</w:t>
            </w:r>
            <w:proofErr w:type="spellEnd"/>
          </w:p>
          <w:p w14:paraId="25294B5C" w14:textId="77777777" w:rsidR="00131C76" w:rsidRPr="00131C76" w:rsidRDefault="00131C76" w:rsidP="00131C76">
            <w:pPr>
              <w:overflowPunct/>
              <w:autoSpaceDE/>
              <w:autoSpaceDN/>
              <w:adjustRightInd/>
              <w:spacing w:after="0" w:line="240" w:lineRule="auto"/>
              <w:textAlignment w:val="auto"/>
              <w:rPr>
                <w:lang w:val="nl-NL"/>
              </w:rPr>
            </w:pPr>
            <w:r w:rsidRPr="00131C76">
              <w:rPr>
                <w:lang w:val="nl-NL"/>
              </w:rPr>
              <w:t xml:space="preserve">Vulstof </w:t>
            </w:r>
            <w:proofErr w:type="spellStart"/>
            <w:r w:rsidRPr="00131C76">
              <w:rPr>
                <w:lang w:val="nl-NL"/>
              </w:rPr>
              <w:t>Wigro</w:t>
            </w:r>
            <w:proofErr w:type="spellEnd"/>
            <w:r w:rsidRPr="00131C76">
              <w:rPr>
                <w:lang w:val="nl-NL"/>
              </w:rPr>
              <w:t xml:space="preserve"> 60K</w:t>
            </w:r>
          </w:p>
          <w:p w14:paraId="3C3CDBF8" w14:textId="77777777" w:rsidR="00131C76" w:rsidRPr="00131C76" w:rsidRDefault="00131C76" w:rsidP="00131C76">
            <w:pPr>
              <w:overflowPunct/>
              <w:autoSpaceDE/>
              <w:autoSpaceDN/>
              <w:adjustRightInd/>
              <w:spacing w:after="0" w:line="240" w:lineRule="auto"/>
              <w:textAlignment w:val="auto"/>
            </w:pPr>
            <w:proofErr w:type="spellStart"/>
            <w:r w:rsidRPr="00131C76">
              <w:t>Penetratiebitumen</w:t>
            </w:r>
            <w:proofErr w:type="spellEnd"/>
            <w:r w:rsidRPr="00131C76">
              <w:t xml:space="preserve"> 70/100</w:t>
            </w:r>
          </w:p>
          <w:p w14:paraId="05CF80E1" w14:textId="77777777" w:rsidR="00131C76" w:rsidRPr="00131C76" w:rsidRDefault="00131C76" w:rsidP="00131C76">
            <w:pPr>
              <w:overflowPunct/>
              <w:autoSpaceDE/>
              <w:autoSpaceDN/>
              <w:adjustRightInd/>
              <w:spacing w:after="0" w:line="240" w:lineRule="auto"/>
              <w:textAlignment w:val="auto"/>
            </w:pPr>
            <w:proofErr w:type="spellStart"/>
            <w:r w:rsidRPr="00131C76">
              <w:t>Afdrruipremmer</w:t>
            </w:r>
            <w:proofErr w:type="spellEnd"/>
            <w:r w:rsidRPr="00131C76">
              <w:t xml:space="preserve"> </w:t>
            </w:r>
            <w:proofErr w:type="spellStart"/>
            <w:r w:rsidRPr="00131C76">
              <w:t>Arbocel</w:t>
            </w:r>
            <w:proofErr w:type="spellEnd"/>
          </w:p>
        </w:tc>
      </w:tr>
    </w:tbl>
    <w:p w14:paraId="2050ADE1" w14:textId="77777777" w:rsidR="00131C76" w:rsidRPr="00131C76" w:rsidRDefault="00131C76" w:rsidP="00131C76">
      <w:pPr>
        <w:overflowPunct/>
        <w:autoSpaceDE/>
        <w:autoSpaceDN/>
        <w:adjustRightInd/>
        <w:spacing w:after="160" w:line="256" w:lineRule="auto"/>
        <w:textAlignment w:val="auto"/>
        <w:rPr>
          <w:rFonts w:ascii="Calibri" w:hAnsi="Calibri" w:cs="Times New Roman"/>
          <w:lang w:eastAsia="en-US"/>
        </w:rPr>
      </w:pPr>
      <w:r w:rsidRPr="00131C76">
        <w:rPr>
          <w:rFonts w:ascii="Calibri" w:hAnsi="Calibri" w:cs="Times New Roman"/>
          <w:lang w:eastAsia="en-US"/>
        </w:rPr>
        <w:br w:type="textWrapping" w:clear="all"/>
      </w:r>
    </w:p>
    <w:p w14:paraId="5CE6B76C" w14:textId="77777777" w:rsidR="001A384B" w:rsidRDefault="001A384B" w:rsidP="001A384B">
      <w:pPr>
        <w:pStyle w:val="opsommingstreepje"/>
        <w:numPr>
          <w:ilvl w:val="0"/>
          <w:numId w:val="0"/>
        </w:numPr>
        <w:spacing w:after="0" w:line="240" w:lineRule="auto"/>
      </w:pPr>
    </w:p>
    <w:p w14:paraId="1E820714" w14:textId="3DE11BEA" w:rsidR="002D429A" w:rsidRPr="00956F47" w:rsidRDefault="002D429A" w:rsidP="001A384B">
      <w:pPr>
        <w:pStyle w:val="opsommingstreepje"/>
        <w:numPr>
          <w:ilvl w:val="0"/>
          <w:numId w:val="0"/>
        </w:numPr>
        <w:spacing w:after="0" w:line="240" w:lineRule="auto"/>
      </w:pPr>
      <w:commentRangeStart w:id="169"/>
      <w:r>
        <w:t>Link met NEN2667 conditiemeting view.</w:t>
      </w:r>
      <w:commentRangeEnd w:id="169"/>
      <w:r>
        <w:rPr>
          <w:rStyle w:val="Verwijzingopmerking"/>
        </w:rPr>
        <w:commentReference w:id="169"/>
      </w:r>
    </w:p>
    <w:p w14:paraId="28767197" w14:textId="77777777" w:rsidR="001A384B" w:rsidRPr="00956F47" w:rsidRDefault="001A384B" w:rsidP="00C30517">
      <w:pPr>
        <w:pStyle w:val="opsommingstreepje"/>
        <w:numPr>
          <w:ilvl w:val="0"/>
          <w:numId w:val="0"/>
        </w:numPr>
        <w:spacing w:after="0" w:line="240" w:lineRule="auto"/>
        <w:ind w:left="2509"/>
      </w:pPr>
    </w:p>
    <w:p w14:paraId="16DC1A67" w14:textId="77777777" w:rsidR="002D408C" w:rsidRPr="00956F47" w:rsidRDefault="002D408C" w:rsidP="001676A5">
      <w:pPr>
        <w:rPr>
          <w:b/>
          <w:bCs/>
        </w:rPr>
      </w:pPr>
      <w:r w:rsidRPr="00956F47">
        <w:rPr>
          <w:b/>
          <w:bCs/>
        </w:rPr>
        <w:t>A.2.3</w:t>
      </w:r>
      <w:r w:rsidR="002E0158" w:rsidRPr="00956F47">
        <w:rPr>
          <w:b/>
          <w:bCs/>
        </w:rPr>
        <w:tab/>
      </w:r>
      <w:r w:rsidR="009203F7" w:rsidRPr="00956F47">
        <w:rPr>
          <w:b/>
          <w:bCs/>
        </w:rPr>
        <w:t>Modelvoorbeeld</w:t>
      </w:r>
      <w:r w:rsidRPr="00956F47">
        <w:rPr>
          <w:b/>
          <w:bCs/>
        </w:rPr>
        <w:t xml:space="preserve"> (1 A4)</w:t>
      </w:r>
    </w:p>
    <w:p w14:paraId="16DC1A68" w14:textId="77777777" w:rsidR="00620042" w:rsidRPr="00956F47" w:rsidRDefault="00620042" w:rsidP="00B7666D">
      <w:pPr>
        <w:pStyle w:val="Lijstalinea"/>
        <w:numPr>
          <w:ilvl w:val="0"/>
          <w:numId w:val="20"/>
        </w:numPr>
      </w:pPr>
      <w:r w:rsidRPr="00956F47">
        <w:t>Code (</w:t>
      </w:r>
      <w:r w:rsidR="0000161C" w:rsidRPr="00956F47">
        <w:t xml:space="preserve">stukje </w:t>
      </w:r>
      <w:r w:rsidRPr="00956F47">
        <w:t>taxonomie/meronomie etc.)</w:t>
      </w:r>
    </w:p>
    <w:p w14:paraId="16DC1A69" w14:textId="77777777" w:rsidR="00620042" w:rsidRPr="00956F47" w:rsidRDefault="00620042" w:rsidP="00620042"/>
    <w:p w14:paraId="16DC1A6A" w14:textId="77777777" w:rsidR="00620042" w:rsidRPr="00956F47" w:rsidRDefault="00620042" w:rsidP="00620042"/>
    <w:p w14:paraId="16DC1A6B" w14:textId="77777777" w:rsidR="002D408C" w:rsidRPr="00956F47" w:rsidRDefault="002D408C" w:rsidP="002D408C"/>
    <w:p w14:paraId="16DC1A6C" w14:textId="77777777" w:rsidR="00092181" w:rsidRPr="00956F47" w:rsidRDefault="00092181" w:rsidP="00B14404"/>
    <w:p w14:paraId="16DC1A6D" w14:textId="77777777" w:rsidR="00125B3E" w:rsidRPr="00956F47" w:rsidRDefault="00125B3E" w:rsidP="00DB573D">
      <w:pPr>
        <w:pStyle w:val="opsommingstreepje"/>
        <w:numPr>
          <w:ilvl w:val="0"/>
          <w:numId w:val="0"/>
        </w:numPr>
      </w:pPr>
    </w:p>
    <w:p w14:paraId="16DC1A6E" w14:textId="77777777" w:rsidR="001B26BA" w:rsidRPr="00956F47" w:rsidRDefault="001B26BA">
      <w:pPr>
        <w:overflowPunct/>
        <w:autoSpaceDE/>
        <w:autoSpaceDN/>
        <w:adjustRightInd/>
        <w:spacing w:after="0" w:line="240" w:lineRule="auto"/>
        <w:textAlignment w:val="auto"/>
        <w:rPr>
          <w:rFonts w:eastAsia="MS Mincho"/>
          <w:b/>
          <w:sz w:val="26"/>
          <w:lang w:eastAsia="ja-JP"/>
        </w:rPr>
      </w:pPr>
      <w:r w:rsidRPr="00956F47">
        <w:br w:type="page"/>
      </w:r>
    </w:p>
    <w:p w14:paraId="16DC1A6F" w14:textId="5A9FB972" w:rsidR="00743831" w:rsidRPr="00956F47" w:rsidRDefault="00743831" w:rsidP="00A969FC">
      <w:pPr>
        <w:pStyle w:val="ptb2"/>
        <w:rPr>
          <w:b w:val="0"/>
          <w:bCs/>
        </w:rPr>
      </w:pPr>
      <w:bookmarkStart w:id="170" w:name="_Toc57887227"/>
      <w:proofErr w:type="spellStart"/>
      <w:r w:rsidRPr="00956F47">
        <w:lastRenderedPageBreak/>
        <w:t>Use</w:t>
      </w:r>
      <w:proofErr w:type="spellEnd"/>
      <w:r w:rsidRPr="00956F47">
        <w:t xml:space="preserve"> case 3: gebouw</w:t>
      </w:r>
      <w:r w:rsidR="0055559E" w:rsidRPr="00956F47">
        <w:t>en</w:t>
      </w:r>
      <w:r w:rsidRPr="00956F47">
        <w:t xml:space="preserve"> </w:t>
      </w:r>
      <w:r w:rsidR="00554AA8" w:rsidRPr="00956F47">
        <w:rPr>
          <w:b w:val="0"/>
          <w:bCs/>
        </w:rPr>
        <w:t>[</w:t>
      </w:r>
      <w:r w:rsidRPr="00956F47">
        <w:rPr>
          <w:b w:val="0"/>
          <w:bCs/>
        </w:rPr>
        <w:t>Jaap Bakker (RWS)]</w:t>
      </w:r>
      <w:bookmarkEnd w:id="170"/>
    </w:p>
    <w:p w14:paraId="16DC1A70" w14:textId="77777777" w:rsidR="00BA1BCE" w:rsidRPr="00956F47" w:rsidRDefault="00BA1BCE" w:rsidP="001676A5">
      <w:pPr>
        <w:rPr>
          <w:b/>
          <w:bCs/>
        </w:rPr>
      </w:pPr>
      <w:r w:rsidRPr="00956F47">
        <w:rPr>
          <w:b/>
          <w:bCs/>
        </w:rPr>
        <w:t>A.3.1</w:t>
      </w:r>
      <w:r w:rsidR="002E0158" w:rsidRPr="00956F47">
        <w:rPr>
          <w:b/>
          <w:bCs/>
        </w:rPr>
        <w:tab/>
      </w:r>
      <w:r w:rsidRPr="00956F47">
        <w:rPr>
          <w:b/>
          <w:bCs/>
        </w:rPr>
        <w:t>Introductie (</w:t>
      </w:r>
      <w:r w:rsidR="002E0158" w:rsidRPr="00956F47">
        <w:rPr>
          <w:b/>
          <w:bCs/>
        </w:rPr>
        <w:t>half</w:t>
      </w:r>
      <w:r w:rsidRPr="00956F47">
        <w:rPr>
          <w:b/>
          <w:bCs/>
        </w:rPr>
        <w:t xml:space="preserve"> A4)</w:t>
      </w:r>
    </w:p>
    <w:p w14:paraId="16DC1A71" w14:textId="77777777" w:rsidR="00BA1BCE" w:rsidRPr="00956F47" w:rsidRDefault="00BA1BCE" w:rsidP="00B7666D">
      <w:pPr>
        <w:pStyle w:val="Lijstalinea"/>
        <w:numPr>
          <w:ilvl w:val="0"/>
          <w:numId w:val="19"/>
        </w:numPr>
      </w:pPr>
      <w:r w:rsidRPr="00956F47">
        <w:t>Context</w:t>
      </w:r>
    </w:p>
    <w:p w14:paraId="16DC1A72" w14:textId="4AA6A7C9" w:rsidR="00BA1BCE" w:rsidRPr="00956F47" w:rsidRDefault="009568F3" w:rsidP="00BA1BCE">
      <w:pPr>
        <w:ind w:left="709"/>
        <w:rPr>
          <w:lang w:eastAsia="ja-JP"/>
        </w:rPr>
      </w:pPr>
      <w:r w:rsidRPr="00956F47">
        <w:rPr>
          <w:lang w:eastAsia="ja-JP"/>
        </w:rPr>
        <w:t xml:space="preserve">Voorbeeld </w:t>
      </w:r>
      <w:r w:rsidR="001B4CC3" w:rsidRPr="00956F47">
        <w:rPr>
          <w:lang w:eastAsia="ja-JP"/>
        </w:rPr>
        <w:t xml:space="preserve">uit de </w:t>
      </w:r>
      <w:r w:rsidR="001C2602" w:rsidRPr="00956F47">
        <w:rPr>
          <w:lang w:eastAsia="ja-JP"/>
        </w:rPr>
        <w:t xml:space="preserve">NEN </w:t>
      </w:r>
      <w:r w:rsidR="00B74125" w:rsidRPr="00956F47">
        <w:rPr>
          <w:lang w:eastAsia="ja-JP"/>
        </w:rPr>
        <w:t xml:space="preserve">2660 </w:t>
      </w:r>
      <w:r w:rsidR="00CB0438" w:rsidRPr="00956F47">
        <w:rPr>
          <w:lang w:eastAsia="ja-JP"/>
        </w:rPr>
        <w:t>praktij</w:t>
      </w:r>
      <w:r w:rsidR="001C2602" w:rsidRPr="00956F47">
        <w:rPr>
          <w:lang w:eastAsia="ja-JP"/>
        </w:rPr>
        <w:t>k</w:t>
      </w:r>
      <w:r w:rsidR="00CB0438" w:rsidRPr="00956F47">
        <w:rPr>
          <w:lang w:eastAsia="ja-JP"/>
        </w:rPr>
        <w:t>voorbeeldengr</w:t>
      </w:r>
      <w:r w:rsidR="001C2602" w:rsidRPr="00956F47">
        <w:rPr>
          <w:lang w:eastAsia="ja-JP"/>
        </w:rPr>
        <w:t>oep.</w:t>
      </w:r>
    </w:p>
    <w:p w14:paraId="16DC1A73" w14:textId="77777777" w:rsidR="00BA1BCE" w:rsidRPr="00956F47" w:rsidRDefault="00BA1BCE" w:rsidP="00B7666D">
      <w:pPr>
        <w:pStyle w:val="Lijstalinea"/>
        <w:numPr>
          <w:ilvl w:val="0"/>
          <w:numId w:val="19"/>
        </w:numPr>
      </w:pPr>
      <w:r w:rsidRPr="00956F47">
        <w:t>Scope</w:t>
      </w:r>
    </w:p>
    <w:p w14:paraId="3A71EC73" w14:textId="29238352" w:rsidR="009F168D" w:rsidRPr="00956F47" w:rsidRDefault="009568F3" w:rsidP="009568F3">
      <w:pPr>
        <w:ind w:left="709"/>
      </w:pPr>
      <w:r w:rsidRPr="00956F47">
        <w:t>Zi</w:t>
      </w:r>
      <w:r w:rsidR="001C2602" w:rsidRPr="00956F47">
        <w:t>e</w:t>
      </w:r>
      <w:r w:rsidRPr="00956F47">
        <w:t>kenhuisontwerp</w:t>
      </w:r>
      <w:r w:rsidR="008E2357" w:rsidRPr="00956F47">
        <w:t xml:space="preserve">, technisch en </w:t>
      </w:r>
      <w:proofErr w:type="spellStart"/>
      <w:r w:rsidR="008E2357" w:rsidRPr="00956F47">
        <w:t>functiuoneel</w:t>
      </w:r>
      <w:proofErr w:type="spellEnd"/>
      <w:r w:rsidRPr="00956F47">
        <w:t>.</w:t>
      </w:r>
    </w:p>
    <w:p w14:paraId="16DC1A74" w14:textId="77777777" w:rsidR="00BA1BCE" w:rsidRPr="00956F47" w:rsidRDefault="00BA1BCE" w:rsidP="00B7666D">
      <w:pPr>
        <w:pStyle w:val="Lijstalinea"/>
        <w:numPr>
          <w:ilvl w:val="0"/>
          <w:numId w:val="19"/>
        </w:numPr>
      </w:pPr>
      <w:r w:rsidRPr="00956F47">
        <w:t>Doel</w:t>
      </w:r>
    </w:p>
    <w:p w14:paraId="16DC1A75" w14:textId="77777777" w:rsidR="00BA1BCE" w:rsidRPr="00956F47" w:rsidRDefault="00BA1BCE" w:rsidP="001676A5">
      <w:pPr>
        <w:rPr>
          <w:b/>
          <w:bCs/>
        </w:rPr>
      </w:pPr>
      <w:r w:rsidRPr="00956F47">
        <w:rPr>
          <w:b/>
          <w:bCs/>
        </w:rPr>
        <w:t>A.3.2</w:t>
      </w:r>
      <w:r w:rsidR="002E0158" w:rsidRPr="00956F47">
        <w:rPr>
          <w:b/>
          <w:bCs/>
        </w:rPr>
        <w:tab/>
      </w:r>
      <w:r w:rsidRPr="00956F47">
        <w:rPr>
          <w:b/>
          <w:bCs/>
        </w:rPr>
        <w:t>Toepassing NEN-2660 (1 A4)</w:t>
      </w:r>
    </w:p>
    <w:p w14:paraId="478C1264" w14:textId="02B9216C" w:rsidR="003F3E16" w:rsidRPr="00956F47" w:rsidRDefault="003F3E16" w:rsidP="003F3E16">
      <w:r w:rsidRPr="00956F47">
        <w:t>We ontwerpen een</w:t>
      </w:r>
      <w:r w:rsidR="0052176D" w:rsidRPr="00956F47">
        <w:t xml:space="preserve"> specifiek</w:t>
      </w:r>
      <w:r w:rsidRPr="00956F47">
        <w:t xml:space="preserve"> ziekenhuis. Waar hebben we het dan over?</w:t>
      </w:r>
    </w:p>
    <w:p w14:paraId="63AA748C" w14:textId="7374BA47" w:rsidR="003F3E16" w:rsidRPr="00956F47" w:rsidRDefault="003F3E16" w:rsidP="003F3E16">
      <w:r w:rsidRPr="00956F47">
        <w:t>Uitspraken conform NEN2660</w:t>
      </w:r>
      <w:r w:rsidR="008F0DDD" w:rsidRPr="00956F47">
        <w:t xml:space="preserve"> (items uit de standaard taal of standaard top model zijn vetgedrukt)</w:t>
      </w:r>
      <w:r w:rsidRPr="00956F47">
        <w:t>:</w:t>
      </w:r>
    </w:p>
    <w:p w14:paraId="58BB250D" w14:textId="1E6653FE" w:rsidR="00312CAE" w:rsidRPr="00956F47" w:rsidRDefault="00312CAE" w:rsidP="00F67183">
      <w:pPr>
        <w:overflowPunct/>
        <w:autoSpaceDE/>
        <w:autoSpaceDN/>
        <w:adjustRightInd/>
        <w:spacing w:after="160" w:line="256" w:lineRule="auto"/>
        <w:textAlignment w:val="auto"/>
        <w:rPr>
          <w:b/>
          <w:bCs/>
        </w:rPr>
      </w:pPr>
      <w:r w:rsidRPr="00956F47">
        <w:rPr>
          <w:b/>
          <w:bCs/>
        </w:rPr>
        <w:t>Ontologi</w:t>
      </w:r>
      <w:r w:rsidR="00D92416" w:rsidRPr="00956F47">
        <w:rPr>
          <w:b/>
          <w:bCs/>
        </w:rPr>
        <w:t>e:</w:t>
      </w:r>
    </w:p>
    <w:p w14:paraId="76730821" w14:textId="24BB7686" w:rsidR="00D2736B" w:rsidRPr="00956F47" w:rsidRDefault="00DC7CA0" w:rsidP="00284CF1">
      <w:pPr>
        <w:pStyle w:val="Lijstalinea"/>
        <w:numPr>
          <w:ilvl w:val="0"/>
          <w:numId w:val="42"/>
        </w:numPr>
        <w:overflowPunct/>
        <w:autoSpaceDE/>
        <w:autoSpaceDN/>
        <w:adjustRightInd/>
        <w:spacing w:after="160" w:line="256" w:lineRule="auto"/>
        <w:textAlignment w:val="auto"/>
      </w:pPr>
      <w:r w:rsidRPr="00956F47">
        <w:t>Een</w:t>
      </w:r>
      <w:r w:rsidR="00F62AE9" w:rsidRPr="00956F47">
        <w:t xml:space="preserve"> Gebouw </w:t>
      </w:r>
      <w:proofErr w:type="spellStart"/>
      <w:r w:rsidR="00F62AE9" w:rsidRPr="00956F47">
        <w:rPr>
          <w:b/>
          <w:bCs/>
        </w:rPr>
        <w:t>is</w:t>
      </w:r>
      <w:r w:rsidR="005D6B2D" w:rsidRPr="00956F47">
        <w:rPr>
          <w:b/>
          <w:bCs/>
        </w:rPr>
        <w:t>S</w:t>
      </w:r>
      <w:r w:rsidR="0029105C" w:rsidRPr="00956F47">
        <w:rPr>
          <w:b/>
          <w:bCs/>
        </w:rPr>
        <w:t>ubklasse</w:t>
      </w:r>
      <w:r w:rsidR="005D6B2D" w:rsidRPr="00956F47">
        <w:rPr>
          <w:b/>
          <w:bCs/>
        </w:rPr>
        <w:t>V</w:t>
      </w:r>
      <w:r w:rsidR="0029105C" w:rsidRPr="00956F47">
        <w:rPr>
          <w:b/>
          <w:bCs/>
        </w:rPr>
        <w:t>an</w:t>
      </w:r>
      <w:proofErr w:type="spellEnd"/>
      <w:r w:rsidR="0029105C" w:rsidRPr="00956F47">
        <w:t xml:space="preserve"> </w:t>
      </w:r>
      <w:proofErr w:type="spellStart"/>
      <w:r w:rsidR="00284CF1" w:rsidRPr="00956F47">
        <w:rPr>
          <w:b/>
          <w:bCs/>
        </w:rPr>
        <w:t>ReeelObject</w:t>
      </w:r>
      <w:proofErr w:type="spellEnd"/>
    </w:p>
    <w:p w14:paraId="67F822E2" w14:textId="5C279799" w:rsidR="000B22B1" w:rsidRPr="00956F47" w:rsidRDefault="00902D02" w:rsidP="00357F51">
      <w:pPr>
        <w:pStyle w:val="Lijstalinea"/>
        <w:numPr>
          <w:ilvl w:val="0"/>
          <w:numId w:val="42"/>
        </w:numPr>
        <w:overflowPunct/>
        <w:autoSpaceDE/>
        <w:autoSpaceDN/>
        <w:adjustRightInd/>
        <w:spacing w:after="160" w:line="256" w:lineRule="auto"/>
        <w:textAlignment w:val="auto"/>
      </w:pPr>
      <w:r w:rsidRPr="00956F47">
        <w:t>Ee</w:t>
      </w:r>
      <w:r w:rsidR="00FD5AE4" w:rsidRPr="00956F47">
        <w:t>n</w:t>
      </w:r>
      <w:r w:rsidRPr="00956F47">
        <w:t xml:space="preserve"> Gebouw </w:t>
      </w:r>
      <w:proofErr w:type="spellStart"/>
      <w:r w:rsidRPr="00956F47">
        <w:rPr>
          <w:b/>
          <w:bCs/>
        </w:rPr>
        <w:t>is</w:t>
      </w:r>
      <w:r w:rsidR="005D6B2D" w:rsidRPr="00956F47">
        <w:rPr>
          <w:b/>
          <w:bCs/>
        </w:rPr>
        <w:t>S</w:t>
      </w:r>
      <w:r w:rsidRPr="00956F47">
        <w:rPr>
          <w:b/>
          <w:bCs/>
        </w:rPr>
        <w:t>ubkl</w:t>
      </w:r>
      <w:r w:rsidR="002443C9" w:rsidRPr="00956F47">
        <w:rPr>
          <w:b/>
          <w:bCs/>
        </w:rPr>
        <w:t>asse</w:t>
      </w:r>
      <w:r w:rsidR="005D6B2D" w:rsidRPr="00956F47">
        <w:rPr>
          <w:b/>
          <w:bCs/>
        </w:rPr>
        <w:t>V</w:t>
      </w:r>
      <w:r w:rsidR="002443C9" w:rsidRPr="00956F47">
        <w:rPr>
          <w:b/>
          <w:bCs/>
        </w:rPr>
        <w:t>an</w:t>
      </w:r>
      <w:proofErr w:type="spellEnd"/>
      <w:r w:rsidR="002443C9" w:rsidRPr="00956F47">
        <w:rPr>
          <w:b/>
          <w:bCs/>
        </w:rPr>
        <w:t xml:space="preserve"> </w:t>
      </w:r>
      <w:proofErr w:type="spellStart"/>
      <w:r w:rsidR="001C7023" w:rsidRPr="00956F47">
        <w:rPr>
          <w:b/>
          <w:bCs/>
        </w:rPr>
        <w:t>TechnischObject</w:t>
      </w:r>
      <w:proofErr w:type="spellEnd"/>
    </w:p>
    <w:p w14:paraId="316A4DC7" w14:textId="7E5C1200" w:rsidR="000845FB" w:rsidRPr="00956F47" w:rsidRDefault="000845FB" w:rsidP="000845FB">
      <w:pPr>
        <w:pStyle w:val="Lijstalinea"/>
        <w:numPr>
          <w:ilvl w:val="1"/>
          <w:numId w:val="42"/>
        </w:numPr>
        <w:overflowPunct/>
        <w:autoSpaceDE/>
        <w:autoSpaceDN/>
        <w:adjustRightInd/>
        <w:spacing w:after="160" w:line="256" w:lineRule="auto"/>
        <w:textAlignment w:val="auto"/>
      </w:pPr>
      <w:r w:rsidRPr="00956F47">
        <w:t>Beperking</w:t>
      </w:r>
      <w:r w:rsidR="00271054" w:rsidRPr="00956F47">
        <w:rPr>
          <w:rStyle w:val="Voetnootmarkering"/>
        </w:rPr>
        <w:footnoteReference w:id="3"/>
      </w:r>
      <w:r w:rsidRPr="00956F47">
        <w:t xml:space="preserve">: </w:t>
      </w:r>
      <w:r w:rsidR="00905594" w:rsidRPr="00956F47">
        <w:t>e</w:t>
      </w:r>
      <w:r w:rsidRPr="00956F47">
        <w:t xml:space="preserve">en Gebouw </w:t>
      </w:r>
      <w:proofErr w:type="spellStart"/>
      <w:r w:rsidRPr="00956F47">
        <w:rPr>
          <w:b/>
          <w:bCs/>
        </w:rPr>
        <w:t>heeft</w:t>
      </w:r>
      <w:r w:rsidR="00CF7557" w:rsidRPr="00956F47">
        <w:rPr>
          <w:b/>
          <w:bCs/>
        </w:rPr>
        <w:t>D</w:t>
      </w:r>
      <w:r w:rsidRPr="00956F47">
        <w:rPr>
          <w:b/>
          <w:bCs/>
        </w:rPr>
        <w:t>eel</w:t>
      </w:r>
      <w:proofErr w:type="spellEnd"/>
      <w:r w:rsidRPr="00956F47">
        <w:rPr>
          <w:b/>
          <w:bCs/>
        </w:rPr>
        <w:t xml:space="preserve"> precies 1</w:t>
      </w:r>
      <w:r w:rsidRPr="00956F47">
        <w:t xml:space="preserve"> Gebouwconstructie</w:t>
      </w:r>
      <w:r w:rsidR="007B5ED3" w:rsidRPr="00956F47">
        <w:t xml:space="preserve"> (meronomie</w:t>
      </w:r>
      <w:r w:rsidR="001D6FD1" w:rsidRPr="00956F47">
        <w:t xml:space="preserve"> aspect</w:t>
      </w:r>
      <w:r w:rsidR="007B5ED3" w:rsidRPr="00956F47">
        <w:t>)</w:t>
      </w:r>
    </w:p>
    <w:p w14:paraId="2AAAD40E" w14:textId="17F13B54" w:rsidR="008455BC" w:rsidRPr="00956F47" w:rsidRDefault="008455BC" w:rsidP="000845FB">
      <w:pPr>
        <w:pStyle w:val="Lijstalinea"/>
        <w:numPr>
          <w:ilvl w:val="1"/>
          <w:numId w:val="42"/>
        </w:numPr>
        <w:overflowPunct/>
        <w:autoSpaceDE/>
        <w:autoSpaceDN/>
        <w:adjustRightInd/>
        <w:spacing w:after="160" w:line="256" w:lineRule="auto"/>
        <w:textAlignment w:val="auto"/>
      </w:pPr>
      <w:r w:rsidRPr="00956F47">
        <w:t xml:space="preserve">Beperking: een Gebouw </w:t>
      </w:r>
      <w:proofErr w:type="spellStart"/>
      <w:r w:rsidRPr="00956F47">
        <w:rPr>
          <w:b/>
          <w:bCs/>
        </w:rPr>
        <w:t>heeft</w:t>
      </w:r>
      <w:r w:rsidR="00CF7557" w:rsidRPr="00956F47">
        <w:rPr>
          <w:b/>
          <w:bCs/>
        </w:rPr>
        <w:t>D</w:t>
      </w:r>
      <w:r w:rsidR="00FA42E3" w:rsidRPr="00956F47">
        <w:rPr>
          <w:b/>
          <w:bCs/>
        </w:rPr>
        <w:t>eel</w:t>
      </w:r>
      <w:proofErr w:type="spellEnd"/>
      <w:r w:rsidR="00FA42E3" w:rsidRPr="00956F47">
        <w:rPr>
          <w:b/>
          <w:bCs/>
        </w:rPr>
        <w:t xml:space="preserve"> </w:t>
      </w:r>
      <w:r w:rsidRPr="00956F47">
        <w:rPr>
          <w:b/>
          <w:bCs/>
        </w:rPr>
        <w:t>minimaal 1</w:t>
      </w:r>
      <w:r w:rsidRPr="00956F47">
        <w:t xml:space="preserve"> Vertrek</w:t>
      </w:r>
      <w:r w:rsidR="00A45D69" w:rsidRPr="00956F47">
        <w:t xml:space="preserve"> (meronomie</w:t>
      </w:r>
      <w:r w:rsidR="001D6FD1" w:rsidRPr="00956F47">
        <w:t xml:space="preserve"> aspect</w:t>
      </w:r>
      <w:r w:rsidR="00A45D69" w:rsidRPr="00956F47">
        <w:t>)</w:t>
      </w:r>
    </w:p>
    <w:p w14:paraId="014AA21E" w14:textId="69F1A356" w:rsidR="00FD5AE4" w:rsidRPr="00956F47" w:rsidRDefault="00FD5AE4" w:rsidP="00284CF1">
      <w:pPr>
        <w:pStyle w:val="Lijstalinea"/>
        <w:numPr>
          <w:ilvl w:val="0"/>
          <w:numId w:val="42"/>
        </w:numPr>
        <w:overflowPunct/>
        <w:autoSpaceDE/>
        <w:autoSpaceDN/>
        <w:adjustRightInd/>
        <w:spacing w:after="160" w:line="256" w:lineRule="auto"/>
        <w:textAlignment w:val="auto"/>
      </w:pPr>
      <w:r w:rsidRPr="00956F47">
        <w:t>Een Ziekenhuis</w:t>
      </w:r>
      <w:r w:rsidRPr="00956F47">
        <w:rPr>
          <w:b/>
          <w:bCs/>
        </w:rPr>
        <w:t xml:space="preserve"> </w:t>
      </w:r>
      <w:proofErr w:type="spellStart"/>
      <w:r w:rsidRPr="00956F47">
        <w:rPr>
          <w:b/>
          <w:bCs/>
        </w:rPr>
        <w:t>is</w:t>
      </w:r>
      <w:r w:rsidR="005D6B2D" w:rsidRPr="00956F47">
        <w:rPr>
          <w:b/>
          <w:bCs/>
        </w:rPr>
        <w:t>S</w:t>
      </w:r>
      <w:r w:rsidRPr="00956F47">
        <w:rPr>
          <w:b/>
          <w:bCs/>
        </w:rPr>
        <w:t>ubklasse</w:t>
      </w:r>
      <w:r w:rsidR="005D6B2D" w:rsidRPr="00956F47">
        <w:rPr>
          <w:b/>
          <w:bCs/>
        </w:rPr>
        <w:t>V</w:t>
      </w:r>
      <w:r w:rsidRPr="00956F47">
        <w:rPr>
          <w:b/>
          <w:bCs/>
        </w:rPr>
        <w:t>an</w:t>
      </w:r>
      <w:proofErr w:type="spellEnd"/>
      <w:r w:rsidRPr="00956F47">
        <w:rPr>
          <w:b/>
          <w:bCs/>
        </w:rPr>
        <w:t xml:space="preserve"> </w:t>
      </w:r>
      <w:proofErr w:type="spellStart"/>
      <w:r w:rsidRPr="00956F47">
        <w:rPr>
          <w:b/>
          <w:bCs/>
        </w:rPr>
        <w:t>Re</w:t>
      </w:r>
      <w:r w:rsidR="00C47117" w:rsidRPr="00956F47">
        <w:rPr>
          <w:b/>
          <w:bCs/>
        </w:rPr>
        <w:t>e</w:t>
      </w:r>
      <w:r w:rsidRPr="00956F47">
        <w:rPr>
          <w:b/>
          <w:bCs/>
        </w:rPr>
        <w:t>elObject</w:t>
      </w:r>
      <w:proofErr w:type="spellEnd"/>
    </w:p>
    <w:p w14:paraId="706B332C" w14:textId="0A9B0B68" w:rsidR="008F7D7F" w:rsidRPr="00956F47" w:rsidRDefault="003970BD" w:rsidP="00D43868">
      <w:pPr>
        <w:pStyle w:val="Lijstalinea"/>
        <w:numPr>
          <w:ilvl w:val="1"/>
          <w:numId w:val="42"/>
        </w:numPr>
        <w:overflowPunct/>
        <w:autoSpaceDE/>
        <w:autoSpaceDN/>
        <w:adjustRightInd/>
        <w:spacing w:after="160" w:line="256" w:lineRule="auto"/>
        <w:textAlignment w:val="auto"/>
      </w:pPr>
      <w:r w:rsidRPr="00956F47">
        <w:t>Beperking</w:t>
      </w:r>
      <w:r w:rsidR="00C87588" w:rsidRPr="00956F47">
        <w:t>:</w:t>
      </w:r>
      <w:r w:rsidR="00CC4835" w:rsidRPr="00956F47">
        <w:t xml:space="preserve"> </w:t>
      </w:r>
      <w:r w:rsidR="00403858" w:rsidRPr="00956F47">
        <w:t>e</w:t>
      </w:r>
      <w:r w:rsidR="00CC4835" w:rsidRPr="00956F47">
        <w:t xml:space="preserve">en Ziekenhuis </w:t>
      </w:r>
      <w:proofErr w:type="spellStart"/>
      <w:r w:rsidR="00CC4835" w:rsidRPr="00956F47">
        <w:rPr>
          <w:b/>
          <w:bCs/>
        </w:rPr>
        <w:t>heeft</w:t>
      </w:r>
      <w:r w:rsidR="00CF7557" w:rsidRPr="00956F47">
        <w:rPr>
          <w:b/>
          <w:bCs/>
        </w:rPr>
        <w:t>Deel</w:t>
      </w:r>
      <w:proofErr w:type="spellEnd"/>
      <w:r w:rsidR="00CC4835" w:rsidRPr="00956F47">
        <w:rPr>
          <w:b/>
          <w:bCs/>
        </w:rPr>
        <w:t xml:space="preserve"> </w:t>
      </w:r>
      <w:r w:rsidR="00761248" w:rsidRPr="00956F47">
        <w:rPr>
          <w:b/>
          <w:bCs/>
        </w:rPr>
        <w:t>minimaal 1</w:t>
      </w:r>
      <w:r w:rsidR="00761248" w:rsidRPr="00956F47">
        <w:t xml:space="preserve"> </w:t>
      </w:r>
      <w:r w:rsidR="00EA531C" w:rsidRPr="00956F47">
        <w:t>Operatiekamer</w:t>
      </w:r>
      <w:r w:rsidR="000376EA" w:rsidRPr="00956F47">
        <w:t xml:space="preserve"> (meronomie</w:t>
      </w:r>
      <w:r w:rsidR="001D6FD1" w:rsidRPr="00956F47">
        <w:t xml:space="preserve"> aspect</w:t>
      </w:r>
      <w:r w:rsidR="000376EA" w:rsidRPr="00956F47">
        <w:t>)</w:t>
      </w:r>
    </w:p>
    <w:p w14:paraId="338C56FB" w14:textId="0C2031D3" w:rsidR="00666AFB" w:rsidRPr="00956F47" w:rsidRDefault="00666AFB" w:rsidP="00284CF1">
      <w:pPr>
        <w:pStyle w:val="Lijstalinea"/>
        <w:numPr>
          <w:ilvl w:val="0"/>
          <w:numId w:val="42"/>
        </w:numPr>
        <w:overflowPunct/>
        <w:autoSpaceDE/>
        <w:autoSpaceDN/>
        <w:adjustRightInd/>
        <w:spacing w:after="160" w:line="256" w:lineRule="auto"/>
        <w:textAlignment w:val="auto"/>
      </w:pPr>
      <w:r w:rsidRPr="00956F47">
        <w:t>Een Ziek</w:t>
      </w:r>
      <w:r w:rsidR="00B60362" w:rsidRPr="00956F47">
        <w:t>e</w:t>
      </w:r>
      <w:r w:rsidRPr="00956F47">
        <w:t>nhuis</w:t>
      </w:r>
      <w:r w:rsidRPr="00956F47">
        <w:rPr>
          <w:b/>
          <w:bCs/>
        </w:rPr>
        <w:t xml:space="preserve"> </w:t>
      </w:r>
      <w:proofErr w:type="spellStart"/>
      <w:r w:rsidRPr="00956F47">
        <w:rPr>
          <w:b/>
          <w:bCs/>
        </w:rPr>
        <w:t>is</w:t>
      </w:r>
      <w:r w:rsidR="005D6B2D" w:rsidRPr="00956F47">
        <w:rPr>
          <w:b/>
          <w:bCs/>
        </w:rPr>
        <w:t>S</w:t>
      </w:r>
      <w:r w:rsidRPr="00956F47">
        <w:rPr>
          <w:b/>
          <w:bCs/>
        </w:rPr>
        <w:t>ubklasse</w:t>
      </w:r>
      <w:r w:rsidR="005D6B2D" w:rsidRPr="00956F47">
        <w:rPr>
          <w:b/>
          <w:bCs/>
        </w:rPr>
        <w:t>V</w:t>
      </w:r>
      <w:r w:rsidR="00BB7CFC" w:rsidRPr="00956F47">
        <w:rPr>
          <w:b/>
          <w:bCs/>
        </w:rPr>
        <w:t>an</w:t>
      </w:r>
      <w:proofErr w:type="spellEnd"/>
      <w:r w:rsidR="00EB66FC" w:rsidRPr="00956F47">
        <w:rPr>
          <w:b/>
          <w:bCs/>
        </w:rPr>
        <w:t xml:space="preserve"> </w:t>
      </w:r>
      <w:proofErr w:type="spellStart"/>
      <w:r w:rsidR="00EB66FC" w:rsidRPr="00956F47">
        <w:rPr>
          <w:b/>
          <w:bCs/>
        </w:rPr>
        <w:t>FunctioneelObject</w:t>
      </w:r>
      <w:proofErr w:type="spellEnd"/>
    </w:p>
    <w:p w14:paraId="22CD23F3" w14:textId="00ADB910" w:rsidR="00DE0408" w:rsidRPr="00956F47" w:rsidRDefault="00DE0408" w:rsidP="0026750D">
      <w:pPr>
        <w:pStyle w:val="Lijstalinea"/>
        <w:numPr>
          <w:ilvl w:val="1"/>
          <w:numId w:val="42"/>
        </w:numPr>
        <w:overflowPunct/>
        <w:autoSpaceDE/>
        <w:autoSpaceDN/>
        <w:adjustRightInd/>
        <w:spacing w:after="160" w:line="256" w:lineRule="auto"/>
        <w:textAlignment w:val="auto"/>
      </w:pPr>
      <w:r w:rsidRPr="00956F47">
        <w:t xml:space="preserve">Beperking: </w:t>
      </w:r>
      <w:r w:rsidR="00B74207" w:rsidRPr="00956F47">
        <w:t>e</w:t>
      </w:r>
      <w:r w:rsidRPr="00956F47">
        <w:t xml:space="preserve">en </w:t>
      </w:r>
      <w:r w:rsidR="001928B9" w:rsidRPr="00956F47">
        <w:t xml:space="preserve">Ziekenhuis </w:t>
      </w:r>
      <w:proofErr w:type="spellStart"/>
      <w:r w:rsidR="001928B9" w:rsidRPr="00956F47">
        <w:rPr>
          <w:b/>
          <w:bCs/>
        </w:rPr>
        <w:t>wordt</w:t>
      </w:r>
      <w:r w:rsidR="00AB4A3F" w:rsidRPr="00956F47">
        <w:rPr>
          <w:b/>
          <w:bCs/>
        </w:rPr>
        <w:t>G</w:t>
      </w:r>
      <w:r w:rsidR="001928B9" w:rsidRPr="00956F47">
        <w:rPr>
          <w:b/>
          <w:bCs/>
        </w:rPr>
        <w:t>e</w:t>
      </w:r>
      <w:r w:rsidR="0023690C" w:rsidRPr="00956F47">
        <w:rPr>
          <w:b/>
          <w:bCs/>
        </w:rPr>
        <w:t>ï</w:t>
      </w:r>
      <w:r w:rsidR="001928B9" w:rsidRPr="00956F47">
        <w:rPr>
          <w:b/>
          <w:bCs/>
        </w:rPr>
        <w:t>mplementeerd</w:t>
      </w:r>
      <w:r w:rsidR="00AB4A3F" w:rsidRPr="00956F47">
        <w:rPr>
          <w:b/>
          <w:bCs/>
        </w:rPr>
        <w:t>D</w:t>
      </w:r>
      <w:r w:rsidR="001928B9" w:rsidRPr="00956F47">
        <w:rPr>
          <w:b/>
          <w:bCs/>
        </w:rPr>
        <w:t>oor</w:t>
      </w:r>
      <w:proofErr w:type="spellEnd"/>
      <w:r w:rsidR="001928B9" w:rsidRPr="00956F47">
        <w:t xml:space="preserve"> </w:t>
      </w:r>
      <w:r w:rsidR="008C5842" w:rsidRPr="00956F47">
        <w:t xml:space="preserve">een </w:t>
      </w:r>
      <w:r w:rsidR="0026750D" w:rsidRPr="00956F47">
        <w:t>G</w:t>
      </w:r>
      <w:r w:rsidR="001928B9" w:rsidRPr="00956F47">
        <w:t>ebouw</w:t>
      </w:r>
    </w:p>
    <w:p w14:paraId="18FC0377" w14:textId="3DC4D6DC" w:rsidR="007879D0" w:rsidRPr="00956F47" w:rsidRDefault="00062D48" w:rsidP="007879D0">
      <w:pPr>
        <w:pStyle w:val="Lijstalinea"/>
        <w:numPr>
          <w:ilvl w:val="0"/>
          <w:numId w:val="42"/>
        </w:numPr>
        <w:overflowPunct/>
        <w:autoSpaceDE/>
        <w:autoSpaceDN/>
        <w:adjustRightInd/>
        <w:spacing w:after="160" w:line="256" w:lineRule="auto"/>
        <w:textAlignment w:val="auto"/>
      </w:pPr>
      <w:r w:rsidRPr="00956F47">
        <w:t xml:space="preserve">Een Vertrek </w:t>
      </w:r>
      <w:proofErr w:type="spellStart"/>
      <w:r w:rsidRPr="00956F47">
        <w:rPr>
          <w:b/>
          <w:bCs/>
        </w:rPr>
        <w:t>is</w:t>
      </w:r>
      <w:r w:rsidR="005D6B2D" w:rsidRPr="00956F47">
        <w:rPr>
          <w:b/>
          <w:bCs/>
        </w:rPr>
        <w:t>S</w:t>
      </w:r>
      <w:r w:rsidRPr="00956F47">
        <w:rPr>
          <w:b/>
          <w:bCs/>
        </w:rPr>
        <w:t>ubklass</w:t>
      </w:r>
      <w:r w:rsidR="00D27403" w:rsidRPr="00956F47">
        <w:rPr>
          <w:b/>
          <w:bCs/>
        </w:rPr>
        <w:t>e</w:t>
      </w:r>
      <w:r w:rsidR="005D6B2D" w:rsidRPr="00956F47">
        <w:rPr>
          <w:b/>
          <w:bCs/>
        </w:rPr>
        <w:t>V</w:t>
      </w:r>
      <w:r w:rsidRPr="00956F47">
        <w:rPr>
          <w:b/>
          <w:bCs/>
        </w:rPr>
        <w:t>an</w:t>
      </w:r>
      <w:proofErr w:type="spellEnd"/>
      <w:r w:rsidRPr="00956F47">
        <w:rPr>
          <w:b/>
          <w:bCs/>
        </w:rPr>
        <w:t xml:space="preserve"> Ruimte</w:t>
      </w:r>
    </w:p>
    <w:p w14:paraId="7ABD0FEC" w14:textId="0002393B" w:rsidR="003F1D79" w:rsidRPr="00956F47" w:rsidRDefault="003F1D79" w:rsidP="007879D0">
      <w:pPr>
        <w:pStyle w:val="Lijstalinea"/>
        <w:numPr>
          <w:ilvl w:val="0"/>
          <w:numId w:val="42"/>
        </w:numPr>
        <w:overflowPunct/>
        <w:autoSpaceDE/>
        <w:autoSpaceDN/>
        <w:adjustRightInd/>
        <w:spacing w:after="160" w:line="256" w:lineRule="auto"/>
        <w:textAlignment w:val="auto"/>
      </w:pPr>
      <w:r w:rsidRPr="00956F47">
        <w:t xml:space="preserve">Een Vertrek </w:t>
      </w:r>
      <w:proofErr w:type="spellStart"/>
      <w:r w:rsidRPr="00956F47">
        <w:rPr>
          <w:b/>
          <w:bCs/>
        </w:rPr>
        <w:t>is</w:t>
      </w:r>
      <w:r w:rsidR="005D6B2D" w:rsidRPr="00956F47">
        <w:rPr>
          <w:b/>
          <w:bCs/>
        </w:rPr>
        <w:t>S</w:t>
      </w:r>
      <w:r w:rsidR="00DF1573" w:rsidRPr="00956F47">
        <w:rPr>
          <w:b/>
          <w:bCs/>
        </w:rPr>
        <w:t>ubklasse</w:t>
      </w:r>
      <w:r w:rsidR="005D6B2D" w:rsidRPr="00956F47">
        <w:rPr>
          <w:b/>
          <w:bCs/>
        </w:rPr>
        <w:t>V</w:t>
      </w:r>
      <w:r w:rsidR="00DF1573" w:rsidRPr="00956F47">
        <w:rPr>
          <w:b/>
          <w:bCs/>
        </w:rPr>
        <w:t>an</w:t>
      </w:r>
      <w:proofErr w:type="spellEnd"/>
      <w:r w:rsidR="00DF1573" w:rsidRPr="00956F47">
        <w:rPr>
          <w:b/>
          <w:bCs/>
        </w:rPr>
        <w:t xml:space="preserve"> </w:t>
      </w:r>
      <w:proofErr w:type="spellStart"/>
      <w:r w:rsidR="00DF1573" w:rsidRPr="00956F47">
        <w:rPr>
          <w:b/>
          <w:bCs/>
        </w:rPr>
        <w:t>TechnischObject</w:t>
      </w:r>
      <w:proofErr w:type="spellEnd"/>
    </w:p>
    <w:p w14:paraId="4453693B" w14:textId="1E1E39BD" w:rsidR="00EC5A9D" w:rsidRPr="00956F47" w:rsidRDefault="00065547" w:rsidP="007879D0">
      <w:pPr>
        <w:pStyle w:val="Lijstalinea"/>
        <w:numPr>
          <w:ilvl w:val="0"/>
          <w:numId w:val="42"/>
        </w:numPr>
        <w:overflowPunct/>
        <w:autoSpaceDE/>
        <w:autoSpaceDN/>
        <w:adjustRightInd/>
        <w:spacing w:after="160" w:line="256" w:lineRule="auto"/>
        <w:textAlignment w:val="auto"/>
      </w:pPr>
      <w:r w:rsidRPr="00956F47">
        <w:t xml:space="preserve">Een Operatiekamer </w:t>
      </w:r>
      <w:proofErr w:type="spellStart"/>
      <w:r w:rsidR="001E3926" w:rsidRPr="00956F47">
        <w:rPr>
          <w:b/>
          <w:bCs/>
        </w:rPr>
        <w:t>is</w:t>
      </w:r>
      <w:r w:rsidR="005D6B2D" w:rsidRPr="00956F47">
        <w:rPr>
          <w:b/>
          <w:bCs/>
        </w:rPr>
        <w:t>S</w:t>
      </w:r>
      <w:r w:rsidR="00863320" w:rsidRPr="00956F47">
        <w:rPr>
          <w:b/>
          <w:bCs/>
        </w:rPr>
        <w:t>ubklasse</w:t>
      </w:r>
      <w:r w:rsidR="005D6B2D" w:rsidRPr="00956F47">
        <w:rPr>
          <w:b/>
          <w:bCs/>
        </w:rPr>
        <w:t>V</w:t>
      </w:r>
      <w:r w:rsidR="00863320" w:rsidRPr="00956F47">
        <w:rPr>
          <w:b/>
          <w:bCs/>
        </w:rPr>
        <w:t>an</w:t>
      </w:r>
      <w:proofErr w:type="spellEnd"/>
      <w:r w:rsidR="00863320" w:rsidRPr="00956F47">
        <w:rPr>
          <w:b/>
          <w:bCs/>
        </w:rPr>
        <w:t xml:space="preserve"> Ruimte</w:t>
      </w:r>
    </w:p>
    <w:p w14:paraId="37F973F7" w14:textId="66F66F26" w:rsidR="00863320" w:rsidRPr="00956F47" w:rsidRDefault="00863320" w:rsidP="007879D0">
      <w:pPr>
        <w:pStyle w:val="Lijstalinea"/>
        <w:numPr>
          <w:ilvl w:val="0"/>
          <w:numId w:val="42"/>
        </w:numPr>
        <w:overflowPunct/>
        <w:autoSpaceDE/>
        <w:autoSpaceDN/>
        <w:adjustRightInd/>
        <w:spacing w:after="160" w:line="256" w:lineRule="auto"/>
        <w:textAlignment w:val="auto"/>
      </w:pPr>
      <w:r w:rsidRPr="00956F47">
        <w:t xml:space="preserve">Een Operatiekamer </w:t>
      </w:r>
      <w:proofErr w:type="spellStart"/>
      <w:r w:rsidRPr="00956F47">
        <w:rPr>
          <w:b/>
          <w:bCs/>
        </w:rPr>
        <w:t>is</w:t>
      </w:r>
      <w:r w:rsidR="005D6B2D" w:rsidRPr="00956F47">
        <w:rPr>
          <w:b/>
          <w:bCs/>
        </w:rPr>
        <w:t>S</w:t>
      </w:r>
      <w:r w:rsidRPr="00956F47">
        <w:rPr>
          <w:b/>
          <w:bCs/>
        </w:rPr>
        <w:t>ubklasse</w:t>
      </w:r>
      <w:r w:rsidR="005D6B2D" w:rsidRPr="00956F47">
        <w:rPr>
          <w:b/>
          <w:bCs/>
        </w:rPr>
        <w:t>V</w:t>
      </w:r>
      <w:r w:rsidRPr="00956F47">
        <w:rPr>
          <w:b/>
          <w:bCs/>
        </w:rPr>
        <w:t>an</w:t>
      </w:r>
      <w:proofErr w:type="spellEnd"/>
      <w:r w:rsidRPr="00956F47">
        <w:rPr>
          <w:b/>
          <w:bCs/>
        </w:rPr>
        <w:t xml:space="preserve"> </w:t>
      </w:r>
      <w:proofErr w:type="spellStart"/>
      <w:r w:rsidR="00A67A61" w:rsidRPr="00956F47">
        <w:rPr>
          <w:b/>
          <w:bCs/>
        </w:rPr>
        <w:t>FunctioneelObject</w:t>
      </w:r>
      <w:proofErr w:type="spellEnd"/>
    </w:p>
    <w:p w14:paraId="74ED4142" w14:textId="14253017" w:rsidR="00A67A61" w:rsidRPr="00956F47" w:rsidRDefault="00E21F67" w:rsidP="00450488">
      <w:pPr>
        <w:pStyle w:val="Lijstalinea"/>
        <w:numPr>
          <w:ilvl w:val="1"/>
          <w:numId w:val="42"/>
        </w:numPr>
        <w:overflowPunct/>
        <w:autoSpaceDE/>
        <w:autoSpaceDN/>
        <w:adjustRightInd/>
        <w:spacing w:after="160" w:line="256" w:lineRule="auto"/>
        <w:textAlignment w:val="auto"/>
      </w:pPr>
      <w:r w:rsidRPr="00956F47">
        <w:t xml:space="preserve">Beperking: </w:t>
      </w:r>
      <w:r w:rsidR="00DA0BCA" w:rsidRPr="00956F47">
        <w:t>e</w:t>
      </w:r>
      <w:r w:rsidR="00450488" w:rsidRPr="00956F47">
        <w:t>e</w:t>
      </w:r>
      <w:r w:rsidR="000D2FB0" w:rsidRPr="00956F47">
        <w:t xml:space="preserve">n </w:t>
      </w:r>
      <w:r w:rsidR="0023690C" w:rsidRPr="00956F47">
        <w:t xml:space="preserve">Operatiekamer </w:t>
      </w:r>
      <w:proofErr w:type="spellStart"/>
      <w:r w:rsidR="0023690C" w:rsidRPr="00956F47">
        <w:rPr>
          <w:b/>
          <w:bCs/>
        </w:rPr>
        <w:t>wordt</w:t>
      </w:r>
      <w:r w:rsidR="00D6746A" w:rsidRPr="00956F47">
        <w:rPr>
          <w:b/>
          <w:bCs/>
        </w:rPr>
        <w:t>G</w:t>
      </w:r>
      <w:r w:rsidR="0023690C" w:rsidRPr="00956F47">
        <w:rPr>
          <w:b/>
          <w:bCs/>
        </w:rPr>
        <w:t>eïmplementeerd</w:t>
      </w:r>
      <w:r w:rsidR="00D6746A" w:rsidRPr="00956F47">
        <w:rPr>
          <w:b/>
          <w:bCs/>
        </w:rPr>
        <w:t>D</w:t>
      </w:r>
      <w:r w:rsidR="0023690C" w:rsidRPr="00956F47">
        <w:rPr>
          <w:b/>
          <w:bCs/>
        </w:rPr>
        <w:t>oor</w:t>
      </w:r>
      <w:proofErr w:type="spellEnd"/>
      <w:r w:rsidR="0023690C" w:rsidRPr="00956F47">
        <w:t xml:space="preserve"> een Vertrek</w:t>
      </w:r>
    </w:p>
    <w:p w14:paraId="2EA28811" w14:textId="209606B8" w:rsidR="00312CAE" w:rsidRPr="00956F47" w:rsidRDefault="00312CAE" w:rsidP="00312CAE">
      <w:pPr>
        <w:pStyle w:val="Lijstalinea"/>
        <w:numPr>
          <w:ilvl w:val="0"/>
          <w:numId w:val="42"/>
        </w:numPr>
        <w:overflowPunct/>
        <w:autoSpaceDE/>
        <w:autoSpaceDN/>
        <w:adjustRightInd/>
        <w:spacing w:after="160" w:line="256" w:lineRule="auto"/>
        <w:textAlignment w:val="auto"/>
      </w:pPr>
      <w:r w:rsidRPr="00956F47">
        <w:t>Een Gebouw</w:t>
      </w:r>
      <w:r w:rsidR="00D47895" w:rsidRPr="00956F47">
        <w:t xml:space="preserve">constructie </w:t>
      </w:r>
      <w:proofErr w:type="spellStart"/>
      <w:r w:rsidR="00D47895" w:rsidRPr="00956F47">
        <w:rPr>
          <w:b/>
          <w:bCs/>
        </w:rPr>
        <w:t>is</w:t>
      </w:r>
      <w:r w:rsidR="000D020F" w:rsidRPr="00956F47">
        <w:rPr>
          <w:b/>
          <w:bCs/>
        </w:rPr>
        <w:t>S</w:t>
      </w:r>
      <w:r w:rsidR="0040483B" w:rsidRPr="00956F47">
        <w:rPr>
          <w:b/>
          <w:bCs/>
        </w:rPr>
        <w:t>ubklasse</w:t>
      </w:r>
      <w:r w:rsidR="000D020F" w:rsidRPr="00956F47">
        <w:rPr>
          <w:b/>
          <w:bCs/>
        </w:rPr>
        <w:t>V</w:t>
      </w:r>
      <w:r w:rsidR="0040483B" w:rsidRPr="00956F47">
        <w:rPr>
          <w:b/>
          <w:bCs/>
        </w:rPr>
        <w:t>an</w:t>
      </w:r>
      <w:proofErr w:type="spellEnd"/>
      <w:r w:rsidR="0040483B" w:rsidRPr="00956F47">
        <w:rPr>
          <w:b/>
          <w:bCs/>
        </w:rPr>
        <w:t xml:space="preserve"> </w:t>
      </w:r>
      <w:proofErr w:type="spellStart"/>
      <w:r w:rsidR="0040483B" w:rsidRPr="00956F47">
        <w:rPr>
          <w:b/>
          <w:bCs/>
        </w:rPr>
        <w:t>ReeelObject</w:t>
      </w:r>
      <w:proofErr w:type="spellEnd"/>
    </w:p>
    <w:p w14:paraId="4DE1C747" w14:textId="166116CB" w:rsidR="0040483B" w:rsidRPr="00956F47" w:rsidRDefault="0040483B" w:rsidP="00312CAE">
      <w:pPr>
        <w:pStyle w:val="Lijstalinea"/>
        <w:numPr>
          <w:ilvl w:val="0"/>
          <w:numId w:val="42"/>
        </w:numPr>
        <w:overflowPunct/>
        <w:autoSpaceDE/>
        <w:autoSpaceDN/>
        <w:adjustRightInd/>
        <w:spacing w:after="160" w:line="256" w:lineRule="auto"/>
        <w:textAlignment w:val="auto"/>
      </w:pPr>
      <w:r w:rsidRPr="00956F47">
        <w:t xml:space="preserve">Een Gebouwconstructie </w:t>
      </w:r>
      <w:proofErr w:type="spellStart"/>
      <w:r w:rsidRPr="00956F47">
        <w:rPr>
          <w:b/>
          <w:bCs/>
        </w:rPr>
        <w:t>is</w:t>
      </w:r>
      <w:r w:rsidR="000D020F" w:rsidRPr="00956F47">
        <w:rPr>
          <w:b/>
          <w:bCs/>
        </w:rPr>
        <w:t>S</w:t>
      </w:r>
      <w:r w:rsidRPr="00956F47">
        <w:rPr>
          <w:b/>
          <w:bCs/>
        </w:rPr>
        <w:t>ubklasse</w:t>
      </w:r>
      <w:r w:rsidR="000D020F" w:rsidRPr="00956F47">
        <w:rPr>
          <w:b/>
          <w:bCs/>
        </w:rPr>
        <w:t>V</w:t>
      </w:r>
      <w:r w:rsidRPr="00956F47">
        <w:rPr>
          <w:b/>
          <w:bCs/>
        </w:rPr>
        <w:t>an</w:t>
      </w:r>
      <w:proofErr w:type="spellEnd"/>
      <w:r w:rsidRPr="00956F47">
        <w:rPr>
          <w:b/>
          <w:bCs/>
        </w:rPr>
        <w:t xml:space="preserve"> </w:t>
      </w:r>
      <w:proofErr w:type="spellStart"/>
      <w:r w:rsidRPr="00956F47">
        <w:rPr>
          <w:b/>
          <w:bCs/>
        </w:rPr>
        <w:t>TechnischObject</w:t>
      </w:r>
      <w:proofErr w:type="spellEnd"/>
    </w:p>
    <w:p w14:paraId="69D53F27" w14:textId="4354D17F" w:rsidR="00544DD9" w:rsidRPr="00956F47" w:rsidRDefault="00544DD9" w:rsidP="00544DD9">
      <w:pPr>
        <w:pStyle w:val="Lijstalinea"/>
        <w:numPr>
          <w:ilvl w:val="0"/>
          <w:numId w:val="42"/>
        </w:numPr>
        <w:overflowPunct/>
        <w:autoSpaceDE/>
        <w:autoSpaceDN/>
        <w:adjustRightInd/>
        <w:spacing w:after="160" w:line="256" w:lineRule="auto"/>
        <w:textAlignment w:val="auto"/>
      </w:pPr>
      <w:r w:rsidRPr="00956F47">
        <w:t xml:space="preserve">Een Gebouwinstallatie </w:t>
      </w:r>
      <w:proofErr w:type="spellStart"/>
      <w:r w:rsidRPr="00956F47">
        <w:rPr>
          <w:b/>
          <w:bCs/>
        </w:rPr>
        <w:t>isSubklasseVan</w:t>
      </w:r>
      <w:proofErr w:type="spellEnd"/>
      <w:r w:rsidRPr="00956F47">
        <w:rPr>
          <w:b/>
          <w:bCs/>
        </w:rPr>
        <w:t xml:space="preserve"> </w:t>
      </w:r>
      <w:proofErr w:type="spellStart"/>
      <w:r w:rsidRPr="00956F47">
        <w:rPr>
          <w:b/>
          <w:bCs/>
        </w:rPr>
        <w:t>ReeelObject</w:t>
      </w:r>
      <w:proofErr w:type="spellEnd"/>
    </w:p>
    <w:p w14:paraId="34E4A50B" w14:textId="3B884909" w:rsidR="00544DD9" w:rsidRPr="00956F47" w:rsidRDefault="00544DD9" w:rsidP="00544DD9">
      <w:pPr>
        <w:pStyle w:val="Lijstalinea"/>
        <w:numPr>
          <w:ilvl w:val="0"/>
          <w:numId w:val="42"/>
        </w:numPr>
        <w:overflowPunct/>
        <w:autoSpaceDE/>
        <w:autoSpaceDN/>
        <w:adjustRightInd/>
        <w:spacing w:after="160" w:line="256" w:lineRule="auto"/>
        <w:textAlignment w:val="auto"/>
      </w:pPr>
      <w:r w:rsidRPr="00956F47">
        <w:t xml:space="preserve">Een Gebouwinstallatie </w:t>
      </w:r>
      <w:proofErr w:type="spellStart"/>
      <w:r w:rsidRPr="00956F47">
        <w:rPr>
          <w:b/>
          <w:bCs/>
        </w:rPr>
        <w:t>isSubklasseVan</w:t>
      </w:r>
      <w:proofErr w:type="spellEnd"/>
      <w:r w:rsidRPr="00956F47">
        <w:rPr>
          <w:b/>
          <w:bCs/>
        </w:rPr>
        <w:t xml:space="preserve"> </w:t>
      </w:r>
      <w:proofErr w:type="spellStart"/>
      <w:r w:rsidRPr="00956F47">
        <w:rPr>
          <w:b/>
          <w:bCs/>
        </w:rPr>
        <w:t>TechnischObject</w:t>
      </w:r>
      <w:proofErr w:type="spellEnd"/>
    </w:p>
    <w:p w14:paraId="3E7A0316" w14:textId="77777777" w:rsidR="00544DD9" w:rsidRPr="00956F47" w:rsidRDefault="00544DD9" w:rsidP="00EF3B82">
      <w:pPr>
        <w:pStyle w:val="Lijstalinea"/>
        <w:overflowPunct/>
        <w:autoSpaceDE/>
        <w:autoSpaceDN/>
        <w:adjustRightInd/>
        <w:spacing w:after="160" w:line="256" w:lineRule="auto"/>
        <w:textAlignment w:val="auto"/>
      </w:pPr>
    </w:p>
    <w:p w14:paraId="6102F2C3" w14:textId="17A1EFE1" w:rsidR="00357F51" w:rsidRPr="00956F47" w:rsidRDefault="00D92416" w:rsidP="00290F44">
      <w:pPr>
        <w:overflowPunct/>
        <w:autoSpaceDE/>
        <w:autoSpaceDN/>
        <w:adjustRightInd/>
        <w:spacing w:after="160" w:line="256" w:lineRule="auto"/>
        <w:textAlignment w:val="auto"/>
        <w:rPr>
          <w:b/>
          <w:bCs/>
        </w:rPr>
      </w:pPr>
      <w:r w:rsidRPr="00956F47">
        <w:rPr>
          <w:b/>
          <w:bCs/>
        </w:rPr>
        <w:t>D</w:t>
      </w:r>
      <w:r w:rsidR="00EC50BF" w:rsidRPr="00956F47">
        <w:rPr>
          <w:b/>
          <w:bCs/>
        </w:rPr>
        <w:t>ata:</w:t>
      </w:r>
    </w:p>
    <w:p w14:paraId="17B3E00A" w14:textId="77777777" w:rsidR="00D92416" w:rsidRPr="00956F47" w:rsidRDefault="00D92416" w:rsidP="00D92416">
      <w:pPr>
        <w:overflowPunct/>
        <w:autoSpaceDE/>
        <w:autoSpaceDN/>
        <w:adjustRightInd/>
        <w:spacing w:after="160" w:line="256" w:lineRule="auto"/>
        <w:textAlignment w:val="auto"/>
      </w:pPr>
      <w:proofErr w:type="spellStart"/>
      <w:r w:rsidRPr="00956F47">
        <w:t>Instantiaties</w:t>
      </w:r>
      <w:proofErr w:type="spellEnd"/>
    </w:p>
    <w:p w14:paraId="2A9F53BF" w14:textId="38EDD93E" w:rsidR="00290F44" w:rsidRPr="00956F47" w:rsidRDefault="00A8412C" w:rsidP="00A8412C">
      <w:pPr>
        <w:pStyle w:val="Lijstalinea"/>
        <w:numPr>
          <w:ilvl w:val="0"/>
          <w:numId w:val="43"/>
        </w:numPr>
        <w:overflowPunct/>
        <w:autoSpaceDE/>
        <w:autoSpaceDN/>
        <w:adjustRightInd/>
        <w:spacing w:after="160" w:line="256" w:lineRule="auto"/>
        <w:textAlignment w:val="auto"/>
      </w:pPr>
      <w:r w:rsidRPr="00956F47">
        <w:t>Gebouw</w:t>
      </w:r>
      <w:r w:rsidR="00DF4E07" w:rsidRPr="00956F47">
        <w:t>_1</w:t>
      </w:r>
      <w:r w:rsidRPr="00956F47">
        <w:t xml:space="preserve"> </w:t>
      </w:r>
      <w:proofErr w:type="spellStart"/>
      <w:r w:rsidRPr="00956F47">
        <w:rPr>
          <w:b/>
          <w:bCs/>
        </w:rPr>
        <w:t>is</w:t>
      </w:r>
      <w:r w:rsidR="00A70653" w:rsidRPr="00956F47">
        <w:rPr>
          <w:b/>
          <w:bCs/>
        </w:rPr>
        <w:t>I</w:t>
      </w:r>
      <w:r w:rsidRPr="00956F47">
        <w:rPr>
          <w:b/>
          <w:bCs/>
        </w:rPr>
        <w:t>nstantie</w:t>
      </w:r>
      <w:r w:rsidR="00A70653" w:rsidRPr="00956F47">
        <w:rPr>
          <w:b/>
          <w:bCs/>
        </w:rPr>
        <w:t>V</w:t>
      </w:r>
      <w:r w:rsidRPr="00956F47">
        <w:rPr>
          <w:b/>
          <w:bCs/>
        </w:rPr>
        <w:t>an</w:t>
      </w:r>
      <w:proofErr w:type="spellEnd"/>
      <w:r w:rsidRPr="00956F47">
        <w:t xml:space="preserve"> Gebouw</w:t>
      </w:r>
    </w:p>
    <w:p w14:paraId="539DE097" w14:textId="482C266E" w:rsidR="00FA429A" w:rsidRPr="00956F47" w:rsidRDefault="00FA429A" w:rsidP="00BD6426">
      <w:pPr>
        <w:pStyle w:val="Lijstalinea"/>
        <w:numPr>
          <w:ilvl w:val="0"/>
          <w:numId w:val="43"/>
        </w:numPr>
        <w:overflowPunct/>
        <w:autoSpaceDE/>
        <w:autoSpaceDN/>
        <w:adjustRightInd/>
        <w:spacing w:after="160" w:line="256" w:lineRule="auto"/>
        <w:textAlignment w:val="auto"/>
      </w:pPr>
      <w:r w:rsidRPr="00956F47">
        <w:t>Gebouw</w:t>
      </w:r>
      <w:r w:rsidR="00DF4E07" w:rsidRPr="00956F47">
        <w:t>_1</w:t>
      </w:r>
      <w:r w:rsidRPr="00956F47">
        <w:t xml:space="preserve"> </w:t>
      </w:r>
      <w:proofErr w:type="spellStart"/>
      <w:r w:rsidRPr="00956F47">
        <w:rPr>
          <w:b/>
          <w:bCs/>
        </w:rPr>
        <w:t>is</w:t>
      </w:r>
      <w:r w:rsidR="00A70653" w:rsidRPr="00956F47">
        <w:rPr>
          <w:b/>
          <w:bCs/>
        </w:rPr>
        <w:t>I</w:t>
      </w:r>
      <w:r w:rsidRPr="00956F47">
        <w:rPr>
          <w:b/>
          <w:bCs/>
        </w:rPr>
        <w:t>nstantie</w:t>
      </w:r>
      <w:r w:rsidR="00A70653" w:rsidRPr="00956F47">
        <w:rPr>
          <w:b/>
          <w:bCs/>
        </w:rPr>
        <w:t>V</w:t>
      </w:r>
      <w:r w:rsidRPr="00956F47">
        <w:rPr>
          <w:b/>
          <w:bCs/>
        </w:rPr>
        <w:t>an</w:t>
      </w:r>
      <w:proofErr w:type="spellEnd"/>
      <w:r w:rsidRPr="00956F47">
        <w:t xml:space="preserve"> </w:t>
      </w:r>
      <w:proofErr w:type="spellStart"/>
      <w:r w:rsidRPr="00956F47">
        <w:t>GeplannedObject</w:t>
      </w:r>
      <w:proofErr w:type="spellEnd"/>
    </w:p>
    <w:p w14:paraId="0DCAA190" w14:textId="7A087A91" w:rsidR="00856888" w:rsidRPr="00956F47" w:rsidRDefault="000A61A0" w:rsidP="00A8412C">
      <w:pPr>
        <w:pStyle w:val="Lijstalinea"/>
        <w:numPr>
          <w:ilvl w:val="0"/>
          <w:numId w:val="43"/>
        </w:numPr>
        <w:overflowPunct/>
        <w:autoSpaceDE/>
        <w:autoSpaceDN/>
        <w:adjustRightInd/>
        <w:spacing w:after="160" w:line="256" w:lineRule="auto"/>
        <w:textAlignment w:val="auto"/>
      </w:pPr>
      <w:r w:rsidRPr="00956F47">
        <w:t>Zi</w:t>
      </w:r>
      <w:r w:rsidR="009614AC" w:rsidRPr="00956F47">
        <w:t>e</w:t>
      </w:r>
      <w:r w:rsidRPr="00956F47">
        <w:t>kenhuis</w:t>
      </w:r>
      <w:r w:rsidR="00DF4E07" w:rsidRPr="00956F47">
        <w:t>_1</w:t>
      </w:r>
      <w:r w:rsidRPr="00956F47">
        <w:t xml:space="preserve"> </w:t>
      </w:r>
      <w:proofErr w:type="spellStart"/>
      <w:r w:rsidRPr="00956F47">
        <w:rPr>
          <w:b/>
          <w:bCs/>
        </w:rPr>
        <w:t>is</w:t>
      </w:r>
      <w:r w:rsidR="0035412F" w:rsidRPr="00956F47">
        <w:rPr>
          <w:b/>
          <w:bCs/>
        </w:rPr>
        <w:t>I</w:t>
      </w:r>
      <w:r w:rsidRPr="00956F47">
        <w:rPr>
          <w:b/>
          <w:bCs/>
        </w:rPr>
        <w:t>nstantie</w:t>
      </w:r>
      <w:r w:rsidR="00A70653" w:rsidRPr="00956F47">
        <w:rPr>
          <w:b/>
          <w:bCs/>
        </w:rPr>
        <w:t>V</w:t>
      </w:r>
      <w:r w:rsidRPr="00956F47">
        <w:rPr>
          <w:b/>
          <w:bCs/>
        </w:rPr>
        <w:t>an</w:t>
      </w:r>
      <w:proofErr w:type="spellEnd"/>
      <w:r w:rsidRPr="00956F47">
        <w:t xml:space="preserve"> </w:t>
      </w:r>
      <w:r w:rsidR="00FA429A" w:rsidRPr="00956F47">
        <w:t>Zi</w:t>
      </w:r>
      <w:r w:rsidR="00BD6426" w:rsidRPr="00956F47">
        <w:t>e</w:t>
      </w:r>
      <w:r w:rsidR="00FA429A" w:rsidRPr="00956F47">
        <w:t>kenhuis</w:t>
      </w:r>
    </w:p>
    <w:p w14:paraId="33B3A266" w14:textId="6B2360A3" w:rsidR="00BD6426" w:rsidRPr="00956F47" w:rsidRDefault="00BD6426" w:rsidP="00BD6426">
      <w:pPr>
        <w:pStyle w:val="Lijstalinea"/>
        <w:numPr>
          <w:ilvl w:val="0"/>
          <w:numId w:val="43"/>
        </w:numPr>
        <w:overflowPunct/>
        <w:autoSpaceDE/>
        <w:autoSpaceDN/>
        <w:adjustRightInd/>
        <w:spacing w:after="160" w:line="256" w:lineRule="auto"/>
        <w:textAlignment w:val="auto"/>
      </w:pPr>
      <w:r w:rsidRPr="00956F47">
        <w:t>Ziekenhuis</w:t>
      </w:r>
      <w:r w:rsidR="00DF4E07" w:rsidRPr="00956F47">
        <w:t>_1</w:t>
      </w:r>
      <w:r w:rsidRPr="00956F47">
        <w:t xml:space="preserve"> </w:t>
      </w:r>
      <w:proofErr w:type="spellStart"/>
      <w:r w:rsidRPr="00956F47">
        <w:rPr>
          <w:b/>
          <w:bCs/>
        </w:rPr>
        <w:t>is</w:t>
      </w:r>
      <w:r w:rsidR="0035412F" w:rsidRPr="00956F47">
        <w:rPr>
          <w:b/>
          <w:bCs/>
        </w:rPr>
        <w:t>I</w:t>
      </w:r>
      <w:r w:rsidRPr="00956F47">
        <w:rPr>
          <w:b/>
          <w:bCs/>
        </w:rPr>
        <w:t>nstantie</w:t>
      </w:r>
      <w:r w:rsidR="0035412F" w:rsidRPr="00956F47">
        <w:rPr>
          <w:b/>
          <w:bCs/>
        </w:rPr>
        <w:t>V</w:t>
      </w:r>
      <w:r w:rsidRPr="00956F47">
        <w:rPr>
          <w:b/>
          <w:bCs/>
        </w:rPr>
        <w:t>an</w:t>
      </w:r>
      <w:proofErr w:type="spellEnd"/>
      <w:r w:rsidRPr="00956F47">
        <w:t xml:space="preserve"> </w:t>
      </w:r>
      <w:proofErr w:type="spellStart"/>
      <w:r w:rsidRPr="00956F47">
        <w:rPr>
          <w:b/>
          <w:bCs/>
        </w:rPr>
        <w:t>GeplandObject</w:t>
      </w:r>
      <w:proofErr w:type="spellEnd"/>
    </w:p>
    <w:p w14:paraId="75390C3F" w14:textId="52FE5E8A" w:rsidR="000F5CB9" w:rsidRPr="00956F47" w:rsidRDefault="000F5CB9" w:rsidP="00BD6426">
      <w:pPr>
        <w:pStyle w:val="Lijstalinea"/>
        <w:numPr>
          <w:ilvl w:val="0"/>
          <w:numId w:val="43"/>
        </w:numPr>
        <w:overflowPunct/>
        <w:autoSpaceDE/>
        <w:autoSpaceDN/>
        <w:adjustRightInd/>
        <w:spacing w:after="160" w:line="256" w:lineRule="auto"/>
        <w:textAlignment w:val="auto"/>
      </w:pPr>
      <w:r w:rsidRPr="00956F47">
        <w:t xml:space="preserve">Vertrek_1 </w:t>
      </w:r>
      <w:proofErr w:type="spellStart"/>
      <w:r w:rsidRPr="00956F47">
        <w:rPr>
          <w:b/>
          <w:bCs/>
        </w:rPr>
        <w:t>is</w:t>
      </w:r>
      <w:r w:rsidR="0035412F" w:rsidRPr="00956F47">
        <w:rPr>
          <w:b/>
          <w:bCs/>
        </w:rPr>
        <w:t>I</w:t>
      </w:r>
      <w:r w:rsidRPr="00956F47">
        <w:rPr>
          <w:b/>
          <w:bCs/>
        </w:rPr>
        <w:t>nstantie</w:t>
      </w:r>
      <w:r w:rsidR="0035412F" w:rsidRPr="00956F47">
        <w:rPr>
          <w:b/>
          <w:bCs/>
        </w:rPr>
        <w:t>V</w:t>
      </w:r>
      <w:r w:rsidRPr="00956F47">
        <w:rPr>
          <w:b/>
          <w:bCs/>
        </w:rPr>
        <w:t>an</w:t>
      </w:r>
      <w:proofErr w:type="spellEnd"/>
      <w:r w:rsidRPr="00956F47">
        <w:t xml:space="preserve"> </w:t>
      </w:r>
      <w:r w:rsidR="00EC6ADA" w:rsidRPr="00956F47">
        <w:t>Vertrek</w:t>
      </w:r>
    </w:p>
    <w:p w14:paraId="7F3BEAFE" w14:textId="129FC731" w:rsidR="003F1CD4" w:rsidRPr="00956F47" w:rsidRDefault="003F1CD4" w:rsidP="00BD6426">
      <w:pPr>
        <w:pStyle w:val="Lijstalinea"/>
        <w:numPr>
          <w:ilvl w:val="0"/>
          <w:numId w:val="43"/>
        </w:numPr>
        <w:overflowPunct/>
        <w:autoSpaceDE/>
        <w:autoSpaceDN/>
        <w:adjustRightInd/>
        <w:spacing w:after="160" w:line="256" w:lineRule="auto"/>
        <w:textAlignment w:val="auto"/>
      </w:pPr>
      <w:r w:rsidRPr="00956F47">
        <w:lastRenderedPageBreak/>
        <w:t xml:space="preserve">Vertrek_1 </w:t>
      </w:r>
      <w:proofErr w:type="spellStart"/>
      <w:r w:rsidRPr="00956F47">
        <w:rPr>
          <w:b/>
          <w:bCs/>
        </w:rPr>
        <w:t>isInstantieVan</w:t>
      </w:r>
      <w:proofErr w:type="spellEnd"/>
      <w:r w:rsidRPr="00956F47">
        <w:rPr>
          <w:b/>
          <w:bCs/>
        </w:rPr>
        <w:t xml:space="preserve"> </w:t>
      </w:r>
      <w:proofErr w:type="spellStart"/>
      <w:r w:rsidRPr="00956F47">
        <w:rPr>
          <w:b/>
          <w:bCs/>
        </w:rPr>
        <w:t>GeplandObject</w:t>
      </w:r>
      <w:proofErr w:type="spellEnd"/>
    </w:p>
    <w:p w14:paraId="1E0DE987" w14:textId="092D18A8" w:rsidR="00E8496E" w:rsidRPr="00956F47" w:rsidRDefault="006C1D2F" w:rsidP="00BD6426">
      <w:pPr>
        <w:pStyle w:val="Lijstalinea"/>
        <w:numPr>
          <w:ilvl w:val="0"/>
          <w:numId w:val="43"/>
        </w:numPr>
        <w:overflowPunct/>
        <w:autoSpaceDE/>
        <w:autoSpaceDN/>
        <w:adjustRightInd/>
        <w:spacing w:after="160" w:line="256" w:lineRule="auto"/>
        <w:textAlignment w:val="auto"/>
      </w:pPr>
      <w:r w:rsidRPr="00956F47">
        <w:t xml:space="preserve">Operatiekamer_1 </w:t>
      </w:r>
      <w:proofErr w:type="spellStart"/>
      <w:r w:rsidRPr="00956F47">
        <w:rPr>
          <w:b/>
          <w:bCs/>
        </w:rPr>
        <w:t>is</w:t>
      </w:r>
      <w:r w:rsidR="0035412F" w:rsidRPr="00956F47">
        <w:rPr>
          <w:b/>
          <w:bCs/>
        </w:rPr>
        <w:t>I</w:t>
      </w:r>
      <w:r w:rsidRPr="00956F47">
        <w:rPr>
          <w:b/>
          <w:bCs/>
        </w:rPr>
        <w:t>nstantie</w:t>
      </w:r>
      <w:r w:rsidR="0035412F" w:rsidRPr="00956F47">
        <w:rPr>
          <w:b/>
          <w:bCs/>
        </w:rPr>
        <w:t>V</w:t>
      </w:r>
      <w:r w:rsidRPr="00956F47">
        <w:rPr>
          <w:b/>
          <w:bCs/>
        </w:rPr>
        <w:t>an</w:t>
      </w:r>
      <w:proofErr w:type="spellEnd"/>
      <w:r w:rsidRPr="00956F47">
        <w:t xml:space="preserve"> Operatiekamer</w:t>
      </w:r>
    </w:p>
    <w:p w14:paraId="2EF3309B" w14:textId="55C5F121" w:rsidR="003F1CD4" w:rsidRPr="00956F47" w:rsidRDefault="003F1CD4" w:rsidP="00BD6426">
      <w:pPr>
        <w:pStyle w:val="Lijstalinea"/>
        <w:numPr>
          <w:ilvl w:val="0"/>
          <w:numId w:val="43"/>
        </w:numPr>
        <w:overflowPunct/>
        <w:autoSpaceDE/>
        <w:autoSpaceDN/>
        <w:adjustRightInd/>
        <w:spacing w:after="160" w:line="256" w:lineRule="auto"/>
        <w:textAlignment w:val="auto"/>
      </w:pPr>
      <w:r w:rsidRPr="00956F47">
        <w:t xml:space="preserve">Operatiekamer_1 </w:t>
      </w:r>
      <w:proofErr w:type="spellStart"/>
      <w:r w:rsidRPr="00956F47">
        <w:rPr>
          <w:b/>
          <w:bCs/>
        </w:rPr>
        <w:t>isInstantieVan</w:t>
      </w:r>
      <w:proofErr w:type="spellEnd"/>
      <w:r w:rsidRPr="00956F47">
        <w:rPr>
          <w:b/>
          <w:bCs/>
        </w:rPr>
        <w:t xml:space="preserve"> </w:t>
      </w:r>
      <w:proofErr w:type="spellStart"/>
      <w:r w:rsidR="00AF2324" w:rsidRPr="00956F47">
        <w:rPr>
          <w:b/>
          <w:bCs/>
        </w:rPr>
        <w:t>GeplandObject</w:t>
      </w:r>
      <w:proofErr w:type="spellEnd"/>
    </w:p>
    <w:p w14:paraId="2FEB0A27" w14:textId="1FCF7C28" w:rsidR="0006528C" w:rsidRPr="00956F47" w:rsidRDefault="00082EA3" w:rsidP="00BD6426">
      <w:pPr>
        <w:pStyle w:val="Lijstalinea"/>
        <w:numPr>
          <w:ilvl w:val="0"/>
          <w:numId w:val="43"/>
        </w:numPr>
        <w:overflowPunct/>
        <w:autoSpaceDE/>
        <w:autoSpaceDN/>
        <w:adjustRightInd/>
        <w:spacing w:after="160" w:line="256" w:lineRule="auto"/>
        <w:textAlignment w:val="auto"/>
      </w:pPr>
      <w:r w:rsidRPr="00956F47">
        <w:t xml:space="preserve">Gebouwconstructie_1 </w:t>
      </w:r>
      <w:proofErr w:type="spellStart"/>
      <w:r w:rsidRPr="00956F47">
        <w:rPr>
          <w:b/>
          <w:bCs/>
        </w:rPr>
        <w:t>is</w:t>
      </w:r>
      <w:r w:rsidR="0035412F" w:rsidRPr="00956F47">
        <w:rPr>
          <w:b/>
          <w:bCs/>
        </w:rPr>
        <w:t>I</w:t>
      </w:r>
      <w:r w:rsidR="003B28F4" w:rsidRPr="00956F47">
        <w:rPr>
          <w:b/>
          <w:bCs/>
        </w:rPr>
        <w:t>nstantie</w:t>
      </w:r>
      <w:r w:rsidR="0035412F" w:rsidRPr="00956F47">
        <w:rPr>
          <w:b/>
          <w:bCs/>
        </w:rPr>
        <w:t>V</w:t>
      </w:r>
      <w:r w:rsidR="003B28F4" w:rsidRPr="00956F47">
        <w:rPr>
          <w:b/>
          <w:bCs/>
        </w:rPr>
        <w:t>an</w:t>
      </w:r>
      <w:proofErr w:type="spellEnd"/>
      <w:r w:rsidR="003B28F4" w:rsidRPr="00956F47">
        <w:t xml:space="preserve"> </w:t>
      </w:r>
      <w:r w:rsidR="0035412F" w:rsidRPr="00956F47">
        <w:t>Gebouwconstructie</w:t>
      </w:r>
    </w:p>
    <w:p w14:paraId="72AC5410" w14:textId="261DF00F" w:rsidR="00EF3B82" w:rsidRPr="00956F47" w:rsidRDefault="00EF3B82" w:rsidP="00EF3B82">
      <w:pPr>
        <w:pStyle w:val="Lijstalinea"/>
        <w:numPr>
          <w:ilvl w:val="0"/>
          <w:numId w:val="43"/>
        </w:numPr>
        <w:overflowPunct/>
        <w:autoSpaceDE/>
        <w:autoSpaceDN/>
        <w:adjustRightInd/>
        <w:spacing w:after="160" w:line="256" w:lineRule="auto"/>
        <w:textAlignment w:val="auto"/>
      </w:pPr>
      <w:r w:rsidRPr="00956F47">
        <w:t>Gebouwinstallatie_1</w:t>
      </w:r>
      <w:r w:rsidRPr="00956F47">
        <w:rPr>
          <w:b/>
          <w:bCs/>
        </w:rPr>
        <w:t xml:space="preserve"> </w:t>
      </w:r>
      <w:proofErr w:type="spellStart"/>
      <w:r w:rsidRPr="00956F47">
        <w:rPr>
          <w:b/>
          <w:bCs/>
        </w:rPr>
        <w:t>isInstantieVan</w:t>
      </w:r>
      <w:proofErr w:type="spellEnd"/>
      <w:r w:rsidRPr="00956F47">
        <w:t xml:space="preserve"> Gebouw</w:t>
      </w:r>
      <w:r w:rsidR="00707A63" w:rsidRPr="00956F47">
        <w:t>installatie</w:t>
      </w:r>
    </w:p>
    <w:p w14:paraId="5CF2C7F0" w14:textId="26707C73" w:rsidR="00CF6F77" w:rsidRPr="00956F47" w:rsidRDefault="00CF6F77" w:rsidP="00BD6426">
      <w:pPr>
        <w:pStyle w:val="Lijstalinea"/>
        <w:numPr>
          <w:ilvl w:val="0"/>
          <w:numId w:val="43"/>
        </w:numPr>
        <w:overflowPunct/>
        <w:autoSpaceDE/>
        <w:autoSpaceDN/>
        <w:adjustRightInd/>
        <w:spacing w:after="160" w:line="256" w:lineRule="auto"/>
        <w:textAlignment w:val="auto"/>
      </w:pPr>
      <w:r w:rsidRPr="00956F47">
        <w:t>Geometrie</w:t>
      </w:r>
      <w:r w:rsidR="006C2292" w:rsidRPr="00956F47">
        <w:t xml:space="preserve">Entiteit_1 </w:t>
      </w:r>
      <w:proofErr w:type="spellStart"/>
      <w:r w:rsidR="006C2292" w:rsidRPr="00956F47">
        <w:rPr>
          <w:b/>
          <w:bCs/>
        </w:rPr>
        <w:t>is</w:t>
      </w:r>
      <w:r w:rsidR="00E2434E" w:rsidRPr="00956F47">
        <w:rPr>
          <w:b/>
          <w:bCs/>
        </w:rPr>
        <w:t>InstantieVan</w:t>
      </w:r>
      <w:proofErr w:type="spellEnd"/>
      <w:r w:rsidR="00E2434E" w:rsidRPr="00956F47">
        <w:rPr>
          <w:b/>
          <w:bCs/>
        </w:rPr>
        <w:t xml:space="preserve"> </w:t>
      </w:r>
      <w:proofErr w:type="spellStart"/>
      <w:r w:rsidR="00292F24" w:rsidRPr="00956F47">
        <w:rPr>
          <w:b/>
          <w:bCs/>
        </w:rPr>
        <w:t>GeometrieEntiteit</w:t>
      </w:r>
      <w:proofErr w:type="spellEnd"/>
    </w:p>
    <w:p w14:paraId="4132773C" w14:textId="3A1652EF" w:rsidR="00963648" w:rsidRPr="00956F47" w:rsidRDefault="00AB6B6B" w:rsidP="00963648">
      <w:pPr>
        <w:overflowPunct/>
        <w:autoSpaceDE/>
        <w:autoSpaceDN/>
        <w:adjustRightInd/>
        <w:spacing w:after="160" w:line="256" w:lineRule="auto"/>
        <w:textAlignment w:val="auto"/>
        <w:rPr>
          <w:b/>
          <w:bCs/>
        </w:rPr>
      </w:pPr>
      <w:r w:rsidRPr="00956F47">
        <w:rPr>
          <w:b/>
          <w:bCs/>
        </w:rPr>
        <w:t xml:space="preserve">Relaties tussen </w:t>
      </w:r>
      <w:r w:rsidR="0011021C" w:rsidRPr="00956F47">
        <w:rPr>
          <w:b/>
          <w:bCs/>
        </w:rPr>
        <w:t>functionel</w:t>
      </w:r>
      <w:r w:rsidR="0071104E" w:rsidRPr="00956F47">
        <w:rPr>
          <w:b/>
          <w:bCs/>
        </w:rPr>
        <w:t>e</w:t>
      </w:r>
      <w:r w:rsidR="0011021C" w:rsidRPr="00956F47">
        <w:rPr>
          <w:b/>
          <w:bCs/>
        </w:rPr>
        <w:t xml:space="preserve"> en technische objecten</w:t>
      </w:r>
    </w:p>
    <w:p w14:paraId="3B0B1865" w14:textId="0AE28A28" w:rsidR="00BD6426" w:rsidRPr="00956F47" w:rsidRDefault="00F501E0" w:rsidP="00A8412C">
      <w:pPr>
        <w:pStyle w:val="Lijstalinea"/>
        <w:numPr>
          <w:ilvl w:val="0"/>
          <w:numId w:val="43"/>
        </w:numPr>
        <w:overflowPunct/>
        <w:autoSpaceDE/>
        <w:autoSpaceDN/>
        <w:adjustRightInd/>
        <w:spacing w:after="160" w:line="256" w:lineRule="auto"/>
        <w:textAlignment w:val="auto"/>
      </w:pPr>
      <w:r w:rsidRPr="00956F47">
        <w:t>Zi</w:t>
      </w:r>
      <w:r w:rsidR="000B2C0E" w:rsidRPr="00956F47">
        <w:t>e</w:t>
      </w:r>
      <w:r w:rsidRPr="00956F47">
        <w:t>kenhuis</w:t>
      </w:r>
      <w:r w:rsidR="00DF4E07" w:rsidRPr="00956F47">
        <w:t>_1</w:t>
      </w:r>
      <w:r w:rsidRPr="00956F47">
        <w:t xml:space="preserve"> </w:t>
      </w:r>
      <w:proofErr w:type="spellStart"/>
      <w:r w:rsidRPr="00956F47">
        <w:rPr>
          <w:b/>
          <w:bCs/>
        </w:rPr>
        <w:t>wordtGeimplementeerdDoor</w:t>
      </w:r>
      <w:proofErr w:type="spellEnd"/>
      <w:r w:rsidR="000B2C0E" w:rsidRPr="00956F47">
        <w:t xml:space="preserve"> Gebouw</w:t>
      </w:r>
      <w:r w:rsidR="00522E08" w:rsidRPr="00956F47">
        <w:t>_1</w:t>
      </w:r>
    </w:p>
    <w:p w14:paraId="1B026C21" w14:textId="12AB8A17" w:rsidR="0042418E" w:rsidRPr="00956F47" w:rsidRDefault="0042418E" w:rsidP="0042418E">
      <w:pPr>
        <w:pStyle w:val="Lijstalinea"/>
        <w:numPr>
          <w:ilvl w:val="0"/>
          <w:numId w:val="43"/>
        </w:numPr>
        <w:overflowPunct/>
        <w:autoSpaceDE/>
        <w:autoSpaceDN/>
        <w:adjustRightInd/>
        <w:spacing w:after="160" w:line="256" w:lineRule="auto"/>
        <w:textAlignment w:val="auto"/>
      </w:pPr>
      <w:r w:rsidRPr="00956F47">
        <w:t xml:space="preserve">Operatiekamer_1 </w:t>
      </w:r>
      <w:proofErr w:type="spellStart"/>
      <w:r w:rsidRPr="00956F47">
        <w:rPr>
          <w:b/>
          <w:bCs/>
        </w:rPr>
        <w:t>wordtGeimplementeerdDoor</w:t>
      </w:r>
      <w:proofErr w:type="spellEnd"/>
      <w:r w:rsidRPr="00956F47">
        <w:t xml:space="preserve"> </w:t>
      </w:r>
      <w:r w:rsidR="006D493A" w:rsidRPr="00956F47">
        <w:t>Vertrek</w:t>
      </w:r>
      <w:r w:rsidRPr="00956F47">
        <w:t>_1</w:t>
      </w:r>
    </w:p>
    <w:p w14:paraId="24FBDAF3" w14:textId="2C8A1F2D" w:rsidR="00D52BC2" w:rsidRPr="00956F47" w:rsidRDefault="00D52BC2" w:rsidP="00822F59">
      <w:pPr>
        <w:overflowPunct/>
        <w:autoSpaceDE/>
        <w:autoSpaceDN/>
        <w:adjustRightInd/>
        <w:spacing w:after="160" w:line="256" w:lineRule="auto"/>
        <w:textAlignment w:val="auto"/>
        <w:rPr>
          <w:b/>
          <w:bCs/>
        </w:rPr>
      </w:pPr>
      <w:r w:rsidRPr="00956F47">
        <w:rPr>
          <w:b/>
          <w:bCs/>
        </w:rPr>
        <w:t>Decompositie</w:t>
      </w:r>
      <w:r w:rsidR="00433FA2" w:rsidRPr="00956F47">
        <w:rPr>
          <w:b/>
          <w:bCs/>
        </w:rPr>
        <w:t>r</w:t>
      </w:r>
      <w:r w:rsidR="00822F59" w:rsidRPr="00956F47">
        <w:rPr>
          <w:b/>
          <w:bCs/>
        </w:rPr>
        <w:t>elaties</w:t>
      </w:r>
    </w:p>
    <w:p w14:paraId="6F2F6573" w14:textId="7B1F5393" w:rsidR="006C1D2F" w:rsidRPr="00956F47" w:rsidRDefault="00D83525" w:rsidP="00A8412C">
      <w:pPr>
        <w:pStyle w:val="Lijstalinea"/>
        <w:numPr>
          <w:ilvl w:val="0"/>
          <w:numId w:val="43"/>
        </w:numPr>
        <w:overflowPunct/>
        <w:autoSpaceDE/>
        <w:autoSpaceDN/>
        <w:adjustRightInd/>
        <w:spacing w:after="160" w:line="256" w:lineRule="auto"/>
        <w:textAlignment w:val="auto"/>
      </w:pPr>
      <w:r w:rsidRPr="00956F47">
        <w:t xml:space="preserve">Gebouw_1 </w:t>
      </w:r>
      <w:proofErr w:type="spellStart"/>
      <w:r w:rsidRPr="00956F47">
        <w:rPr>
          <w:b/>
          <w:bCs/>
        </w:rPr>
        <w:t>heeftDeel</w:t>
      </w:r>
      <w:proofErr w:type="spellEnd"/>
      <w:r w:rsidRPr="00956F47">
        <w:t xml:space="preserve"> </w:t>
      </w:r>
      <w:r w:rsidR="00714031" w:rsidRPr="00956F47">
        <w:t>Gebouwconstructie_1</w:t>
      </w:r>
    </w:p>
    <w:p w14:paraId="3543862C" w14:textId="58D22573" w:rsidR="00897D0B" w:rsidRPr="00956F47" w:rsidRDefault="00897D0B" w:rsidP="00A8412C">
      <w:pPr>
        <w:pStyle w:val="Lijstalinea"/>
        <w:numPr>
          <w:ilvl w:val="0"/>
          <w:numId w:val="43"/>
        </w:numPr>
        <w:overflowPunct/>
        <w:autoSpaceDE/>
        <w:autoSpaceDN/>
        <w:adjustRightInd/>
        <w:spacing w:after="160" w:line="256" w:lineRule="auto"/>
        <w:textAlignment w:val="auto"/>
      </w:pPr>
      <w:r w:rsidRPr="00956F47">
        <w:t xml:space="preserve">Gebouw_1 </w:t>
      </w:r>
      <w:proofErr w:type="spellStart"/>
      <w:r w:rsidRPr="00956F47">
        <w:rPr>
          <w:b/>
          <w:bCs/>
        </w:rPr>
        <w:t>heeftDeel</w:t>
      </w:r>
      <w:proofErr w:type="spellEnd"/>
      <w:r w:rsidR="00381B37" w:rsidRPr="00956F47">
        <w:rPr>
          <w:b/>
          <w:bCs/>
        </w:rPr>
        <w:t xml:space="preserve"> </w:t>
      </w:r>
      <w:r w:rsidR="00381B37" w:rsidRPr="00956F47">
        <w:t>Vertrek_1</w:t>
      </w:r>
    </w:p>
    <w:p w14:paraId="681A67A1" w14:textId="49F968FE" w:rsidR="005B3FD4" w:rsidRPr="00956F47" w:rsidRDefault="005B3FD4" w:rsidP="00A8412C">
      <w:pPr>
        <w:pStyle w:val="Lijstalinea"/>
        <w:numPr>
          <w:ilvl w:val="0"/>
          <w:numId w:val="43"/>
        </w:numPr>
        <w:overflowPunct/>
        <w:autoSpaceDE/>
        <w:autoSpaceDN/>
        <w:adjustRightInd/>
        <w:spacing w:after="160" w:line="256" w:lineRule="auto"/>
        <w:textAlignment w:val="auto"/>
      </w:pPr>
      <w:r w:rsidRPr="00956F47">
        <w:t>Geb</w:t>
      </w:r>
      <w:r w:rsidR="007E7B4A" w:rsidRPr="00956F47">
        <w:t xml:space="preserve">ouw_1 </w:t>
      </w:r>
      <w:proofErr w:type="spellStart"/>
      <w:r w:rsidR="00750B2F" w:rsidRPr="00956F47">
        <w:rPr>
          <w:b/>
          <w:bCs/>
        </w:rPr>
        <w:t>heeftDeel</w:t>
      </w:r>
      <w:proofErr w:type="spellEnd"/>
      <w:r w:rsidR="00F601D2" w:rsidRPr="00956F47">
        <w:t xml:space="preserve"> </w:t>
      </w:r>
      <w:r w:rsidR="00473EB5" w:rsidRPr="00956F47">
        <w:t>Gebouw</w:t>
      </w:r>
      <w:r w:rsidR="00F601D2" w:rsidRPr="00956F47">
        <w:t>I</w:t>
      </w:r>
      <w:r w:rsidR="00473EB5" w:rsidRPr="00956F47">
        <w:t>ns</w:t>
      </w:r>
      <w:r w:rsidR="00F601D2" w:rsidRPr="00956F47">
        <w:t>tallatie</w:t>
      </w:r>
      <w:r w:rsidR="00473EB5" w:rsidRPr="00956F47">
        <w:t>_1</w:t>
      </w:r>
    </w:p>
    <w:p w14:paraId="33BDD237" w14:textId="4D6C8AF0" w:rsidR="0097693C" w:rsidRPr="00956F47" w:rsidRDefault="006D1B9B" w:rsidP="005F0648">
      <w:pPr>
        <w:pStyle w:val="Lijstalinea"/>
        <w:numPr>
          <w:ilvl w:val="0"/>
          <w:numId w:val="43"/>
        </w:numPr>
        <w:overflowPunct/>
        <w:autoSpaceDE/>
        <w:autoSpaceDN/>
        <w:adjustRightInd/>
        <w:spacing w:after="160" w:line="256" w:lineRule="auto"/>
        <w:textAlignment w:val="auto"/>
      </w:pPr>
      <w:r w:rsidRPr="00956F47">
        <w:t>Zi</w:t>
      </w:r>
      <w:r w:rsidR="00FE01E3" w:rsidRPr="00956F47">
        <w:t>e</w:t>
      </w:r>
      <w:r w:rsidRPr="00956F47">
        <w:t xml:space="preserve">kenhuis_1 </w:t>
      </w:r>
      <w:proofErr w:type="spellStart"/>
      <w:r w:rsidRPr="00956F47">
        <w:rPr>
          <w:b/>
          <w:bCs/>
        </w:rPr>
        <w:t>heeftDeel</w:t>
      </w:r>
      <w:proofErr w:type="spellEnd"/>
      <w:r w:rsidRPr="00956F47">
        <w:t xml:space="preserve"> Operatiekamer</w:t>
      </w:r>
      <w:r w:rsidR="00FE01E3" w:rsidRPr="00956F47">
        <w:t>_1</w:t>
      </w:r>
    </w:p>
    <w:p w14:paraId="51A2FBF1" w14:textId="6EFCCA26" w:rsidR="00ED41E7" w:rsidRPr="00956F47" w:rsidRDefault="00ED41E7" w:rsidP="00ED41E7">
      <w:pPr>
        <w:overflowPunct/>
        <w:autoSpaceDE/>
        <w:autoSpaceDN/>
        <w:adjustRightInd/>
        <w:spacing w:after="160" w:line="256" w:lineRule="auto"/>
        <w:textAlignment w:val="auto"/>
        <w:rPr>
          <w:b/>
          <w:bCs/>
        </w:rPr>
      </w:pPr>
      <w:r w:rsidRPr="00956F47">
        <w:rPr>
          <w:b/>
          <w:bCs/>
        </w:rPr>
        <w:t>Representatie</w:t>
      </w:r>
    </w:p>
    <w:p w14:paraId="2EDA2F2F" w14:textId="77777777" w:rsidR="00ED41E7" w:rsidRPr="00956F47" w:rsidRDefault="00ED41E7" w:rsidP="00ED41E7">
      <w:pPr>
        <w:pStyle w:val="Lijstalinea"/>
        <w:numPr>
          <w:ilvl w:val="0"/>
          <w:numId w:val="43"/>
        </w:numPr>
        <w:overflowPunct/>
        <w:autoSpaceDE/>
        <w:autoSpaceDN/>
        <w:adjustRightInd/>
        <w:spacing w:after="160" w:line="256" w:lineRule="auto"/>
        <w:textAlignment w:val="auto"/>
      </w:pPr>
      <w:r w:rsidRPr="00956F47">
        <w:t xml:space="preserve">Gebouw_1 </w:t>
      </w:r>
      <w:proofErr w:type="spellStart"/>
      <w:r w:rsidRPr="00956F47">
        <w:rPr>
          <w:b/>
          <w:bCs/>
        </w:rPr>
        <w:t>heeftInwendige</w:t>
      </w:r>
      <w:proofErr w:type="spellEnd"/>
      <w:r w:rsidRPr="00956F47">
        <w:t xml:space="preserve"> Geometrie_1</w:t>
      </w:r>
    </w:p>
    <w:p w14:paraId="0274C5BA" w14:textId="77777777" w:rsidR="00D2736B" w:rsidRPr="00956F47" w:rsidRDefault="00D2736B" w:rsidP="00D2736B">
      <w:pPr>
        <w:overflowPunct/>
        <w:autoSpaceDE/>
        <w:autoSpaceDN/>
        <w:adjustRightInd/>
        <w:spacing w:after="160" w:line="256" w:lineRule="auto"/>
        <w:textAlignment w:val="auto"/>
      </w:pPr>
    </w:p>
    <w:p w14:paraId="4F8AD7BF" w14:textId="77777777" w:rsidR="003F3E16" w:rsidRPr="00956F47" w:rsidRDefault="003F3E16" w:rsidP="003F3E16">
      <w:r w:rsidRPr="00956F47">
        <w:t xml:space="preserve">Ontwerpuitspraak: </w:t>
      </w:r>
    </w:p>
    <w:p w14:paraId="1C8395F4" w14:textId="77777777" w:rsidR="003F3E16" w:rsidRPr="00956F47" w:rsidRDefault="003F3E16" w:rsidP="003F3E16">
      <w:pPr>
        <w:pStyle w:val="Lijstalinea"/>
        <w:numPr>
          <w:ilvl w:val="0"/>
          <w:numId w:val="39"/>
        </w:numPr>
        <w:overflowPunct/>
        <w:autoSpaceDE/>
        <w:autoSpaceDN/>
        <w:adjustRightInd/>
        <w:spacing w:after="160" w:line="256" w:lineRule="auto"/>
        <w:textAlignment w:val="auto"/>
      </w:pPr>
      <w:r w:rsidRPr="00956F47">
        <w:t>Het gebouw bevat wanden en vloeren</w:t>
      </w:r>
    </w:p>
    <w:p w14:paraId="7F1C7AC4" w14:textId="2B1426F4" w:rsidR="003F3E16" w:rsidRPr="00956F47" w:rsidRDefault="003F3E16" w:rsidP="003F3E16">
      <w:pPr>
        <w:pStyle w:val="Lijstalinea"/>
        <w:numPr>
          <w:ilvl w:val="0"/>
          <w:numId w:val="39"/>
        </w:numPr>
        <w:overflowPunct/>
        <w:autoSpaceDE/>
        <w:autoSpaceDN/>
        <w:adjustRightInd/>
        <w:spacing w:after="160" w:line="256" w:lineRule="auto"/>
        <w:textAlignment w:val="auto"/>
      </w:pPr>
      <w:r w:rsidRPr="00956F47">
        <w:t>Het gebouw bevat 100</w:t>
      </w:r>
      <w:r w:rsidR="00B769A0" w:rsidRPr="00956F47">
        <w:t xml:space="preserve"> </w:t>
      </w:r>
      <w:r w:rsidRPr="00956F47">
        <w:t>m</w:t>
      </w:r>
      <w:r w:rsidR="00B769A0" w:rsidRPr="00956F47">
        <w:rPr>
          <w:vertAlign w:val="superscript"/>
        </w:rPr>
        <w:t>2</w:t>
      </w:r>
      <w:r w:rsidRPr="00956F47">
        <w:t xml:space="preserve"> verhuurbaar vloeroppervlak</w:t>
      </w:r>
    </w:p>
    <w:p w14:paraId="029EBC33" w14:textId="77777777" w:rsidR="003F3E16" w:rsidRPr="00956F47" w:rsidRDefault="003F3E16" w:rsidP="003F3E16">
      <w:r w:rsidRPr="00956F47">
        <w:t>Uitspraken conform NEN2660</w:t>
      </w:r>
    </w:p>
    <w:p w14:paraId="2FD58B88" w14:textId="4E8BFAAC" w:rsidR="0030144D" w:rsidRPr="00956F47" w:rsidRDefault="0030144D" w:rsidP="003F3E16">
      <w:pPr>
        <w:rPr>
          <w:b/>
          <w:bCs/>
        </w:rPr>
      </w:pPr>
      <w:r w:rsidRPr="00956F47">
        <w:rPr>
          <w:b/>
          <w:bCs/>
        </w:rPr>
        <w:t>(Extra) Ontologie:</w:t>
      </w:r>
    </w:p>
    <w:p w14:paraId="3B90CE0E" w14:textId="675A32CF" w:rsidR="00AD4D4B" w:rsidRPr="00956F47" w:rsidRDefault="00AD4D4B" w:rsidP="00AD4D4B">
      <w:pPr>
        <w:pStyle w:val="Lijstalinea"/>
        <w:numPr>
          <w:ilvl w:val="0"/>
          <w:numId w:val="42"/>
        </w:numPr>
        <w:overflowPunct/>
        <w:autoSpaceDE/>
        <w:autoSpaceDN/>
        <w:adjustRightInd/>
        <w:spacing w:after="160" w:line="256" w:lineRule="auto"/>
        <w:textAlignment w:val="auto"/>
      </w:pPr>
      <w:commentRangeStart w:id="171"/>
      <w:r w:rsidRPr="00956F47">
        <w:t xml:space="preserve">Een </w:t>
      </w:r>
      <w:proofErr w:type="spellStart"/>
      <w:r w:rsidR="004A4E86" w:rsidRPr="00956F47">
        <w:rPr>
          <w:b/>
          <w:bCs/>
        </w:rPr>
        <w:t>Technisch</w:t>
      </w:r>
      <w:r w:rsidRPr="00956F47">
        <w:rPr>
          <w:b/>
          <w:bCs/>
        </w:rPr>
        <w:t>RaakvlakPoort</w:t>
      </w:r>
      <w:proofErr w:type="spellEnd"/>
      <w:r w:rsidRPr="00956F47">
        <w:rPr>
          <w:b/>
          <w:bCs/>
        </w:rPr>
        <w:t xml:space="preserve"> </w:t>
      </w:r>
      <w:proofErr w:type="spellStart"/>
      <w:r w:rsidRPr="00956F47">
        <w:rPr>
          <w:b/>
          <w:bCs/>
        </w:rPr>
        <w:t>isSubklasseVan</w:t>
      </w:r>
      <w:proofErr w:type="spellEnd"/>
      <w:r w:rsidRPr="00956F47">
        <w:t xml:space="preserve"> een</w:t>
      </w:r>
      <w:r w:rsidRPr="00956F47">
        <w:rPr>
          <w:b/>
          <w:bCs/>
        </w:rPr>
        <w:t xml:space="preserve"> </w:t>
      </w:r>
      <w:proofErr w:type="spellStart"/>
      <w:r w:rsidRPr="00956F47">
        <w:rPr>
          <w:b/>
          <w:bCs/>
        </w:rPr>
        <w:t>ReeelObject</w:t>
      </w:r>
      <w:proofErr w:type="spellEnd"/>
    </w:p>
    <w:p w14:paraId="144B658D" w14:textId="7DA89BF3" w:rsidR="006D23C3" w:rsidRPr="00956F47" w:rsidRDefault="006D23C3" w:rsidP="006D23C3">
      <w:pPr>
        <w:pStyle w:val="Lijstalinea"/>
        <w:numPr>
          <w:ilvl w:val="0"/>
          <w:numId w:val="42"/>
        </w:numPr>
        <w:overflowPunct/>
        <w:autoSpaceDE/>
        <w:autoSpaceDN/>
        <w:adjustRightInd/>
        <w:spacing w:after="160" w:line="256" w:lineRule="auto"/>
        <w:textAlignment w:val="auto"/>
      </w:pPr>
      <w:r w:rsidRPr="00956F47">
        <w:t xml:space="preserve">Een </w:t>
      </w:r>
      <w:proofErr w:type="spellStart"/>
      <w:r w:rsidRPr="00956F47">
        <w:rPr>
          <w:b/>
          <w:bCs/>
        </w:rPr>
        <w:t>TechnischRaakvlakPoort</w:t>
      </w:r>
      <w:proofErr w:type="spellEnd"/>
      <w:r w:rsidRPr="00956F47">
        <w:rPr>
          <w:b/>
          <w:bCs/>
        </w:rPr>
        <w:t xml:space="preserve"> </w:t>
      </w:r>
      <w:proofErr w:type="spellStart"/>
      <w:r w:rsidRPr="00956F47">
        <w:rPr>
          <w:b/>
          <w:bCs/>
        </w:rPr>
        <w:t>isSubklasseVan</w:t>
      </w:r>
      <w:proofErr w:type="spellEnd"/>
      <w:r w:rsidRPr="00956F47">
        <w:t xml:space="preserve"> een</w:t>
      </w:r>
      <w:r w:rsidRPr="00956F47">
        <w:rPr>
          <w:b/>
          <w:bCs/>
        </w:rPr>
        <w:t xml:space="preserve"> </w:t>
      </w:r>
      <w:proofErr w:type="spellStart"/>
      <w:r w:rsidRPr="00956F47">
        <w:rPr>
          <w:b/>
          <w:bCs/>
        </w:rPr>
        <w:t>TechnischObject</w:t>
      </w:r>
      <w:proofErr w:type="spellEnd"/>
    </w:p>
    <w:p w14:paraId="6449EB31" w14:textId="2CD5BB0D" w:rsidR="004A4E86" w:rsidRPr="00956F47" w:rsidRDefault="004A4E86" w:rsidP="004A4E86">
      <w:pPr>
        <w:pStyle w:val="Lijstalinea"/>
        <w:numPr>
          <w:ilvl w:val="0"/>
          <w:numId w:val="42"/>
        </w:numPr>
        <w:overflowPunct/>
        <w:autoSpaceDE/>
        <w:autoSpaceDN/>
        <w:adjustRightInd/>
        <w:spacing w:after="160" w:line="256" w:lineRule="auto"/>
        <w:textAlignment w:val="auto"/>
      </w:pPr>
      <w:r w:rsidRPr="00956F47">
        <w:t xml:space="preserve">Een </w:t>
      </w:r>
      <w:proofErr w:type="spellStart"/>
      <w:r w:rsidRPr="00956F47">
        <w:rPr>
          <w:b/>
          <w:bCs/>
        </w:rPr>
        <w:t>FunctioneelRaakvlakPoort</w:t>
      </w:r>
      <w:proofErr w:type="spellEnd"/>
      <w:r w:rsidRPr="00956F47">
        <w:rPr>
          <w:b/>
          <w:bCs/>
        </w:rPr>
        <w:t xml:space="preserve"> </w:t>
      </w:r>
      <w:proofErr w:type="spellStart"/>
      <w:r w:rsidRPr="00956F47">
        <w:rPr>
          <w:b/>
          <w:bCs/>
        </w:rPr>
        <w:t>isSubklasseVan</w:t>
      </w:r>
      <w:proofErr w:type="spellEnd"/>
      <w:r w:rsidRPr="00956F47">
        <w:t xml:space="preserve"> een</w:t>
      </w:r>
      <w:r w:rsidRPr="00956F47">
        <w:rPr>
          <w:b/>
          <w:bCs/>
        </w:rPr>
        <w:t xml:space="preserve"> </w:t>
      </w:r>
      <w:proofErr w:type="spellStart"/>
      <w:r w:rsidRPr="00956F47">
        <w:rPr>
          <w:b/>
          <w:bCs/>
        </w:rPr>
        <w:t>ReeelObject</w:t>
      </w:r>
      <w:proofErr w:type="spellEnd"/>
    </w:p>
    <w:p w14:paraId="6917648A" w14:textId="640791FB" w:rsidR="00A41AE3" w:rsidRPr="00956F47" w:rsidRDefault="00A41AE3" w:rsidP="00A41AE3">
      <w:pPr>
        <w:pStyle w:val="Lijstalinea"/>
        <w:numPr>
          <w:ilvl w:val="0"/>
          <w:numId w:val="42"/>
        </w:numPr>
        <w:overflowPunct/>
        <w:autoSpaceDE/>
        <w:autoSpaceDN/>
        <w:adjustRightInd/>
        <w:spacing w:after="160" w:line="256" w:lineRule="auto"/>
        <w:textAlignment w:val="auto"/>
      </w:pPr>
      <w:r w:rsidRPr="00956F47">
        <w:t xml:space="preserve">Een </w:t>
      </w:r>
      <w:proofErr w:type="spellStart"/>
      <w:r w:rsidRPr="00956F47">
        <w:rPr>
          <w:b/>
          <w:bCs/>
        </w:rPr>
        <w:t>FunctioneelRaakvlakPoort</w:t>
      </w:r>
      <w:proofErr w:type="spellEnd"/>
      <w:r w:rsidRPr="00956F47">
        <w:rPr>
          <w:b/>
          <w:bCs/>
        </w:rPr>
        <w:t xml:space="preserve"> </w:t>
      </w:r>
      <w:proofErr w:type="spellStart"/>
      <w:r w:rsidRPr="00956F47">
        <w:rPr>
          <w:b/>
          <w:bCs/>
        </w:rPr>
        <w:t>isSubklasseVan</w:t>
      </w:r>
      <w:proofErr w:type="spellEnd"/>
      <w:r w:rsidRPr="00956F47">
        <w:t xml:space="preserve"> een</w:t>
      </w:r>
      <w:r w:rsidRPr="00956F47">
        <w:rPr>
          <w:b/>
          <w:bCs/>
        </w:rPr>
        <w:t xml:space="preserve"> </w:t>
      </w:r>
      <w:proofErr w:type="spellStart"/>
      <w:r w:rsidR="006F37B2" w:rsidRPr="00956F47">
        <w:rPr>
          <w:b/>
          <w:bCs/>
        </w:rPr>
        <w:t>FunctioneelO</w:t>
      </w:r>
      <w:r w:rsidRPr="00956F47">
        <w:rPr>
          <w:b/>
          <w:bCs/>
        </w:rPr>
        <w:t>bject</w:t>
      </w:r>
      <w:commentRangeEnd w:id="171"/>
      <w:proofErr w:type="spellEnd"/>
      <w:r w:rsidRPr="00956F47">
        <w:rPr>
          <w:rStyle w:val="Verwijzingopmerking"/>
        </w:rPr>
        <w:commentReference w:id="171"/>
      </w:r>
    </w:p>
    <w:p w14:paraId="1544D00D" w14:textId="6F94F3BF" w:rsidR="0030144D" w:rsidRPr="00956F47" w:rsidRDefault="0030144D" w:rsidP="0030144D">
      <w:pPr>
        <w:pStyle w:val="Lijstalinea"/>
        <w:numPr>
          <w:ilvl w:val="0"/>
          <w:numId w:val="42"/>
        </w:numPr>
        <w:overflowPunct/>
        <w:autoSpaceDE/>
        <w:autoSpaceDN/>
        <w:adjustRightInd/>
        <w:spacing w:after="160" w:line="256" w:lineRule="auto"/>
        <w:textAlignment w:val="auto"/>
      </w:pPr>
      <w:r w:rsidRPr="00956F47">
        <w:t xml:space="preserve">Een Vloerconstructie </w:t>
      </w:r>
      <w:proofErr w:type="spellStart"/>
      <w:r w:rsidRPr="00956F47">
        <w:rPr>
          <w:b/>
          <w:bCs/>
        </w:rPr>
        <w:t>isSubklasseVan</w:t>
      </w:r>
      <w:proofErr w:type="spellEnd"/>
      <w:r w:rsidRPr="00956F47">
        <w:rPr>
          <w:b/>
          <w:bCs/>
        </w:rPr>
        <w:t xml:space="preserve"> </w:t>
      </w:r>
      <w:proofErr w:type="spellStart"/>
      <w:r w:rsidRPr="00956F47">
        <w:rPr>
          <w:b/>
          <w:bCs/>
        </w:rPr>
        <w:t>ReeelObject</w:t>
      </w:r>
      <w:proofErr w:type="spellEnd"/>
    </w:p>
    <w:p w14:paraId="0BEE4902" w14:textId="39F9121E" w:rsidR="0030144D" w:rsidRPr="00956F47" w:rsidRDefault="0030144D" w:rsidP="0030144D">
      <w:pPr>
        <w:pStyle w:val="Lijstalinea"/>
        <w:numPr>
          <w:ilvl w:val="0"/>
          <w:numId w:val="42"/>
        </w:numPr>
        <w:overflowPunct/>
        <w:autoSpaceDE/>
        <w:autoSpaceDN/>
        <w:adjustRightInd/>
        <w:spacing w:after="160" w:line="256" w:lineRule="auto"/>
        <w:textAlignment w:val="auto"/>
      </w:pPr>
      <w:r w:rsidRPr="00956F47">
        <w:t xml:space="preserve">Een Vloerconstructie </w:t>
      </w:r>
      <w:proofErr w:type="spellStart"/>
      <w:r w:rsidRPr="00956F47">
        <w:rPr>
          <w:b/>
          <w:bCs/>
        </w:rPr>
        <w:t>isSubklasseVan</w:t>
      </w:r>
      <w:proofErr w:type="spellEnd"/>
      <w:r w:rsidRPr="00956F47">
        <w:rPr>
          <w:b/>
          <w:bCs/>
        </w:rPr>
        <w:t xml:space="preserve"> </w:t>
      </w:r>
      <w:proofErr w:type="spellStart"/>
      <w:r w:rsidRPr="00956F47">
        <w:rPr>
          <w:b/>
          <w:bCs/>
        </w:rPr>
        <w:t>TechnischObject</w:t>
      </w:r>
      <w:proofErr w:type="spellEnd"/>
    </w:p>
    <w:p w14:paraId="3D8BF4BC" w14:textId="5BD3D4D4" w:rsidR="0030144D" w:rsidRPr="00956F47" w:rsidRDefault="0030144D" w:rsidP="0030144D">
      <w:pPr>
        <w:pStyle w:val="Lijstalinea"/>
        <w:numPr>
          <w:ilvl w:val="0"/>
          <w:numId w:val="42"/>
        </w:numPr>
        <w:overflowPunct/>
        <w:autoSpaceDE/>
        <w:autoSpaceDN/>
        <w:adjustRightInd/>
        <w:spacing w:after="160" w:line="256" w:lineRule="auto"/>
        <w:textAlignment w:val="auto"/>
      </w:pPr>
      <w:r w:rsidRPr="00956F47">
        <w:t xml:space="preserve">Een Wandconstructie </w:t>
      </w:r>
      <w:proofErr w:type="spellStart"/>
      <w:r w:rsidRPr="00956F47">
        <w:rPr>
          <w:b/>
          <w:bCs/>
        </w:rPr>
        <w:t>isSubklasseVan</w:t>
      </w:r>
      <w:proofErr w:type="spellEnd"/>
      <w:r w:rsidRPr="00956F47">
        <w:rPr>
          <w:b/>
          <w:bCs/>
        </w:rPr>
        <w:t xml:space="preserve"> </w:t>
      </w:r>
      <w:proofErr w:type="spellStart"/>
      <w:r w:rsidRPr="00956F47">
        <w:rPr>
          <w:b/>
          <w:bCs/>
        </w:rPr>
        <w:t>ReeelObject</w:t>
      </w:r>
      <w:proofErr w:type="spellEnd"/>
    </w:p>
    <w:p w14:paraId="4DAA31C9" w14:textId="2192541B" w:rsidR="0030144D" w:rsidRPr="00956F47" w:rsidRDefault="0030144D" w:rsidP="003F3E16">
      <w:pPr>
        <w:pStyle w:val="Lijstalinea"/>
        <w:numPr>
          <w:ilvl w:val="0"/>
          <w:numId w:val="42"/>
        </w:numPr>
        <w:overflowPunct/>
        <w:autoSpaceDE/>
        <w:autoSpaceDN/>
        <w:adjustRightInd/>
        <w:spacing w:after="160" w:line="256" w:lineRule="auto"/>
        <w:textAlignment w:val="auto"/>
      </w:pPr>
      <w:r w:rsidRPr="00956F47">
        <w:t xml:space="preserve">Een Wandconstructie </w:t>
      </w:r>
      <w:proofErr w:type="spellStart"/>
      <w:r w:rsidRPr="00956F47">
        <w:rPr>
          <w:b/>
          <w:bCs/>
        </w:rPr>
        <w:t>isSubklasseVan</w:t>
      </w:r>
      <w:proofErr w:type="spellEnd"/>
      <w:r w:rsidRPr="00956F47">
        <w:rPr>
          <w:b/>
          <w:bCs/>
        </w:rPr>
        <w:t xml:space="preserve"> </w:t>
      </w:r>
      <w:proofErr w:type="spellStart"/>
      <w:r w:rsidRPr="00956F47">
        <w:rPr>
          <w:b/>
          <w:bCs/>
        </w:rPr>
        <w:t>TechnischObject</w:t>
      </w:r>
      <w:proofErr w:type="spellEnd"/>
    </w:p>
    <w:p w14:paraId="67B0060F" w14:textId="174C3A64" w:rsidR="00A37CFD" w:rsidRPr="00956F47" w:rsidRDefault="00A37CFD" w:rsidP="00A37CFD">
      <w:pPr>
        <w:pStyle w:val="Lijstalinea"/>
        <w:numPr>
          <w:ilvl w:val="0"/>
          <w:numId w:val="42"/>
        </w:numPr>
        <w:overflowPunct/>
        <w:autoSpaceDE/>
        <w:autoSpaceDN/>
        <w:adjustRightInd/>
        <w:spacing w:after="160" w:line="256" w:lineRule="auto"/>
        <w:textAlignment w:val="auto"/>
      </w:pPr>
      <w:r w:rsidRPr="00956F47">
        <w:t xml:space="preserve">Een Vloeroppervlak </w:t>
      </w:r>
      <w:proofErr w:type="spellStart"/>
      <w:r w:rsidRPr="00956F47">
        <w:rPr>
          <w:b/>
          <w:bCs/>
        </w:rPr>
        <w:t>isSubklasseVan</w:t>
      </w:r>
      <w:proofErr w:type="spellEnd"/>
      <w:r w:rsidR="00F42E91" w:rsidRPr="00956F47">
        <w:rPr>
          <w:b/>
          <w:bCs/>
        </w:rPr>
        <w:t xml:space="preserve"> </w:t>
      </w:r>
      <w:proofErr w:type="spellStart"/>
      <w:r w:rsidR="00DF7F00" w:rsidRPr="00956F47">
        <w:rPr>
          <w:b/>
          <w:bCs/>
        </w:rPr>
        <w:t>Technisch</w:t>
      </w:r>
      <w:r w:rsidR="00461177" w:rsidRPr="00956F47">
        <w:rPr>
          <w:b/>
          <w:bCs/>
        </w:rPr>
        <w:t>RaakvlakPoort</w:t>
      </w:r>
      <w:proofErr w:type="spellEnd"/>
      <w:r w:rsidR="00461177" w:rsidRPr="00956F47">
        <w:rPr>
          <w:b/>
          <w:bCs/>
        </w:rPr>
        <w:t>!</w:t>
      </w:r>
    </w:p>
    <w:p w14:paraId="60F58A2F" w14:textId="011EC8C5" w:rsidR="00015300" w:rsidRPr="00956F47" w:rsidRDefault="00015300" w:rsidP="000A7F1D">
      <w:pPr>
        <w:pStyle w:val="Lijstalinea"/>
        <w:numPr>
          <w:ilvl w:val="0"/>
          <w:numId w:val="42"/>
        </w:numPr>
        <w:overflowPunct/>
        <w:autoSpaceDE/>
        <w:autoSpaceDN/>
        <w:adjustRightInd/>
        <w:spacing w:after="160" w:line="256" w:lineRule="auto"/>
        <w:textAlignment w:val="auto"/>
      </w:pPr>
      <w:r w:rsidRPr="00956F47">
        <w:t xml:space="preserve">Een </w:t>
      </w:r>
      <w:proofErr w:type="spellStart"/>
      <w:r w:rsidRPr="00956F47">
        <w:t>Verhuurbaar</w:t>
      </w:r>
      <w:r w:rsidR="00322A7B" w:rsidRPr="00956F47">
        <w:t>O</w:t>
      </w:r>
      <w:r w:rsidRPr="00956F47">
        <w:t>ppervlak</w:t>
      </w:r>
      <w:proofErr w:type="spellEnd"/>
      <w:r w:rsidRPr="00956F47">
        <w:t xml:space="preserve"> </w:t>
      </w:r>
      <w:proofErr w:type="spellStart"/>
      <w:r w:rsidRPr="00956F47">
        <w:rPr>
          <w:b/>
          <w:bCs/>
        </w:rPr>
        <w:t>isSubklasseVan</w:t>
      </w:r>
      <w:proofErr w:type="spellEnd"/>
      <w:r w:rsidRPr="00956F47">
        <w:rPr>
          <w:b/>
          <w:bCs/>
        </w:rPr>
        <w:t xml:space="preserve"> </w:t>
      </w:r>
      <w:proofErr w:type="spellStart"/>
      <w:r w:rsidR="000A7F1D" w:rsidRPr="00956F47">
        <w:rPr>
          <w:b/>
          <w:bCs/>
        </w:rPr>
        <w:t>Functioneel</w:t>
      </w:r>
      <w:r w:rsidR="00064BA5" w:rsidRPr="00956F47">
        <w:rPr>
          <w:b/>
          <w:bCs/>
        </w:rPr>
        <w:t>RaakvlakPoort</w:t>
      </w:r>
      <w:proofErr w:type="spellEnd"/>
    </w:p>
    <w:p w14:paraId="4BD35E49" w14:textId="77777777" w:rsidR="00A37CFD" w:rsidRPr="00956F47" w:rsidRDefault="00A37CFD" w:rsidP="00647081">
      <w:pPr>
        <w:pStyle w:val="Lijstalinea"/>
        <w:overflowPunct/>
        <w:autoSpaceDE/>
        <w:autoSpaceDN/>
        <w:adjustRightInd/>
        <w:spacing w:after="160" w:line="256" w:lineRule="auto"/>
        <w:textAlignment w:val="auto"/>
      </w:pPr>
    </w:p>
    <w:p w14:paraId="71B91380" w14:textId="5DD13D21" w:rsidR="00D81B24" w:rsidRPr="00956F47" w:rsidRDefault="00D81B24" w:rsidP="003F3E16">
      <w:pPr>
        <w:rPr>
          <w:b/>
          <w:bCs/>
        </w:rPr>
      </w:pPr>
      <w:r w:rsidRPr="00956F47">
        <w:rPr>
          <w:b/>
          <w:bCs/>
        </w:rPr>
        <w:t>(Extra) Data:</w:t>
      </w:r>
    </w:p>
    <w:p w14:paraId="22D450F2" w14:textId="77777777" w:rsidR="00B21290" w:rsidRPr="00956F47" w:rsidRDefault="00B21290" w:rsidP="0074263D">
      <w:pPr>
        <w:pStyle w:val="Lijstalinea"/>
        <w:numPr>
          <w:ilvl w:val="0"/>
          <w:numId w:val="43"/>
        </w:numPr>
        <w:overflowPunct/>
        <w:autoSpaceDE/>
        <w:autoSpaceDN/>
        <w:adjustRightInd/>
        <w:spacing w:after="160" w:line="256" w:lineRule="auto"/>
        <w:textAlignment w:val="auto"/>
      </w:pPr>
      <w:proofErr w:type="spellStart"/>
      <w:r w:rsidRPr="00956F47">
        <w:t>AlleVloeren</w:t>
      </w:r>
      <w:proofErr w:type="spellEnd"/>
      <w:r w:rsidRPr="00956F47">
        <w:t xml:space="preserve"> </w:t>
      </w:r>
      <w:proofErr w:type="spellStart"/>
      <w:r w:rsidRPr="00956F47">
        <w:rPr>
          <w:b/>
          <w:bCs/>
        </w:rPr>
        <w:t>isInstantieVan</w:t>
      </w:r>
      <w:proofErr w:type="spellEnd"/>
      <w:r w:rsidRPr="00956F47">
        <w:t xml:space="preserve">  </w:t>
      </w:r>
      <w:proofErr w:type="spellStart"/>
      <w:r w:rsidRPr="00956F47">
        <w:t>ImpliciteGroep</w:t>
      </w:r>
      <w:proofErr w:type="spellEnd"/>
    </w:p>
    <w:p w14:paraId="0AE1BB84" w14:textId="39332F69" w:rsidR="00B21290" w:rsidRPr="00956F47" w:rsidRDefault="00B21290" w:rsidP="0074263D">
      <w:pPr>
        <w:pStyle w:val="Lijstalinea"/>
        <w:numPr>
          <w:ilvl w:val="0"/>
          <w:numId w:val="43"/>
        </w:numPr>
        <w:overflowPunct/>
        <w:autoSpaceDE/>
        <w:autoSpaceDN/>
        <w:adjustRightInd/>
        <w:spacing w:after="160" w:line="256" w:lineRule="auto"/>
        <w:textAlignment w:val="auto"/>
      </w:pPr>
      <w:proofErr w:type="spellStart"/>
      <w:r w:rsidRPr="00956F47">
        <w:t>AlleWanden</w:t>
      </w:r>
      <w:proofErr w:type="spellEnd"/>
      <w:r w:rsidRPr="00956F47">
        <w:t xml:space="preserve"> </w:t>
      </w:r>
      <w:proofErr w:type="spellStart"/>
      <w:r w:rsidRPr="00956F47">
        <w:rPr>
          <w:b/>
          <w:bCs/>
        </w:rPr>
        <w:t>isInstantieVan</w:t>
      </w:r>
      <w:proofErr w:type="spellEnd"/>
      <w:r w:rsidRPr="00956F47">
        <w:t xml:space="preserve">  </w:t>
      </w:r>
      <w:proofErr w:type="spellStart"/>
      <w:r w:rsidRPr="00956F47">
        <w:t>ImpliciteGroep</w:t>
      </w:r>
      <w:proofErr w:type="spellEnd"/>
    </w:p>
    <w:p w14:paraId="3C6A05BE" w14:textId="5F3A928B" w:rsidR="005D6FAA" w:rsidRPr="00956F47" w:rsidRDefault="00EE2460" w:rsidP="0074263D">
      <w:pPr>
        <w:pStyle w:val="Lijstalinea"/>
        <w:numPr>
          <w:ilvl w:val="0"/>
          <w:numId w:val="43"/>
        </w:numPr>
        <w:overflowPunct/>
        <w:autoSpaceDE/>
        <w:autoSpaceDN/>
        <w:adjustRightInd/>
        <w:spacing w:after="160" w:line="256" w:lineRule="auto"/>
        <w:textAlignment w:val="auto"/>
      </w:pPr>
      <w:r w:rsidRPr="00956F47">
        <w:t>G</w:t>
      </w:r>
      <w:r w:rsidR="009B1667" w:rsidRPr="00956F47">
        <w:t>eb</w:t>
      </w:r>
      <w:r w:rsidRPr="00956F47">
        <w:t>o</w:t>
      </w:r>
      <w:r w:rsidR="00165816" w:rsidRPr="00956F47">
        <w:t>u</w:t>
      </w:r>
      <w:r w:rsidRPr="00956F47">
        <w:t>wconstructie</w:t>
      </w:r>
      <w:r w:rsidR="00E73F32" w:rsidRPr="00956F47">
        <w:t>_1</w:t>
      </w:r>
      <w:r w:rsidRPr="00956F47">
        <w:t xml:space="preserve"> </w:t>
      </w:r>
      <w:proofErr w:type="spellStart"/>
      <w:r w:rsidRPr="00956F47">
        <w:rPr>
          <w:b/>
          <w:bCs/>
        </w:rPr>
        <w:t>heeftDeel</w:t>
      </w:r>
      <w:proofErr w:type="spellEnd"/>
      <w:r w:rsidR="00FA7973" w:rsidRPr="00956F47">
        <w:rPr>
          <w:b/>
          <w:bCs/>
        </w:rPr>
        <w:t xml:space="preserve"> </w:t>
      </w:r>
      <w:proofErr w:type="spellStart"/>
      <w:r w:rsidR="00314955" w:rsidRPr="00956F47">
        <w:t>Alle</w:t>
      </w:r>
      <w:r w:rsidR="005D6FAA" w:rsidRPr="00956F47">
        <w:t>Vloer</w:t>
      </w:r>
      <w:r w:rsidR="00FA7973" w:rsidRPr="00956F47">
        <w:t>en</w:t>
      </w:r>
      <w:proofErr w:type="spellEnd"/>
    </w:p>
    <w:p w14:paraId="789FB7B7" w14:textId="2FAA4286" w:rsidR="006A663D" w:rsidRPr="00956F47" w:rsidRDefault="006A663D" w:rsidP="006A663D">
      <w:pPr>
        <w:pStyle w:val="Lijstalinea"/>
        <w:numPr>
          <w:ilvl w:val="1"/>
          <w:numId w:val="43"/>
        </w:numPr>
        <w:overflowPunct/>
        <w:autoSpaceDE/>
        <w:autoSpaceDN/>
        <w:adjustRightInd/>
        <w:spacing w:after="160" w:line="256" w:lineRule="auto"/>
        <w:textAlignment w:val="auto"/>
      </w:pPr>
      <w:proofErr w:type="spellStart"/>
      <w:r w:rsidRPr="00956F47">
        <w:rPr>
          <w:b/>
          <w:bCs/>
        </w:rPr>
        <w:t>referen</w:t>
      </w:r>
      <w:r w:rsidR="001728EA" w:rsidRPr="00956F47">
        <w:rPr>
          <w:b/>
          <w:bCs/>
        </w:rPr>
        <w:t>tie</w:t>
      </w:r>
      <w:r w:rsidRPr="00956F47">
        <w:rPr>
          <w:b/>
          <w:bCs/>
        </w:rPr>
        <w:t>Individu</w:t>
      </w:r>
      <w:proofErr w:type="spellEnd"/>
      <w:r w:rsidR="00BB6E6D" w:rsidRPr="00956F47">
        <w:t xml:space="preserve"> </w:t>
      </w:r>
      <w:proofErr w:type="spellStart"/>
      <w:r w:rsidR="00BB6E6D" w:rsidRPr="00956F47">
        <w:t>VloerConstructie</w:t>
      </w:r>
      <w:r w:rsidR="00E80E3C" w:rsidRPr="00956F47">
        <w:t>_</w:t>
      </w:r>
      <w:r w:rsidR="00342095" w:rsidRPr="00956F47">
        <w:t>typical</w:t>
      </w:r>
      <w:proofErr w:type="spellEnd"/>
    </w:p>
    <w:p w14:paraId="4935CA9A" w14:textId="7FFC3739" w:rsidR="00371C65" w:rsidRPr="00956F47" w:rsidRDefault="00371C65" w:rsidP="0074263D">
      <w:pPr>
        <w:pStyle w:val="Lijstalinea"/>
        <w:numPr>
          <w:ilvl w:val="0"/>
          <w:numId w:val="43"/>
        </w:numPr>
        <w:overflowPunct/>
        <w:autoSpaceDE/>
        <w:autoSpaceDN/>
        <w:adjustRightInd/>
        <w:spacing w:after="160" w:line="256" w:lineRule="auto"/>
        <w:textAlignment w:val="auto"/>
      </w:pPr>
      <w:r w:rsidRPr="00956F47">
        <w:t>Gebouwconstructie</w:t>
      </w:r>
      <w:r w:rsidR="00936E51" w:rsidRPr="00956F47">
        <w:t>_1</w:t>
      </w:r>
      <w:r w:rsidRPr="00956F47">
        <w:t xml:space="preserve"> </w:t>
      </w:r>
      <w:proofErr w:type="spellStart"/>
      <w:r w:rsidRPr="00956F47">
        <w:rPr>
          <w:b/>
          <w:bCs/>
        </w:rPr>
        <w:t>heeftDeel</w:t>
      </w:r>
      <w:proofErr w:type="spellEnd"/>
      <w:r w:rsidRPr="00956F47">
        <w:t xml:space="preserve"> </w:t>
      </w:r>
      <w:proofErr w:type="spellStart"/>
      <w:r w:rsidRPr="00956F47">
        <w:t>Alle</w:t>
      </w:r>
      <w:r w:rsidR="00552A97" w:rsidRPr="00956F47">
        <w:t>Wanden</w:t>
      </w:r>
      <w:proofErr w:type="spellEnd"/>
    </w:p>
    <w:p w14:paraId="13992237" w14:textId="63021469" w:rsidR="00E80E3C" w:rsidRPr="00956F47" w:rsidRDefault="00E80E3C" w:rsidP="00E80E3C">
      <w:pPr>
        <w:pStyle w:val="Lijstalinea"/>
        <w:numPr>
          <w:ilvl w:val="1"/>
          <w:numId w:val="43"/>
        </w:numPr>
        <w:overflowPunct/>
        <w:autoSpaceDE/>
        <w:autoSpaceDN/>
        <w:adjustRightInd/>
        <w:spacing w:after="160" w:line="256" w:lineRule="auto"/>
        <w:textAlignment w:val="auto"/>
      </w:pPr>
      <w:proofErr w:type="spellStart"/>
      <w:r w:rsidRPr="00956F47">
        <w:rPr>
          <w:b/>
          <w:bCs/>
        </w:rPr>
        <w:t>referen</w:t>
      </w:r>
      <w:r w:rsidR="001728EA" w:rsidRPr="00956F47">
        <w:rPr>
          <w:b/>
          <w:bCs/>
        </w:rPr>
        <w:t>tie</w:t>
      </w:r>
      <w:r w:rsidRPr="00956F47">
        <w:rPr>
          <w:b/>
          <w:bCs/>
        </w:rPr>
        <w:t>Individ</w:t>
      </w:r>
      <w:r w:rsidR="001728EA" w:rsidRPr="00956F47">
        <w:rPr>
          <w:b/>
          <w:bCs/>
        </w:rPr>
        <w:t>u</w:t>
      </w:r>
      <w:proofErr w:type="spellEnd"/>
      <w:r w:rsidRPr="00956F47">
        <w:t xml:space="preserve"> </w:t>
      </w:r>
      <w:proofErr w:type="spellStart"/>
      <w:r w:rsidRPr="00956F47">
        <w:t>WandConstructie_</w:t>
      </w:r>
      <w:r w:rsidR="00342095" w:rsidRPr="00956F47">
        <w:t>typical</w:t>
      </w:r>
      <w:proofErr w:type="spellEnd"/>
    </w:p>
    <w:p w14:paraId="7D111680" w14:textId="5B1B66F7" w:rsidR="00E80E3C" w:rsidRPr="00956F47" w:rsidRDefault="00C50CB6" w:rsidP="0074263D">
      <w:pPr>
        <w:pStyle w:val="Lijstalinea"/>
        <w:numPr>
          <w:ilvl w:val="0"/>
          <w:numId w:val="43"/>
        </w:numPr>
        <w:overflowPunct/>
        <w:autoSpaceDE/>
        <w:autoSpaceDN/>
        <w:adjustRightInd/>
        <w:spacing w:after="160" w:line="256" w:lineRule="auto"/>
        <w:textAlignment w:val="auto"/>
      </w:pPr>
      <w:proofErr w:type="spellStart"/>
      <w:r w:rsidRPr="00956F47">
        <w:lastRenderedPageBreak/>
        <w:t>VloerConstructie_</w:t>
      </w:r>
      <w:r w:rsidR="00342095" w:rsidRPr="00956F47">
        <w:t>typical</w:t>
      </w:r>
      <w:proofErr w:type="spellEnd"/>
      <w:r w:rsidR="00D477D9" w:rsidRPr="00956F47">
        <w:t xml:space="preserve"> </w:t>
      </w:r>
      <w:proofErr w:type="spellStart"/>
      <w:r w:rsidR="00D477D9" w:rsidRPr="00956F47">
        <w:rPr>
          <w:b/>
          <w:bCs/>
        </w:rPr>
        <w:t>is</w:t>
      </w:r>
      <w:r w:rsidR="00A640EA" w:rsidRPr="00956F47">
        <w:rPr>
          <w:b/>
          <w:bCs/>
        </w:rPr>
        <w:t>Instantie</w:t>
      </w:r>
      <w:r w:rsidR="001728EA" w:rsidRPr="00956F47">
        <w:rPr>
          <w:b/>
          <w:bCs/>
        </w:rPr>
        <w:t>Van</w:t>
      </w:r>
      <w:proofErr w:type="spellEnd"/>
      <w:r w:rsidR="001728EA" w:rsidRPr="00956F47">
        <w:t xml:space="preserve"> </w:t>
      </w:r>
      <w:r w:rsidR="007D08BD" w:rsidRPr="00956F47">
        <w:t>Vloer</w:t>
      </w:r>
      <w:r w:rsidR="005921C9" w:rsidRPr="00956F47">
        <w:t>c</w:t>
      </w:r>
      <w:r w:rsidR="007D08BD" w:rsidRPr="00956F47">
        <w:t>onstructie</w:t>
      </w:r>
    </w:p>
    <w:p w14:paraId="769B91D0" w14:textId="2025B931" w:rsidR="00371C65" w:rsidRPr="00956F47" w:rsidRDefault="005921C9" w:rsidP="00BF2DDE">
      <w:pPr>
        <w:pStyle w:val="Lijstalinea"/>
        <w:numPr>
          <w:ilvl w:val="0"/>
          <w:numId w:val="43"/>
        </w:numPr>
        <w:overflowPunct/>
        <w:autoSpaceDE/>
        <w:autoSpaceDN/>
        <w:adjustRightInd/>
        <w:spacing w:after="160" w:line="256" w:lineRule="auto"/>
        <w:textAlignment w:val="auto"/>
      </w:pPr>
      <w:proofErr w:type="spellStart"/>
      <w:r w:rsidRPr="00956F47">
        <w:t>WandConstructie_</w:t>
      </w:r>
      <w:r w:rsidR="00342095" w:rsidRPr="00956F47">
        <w:t>typical</w:t>
      </w:r>
      <w:proofErr w:type="spellEnd"/>
      <w:r w:rsidRPr="00956F47">
        <w:t xml:space="preserve"> </w:t>
      </w:r>
      <w:proofErr w:type="spellStart"/>
      <w:r w:rsidRPr="00956F47">
        <w:rPr>
          <w:b/>
          <w:bCs/>
        </w:rPr>
        <w:t>isInstantieVan</w:t>
      </w:r>
      <w:proofErr w:type="spellEnd"/>
      <w:r w:rsidRPr="00956F47">
        <w:t xml:space="preserve"> Wandconstructie</w:t>
      </w:r>
    </w:p>
    <w:p w14:paraId="0F016BA0" w14:textId="77A8F578" w:rsidR="002F300E" w:rsidRPr="00956F47" w:rsidRDefault="002F300E" w:rsidP="00BF2DDE">
      <w:pPr>
        <w:pStyle w:val="Lijstalinea"/>
        <w:numPr>
          <w:ilvl w:val="0"/>
          <w:numId w:val="43"/>
        </w:numPr>
        <w:overflowPunct/>
        <w:autoSpaceDE/>
        <w:autoSpaceDN/>
        <w:adjustRightInd/>
        <w:spacing w:after="160" w:line="256" w:lineRule="auto"/>
        <w:textAlignment w:val="auto"/>
      </w:pPr>
      <w:r w:rsidRPr="00956F47">
        <w:t xml:space="preserve">Vloeroppervlak_1 </w:t>
      </w:r>
      <w:proofErr w:type="spellStart"/>
      <w:r w:rsidRPr="00956F47">
        <w:rPr>
          <w:b/>
          <w:bCs/>
        </w:rPr>
        <w:t>isInstantieVan</w:t>
      </w:r>
      <w:proofErr w:type="spellEnd"/>
      <w:r w:rsidRPr="00956F47">
        <w:t xml:space="preserve"> Vloeroppervlak</w:t>
      </w:r>
    </w:p>
    <w:p w14:paraId="2BA74CA9" w14:textId="2B164177" w:rsidR="00EC6FA9" w:rsidRPr="00B80850" w:rsidRDefault="004177B8" w:rsidP="00BF2DDE">
      <w:pPr>
        <w:pStyle w:val="Lijstalinea"/>
        <w:numPr>
          <w:ilvl w:val="0"/>
          <w:numId w:val="43"/>
        </w:numPr>
        <w:overflowPunct/>
        <w:autoSpaceDE/>
        <w:autoSpaceDN/>
        <w:adjustRightInd/>
        <w:spacing w:after="160" w:line="256" w:lineRule="auto"/>
        <w:textAlignment w:val="auto"/>
        <w:rPr>
          <w:lang w:val="en-US"/>
        </w:rPr>
      </w:pPr>
      <w:r w:rsidRPr="00B80850">
        <w:rPr>
          <w:lang w:val="en-US"/>
        </w:rPr>
        <w:t>Vloeroppervlak_1</w:t>
      </w:r>
      <w:r w:rsidR="00732FA0" w:rsidRPr="00B80850">
        <w:rPr>
          <w:lang w:val="en-US"/>
        </w:rPr>
        <w:t xml:space="preserve"> </w:t>
      </w:r>
      <w:proofErr w:type="spellStart"/>
      <w:r w:rsidR="00185615" w:rsidRPr="00B80850">
        <w:rPr>
          <w:b/>
          <w:lang w:val="en-US"/>
        </w:rPr>
        <w:t>hasQuantity</w:t>
      </w:r>
      <w:r w:rsidR="00B47AF8" w:rsidRPr="00B80850">
        <w:rPr>
          <w:b/>
          <w:lang w:val="en-US"/>
        </w:rPr>
        <w:t>Value</w:t>
      </w:r>
      <w:proofErr w:type="spellEnd"/>
      <w:r w:rsidR="00205FD9" w:rsidRPr="00B80850">
        <w:rPr>
          <w:lang w:val="en-US"/>
        </w:rPr>
        <w:t xml:space="preserve"> </w:t>
      </w:r>
      <w:r w:rsidR="00E24ABA" w:rsidRPr="00B80850">
        <w:rPr>
          <w:lang w:val="en-US"/>
        </w:rPr>
        <w:t>[</w:t>
      </w:r>
      <w:r w:rsidR="00145154" w:rsidRPr="00B80850">
        <w:rPr>
          <w:lang w:val="en-US"/>
        </w:rPr>
        <w:t>value:</w:t>
      </w:r>
      <w:r w:rsidR="00F21410" w:rsidRPr="00B80850">
        <w:rPr>
          <w:lang w:val="en-US"/>
        </w:rPr>
        <w:t xml:space="preserve"> </w:t>
      </w:r>
      <w:r w:rsidR="00950872" w:rsidRPr="00B80850">
        <w:rPr>
          <w:lang w:val="en-US"/>
        </w:rPr>
        <w:t>100</w:t>
      </w:r>
      <w:r w:rsidR="008803E9" w:rsidRPr="00B80850">
        <w:rPr>
          <w:lang w:val="en-US"/>
        </w:rPr>
        <w:t>; unit</w:t>
      </w:r>
      <w:r w:rsidR="00824EA3" w:rsidRPr="00B80850">
        <w:rPr>
          <w:lang w:val="en-US"/>
        </w:rPr>
        <w:t xml:space="preserve">: </w:t>
      </w:r>
      <w:r w:rsidR="00D17F29" w:rsidRPr="00B80850">
        <w:rPr>
          <w:lang w:val="en-US"/>
        </w:rPr>
        <w:t>M2</w:t>
      </w:r>
      <w:r w:rsidR="008A3053" w:rsidRPr="00B80850">
        <w:rPr>
          <w:lang w:val="en-US"/>
        </w:rPr>
        <w:t>]</w:t>
      </w:r>
    </w:p>
    <w:p w14:paraId="0A96CB84" w14:textId="00EC3FCA" w:rsidR="002F300E" w:rsidRPr="00956F47" w:rsidRDefault="002F300E" w:rsidP="00BF2DDE">
      <w:pPr>
        <w:pStyle w:val="Lijstalinea"/>
        <w:numPr>
          <w:ilvl w:val="0"/>
          <w:numId w:val="43"/>
        </w:numPr>
        <w:overflowPunct/>
        <w:autoSpaceDE/>
        <w:autoSpaceDN/>
        <w:adjustRightInd/>
        <w:spacing w:after="160" w:line="256" w:lineRule="auto"/>
        <w:textAlignment w:val="auto"/>
      </w:pPr>
      <w:r w:rsidRPr="00956F47">
        <w:t xml:space="preserve">VerhuurbaarOppervlak_1 </w:t>
      </w:r>
      <w:proofErr w:type="spellStart"/>
      <w:r w:rsidRPr="00956F47">
        <w:rPr>
          <w:b/>
          <w:bCs/>
        </w:rPr>
        <w:t>isInstantieVan</w:t>
      </w:r>
      <w:proofErr w:type="spellEnd"/>
      <w:r w:rsidR="00DC57A7" w:rsidRPr="00956F47">
        <w:t xml:space="preserve"> </w:t>
      </w:r>
      <w:proofErr w:type="spellStart"/>
      <w:r w:rsidR="00DC57A7" w:rsidRPr="00956F47">
        <w:t>VerhuurbaarOppervlak</w:t>
      </w:r>
      <w:proofErr w:type="spellEnd"/>
    </w:p>
    <w:p w14:paraId="42261283" w14:textId="6A796799" w:rsidR="00EE3B55" w:rsidRPr="00956F47" w:rsidRDefault="00DA271C" w:rsidP="00BF2DDE">
      <w:pPr>
        <w:pStyle w:val="Lijstalinea"/>
        <w:numPr>
          <w:ilvl w:val="0"/>
          <w:numId w:val="43"/>
        </w:numPr>
        <w:overflowPunct/>
        <w:autoSpaceDE/>
        <w:autoSpaceDN/>
        <w:adjustRightInd/>
        <w:spacing w:after="160" w:line="256" w:lineRule="auto"/>
        <w:textAlignment w:val="auto"/>
      </w:pPr>
      <w:r w:rsidRPr="00956F47">
        <w:t xml:space="preserve">VerhuurbaarOppervlak_1 </w:t>
      </w:r>
      <w:proofErr w:type="spellStart"/>
      <w:r w:rsidR="00B06443" w:rsidRPr="00956F47">
        <w:rPr>
          <w:b/>
          <w:bCs/>
        </w:rPr>
        <w:t>wordtGeimplementeerdDoor</w:t>
      </w:r>
      <w:proofErr w:type="spellEnd"/>
      <w:r w:rsidR="00B06443" w:rsidRPr="00956F47">
        <w:t xml:space="preserve"> Vloeroppervlak_1</w:t>
      </w:r>
    </w:p>
    <w:p w14:paraId="35BB0CD9" w14:textId="5AE56740" w:rsidR="00881660" w:rsidRPr="00956F47" w:rsidRDefault="00881660" w:rsidP="00A47A9F">
      <w:pPr>
        <w:pStyle w:val="Lijstalinea"/>
        <w:numPr>
          <w:ilvl w:val="0"/>
          <w:numId w:val="43"/>
        </w:numPr>
        <w:overflowPunct/>
        <w:autoSpaceDE/>
        <w:autoSpaceDN/>
        <w:adjustRightInd/>
        <w:spacing w:after="160" w:line="256" w:lineRule="auto"/>
        <w:textAlignment w:val="auto"/>
      </w:pPr>
      <w:r w:rsidRPr="00956F47">
        <w:t>Vloeroppervlak_</w:t>
      </w:r>
      <w:r w:rsidR="00A47A9F" w:rsidRPr="00956F47">
        <w:t>2</w:t>
      </w:r>
      <w:r w:rsidRPr="00956F47">
        <w:t xml:space="preserve"> </w:t>
      </w:r>
      <w:proofErr w:type="spellStart"/>
      <w:r w:rsidRPr="00956F47">
        <w:rPr>
          <w:b/>
          <w:bCs/>
        </w:rPr>
        <w:t>isInstantieVan</w:t>
      </w:r>
      <w:proofErr w:type="spellEnd"/>
      <w:r w:rsidRPr="00956F47">
        <w:t xml:space="preserve"> Vloeroppervlak</w:t>
      </w:r>
    </w:p>
    <w:p w14:paraId="46193FF5" w14:textId="1EFDF946" w:rsidR="00427DB0" w:rsidRPr="00956F47" w:rsidRDefault="00427DB0" w:rsidP="00BF2DDE">
      <w:pPr>
        <w:pStyle w:val="Lijstalinea"/>
        <w:numPr>
          <w:ilvl w:val="0"/>
          <w:numId w:val="43"/>
        </w:numPr>
        <w:overflowPunct/>
        <w:autoSpaceDE/>
        <w:autoSpaceDN/>
        <w:adjustRightInd/>
        <w:spacing w:after="160" w:line="256" w:lineRule="auto"/>
        <w:textAlignment w:val="auto"/>
      </w:pPr>
      <w:r w:rsidRPr="00956F47">
        <w:t>Gebouw</w:t>
      </w:r>
      <w:r w:rsidR="005D5F48" w:rsidRPr="00956F47">
        <w:t xml:space="preserve">_1 </w:t>
      </w:r>
      <w:proofErr w:type="spellStart"/>
      <w:r w:rsidR="005D5F48" w:rsidRPr="00956F47">
        <w:rPr>
          <w:b/>
          <w:bCs/>
        </w:rPr>
        <w:t>heeftDeel</w:t>
      </w:r>
      <w:proofErr w:type="spellEnd"/>
      <w:r w:rsidR="005D5F48" w:rsidRPr="00956F47">
        <w:t xml:space="preserve"> </w:t>
      </w:r>
      <w:r w:rsidR="005D1BB4" w:rsidRPr="00956F47">
        <w:t>Vloeroppervlak_1</w:t>
      </w:r>
    </w:p>
    <w:p w14:paraId="0C94F64A" w14:textId="011BA666" w:rsidR="00483A72" w:rsidRPr="00956F47" w:rsidRDefault="00CE7B14" w:rsidP="00BF2DDE">
      <w:pPr>
        <w:pStyle w:val="Lijstalinea"/>
        <w:numPr>
          <w:ilvl w:val="0"/>
          <w:numId w:val="43"/>
        </w:numPr>
        <w:overflowPunct/>
        <w:autoSpaceDE/>
        <w:autoSpaceDN/>
        <w:adjustRightInd/>
        <w:spacing w:after="160" w:line="256" w:lineRule="auto"/>
        <w:textAlignment w:val="auto"/>
      </w:pPr>
      <w:r w:rsidRPr="00956F47">
        <w:t xml:space="preserve">Vertrek_1 </w:t>
      </w:r>
      <w:proofErr w:type="spellStart"/>
      <w:r w:rsidRPr="00956F47">
        <w:rPr>
          <w:b/>
          <w:bCs/>
        </w:rPr>
        <w:t>heeftDeel</w:t>
      </w:r>
      <w:proofErr w:type="spellEnd"/>
      <w:r w:rsidRPr="00956F47">
        <w:t xml:space="preserve"> </w:t>
      </w:r>
      <w:r w:rsidR="007F5005" w:rsidRPr="00956F47">
        <w:t xml:space="preserve"> Vloeroppervlak_2</w:t>
      </w:r>
    </w:p>
    <w:p w14:paraId="1045067D" w14:textId="29D0E343" w:rsidR="008A5738" w:rsidRPr="00956F47" w:rsidRDefault="008A5738" w:rsidP="00BF2DDE">
      <w:pPr>
        <w:pStyle w:val="Lijstalinea"/>
        <w:numPr>
          <w:ilvl w:val="0"/>
          <w:numId w:val="43"/>
        </w:numPr>
        <w:overflowPunct/>
        <w:autoSpaceDE/>
        <w:autoSpaceDN/>
        <w:adjustRightInd/>
        <w:spacing w:after="160" w:line="256" w:lineRule="auto"/>
        <w:textAlignment w:val="auto"/>
      </w:pPr>
      <w:r w:rsidRPr="00956F47">
        <w:t xml:space="preserve">Vloeroppervlak_1 </w:t>
      </w:r>
      <w:proofErr w:type="spellStart"/>
      <w:r w:rsidRPr="00956F47">
        <w:rPr>
          <w:b/>
          <w:bCs/>
        </w:rPr>
        <w:t>heeftDeel</w:t>
      </w:r>
      <w:proofErr w:type="spellEnd"/>
      <w:r w:rsidRPr="00956F47">
        <w:t xml:space="preserve"> Vloeroppervlak</w:t>
      </w:r>
      <w:r w:rsidR="00F17ACB" w:rsidRPr="00956F47">
        <w:t>_2</w:t>
      </w:r>
    </w:p>
    <w:p w14:paraId="01A4A35D" w14:textId="77777777" w:rsidR="00313C45" w:rsidRPr="00956F47" w:rsidRDefault="00313C45" w:rsidP="0074263D">
      <w:pPr>
        <w:pStyle w:val="Lijstalinea"/>
        <w:overflowPunct/>
        <w:autoSpaceDE/>
        <w:autoSpaceDN/>
        <w:adjustRightInd/>
        <w:spacing w:after="160" w:line="256" w:lineRule="auto"/>
        <w:textAlignment w:val="auto"/>
      </w:pPr>
    </w:p>
    <w:p w14:paraId="611562F3" w14:textId="49758192" w:rsidR="003F3E16" w:rsidRPr="00956F47" w:rsidRDefault="003F3E16" w:rsidP="003F3E16">
      <w:pPr>
        <w:pStyle w:val="Lijstalinea"/>
        <w:numPr>
          <w:ilvl w:val="0"/>
          <w:numId w:val="40"/>
        </w:numPr>
        <w:overflowPunct/>
        <w:autoSpaceDE/>
        <w:autoSpaceDN/>
        <w:adjustRightInd/>
        <w:spacing w:after="160" w:line="256" w:lineRule="auto"/>
        <w:textAlignment w:val="auto"/>
        <w:rPr>
          <w:highlight w:val="yellow"/>
        </w:rPr>
      </w:pPr>
      <w:r w:rsidRPr="00956F47">
        <w:rPr>
          <w:highlight w:val="yellow"/>
        </w:rPr>
        <w:t xml:space="preserve">Het concept Vloeroppervlak </w:t>
      </w:r>
      <w:proofErr w:type="spellStart"/>
      <w:r w:rsidRPr="00956F47">
        <w:rPr>
          <w:b/>
          <w:bCs/>
          <w:highlight w:val="yellow"/>
        </w:rPr>
        <w:t>is</w:t>
      </w:r>
      <w:r w:rsidR="00DE5079" w:rsidRPr="00956F47">
        <w:rPr>
          <w:b/>
          <w:bCs/>
          <w:highlight w:val="yellow"/>
        </w:rPr>
        <w:t>R</w:t>
      </w:r>
      <w:r w:rsidRPr="00956F47">
        <w:rPr>
          <w:b/>
          <w:bCs/>
          <w:highlight w:val="yellow"/>
        </w:rPr>
        <w:t>aakvlak</w:t>
      </w:r>
      <w:r w:rsidR="00DE5079" w:rsidRPr="00956F47">
        <w:rPr>
          <w:b/>
          <w:bCs/>
          <w:highlight w:val="yellow"/>
        </w:rPr>
        <w:t>P</w:t>
      </w:r>
      <w:r w:rsidRPr="00956F47">
        <w:rPr>
          <w:b/>
          <w:bCs/>
          <w:highlight w:val="yellow"/>
        </w:rPr>
        <w:t>oort</w:t>
      </w:r>
      <w:r w:rsidR="00DE5079" w:rsidRPr="00956F47">
        <w:rPr>
          <w:b/>
          <w:bCs/>
          <w:highlight w:val="yellow"/>
        </w:rPr>
        <w:t>V</w:t>
      </w:r>
      <w:r w:rsidRPr="00956F47">
        <w:rPr>
          <w:b/>
          <w:bCs/>
          <w:highlight w:val="yellow"/>
        </w:rPr>
        <w:t>an</w:t>
      </w:r>
      <w:proofErr w:type="spellEnd"/>
      <w:r w:rsidRPr="00956F47">
        <w:rPr>
          <w:highlight w:val="yellow"/>
        </w:rPr>
        <w:t xml:space="preserve"> het concept vloerconstructie</w:t>
      </w:r>
    </w:p>
    <w:p w14:paraId="6D3016B2" w14:textId="77777777" w:rsidR="003F3E16" w:rsidRPr="00956F47" w:rsidRDefault="003F3E16" w:rsidP="003F3E16">
      <w:pPr>
        <w:pStyle w:val="Lijstalinea"/>
        <w:numPr>
          <w:ilvl w:val="0"/>
          <w:numId w:val="40"/>
        </w:numPr>
        <w:overflowPunct/>
        <w:autoSpaceDE/>
        <w:autoSpaceDN/>
        <w:adjustRightInd/>
        <w:spacing w:after="160" w:line="256" w:lineRule="auto"/>
        <w:textAlignment w:val="auto"/>
        <w:rPr>
          <w:highlight w:val="yellow"/>
        </w:rPr>
      </w:pPr>
      <w:r w:rsidRPr="00956F47">
        <w:rPr>
          <w:highlight w:val="yellow"/>
        </w:rPr>
        <w:t>Vloeroppervlak gebouw X is een raakvlakpoort tussen vloeren en gebouwruimte</w:t>
      </w:r>
    </w:p>
    <w:p w14:paraId="2A5D7778" w14:textId="43255FE0" w:rsidR="0091534D" w:rsidRPr="00956F47" w:rsidRDefault="0091534D" w:rsidP="0091534D">
      <w:pPr>
        <w:overflowPunct/>
        <w:autoSpaceDE/>
        <w:autoSpaceDN/>
        <w:adjustRightInd/>
        <w:spacing w:after="160" w:line="256" w:lineRule="auto"/>
        <w:textAlignment w:val="auto"/>
      </w:pPr>
      <w:r w:rsidRPr="00956F47">
        <w:rPr>
          <w:highlight w:val="yellow"/>
        </w:rPr>
        <w:t>Poort: soms “van” soms “tussen”…..???</w:t>
      </w:r>
      <w:r w:rsidR="0066101B" w:rsidRPr="00956F47">
        <w:rPr>
          <w:highlight w:val="yellow"/>
        </w:rPr>
        <w:t xml:space="preserve"> 2</w:t>
      </w:r>
      <w:r w:rsidR="0066101B" w:rsidRPr="00956F47">
        <w:rPr>
          <w:highlight w:val="yellow"/>
          <w:vertAlign w:val="superscript"/>
        </w:rPr>
        <w:t>e</w:t>
      </w:r>
      <w:r w:rsidR="0066101B" w:rsidRPr="00956F47">
        <w:rPr>
          <w:highlight w:val="yellow"/>
        </w:rPr>
        <w:t xml:space="preserve"> lijkt meer op connectie </w:t>
      </w:r>
      <w:proofErr w:type="spellStart"/>
      <w:r w:rsidR="0066101B" w:rsidRPr="00956F47">
        <w:rPr>
          <w:highlight w:val="yellow"/>
        </w:rPr>
        <w:t>ipv</w:t>
      </w:r>
      <w:proofErr w:type="spellEnd"/>
      <w:r w:rsidR="0066101B" w:rsidRPr="00956F47">
        <w:rPr>
          <w:highlight w:val="yellow"/>
        </w:rPr>
        <w:t xml:space="preserve"> raakvlakpoort</w:t>
      </w:r>
    </w:p>
    <w:p w14:paraId="23B724FB" w14:textId="77777777" w:rsidR="00C942D7" w:rsidRPr="00956F47" w:rsidRDefault="00C942D7" w:rsidP="00C942D7">
      <w:pPr>
        <w:pStyle w:val="Lijstalinea"/>
        <w:overflowPunct/>
        <w:autoSpaceDE/>
        <w:autoSpaceDN/>
        <w:adjustRightInd/>
        <w:spacing w:after="160" w:line="256" w:lineRule="auto"/>
        <w:textAlignment w:val="auto"/>
      </w:pPr>
    </w:p>
    <w:p w14:paraId="0985733F" w14:textId="77777777" w:rsidR="003F3E16" w:rsidRPr="00956F47" w:rsidRDefault="003F3E16" w:rsidP="003F3E16">
      <w:r w:rsidRPr="00956F47">
        <w:t xml:space="preserve">Ontwerpuitspraak: </w:t>
      </w:r>
    </w:p>
    <w:p w14:paraId="05DBFB1A" w14:textId="171AEB9D" w:rsidR="003F3E16" w:rsidRPr="00956F47" w:rsidRDefault="003F3E16" w:rsidP="003F3E16">
      <w:r w:rsidRPr="00956F47">
        <w:t>Er wordt een ontwerpkeuze gemaakt voor de wandconstructie tussen de vergaderzaal en het bezemhok. Deze scheidingswand bestaat uit een betonwand die onderdeel is van de stabiliteitswand, en is aan de kant van de vergaderzaal afgewerkt met een stuclaag en moet verbonden worden aan de vloer. Hiervoor worden stekken gebruikt.</w:t>
      </w:r>
    </w:p>
    <w:p w14:paraId="633CCC6A" w14:textId="77777777" w:rsidR="003F3E16" w:rsidRPr="00956F47" w:rsidRDefault="003F3E16" w:rsidP="003F3E16">
      <w:r w:rsidRPr="00956F47">
        <w:t>Uitspraken conform NEN2660</w:t>
      </w:r>
    </w:p>
    <w:p w14:paraId="2E7AF2A6"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Wand 123 behoort tot groep Wanden</w:t>
      </w:r>
    </w:p>
    <w:p w14:paraId="30B15B44" w14:textId="2DAB0E1A" w:rsidR="00BA6F83" w:rsidRPr="00956F47" w:rsidRDefault="00BA6F83" w:rsidP="00BA6F83">
      <w:pPr>
        <w:overflowPunct/>
        <w:autoSpaceDE/>
        <w:autoSpaceDN/>
        <w:adjustRightInd/>
        <w:spacing w:after="160" w:line="256" w:lineRule="auto"/>
        <w:textAlignment w:val="auto"/>
      </w:pPr>
      <w:r w:rsidRPr="00956F47">
        <w:t xml:space="preserve">Dat kan  niet, je moet </w:t>
      </w:r>
      <w:proofErr w:type="spellStart"/>
      <w:r w:rsidRPr="00956F47">
        <w:t>keizen</w:t>
      </w:r>
      <w:proofErr w:type="spellEnd"/>
      <w:r w:rsidRPr="00956F47">
        <w:t xml:space="preserve"> tussen </w:t>
      </w:r>
      <w:proofErr w:type="spellStart"/>
      <w:r w:rsidRPr="00956F47">
        <w:t>explciet</w:t>
      </w:r>
      <w:proofErr w:type="spellEnd"/>
      <w:r w:rsidRPr="00956F47">
        <w:t xml:space="preserve"> of impliciet</w:t>
      </w:r>
      <w:r w:rsidR="00602CB5" w:rsidRPr="00956F47">
        <w:t>, niet ertussen in</w:t>
      </w:r>
    </w:p>
    <w:p w14:paraId="3DBB929C"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Wand 123 is een instantie van het concept wandconstructie</w:t>
      </w:r>
    </w:p>
    <w:p w14:paraId="5FF44F60"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 xml:space="preserve">Betonwand1234 is deel van wand123 </w:t>
      </w:r>
    </w:p>
    <w:p w14:paraId="3A95F483"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Betonwand1234 is een instantie van een wand</w:t>
      </w:r>
    </w:p>
    <w:p w14:paraId="25D208E1"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Betonwand1234 heeft materiaal beton</w:t>
      </w:r>
    </w:p>
    <w:p w14:paraId="05AB5790"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Wand123 implementeert het concept scheidingswand</w:t>
      </w:r>
    </w:p>
    <w:p w14:paraId="194AEF27"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Funderingswand12 is een instantie van het concept wand</w:t>
      </w:r>
    </w:p>
    <w:p w14:paraId="6AC57BB7"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Funderingswand12 implementeert het concept funderingswand</w:t>
      </w:r>
    </w:p>
    <w:p w14:paraId="3527FF70"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Betonwand1234 is deel van funderingswand 12</w:t>
      </w:r>
    </w:p>
    <w:p w14:paraId="5A7F2B27"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Stuclaag wand 1235 is een instantie van het concept stuclaag</w:t>
      </w:r>
    </w:p>
    <w:p w14:paraId="5BA74B3C"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Stuclaag wand 1235 is deel van wand123</w:t>
      </w:r>
    </w:p>
    <w:p w14:paraId="3BFE355B"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Betonplaatvloer 112 is deel van vloerconstructie 11</w:t>
      </w:r>
    </w:p>
    <w:p w14:paraId="2251C7DD"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Betonplaatvloer 112 is een instantie van het concept plaatvloer</w:t>
      </w:r>
    </w:p>
    <w:p w14:paraId="366D4107"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Plaatvloer is een technisch object</w:t>
      </w:r>
    </w:p>
    <w:p w14:paraId="186477EC"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Verdiepingsvloer 1 behoort tot de verzameling “vloeren”</w:t>
      </w:r>
    </w:p>
    <w:p w14:paraId="61594C0F"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 xml:space="preserve">Vloerconstructie vergaderzaal 1 is een instantie van het concept vloerconstructie </w:t>
      </w:r>
    </w:p>
    <w:p w14:paraId="39C7C58C"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Vloerconstructie vergaderzaal 1 is deel van verdiepingsvloer 1</w:t>
      </w:r>
    </w:p>
    <w:p w14:paraId="3FF26D7E"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Betonplaat 112 is deel van Vloerconstructie vergaderzaal 1</w:t>
      </w:r>
    </w:p>
    <w:p w14:paraId="525F4840"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Betonplaat112 is een instantie van het concept plaat</w:t>
      </w:r>
    </w:p>
    <w:p w14:paraId="2C63920C"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Betonplaatvloer 112 heeft materiaal beton</w:t>
      </w:r>
    </w:p>
    <w:p w14:paraId="02E6A530"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Verbinding 112-123 is een instantie van het concept verbindingsconstructie</w:t>
      </w:r>
    </w:p>
    <w:p w14:paraId="655BD935"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 xml:space="preserve">Verbindingsconstructie is een functioneel object  </w:t>
      </w:r>
    </w:p>
    <w:p w14:paraId="0FA8BDFF"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Verbindingsconstructie speelt rol in raakvlak betonplaatvloer 112 en Wand 123</w:t>
      </w:r>
    </w:p>
    <w:p w14:paraId="578D8DCB"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lastRenderedPageBreak/>
        <w:t>Stekken betonplaatvloer 112 is een verzameling van stek</w:t>
      </w:r>
    </w:p>
    <w:p w14:paraId="6C857A63"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Stek is een technisch object</w:t>
      </w:r>
    </w:p>
    <w:p w14:paraId="57B51968"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Stekken betonplaat 112 implementeert verbindingsconstructie</w:t>
      </w:r>
    </w:p>
    <w:p w14:paraId="599C84EB"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Het concept Vloeroppervlak is raakvlakpoort van het concept vloerconstructie</w:t>
      </w:r>
    </w:p>
    <w:p w14:paraId="64A418EA" w14:textId="7777777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Vergaderzaalvloeroppervlak 1 is een instantie van het concept Vloeroppervlak</w:t>
      </w:r>
    </w:p>
    <w:p w14:paraId="065CB848" w14:textId="23171097" w:rsidR="003F3E16" w:rsidRPr="00956F47" w:rsidRDefault="003F3E16" w:rsidP="003F3E16">
      <w:pPr>
        <w:pStyle w:val="Lijstalinea"/>
        <w:numPr>
          <w:ilvl w:val="0"/>
          <w:numId w:val="41"/>
        </w:numPr>
        <w:overflowPunct/>
        <w:autoSpaceDE/>
        <w:autoSpaceDN/>
        <w:adjustRightInd/>
        <w:spacing w:after="160" w:line="256" w:lineRule="auto"/>
        <w:textAlignment w:val="auto"/>
      </w:pPr>
      <w:r w:rsidRPr="00956F47">
        <w:t>Vergaderzaalvloeroppervlak 1 is deel van verhuurbaar vloeroppervlak</w:t>
      </w:r>
    </w:p>
    <w:p w14:paraId="46E43ACF" w14:textId="77777777" w:rsidR="003F3E16" w:rsidRPr="00956F47" w:rsidRDefault="003F3E16" w:rsidP="003F3E16">
      <w:pPr>
        <w:pStyle w:val="Lijstalinea"/>
        <w:overflowPunct/>
        <w:autoSpaceDE/>
        <w:autoSpaceDN/>
        <w:adjustRightInd/>
        <w:spacing w:after="160" w:line="256" w:lineRule="auto"/>
        <w:textAlignment w:val="auto"/>
      </w:pPr>
    </w:p>
    <w:p w14:paraId="16DC1A77" w14:textId="2E164B85" w:rsidR="00BA1BCE" w:rsidRPr="00956F47" w:rsidRDefault="003F3E16" w:rsidP="003F3E16">
      <w:pPr>
        <w:rPr>
          <w:b/>
          <w:bCs/>
        </w:rPr>
      </w:pPr>
      <w:r w:rsidRPr="00956F47">
        <w:rPr>
          <w:b/>
          <w:bCs/>
        </w:rPr>
        <w:t xml:space="preserve"> </w:t>
      </w:r>
      <w:r w:rsidR="00BA1BCE" w:rsidRPr="00956F47">
        <w:rPr>
          <w:b/>
          <w:bCs/>
        </w:rPr>
        <w:t>A.3.3</w:t>
      </w:r>
      <w:r w:rsidR="002E0158" w:rsidRPr="00956F47">
        <w:rPr>
          <w:b/>
          <w:bCs/>
        </w:rPr>
        <w:tab/>
      </w:r>
      <w:r w:rsidR="00BA1BCE" w:rsidRPr="00956F47">
        <w:rPr>
          <w:b/>
          <w:bCs/>
        </w:rPr>
        <w:t>Modelvoorbeeld (1 A4)</w:t>
      </w:r>
    </w:p>
    <w:p w14:paraId="16DC1A78" w14:textId="77777777" w:rsidR="00BA1BCE" w:rsidRPr="00956F47" w:rsidRDefault="00BA1BCE" w:rsidP="00B7666D">
      <w:pPr>
        <w:pStyle w:val="Lijstalinea"/>
        <w:numPr>
          <w:ilvl w:val="0"/>
          <w:numId w:val="20"/>
        </w:numPr>
      </w:pPr>
      <w:r w:rsidRPr="00956F47">
        <w:t>Code (stukje taxonomie/meronomie etc.)</w:t>
      </w:r>
    </w:p>
    <w:p w14:paraId="16DC1A79" w14:textId="77777777" w:rsidR="00BA1BCE" w:rsidRPr="00956F47" w:rsidRDefault="00BA1BCE" w:rsidP="0055559E">
      <w:pPr>
        <w:rPr>
          <w:lang w:eastAsia="ja-JP"/>
        </w:rPr>
      </w:pPr>
    </w:p>
    <w:p w14:paraId="16DC1A7A" w14:textId="77777777" w:rsidR="00BA1BCE" w:rsidRPr="00956F47" w:rsidRDefault="00BA1BCE" w:rsidP="0055559E">
      <w:pPr>
        <w:rPr>
          <w:lang w:eastAsia="ja-JP"/>
        </w:rPr>
      </w:pPr>
    </w:p>
    <w:p w14:paraId="16DC1A7B" w14:textId="77777777" w:rsidR="00BA1BCE" w:rsidRPr="00956F47" w:rsidRDefault="00BA1BCE" w:rsidP="0055559E">
      <w:pPr>
        <w:rPr>
          <w:lang w:eastAsia="ja-JP"/>
        </w:rPr>
      </w:pPr>
    </w:p>
    <w:p w14:paraId="16DC1A7C" w14:textId="77777777" w:rsidR="00BA1BCE" w:rsidRPr="00956F47" w:rsidRDefault="00BA1BCE" w:rsidP="0055559E">
      <w:pPr>
        <w:rPr>
          <w:lang w:eastAsia="ja-JP"/>
        </w:rPr>
      </w:pPr>
    </w:p>
    <w:p w14:paraId="16DC1A7D" w14:textId="77777777" w:rsidR="00586296" w:rsidRPr="00956F47" w:rsidRDefault="00586296">
      <w:pPr>
        <w:overflowPunct/>
        <w:autoSpaceDE/>
        <w:autoSpaceDN/>
        <w:adjustRightInd/>
        <w:spacing w:after="0" w:line="240" w:lineRule="auto"/>
        <w:textAlignment w:val="auto"/>
        <w:rPr>
          <w:rFonts w:eastAsia="MS Mincho"/>
          <w:b/>
          <w:sz w:val="26"/>
          <w:szCs w:val="26"/>
          <w:lang w:eastAsia="ja-JP"/>
        </w:rPr>
      </w:pPr>
      <w:r w:rsidRPr="00956F47">
        <w:br w:type="page"/>
      </w:r>
    </w:p>
    <w:p w14:paraId="16DC1A7E" w14:textId="3C9A29CC" w:rsidR="00A969FC" w:rsidRPr="00B80850" w:rsidRDefault="00A969FC" w:rsidP="00A969FC">
      <w:pPr>
        <w:pStyle w:val="ptb2"/>
        <w:rPr>
          <w:b w:val="0"/>
          <w:lang w:val="en-US"/>
        </w:rPr>
      </w:pPr>
      <w:bookmarkStart w:id="172" w:name="_Toc57887228"/>
      <w:r w:rsidRPr="00B80850">
        <w:rPr>
          <w:lang w:val="en-US"/>
        </w:rPr>
        <w:lastRenderedPageBreak/>
        <w:t xml:space="preserve">Use case </w:t>
      </w:r>
      <w:r w:rsidR="00743831" w:rsidRPr="00B80850">
        <w:rPr>
          <w:lang w:val="en-US"/>
        </w:rPr>
        <w:t>4</w:t>
      </w:r>
      <w:r w:rsidRPr="00B80850">
        <w:rPr>
          <w:lang w:val="en-US"/>
        </w:rPr>
        <w:t xml:space="preserve">: </w:t>
      </w:r>
      <w:r w:rsidR="009E01FA" w:rsidRPr="00B80850">
        <w:rPr>
          <w:lang w:val="en-US"/>
        </w:rPr>
        <w:t>powerplant</w:t>
      </w:r>
      <w:r w:rsidR="00EC157F" w:rsidRPr="00B80850">
        <w:rPr>
          <w:lang w:val="en-US"/>
        </w:rPr>
        <w:t xml:space="preserve"> </w:t>
      </w:r>
      <w:r w:rsidR="00A96C93" w:rsidRPr="00B80850">
        <w:rPr>
          <w:b w:val="0"/>
          <w:lang w:val="en-US"/>
        </w:rPr>
        <w:t xml:space="preserve">Leo </w:t>
      </w:r>
      <w:r w:rsidR="009E01FA" w:rsidRPr="00B80850">
        <w:rPr>
          <w:b w:val="0"/>
          <w:lang w:val="en-US"/>
        </w:rPr>
        <w:t>van Ruijven</w:t>
      </w:r>
      <w:r w:rsidR="00C10636" w:rsidRPr="00B80850">
        <w:rPr>
          <w:b w:val="0"/>
          <w:lang w:val="en-US"/>
        </w:rPr>
        <w:t xml:space="preserve"> </w:t>
      </w:r>
      <w:r w:rsidR="00554AA8" w:rsidRPr="00B80850">
        <w:rPr>
          <w:b w:val="0"/>
          <w:lang w:val="en-US"/>
        </w:rPr>
        <w:t>[</w:t>
      </w:r>
      <w:r w:rsidR="00C10636" w:rsidRPr="00B80850">
        <w:rPr>
          <w:b w:val="0"/>
          <w:lang w:val="en-US"/>
        </w:rPr>
        <w:t>(</w:t>
      </w:r>
      <w:proofErr w:type="spellStart"/>
      <w:r w:rsidR="009E01FA" w:rsidRPr="00B80850">
        <w:rPr>
          <w:b w:val="0"/>
          <w:lang w:val="en-US"/>
        </w:rPr>
        <w:t>Croonwolter&amp;dros</w:t>
      </w:r>
      <w:proofErr w:type="spellEnd"/>
      <w:r w:rsidR="00C10636" w:rsidRPr="00B80850">
        <w:rPr>
          <w:b w:val="0"/>
          <w:lang w:val="en-US"/>
        </w:rPr>
        <w:t>)</w:t>
      </w:r>
      <w:r w:rsidRPr="00B80850">
        <w:rPr>
          <w:b w:val="0"/>
          <w:lang w:val="en-US"/>
        </w:rPr>
        <w:t>]</w:t>
      </w:r>
      <w:bookmarkEnd w:id="172"/>
    </w:p>
    <w:p w14:paraId="16DC1A7F" w14:textId="77777777" w:rsidR="00A21E33" w:rsidRPr="00956F47" w:rsidRDefault="00A21E33" w:rsidP="001676A5">
      <w:pPr>
        <w:rPr>
          <w:b/>
          <w:bCs/>
        </w:rPr>
      </w:pPr>
      <w:r w:rsidRPr="00956F47">
        <w:rPr>
          <w:b/>
          <w:bCs/>
        </w:rPr>
        <w:t>A.</w:t>
      </w:r>
      <w:r w:rsidR="00FF7D7A" w:rsidRPr="00956F47">
        <w:rPr>
          <w:b/>
          <w:bCs/>
        </w:rPr>
        <w:t>4</w:t>
      </w:r>
      <w:r w:rsidRPr="00956F47">
        <w:rPr>
          <w:b/>
          <w:bCs/>
        </w:rPr>
        <w:t>.1</w:t>
      </w:r>
      <w:r w:rsidR="002E0158" w:rsidRPr="00956F47">
        <w:rPr>
          <w:b/>
          <w:bCs/>
        </w:rPr>
        <w:tab/>
      </w:r>
      <w:r w:rsidRPr="00956F47">
        <w:rPr>
          <w:b/>
          <w:bCs/>
        </w:rPr>
        <w:t>Introductie (</w:t>
      </w:r>
      <w:r w:rsidR="002E0158" w:rsidRPr="00956F47">
        <w:rPr>
          <w:b/>
          <w:bCs/>
        </w:rPr>
        <w:t>half</w:t>
      </w:r>
      <w:r w:rsidRPr="00956F47">
        <w:rPr>
          <w:b/>
          <w:bCs/>
        </w:rPr>
        <w:t xml:space="preserve"> A4)</w:t>
      </w:r>
    </w:p>
    <w:p w14:paraId="16DC1A80" w14:textId="77777777" w:rsidR="00A21E33" w:rsidRPr="00956F47" w:rsidRDefault="00A21E33" w:rsidP="00B7666D">
      <w:pPr>
        <w:pStyle w:val="Lijstalinea"/>
        <w:numPr>
          <w:ilvl w:val="0"/>
          <w:numId w:val="19"/>
        </w:numPr>
      </w:pPr>
      <w:r w:rsidRPr="00956F47">
        <w:t>Context</w:t>
      </w:r>
    </w:p>
    <w:p w14:paraId="16DC1A81" w14:textId="77777777" w:rsidR="00A21E33" w:rsidRPr="00956F47" w:rsidRDefault="00A21E33" w:rsidP="00A21E33">
      <w:pPr>
        <w:ind w:left="709"/>
        <w:rPr>
          <w:lang w:eastAsia="ja-JP"/>
        </w:rPr>
      </w:pPr>
      <w:r w:rsidRPr="00956F47">
        <w:rPr>
          <w:lang w:eastAsia="ja-JP"/>
        </w:rPr>
        <w:t>Link met Pallas project.</w:t>
      </w:r>
    </w:p>
    <w:p w14:paraId="16DC1A82" w14:textId="77777777" w:rsidR="00A21E33" w:rsidRPr="00956F47" w:rsidRDefault="00A21E33" w:rsidP="00B7666D">
      <w:pPr>
        <w:pStyle w:val="Lijstalinea"/>
        <w:numPr>
          <w:ilvl w:val="0"/>
          <w:numId w:val="19"/>
        </w:numPr>
      </w:pPr>
      <w:r w:rsidRPr="00956F47">
        <w:t>Scope</w:t>
      </w:r>
    </w:p>
    <w:p w14:paraId="16DC1A83" w14:textId="77777777" w:rsidR="00A21E33" w:rsidRPr="00956F47" w:rsidRDefault="00A21E33" w:rsidP="00B7666D">
      <w:pPr>
        <w:pStyle w:val="Lijstalinea"/>
        <w:numPr>
          <w:ilvl w:val="0"/>
          <w:numId w:val="19"/>
        </w:numPr>
      </w:pPr>
      <w:r w:rsidRPr="00956F47">
        <w:t>Doel</w:t>
      </w:r>
    </w:p>
    <w:p w14:paraId="16DC1A84" w14:textId="77777777" w:rsidR="00A21E33" w:rsidRPr="00956F47" w:rsidRDefault="00A21E33" w:rsidP="001676A5">
      <w:pPr>
        <w:rPr>
          <w:b/>
          <w:bCs/>
        </w:rPr>
      </w:pPr>
      <w:r w:rsidRPr="00956F47">
        <w:rPr>
          <w:b/>
          <w:bCs/>
        </w:rPr>
        <w:t>A.</w:t>
      </w:r>
      <w:r w:rsidR="00FF7D7A" w:rsidRPr="00956F47">
        <w:rPr>
          <w:b/>
          <w:bCs/>
        </w:rPr>
        <w:t>4</w:t>
      </w:r>
      <w:r w:rsidRPr="00956F47">
        <w:rPr>
          <w:b/>
          <w:bCs/>
        </w:rPr>
        <w:t>.2</w:t>
      </w:r>
      <w:r w:rsidR="002E0158" w:rsidRPr="00956F47">
        <w:rPr>
          <w:b/>
          <w:bCs/>
        </w:rPr>
        <w:tab/>
      </w:r>
      <w:r w:rsidRPr="00956F47">
        <w:rPr>
          <w:b/>
          <w:bCs/>
        </w:rPr>
        <w:t>Toepassing NEN-2660 (1 A4)</w:t>
      </w:r>
    </w:p>
    <w:p w14:paraId="16DC1A85" w14:textId="77777777" w:rsidR="00A21E33" w:rsidRPr="00956F47" w:rsidRDefault="00A21E33" w:rsidP="00B7666D">
      <w:pPr>
        <w:pStyle w:val="Lijstalinea"/>
        <w:numPr>
          <w:ilvl w:val="0"/>
          <w:numId w:val="20"/>
        </w:numPr>
      </w:pPr>
      <w:proofErr w:type="spellStart"/>
      <w:r w:rsidRPr="00956F47">
        <w:t>Textueel</w:t>
      </w:r>
      <w:proofErr w:type="spellEnd"/>
    </w:p>
    <w:p w14:paraId="16DC1A86" w14:textId="77777777" w:rsidR="00A21E33" w:rsidRPr="00956F47" w:rsidRDefault="00A21E33" w:rsidP="001676A5">
      <w:pPr>
        <w:rPr>
          <w:b/>
          <w:bCs/>
        </w:rPr>
      </w:pPr>
      <w:r w:rsidRPr="00956F47">
        <w:rPr>
          <w:b/>
          <w:bCs/>
        </w:rPr>
        <w:t>A.</w:t>
      </w:r>
      <w:r w:rsidR="00FF7D7A" w:rsidRPr="00956F47">
        <w:rPr>
          <w:b/>
          <w:bCs/>
        </w:rPr>
        <w:t>4</w:t>
      </w:r>
      <w:r w:rsidRPr="00956F47">
        <w:rPr>
          <w:b/>
          <w:bCs/>
        </w:rPr>
        <w:t>.3</w:t>
      </w:r>
      <w:r w:rsidR="002E0158" w:rsidRPr="00956F47">
        <w:rPr>
          <w:b/>
          <w:bCs/>
        </w:rPr>
        <w:tab/>
      </w:r>
      <w:r w:rsidRPr="00956F47">
        <w:rPr>
          <w:b/>
          <w:bCs/>
        </w:rPr>
        <w:t>Modelvoorbeeld (1 A4)</w:t>
      </w:r>
    </w:p>
    <w:p w14:paraId="16DC1A87" w14:textId="77777777" w:rsidR="00A21E33" w:rsidRPr="00956F47" w:rsidRDefault="00A21E33" w:rsidP="00B7666D">
      <w:pPr>
        <w:pStyle w:val="Lijstalinea"/>
        <w:numPr>
          <w:ilvl w:val="0"/>
          <w:numId w:val="20"/>
        </w:numPr>
      </w:pPr>
      <w:r w:rsidRPr="00956F47">
        <w:t>Code (stukje taxonomie/meronomie etc.)</w:t>
      </w:r>
    </w:p>
    <w:p w14:paraId="16DC1A88" w14:textId="77777777" w:rsidR="00A21E33" w:rsidRPr="00956F47" w:rsidRDefault="00A21E33" w:rsidP="009E01FA">
      <w:pPr>
        <w:rPr>
          <w:lang w:eastAsia="ja-JP"/>
        </w:rPr>
      </w:pPr>
    </w:p>
    <w:p w14:paraId="34401E18" w14:textId="77777777" w:rsidR="006E0B04" w:rsidRPr="00956F47" w:rsidRDefault="006E0B04">
      <w:pPr>
        <w:overflowPunct/>
        <w:autoSpaceDE/>
        <w:autoSpaceDN/>
        <w:adjustRightInd/>
        <w:spacing w:after="0" w:line="240" w:lineRule="auto"/>
        <w:textAlignment w:val="auto"/>
        <w:rPr>
          <w:rFonts w:eastAsia="MS Mincho"/>
          <w:b/>
          <w:sz w:val="26"/>
          <w:lang w:eastAsia="ja-JP"/>
        </w:rPr>
      </w:pPr>
      <w:r w:rsidRPr="00956F47">
        <w:br w:type="page"/>
      </w:r>
    </w:p>
    <w:p w14:paraId="34F84463" w14:textId="78B618E3" w:rsidR="001608CB" w:rsidRPr="00956F47" w:rsidRDefault="001608CB" w:rsidP="001608CB">
      <w:pPr>
        <w:pStyle w:val="ptb2"/>
        <w:rPr>
          <w:b w:val="0"/>
          <w:bCs/>
        </w:rPr>
      </w:pPr>
      <w:bookmarkStart w:id="173" w:name="_Toc57887229"/>
      <w:proofErr w:type="spellStart"/>
      <w:r w:rsidRPr="00956F47">
        <w:lastRenderedPageBreak/>
        <w:t>Use</w:t>
      </w:r>
      <w:proofErr w:type="spellEnd"/>
      <w:r w:rsidRPr="00956F47">
        <w:t xml:space="preserve"> case 5: </w:t>
      </w:r>
      <w:r w:rsidR="002F21A3" w:rsidRPr="00956F47">
        <w:t xml:space="preserve">de </w:t>
      </w:r>
      <w:r w:rsidR="00394545">
        <w:t>IJ</w:t>
      </w:r>
      <w:r w:rsidRPr="00956F47">
        <w:t>sselbrug</w:t>
      </w:r>
      <w:r w:rsidRPr="00956F47">
        <w:rPr>
          <w:b w:val="0"/>
          <w:bCs/>
        </w:rPr>
        <w:t xml:space="preserve"> </w:t>
      </w:r>
      <w:r w:rsidR="00554AA8" w:rsidRPr="00956F47">
        <w:rPr>
          <w:b w:val="0"/>
          <w:bCs/>
        </w:rPr>
        <w:t>[</w:t>
      </w:r>
      <w:r w:rsidRPr="00956F47">
        <w:rPr>
          <w:b w:val="0"/>
          <w:bCs/>
        </w:rPr>
        <w:t>Michel Böhms (TNO)]</w:t>
      </w:r>
      <w:bookmarkEnd w:id="173"/>
    </w:p>
    <w:p w14:paraId="336451D2" w14:textId="3843F3B0" w:rsidR="001608CB" w:rsidRPr="00956F47" w:rsidRDefault="001608CB" w:rsidP="001608CB">
      <w:pPr>
        <w:rPr>
          <w:b/>
          <w:bCs/>
        </w:rPr>
      </w:pPr>
      <w:r w:rsidRPr="00956F47">
        <w:rPr>
          <w:b/>
          <w:bCs/>
        </w:rPr>
        <w:t>A.4.1</w:t>
      </w:r>
      <w:r w:rsidRPr="00956F47">
        <w:rPr>
          <w:b/>
          <w:bCs/>
        </w:rPr>
        <w:tab/>
        <w:t>Introductie</w:t>
      </w:r>
    </w:p>
    <w:p w14:paraId="2AA3C68C" w14:textId="42866A00" w:rsidR="001608CB" w:rsidRPr="00956F47" w:rsidRDefault="001608CB" w:rsidP="00B7666D">
      <w:pPr>
        <w:pStyle w:val="Lijstalinea"/>
        <w:numPr>
          <w:ilvl w:val="0"/>
          <w:numId w:val="19"/>
        </w:numPr>
      </w:pPr>
      <w:r w:rsidRPr="00956F47">
        <w:t>Context</w:t>
      </w:r>
    </w:p>
    <w:p w14:paraId="399D6CED" w14:textId="44B4E890" w:rsidR="001B0209" w:rsidRPr="00956F47" w:rsidRDefault="001B0209" w:rsidP="00E51A78">
      <w:pPr>
        <w:ind w:left="709"/>
      </w:pPr>
      <w:r w:rsidRPr="00B80850">
        <w:rPr>
          <w:lang w:val="en-US"/>
        </w:rPr>
        <w:t xml:space="preserve">TNO </w:t>
      </w:r>
      <w:r w:rsidR="00B8516F" w:rsidRPr="00B80850">
        <w:rPr>
          <w:lang w:val="en-US"/>
        </w:rPr>
        <w:t>“</w:t>
      </w:r>
      <w:r w:rsidR="00566805" w:rsidRPr="00B80850">
        <w:rPr>
          <w:lang w:val="en-US"/>
        </w:rPr>
        <w:t>Early Research Progra</w:t>
      </w:r>
      <w:r w:rsidR="00423D79" w:rsidRPr="00B80850">
        <w:rPr>
          <w:lang w:val="en-US"/>
        </w:rPr>
        <w:t>m”</w:t>
      </w:r>
      <w:r w:rsidR="00566805" w:rsidRPr="00B80850">
        <w:rPr>
          <w:lang w:val="en-US"/>
        </w:rPr>
        <w:t xml:space="preserve"> </w:t>
      </w:r>
      <w:r w:rsidR="00925512" w:rsidRPr="00B80850">
        <w:rPr>
          <w:lang w:val="en-US"/>
        </w:rPr>
        <w:t>(</w:t>
      </w:r>
      <w:r w:rsidRPr="00B80850">
        <w:rPr>
          <w:lang w:val="en-US"/>
        </w:rPr>
        <w:t>ERP</w:t>
      </w:r>
      <w:r w:rsidR="00925512" w:rsidRPr="00B80850">
        <w:rPr>
          <w:lang w:val="en-US"/>
        </w:rPr>
        <w:t>)</w:t>
      </w:r>
      <w:r w:rsidR="00104465" w:rsidRPr="00B80850">
        <w:rPr>
          <w:lang w:val="en-US"/>
        </w:rPr>
        <w:t xml:space="preserve"> </w:t>
      </w:r>
      <w:r w:rsidR="00925512" w:rsidRPr="00B80850">
        <w:rPr>
          <w:lang w:val="en-US"/>
        </w:rPr>
        <w:t>Structural Integrity (</w:t>
      </w:r>
      <w:r w:rsidRPr="00B80850">
        <w:rPr>
          <w:lang w:val="en-US"/>
        </w:rPr>
        <w:t>SI</w:t>
      </w:r>
      <w:r w:rsidR="00925512" w:rsidRPr="00B80850">
        <w:rPr>
          <w:lang w:val="en-US"/>
        </w:rPr>
        <w:t>)</w:t>
      </w:r>
      <w:r w:rsidR="004D140C" w:rsidRPr="00B80850">
        <w:rPr>
          <w:lang w:val="en-US"/>
        </w:rPr>
        <w:t xml:space="preserve">. </w:t>
      </w:r>
      <w:r w:rsidR="004D140C" w:rsidRPr="00956F47">
        <w:t xml:space="preserve">Experimenten met </w:t>
      </w:r>
      <w:r w:rsidR="004C7D8F" w:rsidRPr="00956F47">
        <w:t xml:space="preserve">predicties op basis van </w:t>
      </w:r>
      <w:r w:rsidR="00F36418" w:rsidRPr="00956F47">
        <w:t xml:space="preserve">gecombineerde </w:t>
      </w:r>
      <w:r w:rsidR="004D140C" w:rsidRPr="00956F47">
        <w:t>AI/</w:t>
      </w:r>
      <w:proofErr w:type="spellStart"/>
      <w:r w:rsidR="004D140C" w:rsidRPr="00956F47">
        <w:t>Baysian</w:t>
      </w:r>
      <w:proofErr w:type="spellEnd"/>
      <w:r w:rsidR="00F36418" w:rsidRPr="00956F47">
        <w:t xml:space="preserve"> </w:t>
      </w:r>
      <w:proofErr w:type="spellStart"/>
      <w:r w:rsidR="00F36418" w:rsidRPr="00956F47">
        <w:t>networks</w:t>
      </w:r>
      <w:proofErr w:type="spellEnd"/>
      <w:r w:rsidR="00F36418" w:rsidRPr="00956F47">
        <w:t>, FEM rekenmodellen</w:t>
      </w:r>
      <w:r w:rsidR="00B56BE3" w:rsidRPr="00956F47">
        <w:t xml:space="preserve"> en meetdata ten behoeve van “</w:t>
      </w:r>
      <w:proofErr w:type="spellStart"/>
      <w:r w:rsidR="00394545">
        <w:t>predictive</w:t>
      </w:r>
      <w:proofErr w:type="spellEnd"/>
      <w:r w:rsidR="00394545">
        <w:t xml:space="preserve"> </w:t>
      </w:r>
      <w:proofErr w:type="spellStart"/>
      <w:r w:rsidR="00B56BE3" w:rsidRPr="00956F47">
        <w:t>dital</w:t>
      </w:r>
      <w:proofErr w:type="spellEnd"/>
      <w:r w:rsidR="00B56BE3" w:rsidRPr="00956F47">
        <w:t xml:space="preserve"> </w:t>
      </w:r>
      <w:proofErr w:type="spellStart"/>
      <w:r w:rsidR="00B56BE3" w:rsidRPr="00956F47">
        <w:t>twins</w:t>
      </w:r>
      <w:proofErr w:type="spellEnd"/>
      <w:r w:rsidR="00B56BE3" w:rsidRPr="00956F47">
        <w:t>”.</w:t>
      </w:r>
    </w:p>
    <w:p w14:paraId="185AEDF6" w14:textId="1E65D8AE" w:rsidR="001608CB" w:rsidRPr="00956F47" w:rsidRDefault="001608CB" w:rsidP="00B7666D">
      <w:pPr>
        <w:pStyle w:val="Lijstalinea"/>
        <w:numPr>
          <w:ilvl w:val="0"/>
          <w:numId w:val="19"/>
        </w:numPr>
      </w:pPr>
      <w:r w:rsidRPr="00956F47">
        <w:t>Scope</w:t>
      </w:r>
    </w:p>
    <w:p w14:paraId="6DA0F586" w14:textId="72870F87" w:rsidR="00EC7624" w:rsidRPr="00956F47" w:rsidRDefault="00104465" w:rsidP="00E51A78">
      <w:pPr>
        <w:ind w:left="709"/>
      </w:pPr>
      <w:r w:rsidRPr="00956F47">
        <w:t>Een</w:t>
      </w:r>
      <w:r w:rsidR="002F3DD5" w:rsidRPr="00956F47">
        <w:t xml:space="preserve"> engineer beoordeelt geconstateerde afwijkingen </w:t>
      </w:r>
      <w:r w:rsidRPr="00956F47">
        <w:t>(“</w:t>
      </w:r>
      <w:proofErr w:type="spellStart"/>
      <w:r w:rsidRPr="00956F47">
        <w:t>anomalies</w:t>
      </w:r>
      <w:proofErr w:type="spellEnd"/>
      <w:r w:rsidRPr="00956F47">
        <w:t xml:space="preserve">”) </w:t>
      </w:r>
      <w:r w:rsidR="0068538F" w:rsidRPr="00956F47">
        <w:t xml:space="preserve">aan bruggen als de IJsselbrug </w:t>
      </w:r>
      <w:r w:rsidR="002F3DD5" w:rsidRPr="00956F47">
        <w:t xml:space="preserve">en maakt FEM rekenmodellen die met deze afwijkingen rekening houden. De </w:t>
      </w:r>
      <w:r w:rsidR="0068538F" w:rsidRPr="00956F47">
        <w:t xml:space="preserve">(as-is) </w:t>
      </w:r>
      <w:r w:rsidR="002F3DD5" w:rsidRPr="00956F47">
        <w:t>FEM resultaten moeten matchen met de metingen</w:t>
      </w:r>
      <w:r w:rsidR="005D7525" w:rsidRPr="00956F47">
        <w:t xml:space="preserve"> bij een verzameling van belastingen</w:t>
      </w:r>
      <w:r w:rsidR="002F3DD5" w:rsidRPr="00956F47">
        <w:t xml:space="preserve">. Als er correspondentie is dan wordt het </w:t>
      </w:r>
      <w:r w:rsidR="00CE1EC4" w:rsidRPr="00956F47">
        <w:t xml:space="preserve">(nu gekalibreerde) </w:t>
      </w:r>
      <w:r w:rsidR="002F3DD5" w:rsidRPr="00956F47">
        <w:t>FEM model gebruikt voor voorspellingen</w:t>
      </w:r>
      <w:r w:rsidR="003C7B69" w:rsidRPr="00956F47">
        <w:t xml:space="preserve"> </w:t>
      </w:r>
      <w:r w:rsidR="007D658B" w:rsidRPr="00956F47">
        <w:t xml:space="preserve">en aanbevelingen met betrekking tot maatregelen die van invloed zijn op </w:t>
      </w:r>
      <w:r w:rsidR="003C7B69" w:rsidRPr="00956F47">
        <w:t>de restlevensduur</w:t>
      </w:r>
      <w:r w:rsidR="00CE1EC4" w:rsidRPr="00956F47">
        <w:t xml:space="preserve"> voorbij de ontwerplevensduur.</w:t>
      </w:r>
    </w:p>
    <w:p w14:paraId="7367C351" w14:textId="4CF067C0" w:rsidR="001608CB" w:rsidRPr="00956F47" w:rsidRDefault="001608CB" w:rsidP="00B7666D">
      <w:pPr>
        <w:pStyle w:val="Lijstalinea"/>
        <w:numPr>
          <w:ilvl w:val="0"/>
          <w:numId w:val="19"/>
        </w:numPr>
      </w:pPr>
      <w:r w:rsidRPr="00956F47">
        <w:t>Doel</w:t>
      </w:r>
    </w:p>
    <w:p w14:paraId="3DC91EAC" w14:textId="5EEA0A39" w:rsidR="002F3DD5" w:rsidRPr="00956F47" w:rsidRDefault="000F4243" w:rsidP="00E51A78">
      <w:pPr>
        <w:ind w:left="709"/>
      </w:pPr>
      <w:r w:rsidRPr="00956F47">
        <w:t>Definitie van ontologieën (volgens CEN SML/</w:t>
      </w:r>
      <w:r w:rsidR="00343724" w:rsidRPr="00956F47">
        <w:t>NTA 8035/</w:t>
      </w:r>
      <w:r w:rsidRPr="00956F47">
        <w:t xml:space="preserve">NEN 2660) die diverse IJsselbrug </w:t>
      </w:r>
      <w:r w:rsidR="003B7984" w:rsidRPr="00956F47">
        <w:t>gegevens</w:t>
      </w:r>
      <w:r w:rsidRPr="00956F47">
        <w:t xml:space="preserve">bronnen (deels) structuren en verbinden </w:t>
      </w:r>
      <w:r w:rsidR="00343724" w:rsidRPr="00956F47">
        <w:t xml:space="preserve">(onderling en met </w:t>
      </w:r>
      <w:r w:rsidR="00A8001E" w:rsidRPr="00956F47">
        <w:t xml:space="preserve">bestaande </w:t>
      </w:r>
      <w:r w:rsidR="00343724" w:rsidRPr="00956F47">
        <w:t xml:space="preserve">documenten) </w:t>
      </w:r>
      <w:r w:rsidRPr="00956F47">
        <w:t>ter ondersteuning van de engineer die de brugtoestand evalueert.</w:t>
      </w:r>
      <w:r w:rsidR="00775EF1" w:rsidRPr="00956F47">
        <w:t xml:space="preserve"> </w:t>
      </w:r>
      <w:r w:rsidR="00223DB4" w:rsidRPr="00956F47">
        <w:t xml:space="preserve">Als succesvol voor </w:t>
      </w:r>
      <w:r w:rsidR="00ED5309" w:rsidRPr="00956F47">
        <w:t xml:space="preserve">de </w:t>
      </w:r>
      <w:r w:rsidR="00223DB4" w:rsidRPr="00956F47">
        <w:t xml:space="preserve">IJsselbrug dan kan het een standaard aanpak worden voor de vele te </w:t>
      </w:r>
      <w:r w:rsidR="003C7B69" w:rsidRPr="00956F47">
        <w:t>evalueren</w:t>
      </w:r>
      <w:r w:rsidR="00223DB4" w:rsidRPr="00956F47">
        <w:t xml:space="preserve"> brugge</w:t>
      </w:r>
      <w:r w:rsidR="001574A8" w:rsidRPr="00956F47">
        <w:t xml:space="preserve">n die </w:t>
      </w:r>
      <w:r w:rsidR="00ED5309" w:rsidRPr="00956F47">
        <w:t>reeds</w:t>
      </w:r>
      <w:r w:rsidR="001574A8" w:rsidRPr="00956F47">
        <w:t xml:space="preserve"> voorbij hun ontwerplevensduur zijn.</w:t>
      </w:r>
    </w:p>
    <w:p w14:paraId="6EBCE92B" w14:textId="451C7AA6" w:rsidR="001608CB" w:rsidRPr="00956F47" w:rsidRDefault="001608CB" w:rsidP="001608CB">
      <w:pPr>
        <w:rPr>
          <w:b/>
          <w:bCs/>
        </w:rPr>
      </w:pPr>
      <w:r w:rsidRPr="00956F47">
        <w:rPr>
          <w:b/>
          <w:bCs/>
        </w:rPr>
        <w:t>A.4.2</w:t>
      </w:r>
      <w:r w:rsidRPr="00956F47">
        <w:rPr>
          <w:b/>
          <w:bCs/>
        </w:rPr>
        <w:tab/>
        <w:t>Toepassing NEN-2660</w:t>
      </w:r>
    </w:p>
    <w:p w14:paraId="5D959902" w14:textId="5C0D0DA9" w:rsidR="007F5E8F" w:rsidRPr="00956F47" w:rsidRDefault="00D25E65" w:rsidP="006419A1">
      <w:r w:rsidRPr="00956F47">
        <w:t>De genoemde ontologieën worden opgesteld volgens NEN</w:t>
      </w:r>
      <w:r w:rsidR="009E3FE1" w:rsidRPr="00956F47">
        <w:t xml:space="preserve"> </w:t>
      </w:r>
      <w:r w:rsidRPr="00956F47">
        <w:t>2660 (en de Europese variant in ontwikkeling CEN TC442/WG4/TG3 SML)</w:t>
      </w:r>
      <w:r w:rsidR="007F5E8F" w:rsidRPr="00956F47">
        <w:t>.</w:t>
      </w:r>
    </w:p>
    <w:p w14:paraId="2E08974A" w14:textId="1F1D9C2D" w:rsidR="0033112F" w:rsidRPr="00956F47" w:rsidRDefault="0033112F" w:rsidP="006419A1">
      <w:r w:rsidRPr="00956F47">
        <w:t xml:space="preserve">Er worden </w:t>
      </w:r>
      <w:r w:rsidR="00D508E2">
        <w:t>drie</w:t>
      </w:r>
      <w:r w:rsidRPr="00956F47">
        <w:t xml:space="preserve"> ontologieën ontwikkeld</w:t>
      </w:r>
      <w:r w:rsidR="00BD51DC" w:rsidRPr="00956F47">
        <w:t xml:space="preserve"> in </w:t>
      </w:r>
      <w:r w:rsidR="009E3FE1" w:rsidRPr="00956F47">
        <w:t xml:space="preserve">de </w:t>
      </w:r>
      <w:r w:rsidR="00BD51DC" w:rsidRPr="00956F47">
        <w:t xml:space="preserve">OWL </w:t>
      </w:r>
      <w:r w:rsidR="009E3FE1" w:rsidRPr="00956F47">
        <w:t xml:space="preserve">taal </w:t>
      </w:r>
      <w:r w:rsidR="00BD51DC" w:rsidRPr="00956F47">
        <w:t>(</w:t>
      </w:r>
      <w:r w:rsidR="009E3FE1" w:rsidRPr="00956F47">
        <w:t xml:space="preserve">en </w:t>
      </w:r>
      <w:proofErr w:type="spellStart"/>
      <w:r w:rsidR="00BD51DC" w:rsidRPr="00956F47">
        <w:t>Turtle</w:t>
      </w:r>
      <w:proofErr w:type="spellEnd"/>
      <w:r w:rsidR="00BD51DC" w:rsidRPr="00956F47">
        <w:t xml:space="preserve"> syntax)</w:t>
      </w:r>
      <w:r w:rsidRPr="00956F47">
        <w:t>:</w:t>
      </w:r>
    </w:p>
    <w:p w14:paraId="1A13CCE8" w14:textId="3734CC88" w:rsidR="0033112F" w:rsidRPr="00956F47" w:rsidRDefault="00771992" w:rsidP="00B7666D">
      <w:pPr>
        <w:pStyle w:val="Lijstalinea"/>
        <w:numPr>
          <w:ilvl w:val="0"/>
          <w:numId w:val="22"/>
        </w:numPr>
        <w:ind w:left="720"/>
      </w:pPr>
      <w:proofErr w:type="spellStart"/>
      <w:r w:rsidRPr="00956F47">
        <w:t>b</w:t>
      </w:r>
      <w:r w:rsidR="00BD51DC" w:rsidRPr="00956F47">
        <w:t>ridge.ttl</w:t>
      </w:r>
      <w:proofErr w:type="spellEnd"/>
    </w:p>
    <w:p w14:paraId="7C9A3A3B" w14:textId="4DFD23E4" w:rsidR="00BD51DC" w:rsidRDefault="00771992" w:rsidP="00B7666D">
      <w:pPr>
        <w:pStyle w:val="Lijstalinea"/>
        <w:numPr>
          <w:ilvl w:val="0"/>
          <w:numId w:val="22"/>
        </w:numPr>
        <w:ind w:left="720"/>
      </w:pPr>
      <w:proofErr w:type="spellStart"/>
      <w:r w:rsidRPr="00956F47">
        <w:t>a</w:t>
      </w:r>
      <w:r w:rsidR="00BD51DC" w:rsidRPr="00956F47">
        <w:t>nomaly.ttl</w:t>
      </w:r>
      <w:proofErr w:type="spellEnd"/>
      <w:r w:rsidR="00BD51DC" w:rsidRPr="00956F47">
        <w:t xml:space="preserve"> (geïmporteerd door </w:t>
      </w:r>
      <w:proofErr w:type="spellStart"/>
      <w:r w:rsidRPr="00956F47">
        <w:t>b</w:t>
      </w:r>
      <w:r w:rsidR="00BD51DC" w:rsidRPr="00956F47">
        <w:t>ridge.ttl</w:t>
      </w:r>
      <w:proofErr w:type="spellEnd"/>
      <w:r w:rsidR="00BD51DC" w:rsidRPr="00956F47">
        <w:t>)</w:t>
      </w:r>
    </w:p>
    <w:p w14:paraId="0356CEDA" w14:textId="3CCB07C3" w:rsidR="00D508E2" w:rsidRPr="00956F47" w:rsidRDefault="00D508E2" w:rsidP="00B7666D">
      <w:pPr>
        <w:pStyle w:val="Lijstalinea"/>
        <w:numPr>
          <w:ilvl w:val="0"/>
          <w:numId w:val="22"/>
        </w:numPr>
        <w:ind w:left="720"/>
      </w:pPr>
      <w:proofErr w:type="spellStart"/>
      <w:r>
        <w:t>probability.ttl</w:t>
      </w:r>
      <w:proofErr w:type="spellEnd"/>
      <w:r w:rsidR="00A356DB">
        <w:t xml:space="preserve"> (een uitbreiding op de geïmporteerde smls-owl-2660</w:t>
      </w:r>
      <w:r w:rsidR="004510DA">
        <w:t>.tll o</w:t>
      </w:r>
      <w:r w:rsidR="007440F5">
        <w:t>m</w:t>
      </w:r>
      <w:r w:rsidR="004510DA">
        <w:t xml:space="preserve"> stocha</w:t>
      </w:r>
      <w:r w:rsidR="007440F5">
        <w:t>st</w:t>
      </w:r>
      <w:r w:rsidR="004510DA">
        <w:t xml:space="preserve">en te modelleren bovenop </w:t>
      </w:r>
      <w:r w:rsidR="007440F5">
        <w:t>de kw</w:t>
      </w:r>
      <w:r w:rsidR="004510DA">
        <w:t>antitatieve attributen</w:t>
      </w:r>
      <w:r w:rsidR="007440F5">
        <w:t>)</w:t>
      </w:r>
    </w:p>
    <w:p w14:paraId="58E82B40" w14:textId="53CED5E1" w:rsidR="006419A1" w:rsidRPr="00956F47" w:rsidRDefault="006419A1" w:rsidP="006419A1">
      <w:r w:rsidRPr="00956F47">
        <w:t>Daarnaast spelen er twee gegevensverzamelingen</w:t>
      </w:r>
      <w:r w:rsidR="00C03C1D" w:rsidRPr="00956F47">
        <w:t xml:space="preserve"> een rol</w:t>
      </w:r>
      <w:r w:rsidR="00561E0D" w:rsidRPr="00956F47">
        <w:t xml:space="preserve">, beide </w:t>
      </w:r>
      <w:r w:rsidR="00F91748" w:rsidRPr="00956F47">
        <w:t>instanties</w:t>
      </w:r>
      <w:r w:rsidR="00561E0D" w:rsidRPr="00956F47">
        <w:t xml:space="preserve"> van de </w:t>
      </w:r>
      <w:proofErr w:type="spellStart"/>
      <w:r w:rsidR="00561E0D" w:rsidRPr="00956F47">
        <w:t>ijsselbridge.ttl</w:t>
      </w:r>
      <w:proofErr w:type="spellEnd"/>
      <w:r w:rsidR="00561E0D" w:rsidRPr="00956F47">
        <w:t xml:space="preserve"> ontologie</w:t>
      </w:r>
      <w:r w:rsidR="00C03C1D" w:rsidRPr="00956F47">
        <w:t>:</w:t>
      </w:r>
    </w:p>
    <w:p w14:paraId="1783E9EA" w14:textId="5BBDB1BD" w:rsidR="00C03C1D" w:rsidRPr="00956F47" w:rsidRDefault="00C03C1D" w:rsidP="00B7666D">
      <w:pPr>
        <w:pStyle w:val="Lijstalinea"/>
        <w:numPr>
          <w:ilvl w:val="0"/>
          <w:numId w:val="28"/>
        </w:numPr>
      </w:pPr>
      <w:proofErr w:type="spellStart"/>
      <w:r w:rsidRPr="00956F47">
        <w:t>ijsselbr</w:t>
      </w:r>
      <w:r w:rsidR="00F91748">
        <w:t>idge</w:t>
      </w:r>
      <w:r w:rsidRPr="00956F47">
        <w:t>.ttl</w:t>
      </w:r>
      <w:proofErr w:type="spellEnd"/>
    </w:p>
    <w:p w14:paraId="55A01082" w14:textId="5C519741" w:rsidR="00C03C1D" w:rsidRPr="00956F47" w:rsidRDefault="00561E0D" w:rsidP="00B7666D">
      <w:pPr>
        <w:pStyle w:val="Lijstalinea"/>
        <w:numPr>
          <w:ilvl w:val="0"/>
          <w:numId w:val="28"/>
        </w:numPr>
      </w:pPr>
      <w:proofErr w:type="spellStart"/>
      <w:r w:rsidRPr="00956F47">
        <w:t>anomalies</w:t>
      </w:r>
      <w:proofErr w:type="spellEnd"/>
      <w:r w:rsidR="00E31FD7" w:rsidRPr="00956F47">
        <w:t>-of-</w:t>
      </w:r>
      <w:proofErr w:type="spellStart"/>
      <w:r w:rsidR="00E31FD7" w:rsidRPr="00956F47">
        <w:t>ijsselbridge.ttl</w:t>
      </w:r>
      <w:proofErr w:type="spellEnd"/>
    </w:p>
    <w:p w14:paraId="124C9194" w14:textId="2A02E8B8" w:rsidR="001608CB" w:rsidRPr="00956F47" w:rsidRDefault="001608CB" w:rsidP="001608CB">
      <w:pPr>
        <w:rPr>
          <w:b/>
          <w:bCs/>
        </w:rPr>
      </w:pPr>
      <w:r w:rsidRPr="00956F47">
        <w:rPr>
          <w:b/>
          <w:bCs/>
        </w:rPr>
        <w:t>A.4.3</w:t>
      </w:r>
      <w:r w:rsidRPr="00956F47">
        <w:rPr>
          <w:b/>
          <w:bCs/>
        </w:rPr>
        <w:tab/>
        <w:t>Modelvoorbeeld</w:t>
      </w:r>
    </w:p>
    <w:p w14:paraId="0FC108C4" w14:textId="4E79A41B" w:rsidR="003A1387" w:rsidRPr="00956F47" w:rsidRDefault="003A1387" w:rsidP="001608CB">
      <w:r w:rsidRPr="00956F47">
        <w:t>Voorbeeld taxonomie technisch</w:t>
      </w:r>
      <w:r w:rsidR="00E908B3" w:rsidRPr="00956F47">
        <w:t>e reële</w:t>
      </w:r>
      <w:r w:rsidRPr="00956F47">
        <w:t xml:space="preserve"> objecten:</w:t>
      </w:r>
    </w:p>
    <w:p w14:paraId="03DC4160" w14:textId="77777777" w:rsidR="00435ABA" w:rsidRPr="00956F47" w:rsidRDefault="00435ABA" w:rsidP="009760DA">
      <w:pPr>
        <w:pStyle w:val="opsommingstreepje"/>
        <w:numPr>
          <w:ilvl w:val="0"/>
          <w:numId w:val="7"/>
        </w:numPr>
        <w:spacing w:after="0"/>
      </w:pPr>
      <w:r w:rsidRPr="00956F47">
        <w:t>Kunstwerk (</w:t>
      </w:r>
      <w:proofErr w:type="spellStart"/>
      <w:r w:rsidRPr="00956F47">
        <w:t>CivilStructure</w:t>
      </w:r>
      <w:proofErr w:type="spellEnd"/>
      <w:r w:rsidRPr="00956F47">
        <w:t>)</w:t>
      </w:r>
    </w:p>
    <w:p w14:paraId="33C4A737" w14:textId="77777777" w:rsidR="00435ABA" w:rsidRPr="00956F47" w:rsidRDefault="00435ABA" w:rsidP="009760DA">
      <w:pPr>
        <w:pStyle w:val="opsommingstreepje"/>
        <w:numPr>
          <w:ilvl w:val="1"/>
          <w:numId w:val="7"/>
        </w:numPr>
        <w:spacing w:after="0"/>
      </w:pPr>
      <w:r w:rsidRPr="00956F47">
        <w:t>Brug (Bridge)</w:t>
      </w:r>
    </w:p>
    <w:p w14:paraId="1A4FAA52" w14:textId="2C31A99E" w:rsidR="00435ABA" w:rsidRPr="00956F47" w:rsidRDefault="00435ABA" w:rsidP="009760DA">
      <w:pPr>
        <w:pStyle w:val="opsommingstreepje"/>
        <w:numPr>
          <w:ilvl w:val="2"/>
          <w:numId w:val="7"/>
        </w:numPr>
        <w:spacing w:after="0"/>
      </w:pPr>
      <w:r w:rsidRPr="00956F47">
        <w:t>Ligger</w:t>
      </w:r>
      <w:r w:rsidR="00240E4D" w:rsidRPr="00956F47">
        <w:t>b</w:t>
      </w:r>
      <w:r w:rsidRPr="00956F47">
        <w:t>rug (</w:t>
      </w:r>
      <w:proofErr w:type="spellStart"/>
      <w:r w:rsidRPr="00956F47">
        <w:t>GirderBridge</w:t>
      </w:r>
      <w:proofErr w:type="spellEnd"/>
      <w:r w:rsidRPr="00956F47">
        <w:t>)</w:t>
      </w:r>
    </w:p>
    <w:p w14:paraId="4CFFBE15" w14:textId="1AD6B3D7" w:rsidR="00822B89" w:rsidRPr="00956F47" w:rsidRDefault="00435ABA" w:rsidP="00151972">
      <w:pPr>
        <w:pStyle w:val="opsommingstreepje"/>
        <w:numPr>
          <w:ilvl w:val="3"/>
          <w:numId w:val="7"/>
        </w:numPr>
        <w:spacing w:after="0"/>
      </w:pPr>
      <w:proofErr w:type="spellStart"/>
      <w:r w:rsidRPr="00956F47">
        <w:t>StalenLigger</w:t>
      </w:r>
      <w:r w:rsidR="00240E4D" w:rsidRPr="00956F47">
        <w:t>b</w:t>
      </w:r>
      <w:r w:rsidRPr="00956F47">
        <w:t>rug</w:t>
      </w:r>
      <w:proofErr w:type="spellEnd"/>
      <w:r w:rsidRPr="00956F47">
        <w:t xml:space="preserve"> (</w:t>
      </w:r>
      <w:proofErr w:type="spellStart"/>
      <w:r w:rsidRPr="00956F47">
        <w:t>SteelGirderBridge</w:t>
      </w:r>
      <w:proofErr w:type="spellEnd"/>
      <w:r w:rsidRPr="00956F47">
        <w:t>)</w:t>
      </w:r>
    </w:p>
    <w:p w14:paraId="3A1301B9" w14:textId="77777777" w:rsidR="00822B89" w:rsidRPr="00956F47" w:rsidRDefault="00822B89" w:rsidP="00151972">
      <w:pPr>
        <w:pStyle w:val="opsommingstreepje"/>
        <w:numPr>
          <w:ilvl w:val="0"/>
          <w:numId w:val="7"/>
        </w:numPr>
        <w:spacing w:after="0"/>
      </w:pPr>
      <w:proofErr w:type="spellStart"/>
      <w:r w:rsidRPr="00956F47">
        <w:t>HoofdDraagConstructie</w:t>
      </w:r>
      <w:proofErr w:type="spellEnd"/>
      <w:r w:rsidRPr="00956F47">
        <w:t xml:space="preserve"> (</w:t>
      </w:r>
      <w:proofErr w:type="spellStart"/>
      <w:r w:rsidRPr="00956F47">
        <w:t>MainLoadbearingStructure</w:t>
      </w:r>
      <w:proofErr w:type="spellEnd"/>
      <w:r w:rsidRPr="00956F47">
        <w:t>)</w:t>
      </w:r>
    </w:p>
    <w:p w14:paraId="68882411" w14:textId="0304E201" w:rsidR="004332D7" w:rsidRPr="00956F47" w:rsidRDefault="00D76F26" w:rsidP="00151972">
      <w:pPr>
        <w:pStyle w:val="opsommingstreepje"/>
        <w:numPr>
          <w:ilvl w:val="1"/>
          <w:numId w:val="7"/>
        </w:numPr>
        <w:spacing w:after="0"/>
      </w:pPr>
      <w:proofErr w:type="spellStart"/>
      <w:r w:rsidRPr="00956F47">
        <w:lastRenderedPageBreak/>
        <w:t>HoofdDraag</w:t>
      </w:r>
      <w:r w:rsidR="00FF5231" w:rsidRPr="00956F47">
        <w:t>ConstructieV</w:t>
      </w:r>
      <w:r w:rsidR="004F1651" w:rsidRPr="00956F47">
        <w:t>an</w:t>
      </w:r>
      <w:r w:rsidR="001B7497" w:rsidRPr="00956F47">
        <w:t>Stalen</w:t>
      </w:r>
      <w:r w:rsidR="0024691C" w:rsidRPr="00956F47">
        <w:t>Liggerbrug</w:t>
      </w:r>
      <w:proofErr w:type="spellEnd"/>
      <w:r w:rsidR="008C0334" w:rsidRPr="00956F47">
        <w:t xml:space="preserve"> (</w:t>
      </w:r>
      <w:proofErr w:type="spellStart"/>
      <w:r w:rsidR="008C0334" w:rsidRPr="00956F47">
        <w:t>MainLoad</w:t>
      </w:r>
      <w:r w:rsidR="008F3B63" w:rsidRPr="00956F47">
        <w:t>b</w:t>
      </w:r>
      <w:r w:rsidR="008C0334" w:rsidRPr="00956F47">
        <w:t>earing</w:t>
      </w:r>
      <w:r w:rsidR="008F3B63" w:rsidRPr="00956F47">
        <w:t>Structure</w:t>
      </w:r>
      <w:r w:rsidR="005749C7" w:rsidRPr="00956F47">
        <w:t>OfSteelGirderBridge</w:t>
      </w:r>
      <w:proofErr w:type="spellEnd"/>
      <w:r w:rsidR="005749C7" w:rsidRPr="00956F47">
        <w:t>)</w:t>
      </w:r>
    </w:p>
    <w:p w14:paraId="14C77262" w14:textId="77777777" w:rsidR="00D858D5" w:rsidRPr="00956F47" w:rsidRDefault="00D858D5" w:rsidP="00151972">
      <w:pPr>
        <w:pStyle w:val="opsommingstreepje"/>
        <w:numPr>
          <w:ilvl w:val="0"/>
          <w:numId w:val="7"/>
        </w:numPr>
        <w:spacing w:after="0"/>
      </w:pPr>
      <w:r w:rsidRPr="00956F47">
        <w:t>Rijdek (</w:t>
      </w:r>
      <w:proofErr w:type="spellStart"/>
      <w:r w:rsidRPr="00956F47">
        <w:t>BridgeDeck</w:t>
      </w:r>
      <w:proofErr w:type="spellEnd"/>
      <w:r w:rsidRPr="00956F47">
        <w:t>)</w:t>
      </w:r>
    </w:p>
    <w:p w14:paraId="427BC79C" w14:textId="77777777" w:rsidR="00D858D5" w:rsidRPr="00956F47" w:rsidRDefault="00D858D5" w:rsidP="00DE2CD3">
      <w:pPr>
        <w:pStyle w:val="opsommingstreepje"/>
        <w:numPr>
          <w:ilvl w:val="0"/>
          <w:numId w:val="7"/>
        </w:numPr>
        <w:spacing w:after="0"/>
      </w:pPr>
      <w:r w:rsidRPr="00956F47">
        <w:t>Langsligger (</w:t>
      </w:r>
      <w:proofErr w:type="spellStart"/>
      <w:r w:rsidRPr="00956F47">
        <w:t>MainGirder</w:t>
      </w:r>
      <w:proofErr w:type="spellEnd"/>
      <w:r w:rsidRPr="00956F47">
        <w:t>)</w:t>
      </w:r>
    </w:p>
    <w:p w14:paraId="21A57361" w14:textId="77777777" w:rsidR="00D858D5" w:rsidRPr="00956F47" w:rsidRDefault="00D858D5" w:rsidP="00DE2CD3">
      <w:pPr>
        <w:pStyle w:val="opsommingstreepje"/>
        <w:numPr>
          <w:ilvl w:val="0"/>
          <w:numId w:val="7"/>
        </w:numPr>
        <w:spacing w:after="0"/>
      </w:pPr>
      <w:r w:rsidRPr="00956F47">
        <w:t>Dwarsligger (</w:t>
      </w:r>
      <w:proofErr w:type="spellStart"/>
      <w:r w:rsidRPr="00956F47">
        <w:t>CrossBeam</w:t>
      </w:r>
      <w:proofErr w:type="spellEnd"/>
      <w:r w:rsidRPr="00956F47">
        <w:t>)</w:t>
      </w:r>
    </w:p>
    <w:p w14:paraId="6188FE30" w14:textId="773F5490" w:rsidR="00D858D5" w:rsidRPr="00956F47" w:rsidRDefault="00D858D5" w:rsidP="00DE2CD3">
      <w:pPr>
        <w:pStyle w:val="opsommingstreepje"/>
        <w:numPr>
          <w:ilvl w:val="0"/>
          <w:numId w:val="7"/>
        </w:numPr>
        <w:spacing w:after="0"/>
      </w:pPr>
      <w:r w:rsidRPr="00956F47">
        <w:t>K-</w:t>
      </w:r>
      <w:r w:rsidR="001B2056" w:rsidRPr="00956F47">
        <w:t>S</w:t>
      </w:r>
      <w:r w:rsidRPr="00956F47">
        <w:t>pant (K-</w:t>
      </w:r>
      <w:proofErr w:type="spellStart"/>
      <w:r w:rsidR="001B2056" w:rsidRPr="00956F47">
        <w:t>T</w:t>
      </w:r>
      <w:r w:rsidRPr="00956F47">
        <w:t>russ</w:t>
      </w:r>
      <w:proofErr w:type="spellEnd"/>
      <w:r w:rsidRPr="00956F47">
        <w:t>)</w:t>
      </w:r>
    </w:p>
    <w:p w14:paraId="230383ED" w14:textId="77777777" w:rsidR="00D858D5" w:rsidRPr="00956F47" w:rsidRDefault="00D858D5" w:rsidP="00DE2CD3">
      <w:pPr>
        <w:pStyle w:val="opsommingstreepje"/>
        <w:numPr>
          <w:ilvl w:val="0"/>
          <w:numId w:val="7"/>
        </w:numPr>
        <w:spacing w:after="0"/>
      </w:pPr>
      <w:r w:rsidRPr="00956F47">
        <w:t>Oplegging (</w:t>
      </w:r>
      <w:proofErr w:type="spellStart"/>
      <w:r w:rsidRPr="00956F47">
        <w:t>Bearing</w:t>
      </w:r>
      <w:proofErr w:type="spellEnd"/>
      <w:r w:rsidRPr="00956F47">
        <w:t>)</w:t>
      </w:r>
    </w:p>
    <w:p w14:paraId="58E8DCA9" w14:textId="77777777" w:rsidR="00D858D5" w:rsidRPr="00956F47" w:rsidRDefault="00D858D5" w:rsidP="00DE2CD3">
      <w:pPr>
        <w:pStyle w:val="opsommingstreepje"/>
        <w:numPr>
          <w:ilvl w:val="1"/>
          <w:numId w:val="7"/>
        </w:numPr>
        <w:spacing w:after="0"/>
      </w:pPr>
      <w:proofErr w:type="spellStart"/>
      <w:r w:rsidRPr="00956F47">
        <w:t>VasteOplegging</w:t>
      </w:r>
      <w:proofErr w:type="spellEnd"/>
      <w:r w:rsidRPr="00956F47">
        <w:t xml:space="preserve"> (</w:t>
      </w:r>
      <w:proofErr w:type="spellStart"/>
      <w:r w:rsidRPr="00956F47">
        <w:t>FixedBearing</w:t>
      </w:r>
      <w:proofErr w:type="spellEnd"/>
      <w:r w:rsidRPr="00956F47">
        <w:t>)</w:t>
      </w:r>
    </w:p>
    <w:p w14:paraId="786616C2" w14:textId="2405B304" w:rsidR="00D858D5" w:rsidRPr="00956F47" w:rsidRDefault="00D858D5" w:rsidP="00DE2CD3">
      <w:pPr>
        <w:pStyle w:val="opsommingstreepje"/>
        <w:numPr>
          <w:ilvl w:val="1"/>
          <w:numId w:val="7"/>
        </w:numPr>
        <w:spacing w:after="0"/>
      </w:pPr>
      <w:proofErr w:type="spellStart"/>
      <w:r w:rsidRPr="00956F47">
        <w:t>VrijeOplegging</w:t>
      </w:r>
      <w:proofErr w:type="spellEnd"/>
      <w:r w:rsidRPr="00956F47">
        <w:t xml:space="preserve"> (</w:t>
      </w:r>
      <w:proofErr w:type="spellStart"/>
      <w:r w:rsidRPr="00956F47">
        <w:t>Mov</w:t>
      </w:r>
      <w:r w:rsidR="000251F1" w:rsidRPr="00956F47">
        <w:t>e</w:t>
      </w:r>
      <w:r w:rsidRPr="00956F47">
        <w:t>ableBearing</w:t>
      </w:r>
      <w:proofErr w:type="spellEnd"/>
      <w:r w:rsidRPr="00956F47">
        <w:t>)</w:t>
      </w:r>
    </w:p>
    <w:p w14:paraId="09B15BBA" w14:textId="2951E514" w:rsidR="00A94F33" w:rsidRPr="00956F47" w:rsidRDefault="00A94F33" w:rsidP="00DE2CD3">
      <w:pPr>
        <w:pStyle w:val="opsommingstreepje"/>
        <w:numPr>
          <w:ilvl w:val="2"/>
          <w:numId w:val="7"/>
        </w:numPr>
        <w:spacing w:after="0"/>
      </w:pPr>
      <w:r w:rsidRPr="00956F47">
        <w:t>Scharnier</w:t>
      </w:r>
      <w:r w:rsidR="00D771F0" w:rsidRPr="00956F47">
        <w:t>oplegging (</w:t>
      </w:r>
      <w:proofErr w:type="spellStart"/>
      <w:r w:rsidR="00D771F0" w:rsidRPr="00956F47">
        <w:t>HingedBearing</w:t>
      </w:r>
      <w:proofErr w:type="spellEnd"/>
      <w:r w:rsidR="00D771F0" w:rsidRPr="00956F47">
        <w:t>)</w:t>
      </w:r>
    </w:p>
    <w:p w14:paraId="2396072C" w14:textId="74ADAF3F" w:rsidR="00D771F0" w:rsidRPr="00956F47" w:rsidRDefault="00D771F0" w:rsidP="00DE2CD3">
      <w:pPr>
        <w:pStyle w:val="opsommingstreepje"/>
        <w:numPr>
          <w:ilvl w:val="2"/>
          <w:numId w:val="7"/>
        </w:numPr>
        <w:spacing w:after="0"/>
      </w:pPr>
      <w:r w:rsidRPr="00956F47">
        <w:t>Roloplegging (</w:t>
      </w:r>
      <w:proofErr w:type="spellStart"/>
      <w:r w:rsidRPr="00956F47">
        <w:t>RollerBearing</w:t>
      </w:r>
      <w:proofErr w:type="spellEnd"/>
      <w:r w:rsidRPr="00956F47">
        <w:t>)</w:t>
      </w:r>
    </w:p>
    <w:p w14:paraId="7F8408BC" w14:textId="77777777" w:rsidR="00D858D5" w:rsidRPr="00956F47" w:rsidRDefault="00D858D5" w:rsidP="00DE2CD3">
      <w:pPr>
        <w:pStyle w:val="opsommingstreepje"/>
        <w:numPr>
          <w:ilvl w:val="0"/>
          <w:numId w:val="7"/>
        </w:numPr>
        <w:spacing w:after="0"/>
      </w:pPr>
      <w:r w:rsidRPr="00956F47">
        <w:t>Ondersteuning (Support)</w:t>
      </w:r>
    </w:p>
    <w:p w14:paraId="075002AC" w14:textId="36D4A018" w:rsidR="00D858D5" w:rsidRPr="00956F47" w:rsidRDefault="00D858D5" w:rsidP="00DE2CD3">
      <w:pPr>
        <w:pStyle w:val="opsommingstreepje"/>
        <w:numPr>
          <w:ilvl w:val="1"/>
          <w:numId w:val="7"/>
        </w:numPr>
        <w:spacing w:after="0"/>
      </w:pPr>
      <w:r w:rsidRPr="00956F47">
        <w:t>Pijler (</w:t>
      </w:r>
      <w:proofErr w:type="spellStart"/>
      <w:r w:rsidRPr="00956F47">
        <w:t>Pillar</w:t>
      </w:r>
      <w:proofErr w:type="spellEnd"/>
      <w:r w:rsidRPr="00956F47">
        <w:t>)</w:t>
      </w:r>
    </w:p>
    <w:p w14:paraId="160E9449" w14:textId="4B027E3E" w:rsidR="00A80018" w:rsidRPr="00956F47" w:rsidRDefault="00A80018" w:rsidP="00DE2CD3">
      <w:pPr>
        <w:pStyle w:val="opsommingstreepje"/>
        <w:numPr>
          <w:ilvl w:val="0"/>
          <w:numId w:val="7"/>
        </w:numPr>
        <w:spacing w:after="0"/>
      </w:pPr>
      <w:r w:rsidRPr="00956F47">
        <w:t>Verbinding (Connection)</w:t>
      </w:r>
    </w:p>
    <w:p w14:paraId="39B1EDE3" w14:textId="6032C297" w:rsidR="00A80018" w:rsidRPr="00956F47" w:rsidRDefault="00FF4E04" w:rsidP="00DE2CD3">
      <w:pPr>
        <w:pStyle w:val="opsommingstreepje"/>
        <w:numPr>
          <w:ilvl w:val="1"/>
          <w:numId w:val="7"/>
        </w:numPr>
        <w:spacing w:after="0"/>
      </w:pPr>
      <w:r w:rsidRPr="00956F47">
        <w:t xml:space="preserve">Voegovergang </w:t>
      </w:r>
      <w:r w:rsidR="00A80018" w:rsidRPr="00956F47">
        <w:t>(Joint)</w:t>
      </w:r>
    </w:p>
    <w:p w14:paraId="16600A0D" w14:textId="3AD77932" w:rsidR="00FF4E04" w:rsidRPr="00956F47" w:rsidRDefault="00FF4E04" w:rsidP="00DE2CD3">
      <w:pPr>
        <w:pStyle w:val="opsommingstreepje"/>
        <w:numPr>
          <w:ilvl w:val="2"/>
          <w:numId w:val="7"/>
        </w:numPr>
        <w:spacing w:after="0"/>
      </w:pPr>
      <w:r w:rsidRPr="00956F47">
        <w:t>Dilatatievoeg (</w:t>
      </w:r>
      <w:proofErr w:type="spellStart"/>
      <w:r w:rsidR="00220837" w:rsidRPr="00956F47">
        <w:t>Expansion</w:t>
      </w:r>
      <w:r w:rsidR="00B6464C" w:rsidRPr="00956F47">
        <w:t>Joint</w:t>
      </w:r>
      <w:proofErr w:type="spellEnd"/>
      <w:r w:rsidRPr="00956F47">
        <w:t>)</w:t>
      </w:r>
    </w:p>
    <w:p w14:paraId="3DD4F181" w14:textId="0B81CBDE" w:rsidR="00B6464C" w:rsidRPr="00956F47" w:rsidRDefault="00B6464C" w:rsidP="00DE2CD3">
      <w:pPr>
        <w:pStyle w:val="opsommingstreepje"/>
        <w:numPr>
          <w:ilvl w:val="2"/>
          <w:numId w:val="7"/>
        </w:numPr>
        <w:spacing w:after="0"/>
      </w:pPr>
      <w:r w:rsidRPr="00956F47">
        <w:t>Zinkvoeg (</w:t>
      </w:r>
      <w:proofErr w:type="spellStart"/>
      <w:r w:rsidRPr="00956F47">
        <w:t>ImmersionJoint</w:t>
      </w:r>
      <w:proofErr w:type="spellEnd"/>
      <w:r w:rsidRPr="00956F47">
        <w:t>)</w:t>
      </w:r>
    </w:p>
    <w:p w14:paraId="51D5413E" w14:textId="47AB43FD" w:rsidR="007B6925" w:rsidRPr="00956F47" w:rsidRDefault="007B6925" w:rsidP="00DE2CD3">
      <w:pPr>
        <w:pStyle w:val="opsommingstreepje"/>
        <w:numPr>
          <w:ilvl w:val="0"/>
          <w:numId w:val="7"/>
        </w:numPr>
        <w:spacing w:after="0"/>
      </w:pPr>
      <w:r w:rsidRPr="00956F47">
        <w:t>Flens (</w:t>
      </w:r>
      <w:proofErr w:type="spellStart"/>
      <w:r w:rsidRPr="00956F47">
        <w:t>Flange</w:t>
      </w:r>
      <w:proofErr w:type="spellEnd"/>
      <w:r w:rsidRPr="00956F47">
        <w:t>)</w:t>
      </w:r>
    </w:p>
    <w:p w14:paraId="5FB59D33" w14:textId="32BC28B5" w:rsidR="007B6925" w:rsidRPr="00956F47" w:rsidRDefault="00417FD8" w:rsidP="00DE2CD3">
      <w:pPr>
        <w:pStyle w:val="opsommingstreepje"/>
        <w:numPr>
          <w:ilvl w:val="1"/>
          <w:numId w:val="7"/>
        </w:numPr>
        <w:spacing w:after="0"/>
      </w:pPr>
      <w:proofErr w:type="spellStart"/>
      <w:r w:rsidRPr="00956F47">
        <w:t>Ligger</w:t>
      </w:r>
      <w:r w:rsidR="007B6925" w:rsidRPr="00956F47">
        <w:t>Bovenflens</w:t>
      </w:r>
      <w:proofErr w:type="spellEnd"/>
      <w:r w:rsidR="007B6925" w:rsidRPr="00956F47">
        <w:t xml:space="preserve"> (</w:t>
      </w:r>
      <w:proofErr w:type="spellStart"/>
      <w:r w:rsidR="006077C0" w:rsidRPr="00956F47">
        <w:t>Girder</w:t>
      </w:r>
      <w:r w:rsidR="007B6925" w:rsidRPr="00956F47">
        <w:t>TopFlange</w:t>
      </w:r>
      <w:proofErr w:type="spellEnd"/>
      <w:r w:rsidR="007B6925" w:rsidRPr="00956F47">
        <w:t>)</w:t>
      </w:r>
    </w:p>
    <w:p w14:paraId="01D05EB4" w14:textId="30007A2B" w:rsidR="007B6925" w:rsidRPr="00956F47" w:rsidRDefault="00417FD8" w:rsidP="00DE2CD3">
      <w:pPr>
        <w:pStyle w:val="opsommingstreepje"/>
        <w:numPr>
          <w:ilvl w:val="1"/>
          <w:numId w:val="7"/>
        </w:numPr>
        <w:spacing w:after="0"/>
      </w:pPr>
      <w:proofErr w:type="spellStart"/>
      <w:r w:rsidRPr="00956F47">
        <w:t>Ligger</w:t>
      </w:r>
      <w:r w:rsidR="007B6925" w:rsidRPr="00956F47">
        <w:t>Onderflens</w:t>
      </w:r>
      <w:proofErr w:type="spellEnd"/>
      <w:r w:rsidR="007B6925" w:rsidRPr="00956F47">
        <w:t xml:space="preserve"> (</w:t>
      </w:r>
      <w:proofErr w:type="spellStart"/>
      <w:r w:rsidR="006077C0" w:rsidRPr="00956F47">
        <w:t>Girder</w:t>
      </w:r>
      <w:r w:rsidR="007B6925" w:rsidRPr="00956F47">
        <w:t>BottomFlange</w:t>
      </w:r>
      <w:proofErr w:type="spellEnd"/>
      <w:r w:rsidR="007B6925" w:rsidRPr="00956F47">
        <w:t>)</w:t>
      </w:r>
    </w:p>
    <w:p w14:paraId="56F9F62C" w14:textId="7A6FCC1B" w:rsidR="004D1CF5" w:rsidRPr="00956F47" w:rsidRDefault="004D1CF5" w:rsidP="00DE2CD3">
      <w:pPr>
        <w:pStyle w:val="opsommingstreepje"/>
        <w:numPr>
          <w:ilvl w:val="0"/>
          <w:numId w:val="7"/>
        </w:numPr>
        <w:spacing w:after="0"/>
      </w:pPr>
      <w:r w:rsidRPr="00956F47">
        <w:t>Spant</w:t>
      </w:r>
      <w:r w:rsidR="00095F12" w:rsidRPr="00956F47">
        <w:t>v</w:t>
      </w:r>
      <w:r w:rsidRPr="00956F47">
        <w:t>erste</w:t>
      </w:r>
      <w:r w:rsidR="004B781F" w:rsidRPr="00956F47">
        <w:t xml:space="preserve">rking </w:t>
      </w:r>
      <w:r w:rsidRPr="00956F47">
        <w:t>(</w:t>
      </w:r>
      <w:proofErr w:type="spellStart"/>
      <w:r w:rsidRPr="00956F47">
        <w:t>TrussReinforcement</w:t>
      </w:r>
      <w:proofErr w:type="spellEnd"/>
      <w:r w:rsidRPr="00956F47">
        <w:t>)</w:t>
      </w:r>
    </w:p>
    <w:p w14:paraId="4E65CAE1" w14:textId="77777777" w:rsidR="004D1CF5" w:rsidRPr="00956F47" w:rsidRDefault="004D1CF5" w:rsidP="00DE2CD3">
      <w:pPr>
        <w:pStyle w:val="opsommingstreepje"/>
        <w:numPr>
          <w:ilvl w:val="0"/>
          <w:numId w:val="7"/>
        </w:numPr>
        <w:spacing w:after="0"/>
      </w:pPr>
      <w:proofErr w:type="spellStart"/>
      <w:r w:rsidRPr="00956F47">
        <w:t>Webplaat</w:t>
      </w:r>
      <w:proofErr w:type="spellEnd"/>
      <w:r w:rsidRPr="00956F47">
        <w:t xml:space="preserve"> (</w:t>
      </w:r>
      <w:proofErr w:type="spellStart"/>
      <w:r w:rsidRPr="00956F47">
        <w:t>WebPlate</w:t>
      </w:r>
      <w:proofErr w:type="spellEnd"/>
      <w:r w:rsidRPr="00956F47">
        <w:t>)</w:t>
      </w:r>
    </w:p>
    <w:p w14:paraId="4D7933C2" w14:textId="0D632044" w:rsidR="004D1CF5" w:rsidRPr="00956F47" w:rsidRDefault="00DB1529" w:rsidP="00DE2CD3">
      <w:pPr>
        <w:pStyle w:val="opsommingstreepje"/>
        <w:numPr>
          <w:ilvl w:val="0"/>
          <w:numId w:val="7"/>
        </w:numPr>
        <w:spacing w:after="0"/>
      </w:pPr>
      <w:proofErr w:type="spellStart"/>
      <w:r w:rsidRPr="00956F47">
        <w:t>Diagonaal</w:t>
      </w:r>
      <w:r w:rsidR="004D1CF5" w:rsidRPr="00956F47">
        <w:t>SamengesteldeStaaf</w:t>
      </w:r>
      <w:proofErr w:type="spellEnd"/>
      <w:r w:rsidR="004D1CF5" w:rsidRPr="00956F47">
        <w:t xml:space="preserve"> (</w:t>
      </w:r>
      <w:proofErr w:type="spellStart"/>
      <w:r w:rsidRPr="00956F47">
        <w:t>Diagonal</w:t>
      </w:r>
      <w:r w:rsidR="004D1CF5" w:rsidRPr="00956F47">
        <w:t>CompositeBar</w:t>
      </w:r>
      <w:proofErr w:type="spellEnd"/>
      <w:r w:rsidR="004D1CF5" w:rsidRPr="00956F47">
        <w:t>)</w:t>
      </w:r>
    </w:p>
    <w:p w14:paraId="28D4419E" w14:textId="2ED97A37" w:rsidR="004D1CF5" w:rsidRPr="00956F47" w:rsidRDefault="004D1CF5" w:rsidP="00DE2CD3">
      <w:pPr>
        <w:pStyle w:val="opsommingstreepje"/>
        <w:numPr>
          <w:ilvl w:val="0"/>
          <w:numId w:val="7"/>
        </w:numPr>
        <w:spacing w:after="0"/>
      </w:pPr>
      <w:r w:rsidRPr="00956F47">
        <w:t>Staalplaat (</w:t>
      </w:r>
      <w:proofErr w:type="spellStart"/>
      <w:r w:rsidRPr="00956F47">
        <w:t>SteelPlate</w:t>
      </w:r>
      <w:proofErr w:type="spellEnd"/>
      <w:r w:rsidRPr="00956F47">
        <w:t>)</w:t>
      </w:r>
    </w:p>
    <w:p w14:paraId="68325B95" w14:textId="1EEE7010" w:rsidR="00DB1529" w:rsidRPr="00956F47" w:rsidRDefault="00274966" w:rsidP="00DE2CD3">
      <w:pPr>
        <w:pStyle w:val="opsommingstreepje"/>
        <w:numPr>
          <w:ilvl w:val="0"/>
          <w:numId w:val="7"/>
        </w:numPr>
        <w:spacing w:after="0"/>
      </w:pPr>
      <w:proofErr w:type="spellStart"/>
      <w:r w:rsidRPr="00956F47">
        <w:t>OnderkantProfiel</w:t>
      </w:r>
      <w:proofErr w:type="spellEnd"/>
      <w:r w:rsidR="00E6216C" w:rsidRPr="00956F47">
        <w:t xml:space="preserve"> (</w:t>
      </w:r>
      <w:proofErr w:type="spellStart"/>
      <w:r w:rsidR="00E6216C" w:rsidRPr="00956F47">
        <w:t>BottomEdgeProfile</w:t>
      </w:r>
      <w:proofErr w:type="spellEnd"/>
      <w:r w:rsidR="00E6216C" w:rsidRPr="00956F47">
        <w:t>)</w:t>
      </w:r>
    </w:p>
    <w:p w14:paraId="58F3A6BD" w14:textId="00E21F30" w:rsidR="00E6216C" w:rsidRPr="00956F47" w:rsidRDefault="00274966" w:rsidP="00DE2CD3">
      <w:pPr>
        <w:pStyle w:val="opsommingstreepje"/>
        <w:numPr>
          <w:ilvl w:val="0"/>
          <w:numId w:val="7"/>
        </w:numPr>
        <w:spacing w:after="0"/>
      </w:pPr>
      <w:proofErr w:type="spellStart"/>
      <w:r w:rsidRPr="00956F47">
        <w:t>VertikaalProfiel</w:t>
      </w:r>
      <w:proofErr w:type="spellEnd"/>
      <w:r w:rsidRPr="00956F47">
        <w:t xml:space="preserve"> (</w:t>
      </w:r>
      <w:proofErr w:type="spellStart"/>
      <w:r w:rsidR="00E6216C" w:rsidRPr="00956F47">
        <w:t>VerticalProfile</w:t>
      </w:r>
      <w:proofErr w:type="spellEnd"/>
      <w:r w:rsidRPr="00956F47">
        <w:t>)</w:t>
      </w:r>
    </w:p>
    <w:p w14:paraId="4413A907" w14:textId="5A1FC0A3" w:rsidR="00DD3F85" w:rsidRPr="00956F47" w:rsidRDefault="00DD3F85" w:rsidP="00DE2CD3">
      <w:pPr>
        <w:pStyle w:val="opsommingstreepje"/>
        <w:numPr>
          <w:ilvl w:val="0"/>
          <w:numId w:val="7"/>
        </w:numPr>
        <w:spacing w:after="0"/>
      </w:pPr>
      <w:proofErr w:type="spellStart"/>
      <w:r w:rsidRPr="00956F47">
        <w:t>Verstijver</w:t>
      </w:r>
      <w:proofErr w:type="spellEnd"/>
      <w:r w:rsidR="00581EF8" w:rsidRPr="00956F47">
        <w:t xml:space="preserve"> (</w:t>
      </w:r>
      <w:proofErr w:type="spellStart"/>
      <w:r w:rsidR="00581EF8" w:rsidRPr="00956F47">
        <w:t>Stiffener</w:t>
      </w:r>
      <w:proofErr w:type="spellEnd"/>
      <w:r w:rsidR="00581EF8" w:rsidRPr="00956F47">
        <w:t>)</w:t>
      </w:r>
    </w:p>
    <w:p w14:paraId="373B8DFE" w14:textId="287E0CC4" w:rsidR="00DD3F85" w:rsidRPr="00956F47" w:rsidRDefault="00DD3F85" w:rsidP="00DE2CD3">
      <w:pPr>
        <w:pStyle w:val="opsommingstreepje"/>
        <w:numPr>
          <w:ilvl w:val="1"/>
          <w:numId w:val="7"/>
        </w:numPr>
        <w:spacing w:after="0"/>
      </w:pPr>
      <w:proofErr w:type="spellStart"/>
      <w:r w:rsidRPr="00956F47">
        <w:t>LangsBulbVerstijver</w:t>
      </w:r>
      <w:proofErr w:type="spellEnd"/>
      <w:r w:rsidR="00581EF8" w:rsidRPr="00956F47">
        <w:t xml:space="preserve"> (</w:t>
      </w:r>
      <w:proofErr w:type="spellStart"/>
      <w:r w:rsidR="00581EF8" w:rsidRPr="00956F47">
        <w:t>LongitudinalBulbStiffener</w:t>
      </w:r>
      <w:proofErr w:type="spellEnd"/>
      <w:r w:rsidR="00581EF8" w:rsidRPr="00956F47">
        <w:t>)</w:t>
      </w:r>
    </w:p>
    <w:p w14:paraId="7B2A8AA6" w14:textId="77186750" w:rsidR="00DD3F85" w:rsidRPr="00956F47" w:rsidRDefault="00DD3F85" w:rsidP="00DE2CD3">
      <w:pPr>
        <w:pStyle w:val="opsommingstreepje"/>
        <w:numPr>
          <w:ilvl w:val="1"/>
          <w:numId w:val="7"/>
        </w:numPr>
        <w:spacing w:after="0"/>
      </w:pPr>
      <w:proofErr w:type="spellStart"/>
      <w:r w:rsidRPr="00956F47">
        <w:t>VertikaleVerstijver</w:t>
      </w:r>
      <w:proofErr w:type="spellEnd"/>
      <w:r w:rsidR="00581EF8" w:rsidRPr="00956F47">
        <w:t xml:space="preserve"> (</w:t>
      </w:r>
      <w:proofErr w:type="spellStart"/>
      <w:r w:rsidR="00581EF8" w:rsidRPr="00956F47">
        <w:t>VerticalStiffener</w:t>
      </w:r>
      <w:proofErr w:type="spellEnd"/>
      <w:r w:rsidR="00581EF8" w:rsidRPr="00956F47">
        <w:t>)</w:t>
      </w:r>
    </w:p>
    <w:p w14:paraId="1A60EF35" w14:textId="5A83EF36" w:rsidR="00DD3F85" w:rsidRPr="00956F47" w:rsidRDefault="00DD3F85" w:rsidP="00DE2CD3">
      <w:pPr>
        <w:pStyle w:val="opsommingstreepje"/>
        <w:numPr>
          <w:ilvl w:val="1"/>
          <w:numId w:val="7"/>
        </w:numPr>
        <w:spacing w:after="0"/>
      </w:pPr>
      <w:proofErr w:type="spellStart"/>
      <w:r w:rsidRPr="00956F47">
        <w:t>HorizontaleVerstijver</w:t>
      </w:r>
      <w:proofErr w:type="spellEnd"/>
      <w:r w:rsidR="00581EF8" w:rsidRPr="00956F47">
        <w:t xml:space="preserve"> (</w:t>
      </w:r>
      <w:proofErr w:type="spellStart"/>
      <w:r w:rsidR="00581EF8" w:rsidRPr="00956F47">
        <w:t>HorizontalStiffener</w:t>
      </w:r>
      <w:proofErr w:type="spellEnd"/>
      <w:r w:rsidR="00581EF8" w:rsidRPr="00956F47">
        <w:t>)</w:t>
      </w:r>
    </w:p>
    <w:p w14:paraId="38A2D186" w14:textId="77777777" w:rsidR="00CE1594" w:rsidRPr="00956F47" w:rsidRDefault="00CE1594" w:rsidP="00FD2A2F">
      <w:pPr>
        <w:pStyle w:val="opsommingstreepje"/>
        <w:numPr>
          <w:ilvl w:val="0"/>
          <w:numId w:val="0"/>
        </w:numPr>
        <w:spacing w:after="0"/>
      </w:pPr>
    </w:p>
    <w:p w14:paraId="31DCD045" w14:textId="656128E5" w:rsidR="00AF6BEE" w:rsidRPr="00956F47" w:rsidRDefault="00D82689" w:rsidP="001608CB">
      <w:bookmarkStart w:id="174" w:name="_Hlk53751121"/>
      <w:r w:rsidRPr="00956F47">
        <w:t>Uitgaande van de taxonomie-bladeren en de relevante decompositiebeperkingen</w:t>
      </w:r>
      <w:r w:rsidR="00AF6BEE" w:rsidRPr="00956F47">
        <w:t xml:space="preserve"> kunnen we een meronomie afleiden</w:t>
      </w:r>
      <w:r w:rsidR="00530705" w:rsidRPr="00956F47">
        <w:t xml:space="preserve"> middels</w:t>
      </w:r>
      <w:r w:rsidR="00AF6BEE" w:rsidRPr="00956F47">
        <w:t xml:space="preserve"> een simpele SPARQL </w:t>
      </w:r>
      <w:r w:rsidR="00BF7E87" w:rsidRPr="00956F47">
        <w:t xml:space="preserve">construct </w:t>
      </w:r>
      <w:r w:rsidR="00AF6BEE" w:rsidRPr="00956F47">
        <w:t>query:</w:t>
      </w:r>
    </w:p>
    <w:p w14:paraId="09F2D627"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b/>
          <w:color w:val="800080"/>
          <w:sz w:val="18"/>
          <w:szCs w:val="18"/>
          <w:lang w:val="en-US"/>
        </w:rPr>
        <w:t>CONSTRUCT</w:t>
      </w:r>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?subject</w:t>
      </w:r>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bridge:typicalHasPart</w:t>
      </w:r>
      <w:proofErr w:type="spellEnd"/>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?class</w:t>
      </w:r>
      <w:r w:rsidRPr="00B80850">
        <w:rPr>
          <w:rFonts w:ascii="Segoe UI" w:hAnsi="Segoe UI" w:cs="Segoe UI"/>
          <w:sz w:val="18"/>
          <w:szCs w:val="18"/>
          <w:lang w:val="en-US"/>
        </w:rPr>
        <w:t>}</w:t>
      </w:r>
    </w:p>
    <w:p w14:paraId="440E50C3"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b/>
          <w:color w:val="800080"/>
          <w:sz w:val="18"/>
          <w:szCs w:val="18"/>
          <w:lang w:val="en-US"/>
        </w:rPr>
        <w:t>WHERE</w:t>
      </w:r>
      <w:r w:rsidRPr="00B80850">
        <w:rPr>
          <w:rFonts w:ascii="Segoe UI" w:hAnsi="Segoe UI" w:cs="Segoe UI"/>
          <w:sz w:val="18"/>
          <w:szCs w:val="18"/>
          <w:lang w:val="en-US"/>
        </w:rPr>
        <w:t xml:space="preserve"> {</w:t>
      </w:r>
    </w:p>
    <w:p w14:paraId="743D2453"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?subject</w:t>
      </w:r>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rdf:type</w:t>
      </w:r>
      <w:proofErr w:type="spellEnd"/>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owl:Class</w:t>
      </w:r>
      <w:proofErr w:type="spellEnd"/>
      <w:r w:rsidRPr="00B80850">
        <w:rPr>
          <w:rFonts w:ascii="Segoe UI" w:hAnsi="Segoe UI" w:cs="Segoe UI"/>
          <w:sz w:val="18"/>
          <w:szCs w:val="18"/>
          <w:lang w:val="en-US"/>
        </w:rPr>
        <w:t xml:space="preserve"> .</w:t>
      </w:r>
    </w:p>
    <w:p w14:paraId="68A77C09"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?subject</w:t>
      </w:r>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rdfs:subClassOf</w:t>
      </w:r>
      <w:proofErr w:type="spellEnd"/>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?r</w:t>
      </w:r>
      <w:r w:rsidRPr="00B80850">
        <w:rPr>
          <w:rFonts w:ascii="Segoe UI" w:hAnsi="Segoe UI" w:cs="Segoe UI"/>
          <w:sz w:val="18"/>
          <w:szCs w:val="18"/>
          <w:lang w:val="en-US"/>
        </w:rPr>
        <w:t xml:space="preserve"> .</w:t>
      </w:r>
    </w:p>
    <w:p w14:paraId="7C4E5715"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?r</w:t>
      </w:r>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rdf:type</w:t>
      </w:r>
      <w:proofErr w:type="spellEnd"/>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owl:Restriction</w:t>
      </w:r>
      <w:proofErr w:type="spellEnd"/>
      <w:r w:rsidRPr="00B80850">
        <w:rPr>
          <w:rFonts w:ascii="Segoe UI" w:hAnsi="Segoe UI" w:cs="Segoe UI"/>
          <w:sz w:val="18"/>
          <w:szCs w:val="18"/>
          <w:lang w:val="en-US"/>
        </w:rPr>
        <w:t xml:space="preserve"> .</w:t>
      </w:r>
    </w:p>
    <w:p w14:paraId="646FBD75" w14:textId="77777777" w:rsidR="00AF6BEE" w:rsidRPr="00B80850" w:rsidRDefault="00AF6BEE" w:rsidP="00AF6BEE">
      <w:pPr>
        <w:overflowPunct/>
        <w:spacing w:after="0" w:line="240" w:lineRule="auto"/>
        <w:ind w:left="709"/>
        <w:textAlignment w:val="auto"/>
        <w:rPr>
          <w:rFonts w:ascii="Segoe UI" w:hAnsi="Segoe UI" w:cs="Segoe UI"/>
          <w:sz w:val="18"/>
          <w:szCs w:val="18"/>
          <w:lang w:val="en-US"/>
        </w:rPr>
      </w:pPr>
      <w:r w:rsidRPr="00B80850">
        <w:rPr>
          <w:rFonts w:ascii="Segoe UI" w:hAnsi="Segoe UI" w:cs="Segoe UI"/>
          <w:sz w:val="18"/>
          <w:szCs w:val="18"/>
          <w:lang w:val="en-US"/>
        </w:rPr>
        <w:t xml:space="preserve">    </w:t>
      </w:r>
      <w:r w:rsidRPr="00B80850">
        <w:rPr>
          <w:rFonts w:ascii="Segoe UI" w:hAnsi="Segoe UI" w:cs="Segoe UI"/>
          <w:color w:val="000080"/>
          <w:sz w:val="18"/>
          <w:szCs w:val="18"/>
          <w:lang w:val="en-US"/>
        </w:rPr>
        <w:t>?r</w:t>
      </w:r>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owl:onProperty</w:t>
      </w:r>
      <w:proofErr w:type="spellEnd"/>
      <w:r w:rsidRPr="00B80850">
        <w:rPr>
          <w:rFonts w:ascii="Segoe UI" w:hAnsi="Segoe UI" w:cs="Segoe UI"/>
          <w:sz w:val="18"/>
          <w:szCs w:val="18"/>
          <w:lang w:val="en-US"/>
        </w:rPr>
        <w:t xml:space="preserve"> </w:t>
      </w:r>
      <w:proofErr w:type="spellStart"/>
      <w:r w:rsidRPr="00B80850">
        <w:rPr>
          <w:rFonts w:ascii="Segoe UI" w:hAnsi="Segoe UI" w:cs="Segoe UI"/>
          <w:sz w:val="18"/>
          <w:szCs w:val="18"/>
          <w:lang w:val="en-US"/>
        </w:rPr>
        <w:t>smls-owl:hasPart</w:t>
      </w:r>
      <w:proofErr w:type="spellEnd"/>
      <w:r w:rsidRPr="00B80850">
        <w:rPr>
          <w:rFonts w:ascii="Segoe UI" w:hAnsi="Segoe UI" w:cs="Segoe UI"/>
          <w:sz w:val="18"/>
          <w:szCs w:val="18"/>
          <w:lang w:val="en-US"/>
        </w:rPr>
        <w:t xml:space="preserve"> .</w:t>
      </w:r>
    </w:p>
    <w:p w14:paraId="2DC42306" w14:textId="77777777" w:rsidR="00AF6BEE" w:rsidRPr="00956F47" w:rsidRDefault="00AF6BEE" w:rsidP="00AF6BEE">
      <w:pPr>
        <w:overflowPunct/>
        <w:spacing w:after="0" w:line="240" w:lineRule="auto"/>
        <w:ind w:left="709"/>
        <w:textAlignment w:val="auto"/>
        <w:rPr>
          <w:rFonts w:ascii="Segoe UI" w:hAnsi="Segoe UI" w:cs="Segoe UI"/>
          <w:sz w:val="18"/>
          <w:szCs w:val="18"/>
        </w:rPr>
      </w:pPr>
      <w:r w:rsidRPr="00B80850">
        <w:rPr>
          <w:rFonts w:ascii="Segoe UI" w:hAnsi="Segoe UI" w:cs="Segoe UI"/>
          <w:sz w:val="18"/>
          <w:szCs w:val="18"/>
          <w:lang w:val="en-US"/>
        </w:rPr>
        <w:t xml:space="preserve">    </w:t>
      </w:r>
      <w:r w:rsidRPr="00956F47">
        <w:rPr>
          <w:rFonts w:ascii="Segoe UI" w:hAnsi="Segoe UI" w:cs="Segoe UI"/>
          <w:color w:val="000080"/>
          <w:sz w:val="18"/>
          <w:szCs w:val="18"/>
        </w:rPr>
        <w:t>?r</w:t>
      </w:r>
      <w:r w:rsidRPr="00956F47">
        <w:rPr>
          <w:rFonts w:ascii="Segoe UI" w:hAnsi="Segoe UI" w:cs="Segoe UI"/>
          <w:sz w:val="18"/>
          <w:szCs w:val="18"/>
        </w:rPr>
        <w:t xml:space="preserve"> </w:t>
      </w:r>
      <w:proofErr w:type="spellStart"/>
      <w:r w:rsidRPr="00956F47">
        <w:rPr>
          <w:rFonts w:ascii="Segoe UI" w:hAnsi="Segoe UI" w:cs="Segoe UI"/>
          <w:sz w:val="18"/>
          <w:szCs w:val="18"/>
        </w:rPr>
        <w:t>owl:onClass</w:t>
      </w:r>
      <w:proofErr w:type="spellEnd"/>
      <w:r w:rsidRPr="00956F47">
        <w:rPr>
          <w:rFonts w:ascii="Segoe UI" w:hAnsi="Segoe UI" w:cs="Segoe UI"/>
          <w:sz w:val="18"/>
          <w:szCs w:val="18"/>
        </w:rPr>
        <w:t xml:space="preserve"> </w:t>
      </w:r>
      <w:r w:rsidRPr="00956F47">
        <w:rPr>
          <w:rFonts w:ascii="Segoe UI" w:hAnsi="Segoe UI" w:cs="Segoe UI"/>
          <w:color w:val="000080"/>
          <w:sz w:val="18"/>
          <w:szCs w:val="18"/>
        </w:rPr>
        <w:t>?class</w:t>
      </w:r>
      <w:r w:rsidRPr="00956F47">
        <w:rPr>
          <w:rFonts w:ascii="Segoe UI" w:hAnsi="Segoe UI" w:cs="Segoe UI"/>
          <w:sz w:val="18"/>
          <w:szCs w:val="18"/>
        </w:rPr>
        <w:t xml:space="preserve"> .</w:t>
      </w:r>
    </w:p>
    <w:p w14:paraId="3EE7DEBF" w14:textId="500E052D" w:rsidR="00AF6BEE" w:rsidRPr="00956F47" w:rsidRDefault="00AF6BEE" w:rsidP="00AF6BEE">
      <w:pPr>
        <w:ind w:left="709"/>
        <w:rPr>
          <w:rFonts w:ascii="Segoe UI" w:hAnsi="Segoe UI" w:cs="Segoe UI"/>
          <w:sz w:val="18"/>
          <w:szCs w:val="18"/>
        </w:rPr>
      </w:pPr>
      <w:r w:rsidRPr="00956F47">
        <w:rPr>
          <w:rFonts w:ascii="Segoe UI" w:hAnsi="Segoe UI" w:cs="Segoe UI"/>
          <w:sz w:val="18"/>
          <w:szCs w:val="18"/>
        </w:rPr>
        <w:t>}</w:t>
      </w:r>
    </w:p>
    <w:p w14:paraId="761737A3" w14:textId="6144154B" w:rsidR="007C48E5" w:rsidRPr="00956F47" w:rsidRDefault="00BF7E87" w:rsidP="001608CB">
      <w:r w:rsidRPr="00956F47">
        <w:t xml:space="preserve">Deze query genereert </w:t>
      </w:r>
      <w:r w:rsidR="00A05673" w:rsidRPr="00956F47">
        <w:t>instantie</w:t>
      </w:r>
      <w:r w:rsidR="002F14CD">
        <w:t>s</w:t>
      </w:r>
      <w:r w:rsidR="00A05673" w:rsidRPr="00956F47">
        <w:t xml:space="preserve"> van een toegevoegde </w:t>
      </w:r>
      <w:r w:rsidR="00175883" w:rsidRPr="00956F47">
        <w:t>“</w:t>
      </w:r>
      <w:proofErr w:type="spellStart"/>
      <w:r w:rsidR="00A05673" w:rsidRPr="00956F47">
        <w:t>typicalHasPart</w:t>
      </w:r>
      <w:proofErr w:type="spellEnd"/>
      <w:r w:rsidR="00175883" w:rsidRPr="00956F47">
        <w:t>”</w:t>
      </w:r>
      <w:r w:rsidR="00A05673" w:rsidRPr="00956F47">
        <w:t xml:space="preserve"> relatie</w:t>
      </w:r>
      <w:r w:rsidR="001B6E5F" w:rsidRPr="00956F47">
        <w:t>.</w:t>
      </w:r>
      <w:bookmarkEnd w:id="174"/>
      <w:r w:rsidR="00E9292F" w:rsidRPr="00956F47">
        <w:t xml:space="preserve"> Deze </w:t>
      </w:r>
      <w:r w:rsidR="00A52574" w:rsidRPr="00956F47">
        <w:t xml:space="preserve">zegt nog niets over de relevante minimum en maximum </w:t>
      </w:r>
      <w:proofErr w:type="spellStart"/>
      <w:r w:rsidR="00A52574" w:rsidRPr="00956F47">
        <w:t>kardinaliteiten</w:t>
      </w:r>
      <w:proofErr w:type="spellEnd"/>
      <w:r w:rsidR="00A52574" w:rsidRPr="00956F47">
        <w:t>)</w:t>
      </w:r>
      <w:r w:rsidR="00175883" w:rsidRPr="00956F47">
        <w:t xml:space="preserve"> met betrekking tot de </w:t>
      </w:r>
      <w:r w:rsidR="00B367AD" w:rsidRPr="00956F47">
        <w:t>delen</w:t>
      </w:r>
      <w:r w:rsidR="00175883" w:rsidRPr="00956F47">
        <w:t>.</w:t>
      </w:r>
    </w:p>
    <w:p w14:paraId="02717C25" w14:textId="77777777" w:rsidR="00175883" w:rsidRPr="00956F47" w:rsidRDefault="00E9292F" w:rsidP="00175883">
      <w:pPr>
        <w:keepNext/>
        <w:jc w:val="center"/>
      </w:pPr>
      <w:r w:rsidRPr="00956F47">
        <w:rPr>
          <w:noProof/>
        </w:rPr>
        <w:lastRenderedPageBreak/>
        <w:drawing>
          <wp:inline distT="0" distB="0" distL="0" distR="0" wp14:anchorId="2F55BEF1" wp14:editId="7DBE0273">
            <wp:extent cx="2860040" cy="30289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rotWithShape="1">
                    <a:blip r:embed="rId35">
                      <a:extLst>
                        <a:ext uri="{28A0092B-C50C-407E-A947-70E740481C1C}">
                          <a14:useLocalDpi xmlns:a14="http://schemas.microsoft.com/office/drawing/2010/main" val="0"/>
                        </a:ext>
                      </a:extLst>
                    </a:blip>
                    <a:srcRect b="4031"/>
                    <a:stretch/>
                  </pic:blipFill>
                  <pic:spPr bwMode="auto">
                    <a:xfrm>
                      <a:off x="0" y="0"/>
                      <a:ext cx="2860488" cy="3029424"/>
                    </a:xfrm>
                    <a:prstGeom prst="rect">
                      <a:avLst/>
                    </a:prstGeom>
                    <a:ln>
                      <a:noFill/>
                    </a:ln>
                    <a:extLst>
                      <a:ext uri="{53640926-AAD7-44D8-BBD7-CCE9431645EC}">
                        <a14:shadowObscured xmlns:a14="http://schemas.microsoft.com/office/drawing/2010/main"/>
                      </a:ext>
                    </a:extLst>
                  </pic:spPr>
                </pic:pic>
              </a:graphicData>
            </a:graphic>
          </wp:inline>
        </w:drawing>
      </w:r>
    </w:p>
    <w:p w14:paraId="15418C05" w14:textId="31CD5B9A" w:rsidR="00175883" w:rsidRPr="00956F47" w:rsidRDefault="00175883" w:rsidP="003D05B0">
      <w:pPr>
        <w:pStyle w:val="Bijschrift"/>
        <w:jc w:val="center"/>
      </w:pPr>
      <w:r w:rsidRPr="00956F47">
        <w:t xml:space="preserve">Figuur </w:t>
      </w:r>
      <w:r w:rsidRPr="00956F47">
        <w:fldChar w:fldCharType="begin"/>
      </w:r>
      <w:r w:rsidRPr="00956F47">
        <w:instrText>SEQ Figuur \* ARABIC</w:instrText>
      </w:r>
      <w:r w:rsidRPr="00956F47">
        <w:fldChar w:fldCharType="separate"/>
      </w:r>
      <w:r w:rsidR="00B27535">
        <w:rPr>
          <w:noProof/>
        </w:rPr>
        <w:t>11</w:t>
      </w:r>
      <w:r w:rsidRPr="00956F47">
        <w:fldChar w:fldCharType="end"/>
      </w:r>
      <w:r w:rsidRPr="00956F47">
        <w:t xml:space="preserve">: </w:t>
      </w:r>
      <w:r w:rsidR="00EC205D" w:rsidRPr="00956F47">
        <w:t>Afgeleide</w:t>
      </w:r>
      <w:r w:rsidRPr="00956F47">
        <w:t xml:space="preserve"> meronomie</w:t>
      </w:r>
    </w:p>
    <w:p w14:paraId="75CEAE33" w14:textId="560A291B" w:rsidR="00175883" w:rsidRPr="00956F47" w:rsidRDefault="0089669C" w:rsidP="00175883">
      <w:r w:rsidRPr="00956F47">
        <w:t>Ook worden diverse relevante relaties en eigenschappen toegevoegd</w:t>
      </w:r>
      <w:r w:rsidR="005E10B6" w:rsidRPr="00956F47">
        <w:t xml:space="preserve"> zoals bijvoorbeeld:</w:t>
      </w:r>
    </w:p>
    <w:p w14:paraId="41AA1FA3" w14:textId="77777777" w:rsidR="005E10B6" w:rsidRPr="00B80850" w:rsidRDefault="005E10B6" w:rsidP="005E10B6">
      <w:pPr>
        <w:overflowPunct/>
        <w:spacing w:after="0" w:line="240" w:lineRule="auto"/>
        <w:ind w:left="709"/>
        <w:textAlignment w:val="auto"/>
        <w:rPr>
          <w:rFonts w:ascii="Consolas" w:hAnsi="Consolas" w:cs="Consolas"/>
          <w:sz w:val="20"/>
          <w:szCs w:val="20"/>
          <w:lang w:val="en-US"/>
        </w:rPr>
      </w:pPr>
      <w:proofErr w:type="spellStart"/>
      <w:r w:rsidRPr="00B80850">
        <w:rPr>
          <w:rFonts w:ascii="Consolas" w:hAnsi="Consolas" w:cs="Consolas"/>
          <w:sz w:val="20"/>
          <w:szCs w:val="20"/>
          <w:lang w:val="en-US"/>
        </w:rPr>
        <w:t>bridge:thicknessOfBottomFlange</w:t>
      </w:r>
      <w:proofErr w:type="spellEnd"/>
    </w:p>
    <w:p w14:paraId="368C99F1" w14:textId="77777777" w:rsidR="005E10B6" w:rsidRPr="00B80850" w:rsidRDefault="005E10B6" w:rsidP="005E10B6">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rdf:type</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owl:ObjectProperty</w:t>
      </w:r>
      <w:proofErr w:type="spellEnd"/>
      <w:r w:rsidRPr="00B80850">
        <w:rPr>
          <w:rFonts w:ascii="Consolas" w:hAnsi="Consolas" w:cs="Consolas"/>
          <w:sz w:val="20"/>
          <w:szCs w:val="20"/>
          <w:lang w:val="en-US"/>
        </w:rPr>
        <w:t xml:space="preserve"> ;</w:t>
      </w:r>
    </w:p>
    <w:p w14:paraId="4AFA7157" w14:textId="77777777" w:rsidR="005E10B6" w:rsidRPr="00B80850" w:rsidRDefault="005E10B6" w:rsidP="005E10B6">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rdfs:domain</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bridge:GirderBottomFlange</w:t>
      </w:r>
      <w:proofErr w:type="spellEnd"/>
      <w:r w:rsidRPr="00B80850">
        <w:rPr>
          <w:rFonts w:ascii="Consolas" w:hAnsi="Consolas" w:cs="Consolas"/>
          <w:sz w:val="20"/>
          <w:szCs w:val="20"/>
          <w:lang w:val="en-US"/>
        </w:rPr>
        <w:t xml:space="preserve"> ;</w:t>
      </w:r>
    </w:p>
    <w:p w14:paraId="04DAF8B1" w14:textId="77777777" w:rsidR="005E10B6" w:rsidRPr="00B80850" w:rsidRDefault="005E10B6" w:rsidP="005E10B6">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rdfs:range</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smls-owl:QuantityValue</w:t>
      </w:r>
      <w:proofErr w:type="spellEnd"/>
      <w:r w:rsidRPr="00B80850">
        <w:rPr>
          <w:rFonts w:ascii="Consolas" w:hAnsi="Consolas" w:cs="Consolas"/>
          <w:sz w:val="20"/>
          <w:szCs w:val="20"/>
          <w:lang w:val="en-US"/>
        </w:rPr>
        <w:t xml:space="preserve"> ;</w:t>
      </w:r>
    </w:p>
    <w:p w14:paraId="5F8348DC" w14:textId="77777777" w:rsidR="005E10B6" w:rsidRPr="00B80850" w:rsidRDefault="005E10B6" w:rsidP="005E10B6">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smls-owl:quantityKind</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quantitykind:Length</w:t>
      </w:r>
      <w:proofErr w:type="spellEnd"/>
      <w:r w:rsidRPr="00B80850">
        <w:rPr>
          <w:rFonts w:ascii="Consolas" w:hAnsi="Consolas" w:cs="Consolas"/>
          <w:sz w:val="20"/>
          <w:szCs w:val="20"/>
          <w:lang w:val="en-US"/>
        </w:rPr>
        <w:t xml:space="preserve"> ;</w:t>
      </w:r>
    </w:p>
    <w:p w14:paraId="4A8F005B" w14:textId="43AB0591" w:rsidR="005E10B6" w:rsidRPr="00956F47" w:rsidRDefault="005E10B6" w:rsidP="005E10B6">
      <w:pPr>
        <w:overflowPunct/>
        <w:spacing w:after="0" w:line="240" w:lineRule="auto"/>
        <w:ind w:left="709"/>
        <w:textAlignment w:val="auto"/>
        <w:rPr>
          <w:rFonts w:ascii="Consolas" w:hAnsi="Consolas" w:cs="Consolas"/>
          <w:sz w:val="20"/>
          <w:szCs w:val="20"/>
        </w:rPr>
      </w:pPr>
      <w:r w:rsidRPr="00956F47">
        <w:rPr>
          <w:rFonts w:ascii="Consolas" w:hAnsi="Consolas" w:cs="Consolas"/>
          <w:sz w:val="20"/>
          <w:szCs w:val="20"/>
        </w:rPr>
        <w:t>.</w:t>
      </w:r>
    </w:p>
    <w:p w14:paraId="13017028" w14:textId="77777777" w:rsidR="00FD0AD5" w:rsidRPr="00956F47" w:rsidRDefault="00FD0AD5" w:rsidP="005E10B6">
      <w:pPr>
        <w:overflowPunct/>
        <w:spacing w:after="0" w:line="240" w:lineRule="auto"/>
        <w:ind w:left="709"/>
        <w:textAlignment w:val="auto"/>
        <w:rPr>
          <w:rFonts w:ascii="Consolas" w:hAnsi="Consolas" w:cs="Consolas"/>
          <w:sz w:val="20"/>
          <w:szCs w:val="20"/>
        </w:rPr>
      </w:pPr>
    </w:p>
    <w:p w14:paraId="5ED7C8C6" w14:textId="602267AB" w:rsidR="005E10B6" w:rsidRPr="00956F47" w:rsidRDefault="00EC205D" w:rsidP="00175883">
      <w:r w:rsidRPr="00956F47">
        <w:t xml:space="preserve">Hiermee is de IJsselbrug gemodelleerd </w:t>
      </w:r>
      <w:r w:rsidR="00C72CA9" w:rsidRPr="00956F47">
        <w:t>(</w:t>
      </w:r>
      <w:proofErr w:type="spellStart"/>
      <w:r w:rsidR="00C72CA9" w:rsidRPr="00956F47">
        <w:t>ijsselbridge.ttl</w:t>
      </w:r>
      <w:proofErr w:type="spellEnd"/>
      <w:r w:rsidR="00C72CA9" w:rsidRPr="00956F47">
        <w:t xml:space="preserve">) </w:t>
      </w:r>
      <w:r w:rsidRPr="00956F47">
        <w:t>resulterend in de volgend</w:t>
      </w:r>
      <w:r w:rsidR="00FD0AD5" w:rsidRPr="00956F47">
        <w:t xml:space="preserve">e </w:t>
      </w:r>
      <w:r w:rsidR="00352E7B" w:rsidRPr="00956F47">
        <w:t>(parti</w:t>
      </w:r>
      <w:r w:rsidR="00542E9B" w:rsidRPr="00956F47">
        <w:t>ë</w:t>
      </w:r>
      <w:r w:rsidR="00352E7B" w:rsidRPr="00956F47">
        <w:t xml:space="preserve">le) </w:t>
      </w:r>
      <w:r w:rsidR="00FD0AD5" w:rsidRPr="00956F47">
        <w:t>decompositie:</w:t>
      </w:r>
    </w:p>
    <w:p w14:paraId="2B82FCB8" w14:textId="77777777" w:rsidR="00352E7B" w:rsidRPr="00956F47" w:rsidRDefault="00352E7B" w:rsidP="00352E7B">
      <w:pPr>
        <w:keepNext/>
        <w:jc w:val="center"/>
      </w:pPr>
      <w:r w:rsidRPr="00956F47">
        <w:rPr>
          <w:noProof/>
        </w:rPr>
        <w:lastRenderedPageBreak/>
        <w:drawing>
          <wp:inline distT="0" distB="0" distL="0" distR="0" wp14:anchorId="6D77CD91" wp14:editId="6230BD81">
            <wp:extent cx="2430509" cy="364191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36">
                      <a:extLst>
                        <a:ext uri="{28A0092B-C50C-407E-A947-70E740481C1C}">
                          <a14:useLocalDpi xmlns:a14="http://schemas.microsoft.com/office/drawing/2010/main" val="0"/>
                        </a:ext>
                      </a:extLst>
                    </a:blip>
                    <a:stretch>
                      <a:fillRect/>
                    </a:stretch>
                  </pic:blipFill>
                  <pic:spPr>
                    <a:xfrm>
                      <a:off x="0" y="0"/>
                      <a:ext cx="2430509" cy="3641918"/>
                    </a:xfrm>
                    <a:prstGeom prst="rect">
                      <a:avLst/>
                    </a:prstGeom>
                  </pic:spPr>
                </pic:pic>
              </a:graphicData>
            </a:graphic>
          </wp:inline>
        </w:drawing>
      </w:r>
    </w:p>
    <w:p w14:paraId="5D20017E" w14:textId="51F3D171" w:rsidR="00C848C3" w:rsidRPr="00956F47" w:rsidRDefault="00352E7B" w:rsidP="003F0121">
      <w:pPr>
        <w:pStyle w:val="Bijschrift"/>
        <w:jc w:val="center"/>
      </w:pPr>
      <w:r w:rsidRPr="00956F47">
        <w:t xml:space="preserve">Figuur </w:t>
      </w:r>
      <w:r w:rsidRPr="00956F47">
        <w:fldChar w:fldCharType="begin"/>
      </w:r>
      <w:r w:rsidRPr="00956F47">
        <w:instrText>SEQ Figuur \* ARABIC</w:instrText>
      </w:r>
      <w:r w:rsidRPr="00956F47">
        <w:fldChar w:fldCharType="separate"/>
      </w:r>
      <w:r w:rsidR="00B27535">
        <w:rPr>
          <w:noProof/>
        </w:rPr>
        <w:t>12</w:t>
      </w:r>
      <w:r w:rsidRPr="00956F47">
        <w:fldChar w:fldCharType="end"/>
      </w:r>
      <w:r w:rsidRPr="00956F47">
        <w:t>:IJsselbrug decompositie</w:t>
      </w:r>
    </w:p>
    <w:p w14:paraId="2D7580BB" w14:textId="13892050" w:rsidR="00C848C3" w:rsidRPr="00956F47" w:rsidRDefault="00C555FE" w:rsidP="00C848C3">
      <w:r w:rsidRPr="00956F47">
        <w:t>U</w:t>
      </w:r>
      <w:r w:rsidR="00C848C3" w:rsidRPr="00956F47">
        <w:t>itwerkingen voor de relevante elementen zoals bijvoorbeeld op globaal niveau:</w:t>
      </w:r>
    </w:p>
    <w:p w14:paraId="445E367F"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ib:IJsselbridge_1-main_detailed</w:t>
      </w:r>
    </w:p>
    <w:p w14:paraId="6D5D7662"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rdf:type</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bridge:SteelGirderBridge</w:t>
      </w:r>
      <w:proofErr w:type="spellEnd"/>
      <w:r w:rsidRPr="00B80850">
        <w:rPr>
          <w:rFonts w:ascii="Consolas" w:hAnsi="Consolas" w:cs="Consolas"/>
          <w:sz w:val="20"/>
          <w:szCs w:val="20"/>
          <w:lang w:val="en-US"/>
        </w:rPr>
        <w:t xml:space="preserve"> ;</w:t>
      </w:r>
    </w:p>
    <w:p w14:paraId="35937C0C"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bridge:amountOfSpans</w:t>
      </w:r>
      <w:proofErr w:type="spellEnd"/>
      <w:r w:rsidRPr="00B80850">
        <w:rPr>
          <w:rFonts w:ascii="Consolas" w:hAnsi="Consolas" w:cs="Consolas"/>
          <w:sz w:val="20"/>
          <w:szCs w:val="20"/>
          <w:lang w:val="en-US"/>
        </w:rPr>
        <w:t xml:space="preserve"> 5 ;</w:t>
      </w:r>
    </w:p>
    <w:p w14:paraId="760AA84E"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bridge:constructionMethod</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bridge:WithGirders</w:t>
      </w:r>
      <w:proofErr w:type="spellEnd"/>
      <w:r w:rsidRPr="00B80850">
        <w:rPr>
          <w:rFonts w:ascii="Consolas" w:hAnsi="Consolas" w:cs="Consolas"/>
          <w:sz w:val="20"/>
          <w:szCs w:val="20"/>
          <w:lang w:val="en-US"/>
        </w:rPr>
        <w:t xml:space="preserve"> ;</w:t>
      </w:r>
    </w:p>
    <w:p w14:paraId="11E7B146" w14:textId="0D9DD3E8"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bridge:designLifespan</w:t>
      </w:r>
      <w:proofErr w:type="spellEnd"/>
      <w:r w:rsidRPr="00B80850">
        <w:rPr>
          <w:rFonts w:ascii="Consolas" w:hAnsi="Consolas" w:cs="Consolas"/>
          <w:sz w:val="20"/>
          <w:szCs w:val="20"/>
          <w:lang w:val="en-US"/>
        </w:rPr>
        <w:t xml:space="preserve"> </w:t>
      </w:r>
    </w:p>
    <w:p w14:paraId="00888481"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rdf:type</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smls-owl:QuantityValue</w:t>
      </w:r>
      <w:proofErr w:type="spellEnd"/>
      <w:r w:rsidRPr="00B80850">
        <w:rPr>
          <w:rFonts w:ascii="Consolas" w:hAnsi="Consolas" w:cs="Consolas"/>
          <w:sz w:val="20"/>
          <w:szCs w:val="20"/>
          <w:lang w:val="en-US"/>
        </w:rPr>
        <w:t xml:space="preserve"> ;</w:t>
      </w:r>
    </w:p>
    <w:p w14:paraId="104FF393"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rdf:value</w:t>
      </w:r>
      <w:proofErr w:type="spellEnd"/>
      <w:r w:rsidRPr="00B80850">
        <w:rPr>
          <w:rFonts w:ascii="Consolas" w:hAnsi="Consolas" w:cs="Consolas"/>
          <w:sz w:val="20"/>
          <w:szCs w:val="20"/>
          <w:lang w:val="en-US"/>
        </w:rPr>
        <w:t xml:space="preserve"> 80.0 ;</w:t>
      </w:r>
    </w:p>
    <w:p w14:paraId="66401668"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smls-owl:unit</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unit:YR</w:t>
      </w:r>
      <w:proofErr w:type="spellEnd"/>
      <w:r w:rsidRPr="00B80850">
        <w:rPr>
          <w:rFonts w:ascii="Consolas" w:hAnsi="Consolas" w:cs="Consolas"/>
          <w:sz w:val="20"/>
          <w:szCs w:val="20"/>
          <w:lang w:val="en-US"/>
        </w:rPr>
        <w:t xml:space="preserve"> ;</w:t>
      </w:r>
    </w:p>
    <w:p w14:paraId="43A88E7A"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 ;</w:t>
      </w:r>
    </w:p>
    <w:p w14:paraId="346EB5B0" w14:textId="7AD73635"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bridge:length</w:t>
      </w:r>
      <w:proofErr w:type="spellEnd"/>
      <w:r w:rsidRPr="00B80850">
        <w:rPr>
          <w:rFonts w:ascii="Consolas" w:hAnsi="Consolas" w:cs="Consolas"/>
          <w:sz w:val="20"/>
          <w:szCs w:val="20"/>
          <w:lang w:val="en-US"/>
        </w:rPr>
        <w:t xml:space="preserve"> </w:t>
      </w:r>
    </w:p>
    <w:p w14:paraId="163CF2D6"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rdf:value</w:t>
      </w:r>
      <w:proofErr w:type="spellEnd"/>
      <w:r w:rsidRPr="00B80850">
        <w:rPr>
          <w:rFonts w:ascii="Consolas" w:hAnsi="Consolas" w:cs="Consolas"/>
          <w:sz w:val="20"/>
          <w:szCs w:val="20"/>
          <w:lang w:val="en-US"/>
        </w:rPr>
        <w:t xml:space="preserve"> 295.0 ;</w:t>
      </w:r>
    </w:p>
    <w:p w14:paraId="3B3CC3AD"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smls-owl:unit</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unit:M</w:t>
      </w:r>
      <w:proofErr w:type="spellEnd"/>
      <w:r w:rsidRPr="00B80850">
        <w:rPr>
          <w:rFonts w:ascii="Consolas" w:hAnsi="Consolas" w:cs="Consolas"/>
          <w:sz w:val="20"/>
          <w:szCs w:val="20"/>
          <w:lang w:val="en-US"/>
        </w:rPr>
        <w:t xml:space="preserve"> ;</w:t>
      </w:r>
    </w:p>
    <w:p w14:paraId="252B85B6"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 ;</w:t>
      </w:r>
    </w:p>
    <w:p w14:paraId="11B563FF"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bridge:materialType</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bridge:Steel</w:t>
      </w:r>
      <w:proofErr w:type="spellEnd"/>
      <w:r w:rsidRPr="00B80850">
        <w:rPr>
          <w:rFonts w:ascii="Consolas" w:hAnsi="Consolas" w:cs="Consolas"/>
          <w:sz w:val="20"/>
          <w:szCs w:val="20"/>
          <w:lang w:val="en-US"/>
        </w:rPr>
        <w:t xml:space="preserve"> ;</w:t>
      </w:r>
    </w:p>
    <w:p w14:paraId="76C9EF0C" w14:textId="2D4781AC"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bridge:residualLifespan</w:t>
      </w:r>
      <w:proofErr w:type="spellEnd"/>
      <w:r w:rsidRPr="00B80850">
        <w:rPr>
          <w:rFonts w:ascii="Consolas" w:hAnsi="Consolas" w:cs="Consolas"/>
          <w:sz w:val="20"/>
          <w:szCs w:val="20"/>
          <w:lang w:val="en-US"/>
        </w:rPr>
        <w:t xml:space="preserve"> </w:t>
      </w:r>
    </w:p>
    <w:p w14:paraId="3BE48F27"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rdf:value</w:t>
      </w:r>
      <w:proofErr w:type="spellEnd"/>
      <w:r w:rsidRPr="00B80850">
        <w:rPr>
          <w:rFonts w:ascii="Consolas" w:hAnsi="Consolas" w:cs="Consolas"/>
          <w:sz w:val="20"/>
          <w:szCs w:val="20"/>
          <w:lang w:val="en-US"/>
        </w:rPr>
        <w:t xml:space="preserve"> 20.0 ;</w:t>
      </w:r>
    </w:p>
    <w:p w14:paraId="4A54A54E"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smls-owl:unit</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unit:YR</w:t>
      </w:r>
      <w:proofErr w:type="spellEnd"/>
      <w:r w:rsidRPr="00B80850">
        <w:rPr>
          <w:rFonts w:ascii="Consolas" w:hAnsi="Consolas" w:cs="Consolas"/>
          <w:sz w:val="20"/>
          <w:szCs w:val="20"/>
          <w:lang w:val="en-US"/>
        </w:rPr>
        <w:t xml:space="preserve"> ;</w:t>
      </w:r>
    </w:p>
    <w:p w14:paraId="2C568EE2"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 ;</w:t>
      </w:r>
    </w:p>
    <w:p w14:paraId="0FB43D03" w14:textId="77777777" w:rsidR="00C848C3" w:rsidRPr="00B80850" w:rsidRDefault="00C848C3" w:rsidP="00C848C3">
      <w:pPr>
        <w:overflowPunct/>
        <w:spacing w:after="0" w:line="240" w:lineRule="auto"/>
        <w:ind w:left="709"/>
        <w:textAlignment w:val="auto"/>
        <w:rPr>
          <w:rFonts w:ascii="Consolas" w:hAnsi="Consolas" w:cs="Consolas"/>
          <w:sz w:val="20"/>
          <w:szCs w:val="20"/>
          <w:lang w:val="en-US"/>
        </w:rPr>
      </w:pPr>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smls-owl:hasPart</w:t>
      </w:r>
      <w:proofErr w:type="spellEnd"/>
      <w:r w:rsidRPr="00B80850">
        <w:rPr>
          <w:rFonts w:ascii="Consolas" w:hAnsi="Consolas" w:cs="Consolas"/>
          <w:sz w:val="20"/>
          <w:szCs w:val="20"/>
          <w:lang w:val="en-US"/>
        </w:rPr>
        <w:t xml:space="preserve"> </w:t>
      </w:r>
      <w:proofErr w:type="spellStart"/>
      <w:r w:rsidRPr="00B80850">
        <w:rPr>
          <w:rFonts w:ascii="Consolas" w:hAnsi="Consolas" w:cs="Consolas"/>
          <w:sz w:val="20"/>
          <w:szCs w:val="20"/>
          <w:lang w:val="en-US"/>
        </w:rPr>
        <w:t>ib:MainLoadbearingStructureOfIJsselBridge</w:t>
      </w:r>
      <w:proofErr w:type="spellEnd"/>
      <w:r w:rsidRPr="00B80850">
        <w:rPr>
          <w:rFonts w:ascii="Consolas" w:hAnsi="Consolas" w:cs="Consolas"/>
          <w:sz w:val="20"/>
          <w:szCs w:val="20"/>
          <w:lang w:val="en-US"/>
        </w:rPr>
        <w:t xml:space="preserve"> ;</w:t>
      </w:r>
    </w:p>
    <w:p w14:paraId="10954574" w14:textId="77777777" w:rsidR="00C848C3" w:rsidRPr="00956F47" w:rsidRDefault="00C848C3" w:rsidP="00C848C3">
      <w:pPr>
        <w:overflowPunct/>
        <w:spacing w:after="0" w:line="240" w:lineRule="auto"/>
        <w:ind w:left="709"/>
        <w:textAlignment w:val="auto"/>
        <w:rPr>
          <w:rFonts w:ascii="Consolas" w:hAnsi="Consolas" w:cs="Consolas"/>
          <w:sz w:val="20"/>
          <w:szCs w:val="20"/>
        </w:rPr>
      </w:pPr>
      <w:r w:rsidRPr="00956F47">
        <w:rPr>
          <w:rFonts w:ascii="Consolas" w:hAnsi="Consolas" w:cs="Consolas"/>
          <w:sz w:val="20"/>
          <w:szCs w:val="20"/>
        </w:rPr>
        <w:t>.</w:t>
      </w:r>
    </w:p>
    <w:p w14:paraId="5F4DDCA6" w14:textId="3E4B77FE" w:rsidR="00C848C3" w:rsidRPr="00956F47" w:rsidRDefault="00C848C3" w:rsidP="00C848C3"/>
    <w:p w14:paraId="70471C91" w14:textId="683EB0B8" w:rsidR="00F23EE9" w:rsidRPr="00956F47" w:rsidRDefault="00F23EE9" w:rsidP="00C848C3">
      <w:r w:rsidRPr="00956F47">
        <w:t>Ook is er een afwijkingen (</w:t>
      </w:r>
      <w:r w:rsidR="003F0121" w:rsidRPr="00956F47">
        <w:t>“</w:t>
      </w:r>
      <w:proofErr w:type="spellStart"/>
      <w:r w:rsidR="00881790">
        <w:t>a</w:t>
      </w:r>
      <w:r w:rsidRPr="00956F47">
        <w:t>nomaly</w:t>
      </w:r>
      <w:proofErr w:type="spellEnd"/>
      <w:r w:rsidR="003F0121" w:rsidRPr="00956F47">
        <w:t>”</w:t>
      </w:r>
      <w:r w:rsidRPr="00956F47">
        <w:t xml:space="preserve">) ontologie </w:t>
      </w:r>
      <w:r w:rsidR="001B6E4A" w:rsidRPr="00956F47">
        <w:t>gedefinieerd</w:t>
      </w:r>
      <w:r w:rsidRPr="00956F47">
        <w:t xml:space="preserve"> die het mogelijk maakt om geconstateerde afwijkingen</w:t>
      </w:r>
      <w:r w:rsidR="00413116" w:rsidRPr="00956F47">
        <w:t xml:space="preserve"> </w:t>
      </w:r>
      <w:r w:rsidR="00591813" w:rsidRPr="00956F47">
        <w:t xml:space="preserve">te identificeren en te </w:t>
      </w:r>
      <w:r w:rsidR="001B6E4A" w:rsidRPr="00956F47">
        <w:t>beschrijven</w:t>
      </w:r>
      <w:r w:rsidR="00591813" w:rsidRPr="00956F47">
        <w:t xml:space="preserve"> </w:t>
      </w:r>
      <w:r w:rsidR="00C72CA9" w:rsidRPr="00956F47">
        <w:t xml:space="preserve">in een </w:t>
      </w:r>
      <w:proofErr w:type="spellStart"/>
      <w:r w:rsidR="00C72CA9" w:rsidRPr="00956F47">
        <w:t>anomalies</w:t>
      </w:r>
      <w:proofErr w:type="spellEnd"/>
      <w:r w:rsidR="00C72CA9" w:rsidRPr="00956F47">
        <w:t>-of-</w:t>
      </w:r>
      <w:proofErr w:type="spellStart"/>
      <w:r w:rsidR="00C72CA9" w:rsidRPr="00956F47">
        <w:t>ijsselbridge.ttl</w:t>
      </w:r>
      <w:proofErr w:type="spellEnd"/>
      <w:r w:rsidR="00C72CA9" w:rsidRPr="00956F47">
        <w:t xml:space="preserve"> </w:t>
      </w:r>
      <w:r w:rsidR="00591813" w:rsidRPr="00956F47">
        <w:t>(</w:t>
      </w:r>
      <w:r w:rsidR="00712BFF" w:rsidRPr="00956F47">
        <w:fldChar w:fldCharType="begin"/>
      </w:r>
      <w:r w:rsidR="00712BFF" w:rsidRPr="00956F47">
        <w:instrText xml:space="preserve"> REF _Ref55206252 \h </w:instrText>
      </w:r>
      <w:r w:rsidR="00712BFF" w:rsidRPr="00956F47">
        <w:fldChar w:fldCharType="separate"/>
      </w:r>
      <w:r w:rsidR="006B310F" w:rsidRPr="00956F47">
        <w:t xml:space="preserve">Figuur </w:t>
      </w:r>
      <w:r w:rsidR="006B310F">
        <w:rPr>
          <w:noProof/>
        </w:rPr>
        <w:t>13</w:t>
      </w:r>
      <w:r w:rsidR="00712BFF" w:rsidRPr="00956F47">
        <w:fldChar w:fldCharType="end"/>
      </w:r>
      <w:r w:rsidR="001B6E4A" w:rsidRPr="00956F47">
        <w:t>).</w:t>
      </w:r>
    </w:p>
    <w:p w14:paraId="3F101797" w14:textId="5460D168" w:rsidR="001B6E4A" w:rsidRPr="00956F47" w:rsidRDefault="00E9543A" w:rsidP="001B6E4A">
      <w:pPr>
        <w:keepNext/>
        <w:jc w:val="center"/>
      </w:pPr>
      <w:r w:rsidRPr="00956F47">
        <w:rPr>
          <w:noProof/>
        </w:rPr>
        <w:lastRenderedPageBreak/>
        <w:drawing>
          <wp:inline distT="0" distB="0" distL="0" distR="0" wp14:anchorId="5E5B26BD" wp14:editId="5CA408FB">
            <wp:extent cx="3420772" cy="342077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37">
                      <a:extLst>
                        <a:ext uri="{28A0092B-C50C-407E-A947-70E740481C1C}">
                          <a14:useLocalDpi xmlns:a14="http://schemas.microsoft.com/office/drawing/2010/main" val="0"/>
                        </a:ext>
                      </a:extLst>
                    </a:blip>
                    <a:stretch>
                      <a:fillRect/>
                    </a:stretch>
                  </pic:blipFill>
                  <pic:spPr>
                    <a:xfrm>
                      <a:off x="0" y="0"/>
                      <a:ext cx="3420772" cy="3420772"/>
                    </a:xfrm>
                    <a:prstGeom prst="rect">
                      <a:avLst/>
                    </a:prstGeom>
                  </pic:spPr>
                </pic:pic>
              </a:graphicData>
            </a:graphic>
          </wp:inline>
        </w:drawing>
      </w:r>
    </w:p>
    <w:p w14:paraId="056FA60A" w14:textId="0D9218E4" w:rsidR="001B6E4A" w:rsidRDefault="001B6E4A" w:rsidP="001B6E4A">
      <w:pPr>
        <w:pStyle w:val="Bijschrift"/>
        <w:jc w:val="center"/>
      </w:pPr>
      <w:bookmarkStart w:id="175" w:name="_Ref55206252"/>
      <w:r w:rsidRPr="00956F47">
        <w:t xml:space="preserve">Figuur </w:t>
      </w:r>
      <w:r w:rsidRPr="00956F47">
        <w:fldChar w:fldCharType="begin"/>
      </w:r>
      <w:r w:rsidRPr="00956F47">
        <w:instrText>SEQ Figuur \* ARABIC</w:instrText>
      </w:r>
      <w:r w:rsidRPr="00956F47">
        <w:fldChar w:fldCharType="separate"/>
      </w:r>
      <w:r w:rsidR="00B27535">
        <w:rPr>
          <w:noProof/>
        </w:rPr>
        <w:t>13</w:t>
      </w:r>
      <w:r w:rsidRPr="00956F47">
        <w:fldChar w:fldCharType="end"/>
      </w:r>
      <w:bookmarkEnd w:id="175"/>
      <w:r w:rsidRPr="00956F47">
        <w:t>: Drie geconstateerde afwijkingen</w:t>
      </w:r>
    </w:p>
    <w:p w14:paraId="5739D08F" w14:textId="16F6207E" w:rsidR="009C5C84" w:rsidRDefault="009C5C84" w:rsidP="009C5C84">
      <w:r>
        <w:t>Een uitwerking van zo’n anomalie:</w:t>
      </w:r>
    </w:p>
    <w:p w14:paraId="2DCB8EA8"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aib:PartialLockingRotation_1</w:t>
      </w:r>
    </w:p>
    <w:p w14:paraId="752C9586"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rdf:type</w:t>
      </w:r>
      <w:proofErr w:type="spellEnd"/>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anomaly:PartialLockingRotation</w:t>
      </w:r>
      <w:proofErr w:type="spellEnd"/>
      <w:r w:rsidRPr="00DD4419">
        <w:rPr>
          <w:rFonts w:ascii="Consolas" w:hAnsi="Consolas" w:cs="Consolas"/>
          <w:sz w:val="20"/>
          <w:szCs w:val="20"/>
          <w:lang w:val="en-US"/>
        </w:rPr>
        <w:t xml:space="preserve"> ;</w:t>
      </w:r>
    </w:p>
    <w:p w14:paraId="4A71355B"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anomaly:forPhysicalObject</w:t>
      </w:r>
      <w:proofErr w:type="spellEnd"/>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ib:Pillar_F</w:t>
      </w:r>
      <w:proofErr w:type="spellEnd"/>
      <w:r w:rsidRPr="00DD4419">
        <w:rPr>
          <w:rFonts w:ascii="Consolas" w:hAnsi="Consolas" w:cs="Consolas"/>
          <w:sz w:val="20"/>
          <w:szCs w:val="20"/>
          <w:lang w:val="en-US"/>
        </w:rPr>
        <w:t xml:space="preserve"> ;</w:t>
      </w:r>
    </w:p>
    <w:p w14:paraId="7418D1AD"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anomaly:globalEffect</w:t>
      </w:r>
      <w:proofErr w:type="spellEnd"/>
      <w:r w:rsidRPr="00DD4419">
        <w:rPr>
          <w:rFonts w:ascii="Consolas" w:hAnsi="Consolas" w:cs="Consolas"/>
          <w:sz w:val="20"/>
          <w:szCs w:val="20"/>
          <w:lang w:val="en-US"/>
        </w:rPr>
        <w:t xml:space="preserve"> false ;</w:t>
      </w:r>
    </w:p>
    <w:p w14:paraId="7730D015"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anomaly:parameterType</w:t>
      </w:r>
      <w:proofErr w:type="spellEnd"/>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anomaly:Deterministic</w:t>
      </w:r>
      <w:proofErr w:type="spellEnd"/>
      <w:r w:rsidRPr="00DD4419">
        <w:rPr>
          <w:rFonts w:ascii="Consolas" w:hAnsi="Consolas" w:cs="Consolas"/>
          <w:sz w:val="20"/>
          <w:szCs w:val="20"/>
          <w:lang w:val="en-US"/>
        </w:rPr>
        <w:t xml:space="preserve"> ;</w:t>
      </w:r>
    </w:p>
    <w:p w14:paraId="26ABA7BF"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anomaly:rotationalStiffness</w:t>
      </w:r>
      <w:proofErr w:type="spellEnd"/>
      <w:r w:rsidRPr="00DD4419">
        <w:rPr>
          <w:rFonts w:ascii="Consolas" w:hAnsi="Consolas" w:cs="Consolas"/>
          <w:sz w:val="20"/>
          <w:szCs w:val="20"/>
          <w:lang w:val="en-US"/>
        </w:rPr>
        <w:t xml:space="preserve"> [</w:t>
      </w:r>
    </w:p>
    <w:p w14:paraId="224F1671"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prob:posteriorMean</w:t>
      </w:r>
      <w:proofErr w:type="spellEnd"/>
      <w:r w:rsidRPr="00DD4419">
        <w:rPr>
          <w:rFonts w:ascii="Consolas" w:hAnsi="Consolas" w:cs="Consolas"/>
          <w:sz w:val="20"/>
          <w:szCs w:val="20"/>
          <w:lang w:val="en-US"/>
        </w:rPr>
        <w:t xml:space="preserve"> [</w:t>
      </w:r>
    </w:p>
    <w:p w14:paraId="4F1CAE8A"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rdf:value</w:t>
      </w:r>
      <w:proofErr w:type="spellEnd"/>
      <w:r w:rsidRPr="00DD4419">
        <w:rPr>
          <w:rFonts w:ascii="Consolas" w:hAnsi="Consolas" w:cs="Consolas"/>
          <w:sz w:val="20"/>
          <w:szCs w:val="20"/>
          <w:lang w:val="en-US"/>
        </w:rPr>
        <w:t xml:space="preserve"> "2500"^^</w:t>
      </w:r>
      <w:proofErr w:type="spellStart"/>
      <w:r w:rsidRPr="00DD4419">
        <w:rPr>
          <w:rFonts w:ascii="Consolas" w:hAnsi="Consolas" w:cs="Consolas"/>
          <w:sz w:val="20"/>
          <w:szCs w:val="20"/>
          <w:lang w:val="en-US"/>
        </w:rPr>
        <w:t>xsd:float</w:t>
      </w:r>
      <w:proofErr w:type="spellEnd"/>
      <w:r w:rsidRPr="00DD4419">
        <w:rPr>
          <w:rFonts w:ascii="Consolas" w:hAnsi="Consolas" w:cs="Consolas"/>
          <w:sz w:val="20"/>
          <w:szCs w:val="20"/>
          <w:lang w:val="en-US"/>
        </w:rPr>
        <w:t xml:space="preserve"> ;</w:t>
      </w:r>
    </w:p>
    <w:p w14:paraId="1A60B489"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 ;</w:t>
      </w:r>
    </w:p>
    <w:p w14:paraId="0AFA9B6D"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prob:posteriorStdev</w:t>
      </w:r>
      <w:proofErr w:type="spellEnd"/>
      <w:r w:rsidRPr="00DD4419">
        <w:rPr>
          <w:rFonts w:ascii="Consolas" w:hAnsi="Consolas" w:cs="Consolas"/>
          <w:sz w:val="20"/>
          <w:szCs w:val="20"/>
          <w:lang w:val="en-US"/>
        </w:rPr>
        <w:t xml:space="preserve"> [</w:t>
      </w:r>
    </w:p>
    <w:p w14:paraId="4B296C27"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rdf:value</w:t>
      </w:r>
      <w:proofErr w:type="spellEnd"/>
      <w:r w:rsidRPr="00DD4419">
        <w:rPr>
          <w:rFonts w:ascii="Consolas" w:hAnsi="Consolas" w:cs="Consolas"/>
          <w:sz w:val="20"/>
          <w:szCs w:val="20"/>
          <w:lang w:val="en-US"/>
        </w:rPr>
        <w:t xml:space="preserve"> "1100"^^</w:t>
      </w:r>
      <w:proofErr w:type="spellStart"/>
      <w:r w:rsidRPr="00DD4419">
        <w:rPr>
          <w:rFonts w:ascii="Consolas" w:hAnsi="Consolas" w:cs="Consolas"/>
          <w:sz w:val="20"/>
          <w:szCs w:val="20"/>
          <w:lang w:val="en-US"/>
        </w:rPr>
        <w:t>xsd:float</w:t>
      </w:r>
      <w:proofErr w:type="spellEnd"/>
      <w:r w:rsidRPr="00DD4419">
        <w:rPr>
          <w:rFonts w:ascii="Consolas" w:hAnsi="Consolas" w:cs="Consolas"/>
          <w:sz w:val="20"/>
          <w:szCs w:val="20"/>
          <w:lang w:val="en-US"/>
        </w:rPr>
        <w:t xml:space="preserve"> ;</w:t>
      </w:r>
    </w:p>
    <w:p w14:paraId="0F26FFEB"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 ;</w:t>
      </w:r>
    </w:p>
    <w:p w14:paraId="6634957D"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prob:priorDistributionType</w:t>
      </w:r>
      <w:proofErr w:type="spellEnd"/>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prob:UniformDistribution</w:t>
      </w:r>
      <w:proofErr w:type="spellEnd"/>
      <w:r w:rsidRPr="00DD4419">
        <w:rPr>
          <w:rFonts w:ascii="Consolas" w:hAnsi="Consolas" w:cs="Consolas"/>
          <w:sz w:val="20"/>
          <w:szCs w:val="20"/>
          <w:lang w:val="en-US"/>
        </w:rPr>
        <w:t xml:space="preserve"> ;</w:t>
      </w:r>
    </w:p>
    <w:p w14:paraId="0A57C251"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prob:priorMean</w:t>
      </w:r>
      <w:proofErr w:type="spellEnd"/>
      <w:r w:rsidRPr="00DD4419">
        <w:rPr>
          <w:rFonts w:ascii="Consolas" w:hAnsi="Consolas" w:cs="Consolas"/>
          <w:sz w:val="20"/>
          <w:szCs w:val="20"/>
          <w:lang w:val="en-US"/>
        </w:rPr>
        <w:t xml:space="preserve"> [</w:t>
      </w:r>
    </w:p>
    <w:p w14:paraId="63C65219"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rdf:value</w:t>
      </w:r>
      <w:proofErr w:type="spellEnd"/>
      <w:r w:rsidRPr="00DD4419">
        <w:rPr>
          <w:rFonts w:ascii="Consolas" w:hAnsi="Consolas" w:cs="Consolas"/>
          <w:sz w:val="20"/>
          <w:szCs w:val="20"/>
          <w:lang w:val="en-US"/>
        </w:rPr>
        <w:t xml:space="preserve"> "5.0E14"^^</w:t>
      </w:r>
      <w:proofErr w:type="spellStart"/>
      <w:r w:rsidRPr="00DD4419">
        <w:rPr>
          <w:rFonts w:ascii="Consolas" w:hAnsi="Consolas" w:cs="Consolas"/>
          <w:sz w:val="20"/>
          <w:szCs w:val="20"/>
          <w:lang w:val="en-US"/>
        </w:rPr>
        <w:t>xsd:float</w:t>
      </w:r>
      <w:proofErr w:type="spellEnd"/>
      <w:r w:rsidRPr="00DD4419">
        <w:rPr>
          <w:rFonts w:ascii="Consolas" w:hAnsi="Consolas" w:cs="Consolas"/>
          <w:sz w:val="20"/>
          <w:szCs w:val="20"/>
          <w:lang w:val="en-US"/>
        </w:rPr>
        <w:t xml:space="preserve"> ;</w:t>
      </w:r>
    </w:p>
    <w:p w14:paraId="4A487D85"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 ;</w:t>
      </w:r>
    </w:p>
    <w:p w14:paraId="5A043B7F"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prob:priorStdev</w:t>
      </w:r>
      <w:proofErr w:type="spellEnd"/>
      <w:r w:rsidRPr="00DD4419">
        <w:rPr>
          <w:rFonts w:ascii="Consolas" w:hAnsi="Consolas" w:cs="Consolas"/>
          <w:sz w:val="20"/>
          <w:szCs w:val="20"/>
          <w:lang w:val="en-US"/>
        </w:rPr>
        <w:t xml:space="preserve"> [</w:t>
      </w:r>
    </w:p>
    <w:p w14:paraId="6F6B4B5B" w14:textId="77777777" w:rsidR="00DD4419" w:rsidRPr="00DD4419" w:rsidRDefault="00DD4419" w:rsidP="00DD4419">
      <w:pPr>
        <w:overflowPunct/>
        <w:spacing w:after="0" w:line="240" w:lineRule="auto"/>
        <w:ind w:left="709"/>
        <w:textAlignment w:val="auto"/>
        <w:rPr>
          <w:rFonts w:ascii="Consolas" w:hAnsi="Consolas" w:cs="Consolas"/>
          <w:sz w:val="20"/>
          <w:szCs w:val="20"/>
          <w:lang w:val="en-US"/>
        </w:rPr>
      </w:pPr>
      <w:r w:rsidRPr="00DD4419">
        <w:rPr>
          <w:rFonts w:ascii="Consolas" w:hAnsi="Consolas" w:cs="Consolas"/>
          <w:sz w:val="20"/>
          <w:szCs w:val="20"/>
          <w:lang w:val="en-US"/>
        </w:rPr>
        <w:t xml:space="preserve">          </w:t>
      </w:r>
      <w:proofErr w:type="spellStart"/>
      <w:r w:rsidRPr="00DD4419">
        <w:rPr>
          <w:rFonts w:ascii="Consolas" w:hAnsi="Consolas" w:cs="Consolas"/>
          <w:sz w:val="20"/>
          <w:szCs w:val="20"/>
          <w:lang w:val="en-US"/>
        </w:rPr>
        <w:t>rdf:value</w:t>
      </w:r>
      <w:proofErr w:type="spellEnd"/>
      <w:r w:rsidRPr="00DD4419">
        <w:rPr>
          <w:rFonts w:ascii="Consolas" w:hAnsi="Consolas" w:cs="Consolas"/>
          <w:sz w:val="20"/>
          <w:szCs w:val="20"/>
          <w:lang w:val="en-US"/>
        </w:rPr>
        <w:t xml:space="preserve"> "2.89E14"^^</w:t>
      </w:r>
      <w:proofErr w:type="spellStart"/>
      <w:r w:rsidRPr="00DD4419">
        <w:rPr>
          <w:rFonts w:ascii="Consolas" w:hAnsi="Consolas" w:cs="Consolas"/>
          <w:sz w:val="20"/>
          <w:szCs w:val="20"/>
          <w:lang w:val="en-US"/>
        </w:rPr>
        <w:t>xsd:float</w:t>
      </w:r>
      <w:proofErr w:type="spellEnd"/>
      <w:r w:rsidRPr="00DD4419">
        <w:rPr>
          <w:rFonts w:ascii="Consolas" w:hAnsi="Consolas" w:cs="Consolas"/>
          <w:sz w:val="20"/>
          <w:szCs w:val="20"/>
          <w:lang w:val="en-US"/>
        </w:rPr>
        <w:t xml:space="preserve"> ;</w:t>
      </w:r>
    </w:p>
    <w:p w14:paraId="0236C232" w14:textId="77777777" w:rsidR="00DD4419" w:rsidRDefault="00DD4419" w:rsidP="00DD4419">
      <w:pPr>
        <w:overflowPunct/>
        <w:spacing w:after="0" w:line="240" w:lineRule="auto"/>
        <w:ind w:left="709"/>
        <w:textAlignment w:val="auto"/>
        <w:rPr>
          <w:rFonts w:ascii="Consolas" w:hAnsi="Consolas" w:cs="Consolas"/>
          <w:sz w:val="20"/>
          <w:szCs w:val="20"/>
        </w:rPr>
      </w:pPr>
      <w:r w:rsidRPr="00DD4419">
        <w:rPr>
          <w:rFonts w:ascii="Consolas" w:hAnsi="Consolas" w:cs="Consolas"/>
          <w:sz w:val="20"/>
          <w:szCs w:val="20"/>
          <w:lang w:val="en-US"/>
        </w:rPr>
        <w:t xml:space="preserve">        </w:t>
      </w:r>
      <w:r>
        <w:rPr>
          <w:rFonts w:ascii="Consolas" w:hAnsi="Consolas" w:cs="Consolas"/>
          <w:sz w:val="20"/>
          <w:szCs w:val="20"/>
        </w:rPr>
        <w:t>] ;</w:t>
      </w:r>
    </w:p>
    <w:p w14:paraId="09C4AD71" w14:textId="77777777" w:rsidR="00DD4419" w:rsidRDefault="00DD4419" w:rsidP="00DD4419">
      <w:pPr>
        <w:overflowPunct/>
        <w:spacing w:after="0" w:line="240" w:lineRule="auto"/>
        <w:ind w:left="709"/>
        <w:textAlignment w:val="auto"/>
        <w:rPr>
          <w:rFonts w:ascii="Consolas" w:hAnsi="Consolas" w:cs="Consolas"/>
          <w:sz w:val="20"/>
          <w:szCs w:val="20"/>
        </w:rPr>
      </w:pPr>
      <w:r>
        <w:rPr>
          <w:rFonts w:ascii="Consolas" w:hAnsi="Consolas" w:cs="Consolas"/>
          <w:sz w:val="20"/>
          <w:szCs w:val="20"/>
        </w:rPr>
        <w:t xml:space="preserve">    ] ;</w:t>
      </w:r>
    </w:p>
    <w:p w14:paraId="7B494535" w14:textId="51952617" w:rsidR="009C5C84" w:rsidRDefault="00DD4419" w:rsidP="00DD4419">
      <w:pPr>
        <w:ind w:left="709"/>
        <w:rPr>
          <w:rFonts w:ascii="Consolas" w:hAnsi="Consolas" w:cs="Consolas"/>
          <w:sz w:val="20"/>
          <w:szCs w:val="20"/>
        </w:rPr>
      </w:pPr>
      <w:r>
        <w:rPr>
          <w:rFonts w:ascii="Consolas" w:hAnsi="Consolas" w:cs="Consolas"/>
          <w:sz w:val="20"/>
          <w:szCs w:val="20"/>
        </w:rPr>
        <w:t>.</w:t>
      </w:r>
    </w:p>
    <w:p w14:paraId="61E31C24" w14:textId="1DC7BAEE" w:rsidR="003F29A1" w:rsidRPr="009C5C84" w:rsidRDefault="003F29A1" w:rsidP="00845CD0">
      <w:r w:rsidRPr="00845CD0">
        <w:t>Voor deze afwijkingenontologie ontwikkeld TNO een gebruiksvriendelijke Pyth</w:t>
      </w:r>
      <w:r w:rsidR="00845CD0" w:rsidRPr="00845CD0">
        <w:t>o</w:t>
      </w:r>
      <w:r w:rsidRPr="00845CD0">
        <w:t xml:space="preserve">n </w:t>
      </w:r>
      <w:r w:rsidR="00845CD0">
        <w:t>“</w:t>
      </w:r>
      <w:proofErr w:type="spellStart"/>
      <w:r w:rsidRPr="00845CD0">
        <w:t>instantiator</w:t>
      </w:r>
      <w:proofErr w:type="spellEnd"/>
      <w:r w:rsidR="00845CD0">
        <w:t>”</w:t>
      </w:r>
      <w:r w:rsidR="00845CD0" w:rsidRPr="00845CD0">
        <w:t xml:space="preserve"> die </w:t>
      </w:r>
      <w:r w:rsidR="00845CD0">
        <w:t xml:space="preserve">tevens </w:t>
      </w:r>
      <w:r w:rsidR="00845CD0" w:rsidRPr="00845CD0">
        <w:t xml:space="preserve">links kan leggen naar relevante delen van de </w:t>
      </w:r>
      <w:r w:rsidR="00845CD0">
        <w:t>(geïmpo</w:t>
      </w:r>
      <w:r w:rsidR="000C071C">
        <w:t xml:space="preserve">rteerde) </w:t>
      </w:r>
      <w:r w:rsidR="00845CD0" w:rsidRPr="00845CD0">
        <w:t>brug.</w:t>
      </w:r>
    </w:p>
    <w:p w14:paraId="16DC1A8A" w14:textId="77777777" w:rsidR="00644E6A" w:rsidRPr="00956F47" w:rsidRDefault="00644E6A" w:rsidP="00644E6A">
      <w:pPr>
        <w:pStyle w:val="Bijlage"/>
        <w:rPr>
          <w:lang w:val="nl-NL"/>
        </w:rPr>
      </w:pPr>
      <w:r w:rsidRPr="00956F47">
        <w:rPr>
          <w:lang w:val="nl-NL"/>
        </w:rPr>
        <w:lastRenderedPageBreak/>
        <w:br/>
      </w:r>
      <w:bookmarkStart w:id="176" w:name="_Toc57887230"/>
      <w:r w:rsidRPr="00956F47">
        <w:rPr>
          <w:b w:val="0"/>
          <w:sz w:val="26"/>
          <w:szCs w:val="26"/>
          <w:lang w:val="nl-NL"/>
        </w:rPr>
        <w:t>(informatief)</w:t>
      </w:r>
      <w:r w:rsidRPr="00956F47">
        <w:rPr>
          <w:b w:val="0"/>
          <w:sz w:val="26"/>
          <w:szCs w:val="26"/>
          <w:lang w:val="nl-NL"/>
        </w:rPr>
        <w:br/>
      </w:r>
      <w:r w:rsidRPr="00956F47">
        <w:rPr>
          <w:lang w:val="nl-NL"/>
        </w:rPr>
        <w:br/>
      </w:r>
      <w:proofErr w:type="spellStart"/>
      <w:r w:rsidR="00247FDE" w:rsidRPr="00956F47">
        <w:rPr>
          <w:sz w:val="30"/>
          <w:szCs w:val="30"/>
          <w:lang w:val="nl-NL"/>
        </w:rPr>
        <w:t>I</w:t>
      </w:r>
      <w:r w:rsidRPr="00956F47">
        <w:rPr>
          <w:sz w:val="30"/>
          <w:szCs w:val="30"/>
          <w:lang w:val="nl-NL"/>
        </w:rPr>
        <w:t>nstantiatie</w:t>
      </w:r>
      <w:r w:rsidR="00247FDE" w:rsidRPr="00956F47">
        <w:rPr>
          <w:sz w:val="30"/>
          <w:szCs w:val="30"/>
          <w:lang w:val="nl-NL"/>
        </w:rPr>
        <w:t>process</w:t>
      </w:r>
      <w:bookmarkEnd w:id="176"/>
      <w:proofErr w:type="spellEnd"/>
    </w:p>
    <w:p w14:paraId="16DC1A8B" w14:textId="77777777" w:rsidR="00644E6A" w:rsidRPr="00956F47" w:rsidRDefault="0076051A" w:rsidP="00644E6A">
      <w:pPr>
        <w:pStyle w:val="ptb2"/>
      </w:pPr>
      <w:bookmarkStart w:id="177" w:name="_Toc57887231"/>
      <w:r w:rsidRPr="00956F47">
        <w:t>Introductie</w:t>
      </w:r>
      <w:bookmarkEnd w:id="177"/>
    </w:p>
    <w:p w14:paraId="16DC1A8C" w14:textId="4D7916A4" w:rsidR="0076051A" w:rsidRPr="00956F47" w:rsidRDefault="0076051A" w:rsidP="0076051A">
      <w:pPr>
        <w:rPr>
          <w:lang w:eastAsia="ja-JP"/>
        </w:rPr>
      </w:pPr>
      <w:r w:rsidRPr="00956F47">
        <w:rPr>
          <w:lang w:eastAsia="ja-JP"/>
        </w:rPr>
        <w:t xml:space="preserve">Er zijn </w:t>
      </w:r>
      <w:r w:rsidR="00D31103" w:rsidRPr="00956F47">
        <w:rPr>
          <w:lang w:eastAsia="ja-JP"/>
        </w:rPr>
        <w:t>twee</w:t>
      </w:r>
      <w:r w:rsidRPr="00956F47">
        <w:rPr>
          <w:lang w:eastAsia="ja-JP"/>
        </w:rPr>
        <w:t xml:space="preserve"> </w:t>
      </w:r>
      <w:r w:rsidR="00D31103" w:rsidRPr="00956F47">
        <w:rPr>
          <w:lang w:eastAsia="ja-JP"/>
        </w:rPr>
        <w:t>hoofdstrategieën</w:t>
      </w:r>
      <w:r w:rsidRPr="00956F47">
        <w:rPr>
          <w:lang w:eastAsia="ja-JP"/>
        </w:rPr>
        <w:t xml:space="preserve"> voor </w:t>
      </w:r>
      <w:r w:rsidR="0079700C" w:rsidRPr="00956F47">
        <w:rPr>
          <w:lang w:eastAsia="ja-JP"/>
        </w:rPr>
        <w:t xml:space="preserve">(het proces van) </w:t>
      </w:r>
      <w:r w:rsidRPr="00956F47">
        <w:rPr>
          <w:lang w:eastAsia="ja-JP"/>
        </w:rPr>
        <w:t>instantiatie</w:t>
      </w:r>
      <w:r w:rsidR="00D31103" w:rsidRPr="00956F47">
        <w:rPr>
          <w:lang w:eastAsia="ja-JP"/>
        </w:rPr>
        <w:t xml:space="preserve"> van ontologieën tot concrete </w:t>
      </w:r>
      <w:r w:rsidR="00C25B54" w:rsidRPr="00956F47">
        <w:rPr>
          <w:lang w:eastAsia="ja-JP"/>
        </w:rPr>
        <w:t>gegevens</w:t>
      </w:r>
      <w:r w:rsidR="00CC20BF" w:rsidRPr="00956F47">
        <w:rPr>
          <w:lang w:eastAsia="ja-JP"/>
        </w:rPr>
        <w:t xml:space="preserve"> </w:t>
      </w:r>
      <w:r w:rsidR="00D31103" w:rsidRPr="00956F47">
        <w:rPr>
          <w:lang w:eastAsia="ja-JP"/>
        </w:rPr>
        <w:t xml:space="preserve">die </w:t>
      </w:r>
      <w:r w:rsidR="00B6780B" w:rsidRPr="00956F47">
        <w:rPr>
          <w:lang w:eastAsia="ja-JP"/>
        </w:rPr>
        <w:t xml:space="preserve">bijvoorbeeld </w:t>
      </w:r>
      <w:r w:rsidR="00D31103" w:rsidRPr="00956F47">
        <w:rPr>
          <w:lang w:eastAsia="ja-JP"/>
        </w:rPr>
        <w:t>een</w:t>
      </w:r>
      <w:r w:rsidR="00B6780B" w:rsidRPr="00956F47">
        <w:rPr>
          <w:lang w:eastAsia="ja-JP"/>
        </w:rPr>
        <w:t xml:space="preserve"> aanwijsbaar object in de werkelijkheid</w:t>
      </w:r>
      <w:r w:rsidR="00E62365" w:rsidRPr="00956F47">
        <w:rPr>
          <w:lang w:eastAsia="ja-JP"/>
        </w:rPr>
        <w:t xml:space="preserve"> beschrij</w:t>
      </w:r>
      <w:r w:rsidR="00E639BF" w:rsidRPr="00956F47">
        <w:rPr>
          <w:lang w:eastAsia="ja-JP"/>
        </w:rPr>
        <w:t>ven.</w:t>
      </w:r>
    </w:p>
    <w:p w14:paraId="16DC1A8D" w14:textId="77777777" w:rsidR="00C43510" w:rsidRPr="00956F47" w:rsidRDefault="00C43510" w:rsidP="00B7666D">
      <w:pPr>
        <w:pStyle w:val="Lijstalinea"/>
        <w:numPr>
          <w:ilvl w:val="0"/>
          <w:numId w:val="16"/>
        </w:numPr>
        <w:rPr>
          <w:lang w:eastAsia="ja-JP"/>
        </w:rPr>
      </w:pPr>
      <w:proofErr w:type="spellStart"/>
      <w:r w:rsidRPr="00956F47">
        <w:rPr>
          <w:lang w:eastAsia="ja-JP"/>
        </w:rPr>
        <w:t>Taal-niveau</w:t>
      </w:r>
      <w:proofErr w:type="spellEnd"/>
      <w:r w:rsidRPr="00956F47">
        <w:rPr>
          <w:lang w:eastAsia="ja-JP"/>
        </w:rPr>
        <w:t xml:space="preserve"> instantiatie</w:t>
      </w:r>
    </w:p>
    <w:p w14:paraId="16DC1A8E" w14:textId="77777777" w:rsidR="00C43510" w:rsidRPr="00956F47" w:rsidRDefault="00C43510" w:rsidP="00B7666D">
      <w:pPr>
        <w:pStyle w:val="Lijstalinea"/>
        <w:numPr>
          <w:ilvl w:val="0"/>
          <w:numId w:val="16"/>
        </w:numPr>
        <w:rPr>
          <w:lang w:eastAsia="ja-JP"/>
        </w:rPr>
      </w:pPr>
      <w:r w:rsidRPr="00956F47">
        <w:rPr>
          <w:lang w:eastAsia="ja-JP"/>
        </w:rPr>
        <w:t>Ontologie-niveau instantiatie</w:t>
      </w:r>
    </w:p>
    <w:p w14:paraId="16DC1A8F" w14:textId="5A1E58DC" w:rsidR="00C43510" w:rsidRPr="00956F47" w:rsidRDefault="00C43510" w:rsidP="00C43510">
      <w:pPr>
        <w:rPr>
          <w:lang w:eastAsia="ja-JP"/>
        </w:rPr>
      </w:pPr>
      <w:r w:rsidRPr="00956F47">
        <w:rPr>
          <w:lang w:eastAsia="ja-JP"/>
        </w:rPr>
        <w:t xml:space="preserve">In het eerste geval </w:t>
      </w:r>
      <w:r w:rsidR="002462C4" w:rsidRPr="00956F47">
        <w:rPr>
          <w:lang w:eastAsia="ja-JP"/>
        </w:rPr>
        <w:t>wordt slechts gekeken naar de gebruikte taalconstructies. Er wordt geen ontologiekennis hergebruikt</w:t>
      </w:r>
      <w:r w:rsidR="00F06420" w:rsidRPr="00956F47">
        <w:rPr>
          <w:lang w:eastAsia="ja-JP"/>
        </w:rPr>
        <w:t xml:space="preserve"> voor de instantiatie. </w:t>
      </w:r>
      <w:r w:rsidR="00E639BF" w:rsidRPr="00956F47">
        <w:rPr>
          <w:lang w:eastAsia="ja-JP"/>
        </w:rPr>
        <w:t xml:space="preserve">Men noemt dit ook wel ontologie-agnostisch. </w:t>
      </w:r>
      <w:r w:rsidR="00F06420" w:rsidRPr="00956F47">
        <w:rPr>
          <w:lang w:eastAsia="ja-JP"/>
        </w:rPr>
        <w:t xml:space="preserve">Decompositie zit </w:t>
      </w:r>
      <w:r w:rsidR="00E639BF" w:rsidRPr="00956F47">
        <w:rPr>
          <w:lang w:eastAsia="ja-JP"/>
        </w:rPr>
        <w:t xml:space="preserve">bijvoorbeeld </w:t>
      </w:r>
      <w:r w:rsidR="00F06420" w:rsidRPr="00956F47">
        <w:rPr>
          <w:lang w:eastAsia="ja-JP"/>
        </w:rPr>
        <w:t xml:space="preserve">niet in de taal (maar in de generieke ontologie) dus wordt </w:t>
      </w:r>
      <w:r w:rsidR="00E639BF" w:rsidRPr="00956F47">
        <w:rPr>
          <w:lang w:eastAsia="ja-JP"/>
        </w:rPr>
        <w:t xml:space="preserve">dit </w:t>
      </w:r>
      <w:r w:rsidR="00F06420" w:rsidRPr="00956F47">
        <w:rPr>
          <w:lang w:eastAsia="ja-JP"/>
        </w:rPr>
        <w:t>niet speciaal behandeld bij de instantiatie. Het is een relatie als alle anderen.</w:t>
      </w:r>
    </w:p>
    <w:p w14:paraId="16DC1A90" w14:textId="2748E1FC" w:rsidR="001E489F" w:rsidRPr="00956F47" w:rsidRDefault="001E489F" w:rsidP="00C43510">
      <w:pPr>
        <w:rPr>
          <w:lang w:eastAsia="ja-JP"/>
        </w:rPr>
      </w:pPr>
      <w:r w:rsidRPr="00956F47">
        <w:rPr>
          <w:lang w:eastAsia="ja-JP"/>
        </w:rPr>
        <w:t xml:space="preserve">In het </w:t>
      </w:r>
      <w:r w:rsidR="008C1428" w:rsidRPr="00956F47">
        <w:rPr>
          <w:lang w:eastAsia="ja-JP"/>
        </w:rPr>
        <w:t>tweede</w:t>
      </w:r>
      <w:r w:rsidRPr="00956F47">
        <w:rPr>
          <w:lang w:eastAsia="ja-JP"/>
        </w:rPr>
        <w:t xml:space="preserve"> geval is de instantiatie afhankelijk van gebruikte generiek</w:t>
      </w:r>
      <w:r w:rsidR="00E639BF" w:rsidRPr="00956F47">
        <w:rPr>
          <w:lang w:eastAsia="ja-JP"/>
        </w:rPr>
        <w:t>e</w:t>
      </w:r>
      <w:r w:rsidRPr="00956F47">
        <w:rPr>
          <w:lang w:eastAsia="ja-JP"/>
        </w:rPr>
        <w:t xml:space="preserve"> ontologie</w:t>
      </w:r>
      <w:r w:rsidR="00A21560" w:rsidRPr="00956F47">
        <w:rPr>
          <w:lang w:eastAsia="ja-JP"/>
        </w:rPr>
        <w:t xml:space="preserve">-concepten. Extra support kan dan worden geboden voor specifieke </w:t>
      </w:r>
      <w:r w:rsidR="008C1428" w:rsidRPr="00956F47">
        <w:rPr>
          <w:lang w:eastAsia="ja-JP"/>
        </w:rPr>
        <w:t xml:space="preserve">constructies </w:t>
      </w:r>
      <w:r w:rsidR="00E639BF" w:rsidRPr="00956F47">
        <w:rPr>
          <w:lang w:eastAsia="ja-JP"/>
        </w:rPr>
        <w:t>zo</w:t>
      </w:r>
      <w:r w:rsidR="008C1428" w:rsidRPr="00956F47">
        <w:rPr>
          <w:lang w:eastAsia="ja-JP"/>
        </w:rPr>
        <w:t xml:space="preserve">als </w:t>
      </w:r>
      <w:proofErr w:type="spellStart"/>
      <w:r w:rsidR="008C1428" w:rsidRPr="00956F47">
        <w:rPr>
          <w:lang w:eastAsia="ja-JP"/>
        </w:rPr>
        <w:t>hasPart</w:t>
      </w:r>
      <w:proofErr w:type="spellEnd"/>
      <w:r w:rsidR="008C1428" w:rsidRPr="00956F47">
        <w:rPr>
          <w:lang w:eastAsia="ja-JP"/>
        </w:rPr>
        <w:t xml:space="preserve">, </w:t>
      </w:r>
      <w:proofErr w:type="spellStart"/>
      <w:r w:rsidR="008C1428" w:rsidRPr="00956F47">
        <w:rPr>
          <w:lang w:eastAsia="ja-JP"/>
        </w:rPr>
        <w:t>isImplementedBy</w:t>
      </w:r>
      <w:proofErr w:type="spellEnd"/>
      <w:r w:rsidR="008C1428" w:rsidRPr="00956F47">
        <w:rPr>
          <w:lang w:eastAsia="ja-JP"/>
        </w:rPr>
        <w:t xml:space="preserve">, </w:t>
      </w:r>
      <w:r w:rsidR="006A0C50" w:rsidRPr="00956F47">
        <w:rPr>
          <w:lang w:eastAsia="ja-JP"/>
        </w:rPr>
        <w:t xml:space="preserve">de specifieke modellering van </w:t>
      </w:r>
      <w:r w:rsidR="00332DA3" w:rsidRPr="00956F47">
        <w:rPr>
          <w:lang w:eastAsia="ja-JP"/>
        </w:rPr>
        <w:t xml:space="preserve">enumeraties en </w:t>
      </w:r>
      <w:r w:rsidR="006A0C50" w:rsidRPr="00956F47">
        <w:rPr>
          <w:lang w:eastAsia="ja-JP"/>
        </w:rPr>
        <w:t>kwantiteiten met units</w:t>
      </w:r>
      <w:r w:rsidR="00E639BF" w:rsidRPr="00956F47">
        <w:rPr>
          <w:lang w:eastAsia="ja-JP"/>
        </w:rPr>
        <w:t>.</w:t>
      </w:r>
    </w:p>
    <w:p w14:paraId="16DC1A91" w14:textId="3C1E296D" w:rsidR="006A0C50" w:rsidRPr="00956F47" w:rsidRDefault="006A0C50" w:rsidP="00C43510">
      <w:pPr>
        <w:rPr>
          <w:lang w:eastAsia="ja-JP"/>
        </w:rPr>
      </w:pPr>
      <w:r w:rsidRPr="00956F47">
        <w:rPr>
          <w:lang w:eastAsia="ja-JP"/>
        </w:rPr>
        <w:t xml:space="preserve">Het eindresultaat van de twee </w:t>
      </w:r>
      <w:r w:rsidR="00DB3F15" w:rsidRPr="00956F47">
        <w:rPr>
          <w:lang w:eastAsia="ja-JP"/>
        </w:rPr>
        <w:t xml:space="preserve">vormen is uiteraard steeds hetzelfde, het gaat meer om de </w:t>
      </w:r>
      <w:r w:rsidR="00D46735" w:rsidRPr="00956F47">
        <w:rPr>
          <w:lang w:eastAsia="ja-JP"/>
        </w:rPr>
        <w:t xml:space="preserve">mate van </w:t>
      </w:r>
      <w:r w:rsidR="00DB3F15" w:rsidRPr="00956F47">
        <w:rPr>
          <w:lang w:eastAsia="ja-JP"/>
        </w:rPr>
        <w:t>procesondersteuning</w:t>
      </w:r>
      <w:r w:rsidR="00D46735" w:rsidRPr="00956F47">
        <w:rPr>
          <w:lang w:eastAsia="ja-JP"/>
        </w:rPr>
        <w:t xml:space="preserve"> om tot </w:t>
      </w:r>
      <w:r w:rsidR="00E639BF" w:rsidRPr="00956F47">
        <w:rPr>
          <w:lang w:eastAsia="ja-JP"/>
        </w:rPr>
        <w:t>een</w:t>
      </w:r>
      <w:r w:rsidR="00D46735" w:rsidRPr="00956F47">
        <w:rPr>
          <w:lang w:eastAsia="ja-JP"/>
        </w:rPr>
        <w:t xml:space="preserve"> instantiatie te komen.</w:t>
      </w:r>
    </w:p>
    <w:p w14:paraId="16DC1A92" w14:textId="03E52F8C" w:rsidR="004902C5" w:rsidRPr="00956F47" w:rsidRDefault="0025603F" w:rsidP="00C43510">
      <w:pPr>
        <w:rPr>
          <w:lang w:eastAsia="ja-JP"/>
        </w:rPr>
      </w:pPr>
      <w:r w:rsidRPr="00956F47">
        <w:rPr>
          <w:lang w:eastAsia="ja-JP"/>
        </w:rPr>
        <w:t xml:space="preserve">De eerst vorm is </w:t>
      </w:r>
      <w:r w:rsidR="00E639BF" w:rsidRPr="00956F47">
        <w:rPr>
          <w:lang w:eastAsia="ja-JP"/>
        </w:rPr>
        <w:t>generiek</w:t>
      </w:r>
      <w:r w:rsidRPr="00956F47">
        <w:rPr>
          <w:lang w:eastAsia="ja-JP"/>
        </w:rPr>
        <w:t xml:space="preserve"> en kan voor iedere ontologie toegepast worden</w:t>
      </w:r>
      <w:r w:rsidR="00F9122B" w:rsidRPr="00956F47">
        <w:rPr>
          <w:lang w:eastAsia="ja-JP"/>
        </w:rPr>
        <w:t xml:space="preserve"> slechts technisch afhankelijk van de gekozen taalbinding (RDFS, OWL, SHACL of een niet-“Linked Data” binding</w:t>
      </w:r>
      <w:r w:rsidR="00F4191A" w:rsidRPr="00956F47">
        <w:rPr>
          <w:lang w:eastAsia="ja-JP"/>
        </w:rPr>
        <w:t xml:space="preserve"> als EXPRESS, XSD, UML </w:t>
      </w:r>
      <w:r w:rsidR="00F9122B" w:rsidRPr="00956F47">
        <w:rPr>
          <w:lang w:eastAsia="ja-JP"/>
        </w:rPr>
        <w:t xml:space="preserve"> etc.).</w:t>
      </w:r>
    </w:p>
    <w:p w14:paraId="16DC1A93" w14:textId="77777777" w:rsidR="0015382D" w:rsidRPr="00956F47" w:rsidRDefault="0015382D" w:rsidP="0015382D">
      <w:pPr>
        <w:pStyle w:val="ptb2"/>
      </w:pPr>
      <w:bookmarkStart w:id="178" w:name="_Toc57887232"/>
      <w:r w:rsidRPr="00956F47">
        <w:t>Taal</w:t>
      </w:r>
      <w:r w:rsidR="00344DE2" w:rsidRPr="00956F47">
        <w:t>-gebaseerde instantiatie</w:t>
      </w:r>
      <w:bookmarkEnd w:id="178"/>
    </w:p>
    <w:p w14:paraId="16DC1A94" w14:textId="203EBB77" w:rsidR="00D01C92" w:rsidRPr="00956F47" w:rsidRDefault="00D01C92" w:rsidP="00D01C92">
      <w:pPr>
        <w:rPr>
          <w:lang w:eastAsia="ja-JP"/>
        </w:rPr>
      </w:pPr>
      <w:r w:rsidRPr="00956F47">
        <w:rPr>
          <w:lang w:eastAsia="ja-JP"/>
        </w:rPr>
        <w:t>De instantiatie wordt gestuurd door de volgende</w:t>
      </w:r>
      <w:r w:rsidR="002F1C30" w:rsidRPr="00956F47">
        <w:rPr>
          <w:lang w:eastAsia="ja-JP"/>
        </w:rPr>
        <w:t xml:space="preserve"> modelleerconstructies:</w:t>
      </w:r>
    </w:p>
    <w:p w14:paraId="16DC1A95" w14:textId="30697AC7" w:rsidR="004E4273" w:rsidRPr="00956F47" w:rsidRDefault="00E639BF" w:rsidP="00B7666D">
      <w:pPr>
        <w:pStyle w:val="Lijstalinea"/>
        <w:numPr>
          <w:ilvl w:val="0"/>
          <w:numId w:val="20"/>
        </w:numPr>
        <w:rPr>
          <w:lang w:eastAsia="ja-JP"/>
        </w:rPr>
      </w:pPr>
      <w:r w:rsidRPr="00956F47">
        <w:rPr>
          <w:lang w:eastAsia="ja-JP"/>
        </w:rPr>
        <w:t>C</w:t>
      </w:r>
      <w:r w:rsidR="004E4273" w:rsidRPr="00956F47">
        <w:rPr>
          <w:lang w:eastAsia="ja-JP"/>
        </w:rPr>
        <w:t xml:space="preserve">oncepten, </w:t>
      </w:r>
      <w:proofErr w:type="spellStart"/>
      <w:r w:rsidR="004E4273" w:rsidRPr="00956F47">
        <w:rPr>
          <w:lang w:eastAsia="ja-JP"/>
        </w:rPr>
        <w:t>waardetypen</w:t>
      </w:r>
      <w:proofErr w:type="spellEnd"/>
      <w:r w:rsidR="004E4273" w:rsidRPr="00956F47">
        <w:rPr>
          <w:lang w:eastAsia="ja-JP"/>
        </w:rPr>
        <w:t>, attributen</w:t>
      </w:r>
      <w:r w:rsidR="00BF1E6F" w:rsidRPr="00956F47">
        <w:rPr>
          <w:lang w:eastAsia="ja-JP"/>
        </w:rPr>
        <w:t xml:space="preserve"> en</w:t>
      </w:r>
      <w:r w:rsidR="00F51D8B" w:rsidRPr="00956F47">
        <w:rPr>
          <w:lang w:eastAsia="ja-JP"/>
        </w:rPr>
        <w:t xml:space="preserve"> relaties</w:t>
      </w:r>
      <w:r w:rsidR="002F1C30" w:rsidRPr="00956F47">
        <w:rPr>
          <w:lang w:eastAsia="ja-JP"/>
        </w:rPr>
        <w:t xml:space="preserve"> (</w:t>
      </w:r>
      <w:r w:rsidRPr="00956F47">
        <w:rPr>
          <w:lang w:eastAsia="ja-JP"/>
        </w:rPr>
        <w:t xml:space="preserve">deze laatste </w:t>
      </w:r>
      <w:r w:rsidR="002F1C30" w:rsidRPr="00956F47">
        <w:rPr>
          <w:lang w:eastAsia="ja-JP"/>
        </w:rPr>
        <w:t xml:space="preserve">inclusief </w:t>
      </w:r>
      <w:r w:rsidRPr="00956F47">
        <w:rPr>
          <w:lang w:eastAsia="ja-JP"/>
        </w:rPr>
        <w:t xml:space="preserve">de </w:t>
      </w:r>
      <w:r w:rsidR="002F1C30" w:rsidRPr="00956F47">
        <w:rPr>
          <w:lang w:eastAsia="ja-JP"/>
        </w:rPr>
        <w:t>decompositie</w:t>
      </w:r>
      <w:r w:rsidRPr="00956F47">
        <w:rPr>
          <w:lang w:eastAsia="ja-JP"/>
        </w:rPr>
        <w:t xml:space="preserve"> relatie</w:t>
      </w:r>
      <w:r w:rsidR="002F1C30" w:rsidRPr="00956F47">
        <w:rPr>
          <w:lang w:eastAsia="ja-JP"/>
        </w:rPr>
        <w:t>)</w:t>
      </w:r>
    </w:p>
    <w:p w14:paraId="16DC1A96" w14:textId="332BDBFF" w:rsidR="004E4273" w:rsidRPr="00956F47" w:rsidRDefault="00E639BF" w:rsidP="00B7666D">
      <w:pPr>
        <w:pStyle w:val="Lijstalinea"/>
        <w:numPr>
          <w:ilvl w:val="0"/>
          <w:numId w:val="20"/>
        </w:numPr>
        <w:rPr>
          <w:lang w:eastAsia="ja-JP"/>
        </w:rPr>
      </w:pPr>
      <w:r w:rsidRPr="00956F47">
        <w:rPr>
          <w:lang w:eastAsia="ja-JP"/>
        </w:rPr>
        <w:t>S</w:t>
      </w:r>
      <w:r w:rsidR="004E4273" w:rsidRPr="00956F47">
        <w:rPr>
          <w:lang w:eastAsia="ja-JP"/>
        </w:rPr>
        <w:t>pecialisatie</w:t>
      </w:r>
      <w:r w:rsidRPr="00956F47">
        <w:rPr>
          <w:lang w:eastAsia="ja-JP"/>
        </w:rPr>
        <w:t xml:space="preserve"> (</w:t>
      </w:r>
      <w:proofErr w:type="spellStart"/>
      <w:r w:rsidRPr="00956F47">
        <w:rPr>
          <w:lang w:eastAsia="ja-JP"/>
        </w:rPr>
        <w:t>rdfs:SubClassOf</w:t>
      </w:r>
      <w:proofErr w:type="spellEnd"/>
      <w:r w:rsidRPr="00956F47">
        <w:rPr>
          <w:lang w:eastAsia="ja-JP"/>
        </w:rPr>
        <w:t>)</w:t>
      </w:r>
    </w:p>
    <w:p w14:paraId="16DC1A97" w14:textId="015B3D54" w:rsidR="004E4273" w:rsidRPr="00956F47" w:rsidRDefault="00E639BF" w:rsidP="00B7666D">
      <w:pPr>
        <w:pStyle w:val="Lijstalinea"/>
        <w:numPr>
          <w:ilvl w:val="0"/>
          <w:numId w:val="20"/>
        </w:numPr>
        <w:rPr>
          <w:lang w:eastAsia="ja-JP"/>
        </w:rPr>
      </w:pPr>
      <w:r w:rsidRPr="00956F47">
        <w:rPr>
          <w:lang w:eastAsia="ja-JP"/>
        </w:rPr>
        <w:t>B</w:t>
      </w:r>
      <w:r w:rsidR="004E4273" w:rsidRPr="00956F47">
        <w:rPr>
          <w:lang w:eastAsia="ja-JP"/>
        </w:rPr>
        <w:t>eperkingen</w:t>
      </w:r>
      <w:r w:rsidRPr="00956F47">
        <w:rPr>
          <w:lang w:eastAsia="ja-JP"/>
        </w:rPr>
        <w:t xml:space="preserve"> (OWL restricties of SHACL </w:t>
      </w:r>
      <w:proofErr w:type="spellStart"/>
      <w:r w:rsidRPr="00956F47">
        <w:rPr>
          <w:lang w:eastAsia="ja-JP"/>
        </w:rPr>
        <w:t>shapes</w:t>
      </w:r>
      <w:proofErr w:type="spellEnd"/>
      <w:r w:rsidRPr="00956F47">
        <w:rPr>
          <w:lang w:eastAsia="ja-JP"/>
        </w:rPr>
        <w:t>)</w:t>
      </w:r>
    </w:p>
    <w:p w14:paraId="16DC1A98" w14:textId="77777777" w:rsidR="00C66D73" w:rsidRPr="00956F47" w:rsidRDefault="002959B9" w:rsidP="002959B9">
      <w:pPr>
        <w:rPr>
          <w:lang w:eastAsia="ja-JP"/>
        </w:rPr>
      </w:pPr>
      <w:r w:rsidRPr="00956F47">
        <w:rPr>
          <w:lang w:eastAsia="ja-JP"/>
        </w:rPr>
        <w:t>Deze instantiatie kent de volgende stappen:</w:t>
      </w:r>
    </w:p>
    <w:p w14:paraId="16DC1A99" w14:textId="769554E6" w:rsidR="0032703F" w:rsidRPr="00956F47" w:rsidRDefault="00610D5C" w:rsidP="00B7666D">
      <w:pPr>
        <w:pStyle w:val="Lijstalinea"/>
        <w:numPr>
          <w:ilvl w:val="0"/>
          <w:numId w:val="24"/>
        </w:numPr>
        <w:rPr>
          <w:lang w:eastAsia="ja-JP"/>
        </w:rPr>
      </w:pPr>
      <w:r w:rsidRPr="00956F47">
        <w:rPr>
          <w:lang w:eastAsia="ja-JP"/>
        </w:rPr>
        <w:t>Maak</w:t>
      </w:r>
      <w:r w:rsidR="00E639BF" w:rsidRPr="00956F47">
        <w:rPr>
          <w:lang w:eastAsia="ja-JP"/>
        </w:rPr>
        <w:t xml:space="preserve"> een</w:t>
      </w:r>
      <w:r w:rsidRPr="00956F47">
        <w:rPr>
          <w:lang w:eastAsia="ja-JP"/>
        </w:rPr>
        <w:t xml:space="preserve"> selectie uit </w:t>
      </w:r>
      <w:r w:rsidR="00572B25" w:rsidRPr="00956F47">
        <w:rPr>
          <w:lang w:eastAsia="ja-JP"/>
        </w:rPr>
        <w:t xml:space="preserve">beschikbare </w:t>
      </w:r>
      <w:r w:rsidR="00E639BF" w:rsidRPr="00956F47">
        <w:rPr>
          <w:lang w:eastAsia="ja-JP"/>
        </w:rPr>
        <w:t>concepten</w:t>
      </w:r>
      <w:r w:rsidR="00572B25" w:rsidRPr="00956F47">
        <w:rPr>
          <w:lang w:eastAsia="ja-JP"/>
        </w:rPr>
        <w:t xml:space="preserve"> </w:t>
      </w:r>
      <w:r w:rsidR="00974D84" w:rsidRPr="00956F47">
        <w:rPr>
          <w:lang w:eastAsia="ja-JP"/>
        </w:rPr>
        <w:t xml:space="preserve">in de eindgebruikersontologie </w:t>
      </w:r>
      <w:r w:rsidR="00E639BF" w:rsidRPr="00956F47">
        <w:rPr>
          <w:lang w:eastAsia="ja-JP"/>
        </w:rPr>
        <w:t>welke</w:t>
      </w:r>
      <w:r w:rsidR="00572B25" w:rsidRPr="00956F47">
        <w:rPr>
          <w:lang w:eastAsia="ja-JP"/>
        </w:rPr>
        <w:t xml:space="preserve"> je</w:t>
      </w:r>
      <w:r w:rsidR="00F42C23" w:rsidRPr="00956F47">
        <w:rPr>
          <w:lang w:eastAsia="ja-JP"/>
        </w:rPr>
        <w:t xml:space="preserve"> wilt instantiëren. </w:t>
      </w:r>
      <w:r w:rsidR="00E639BF" w:rsidRPr="00956F47">
        <w:rPr>
          <w:lang w:eastAsia="ja-JP"/>
        </w:rPr>
        <w:t>Vaak gaat het hier om archetypen (e</w:t>
      </w:r>
      <w:r w:rsidR="00F42C23" w:rsidRPr="00956F47">
        <w:rPr>
          <w:lang w:eastAsia="ja-JP"/>
        </w:rPr>
        <w:t xml:space="preserve">en archetype is een </w:t>
      </w:r>
      <w:r w:rsidR="00F51D8B" w:rsidRPr="00956F47">
        <w:rPr>
          <w:lang w:eastAsia="ja-JP"/>
        </w:rPr>
        <w:t>concept</w:t>
      </w:r>
      <w:r w:rsidR="00F42C23" w:rsidRPr="00956F47">
        <w:rPr>
          <w:lang w:eastAsia="ja-JP"/>
        </w:rPr>
        <w:t xml:space="preserve"> zonder </w:t>
      </w:r>
      <w:r w:rsidR="00074C82" w:rsidRPr="00956F47">
        <w:rPr>
          <w:lang w:eastAsia="ja-JP"/>
        </w:rPr>
        <w:t>superklassen</w:t>
      </w:r>
      <w:r w:rsidR="00E639BF" w:rsidRPr="00956F47">
        <w:rPr>
          <w:lang w:eastAsia="ja-JP"/>
        </w:rPr>
        <w:t>)</w:t>
      </w:r>
      <w:r w:rsidR="00974D84" w:rsidRPr="00956F47">
        <w:rPr>
          <w:lang w:eastAsia="ja-JP"/>
        </w:rPr>
        <w:t>.</w:t>
      </w:r>
      <w:r w:rsidR="00FB3908" w:rsidRPr="00956F47">
        <w:rPr>
          <w:lang w:eastAsia="ja-JP"/>
        </w:rPr>
        <w:t xml:space="preserve"> </w:t>
      </w:r>
      <w:r w:rsidR="00E639BF" w:rsidRPr="00956F47">
        <w:rPr>
          <w:lang w:eastAsia="ja-JP"/>
        </w:rPr>
        <w:t>Kies bijv</w:t>
      </w:r>
      <w:r w:rsidR="00FB3908" w:rsidRPr="00956F47">
        <w:rPr>
          <w:lang w:eastAsia="ja-JP"/>
        </w:rPr>
        <w:t>oorbeeld</w:t>
      </w:r>
      <w:r w:rsidR="00E639BF" w:rsidRPr="00956F47">
        <w:rPr>
          <w:lang w:eastAsia="ja-JP"/>
        </w:rPr>
        <w:t xml:space="preserve"> het concept</w:t>
      </w:r>
      <w:r w:rsidR="00FB3908" w:rsidRPr="00956F47">
        <w:rPr>
          <w:lang w:eastAsia="ja-JP"/>
        </w:rPr>
        <w:t xml:space="preserve"> “Br</w:t>
      </w:r>
      <w:r w:rsidR="00E639BF" w:rsidRPr="00956F47">
        <w:rPr>
          <w:lang w:eastAsia="ja-JP"/>
        </w:rPr>
        <w:t>ug</w:t>
      </w:r>
      <w:r w:rsidR="00FB3908" w:rsidRPr="00956F47">
        <w:rPr>
          <w:lang w:eastAsia="ja-JP"/>
        </w:rPr>
        <w:t xml:space="preserve">” in </w:t>
      </w:r>
      <w:r w:rsidR="00E639BF" w:rsidRPr="00956F47">
        <w:rPr>
          <w:lang w:eastAsia="ja-JP"/>
        </w:rPr>
        <w:t>een</w:t>
      </w:r>
      <w:r w:rsidR="00FB3908" w:rsidRPr="00956F47">
        <w:rPr>
          <w:lang w:eastAsia="ja-JP"/>
        </w:rPr>
        <w:t xml:space="preserve"> b</w:t>
      </w:r>
      <w:r w:rsidR="00E639BF" w:rsidRPr="00956F47">
        <w:rPr>
          <w:lang w:eastAsia="ja-JP"/>
        </w:rPr>
        <w:t>rug</w:t>
      </w:r>
      <w:r w:rsidR="00FB3908" w:rsidRPr="00956F47">
        <w:rPr>
          <w:lang w:eastAsia="ja-JP"/>
        </w:rPr>
        <w:t>ontologie</w:t>
      </w:r>
      <w:r w:rsidR="00E639BF" w:rsidRPr="00956F47">
        <w:rPr>
          <w:lang w:eastAsia="ja-JP"/>
        </w:rPr>
        <w:t xml:space="preserve"> als startpunt.</w:t>
      </w:r>
    </w:p>
    <w:p w14:paraId="0B556A3F" w14:textId="77777777" w:rsidR="00E639BF" w:rsidRPr="00956F47" w:rsidRDefault="00E639BF" w:rsidP="00E639BF">
      <w:pPr>
        <w:pStyle w:val="Lijstalinea"/>
        <w:rPr>
          <w:lang w:eastAsia="ja-JP"/>
        </w:rPr>
      </w:pPr>
    </w:p>
    <w:p w14:paraId="16DC1A9A" w14:textId="276F96E5" w:rsidR="0072528D" w:rsidRPr="00956F47" w:rsidRDefault="0072528D" w:rsidP="00B7666D">
      <w:pPr>
        <w:pStyle w:val="Lijstalinea"/>
        <w:numPr>
          <w:ilvl w:val="0"/>
          <w:numId w:val="24"/>
        </w:numPr>
        <w:rPr>
          <w:lang w:eastAsia="ja-JP"/>
        </w:rPr>
      </w:pPr>
      <w:r w:rsidRPr="00956F47">
        <w:rPr>
          <w:lang w:eastAsia="ja-JP"/>
        </w:rPr>
        <w:t xml:space="preserve">Maak steeds </w:t>
      </w:r>
      <w:r w:rsidR="00F51D8B" w:rsidRPr="00956F47">
        <w:rPr>
          <w:lang w:eastAsia="ja-JP"/>
        </w:rPr>
        <w:t>concept</w:t>
      </w:r>
      <w:r w:rsidRPr="00956F47">
        <w:rPr>
          <w:lang w:eastAsia="ja-JP"/>
        </w:rPr>
        <w:t xml:space="preserve">keuzen op basis van </w:t>
      </w:r>
      <w:r w:rsidR="00E639BF" w:rsidRPr="00956F47">
        <w:rPr>
          <w:lang w:eastAsia="ja-JP"/>
        </w:rPr>
        <w:t xml:space="preserve">de </w:t>
      </w:r>
      <w:r w:rsidR="002E3749" w:rsidRPr="00956F47">
        <w:rPr>
          <w:lang w:eastAsia="ja-JP"/>
        </w:rPr>
        <w:t>taxonomie onder</w:t>
      </w:r>
      <w:r w:rsidR="004C61DE" w:rsidRPr="00956F47">
        <w:rPr>
          <w:lang w:eastAsia="ja-JP"/>
        </w:rPr>
        <w:t xml:space="preserve"> totdat er geen subklassen meer zijn</w:t>
      </w:r>
      <w:r w:rsidR="00E639BF" w:rsidRPr="00956F47">
        <w:rPr>
          <w:lang w:eastAsia="ja-JP"/>
        </w:rPr>
        <w:t xml:space="preserve"> </w:t>
      </w:r>
      <w:proofErr w:type="spellStart"/>
      <w:r w:rsidR="00E639BF" w:rsidRPr="00956F47">
        <w:rPr>
          <w:lang w:eastAsia="ja-JP"/>
        </w:rPr>
        <w:t>oftwel</w:t>
      </w:r>
      <w:proofErr w:type="spellEnd"/>
      <w:r w:rsidR="00E639BF" w:rsidRPr="00956F47">
        <w:rPr>
          <w:lang w:eastAsia="ja-JP"/>
        </w:rPr>
        <w:t xml:space="preserve"> t</w:t>
      </w:r>
      <w:r w:rsidR="00030627" w:rsidRPr="00956F47">
        <w:rPr>
          <w:lang w:eastAsia="ja-JP"/>
        </w:rPr>
        <w:t>ot</w:t>
      </w:r>
      <w:r w:rsidR="00415CA7" w:rsidRPr="00956F47">
        <w:rPr>
          <w:lang w:eastAsia="ja-JP"/>
        </w:rPr>
        <w:t>da</w:t>
      </w:r>
      <w:r w:rsidR="00030627" w:rsidRPr="00956F47">
        <w:rPr>
          <w:lang w:eastAsia="ja-JP"/>
        </w:rPr>
        <w:t xml:space="preserve">t een “blad” van de </w:t>
      </w:r>
      <w:r w:rsidR="00415CA7" w:rsidRPr="00956F47">
        <w:rPr>
          <w:lang w:eastAsia="ja-JP"/>
        </w:rPr>
        <w:t>taxonomie bereikt is.</w:t>
      </w:r>
    </w:p>
    <w:p w14:paraId="39589E58" w14:textId="77777777" w:rsidR="00E639BF" w:rsidRPr="00956F47" w:rsidRDefault="00E639BF" w:rsidP="00E639BF">
      <w:pPr>
        <w:pStyle w:val="Lijstalinea"/>
        <w:rPr>
          <w:lang w:eastAsia="ja-JP"/>
        </w:rPr>
      </w:pPr>
    </w:p>
    <w:p w14:paraId="16DC1A9B" w14:textId="0F2E4BC3" w:rsidR="004C61DE" w:rsidRPr="00956F47" w:rsidRDefault="006251A8" w:rsidP="00B7666D">
      <w:pPr>
        <w:pStyle w:val="Lijstalinea"/>
        <w:numPr>
          <w:ilvl w:val="0"/>
          <w:numId w:val="24"/>
        </w:numPr>
        <w:rPr>
          <w:lang w:eastAsia="ja-JP"/>
        </w:rPr>
      </w:pPr>
      <w:r w:rsidRPr="00956F47">
        <w:rPr>
          <w:lang w:eastAsia="ja-JP"/>
        </w:rPr>
        <w:t xml:space="preserve">Instantieer de </w:t>
      </w:r>
      <w:proofErr w:type="spellStart"/>
      <w:r w:rsidR="00DF3154" w:rsidRPr="00956F47">
        <w:rPr>
          <w:lang w:eastAsia="ja-JP"/>
        </w:rPr>
        <w:t>over</w:t>
      </w:r>
      <w:r w:rsidRPr="00956F47">
        <w:rPr>
          <w:lang w:eastAsia="ja-JP"/>
        </w:rPr>
        <w:t>orven</w:t>
      </w:r>
      <w:proofErr w:type="spellEnd"/>
      <w:r w:rsidRPr="00956F47">
        <w:rPr>
          <w:lang w:eastAsia="ja-JP"/>
        </w:rPr>
        <w:t xml:space="preserve"> </w:t>
      </w:r>
      <w:r w:rsidR="00076EE9" w:rsidRPr="00956F47">
        <w:rPr>
          <w:lang w:eastAsia="ja-JP"/>
        </w:rPr>
        <w:t xml:space="preserve">en directe </w:t>
      </w:r>
      <w:r w:rsidRPr="00956F47">
        <w:rPr>
          <w:lang w:eastAsia="ja-JP"/>
        </w:rPr>
        <w:t>attributen</w:t>
      </w:r>
      <w:r w:rsidR="00076EE9" w:rsidRPr="00956F47">
        <w:rPr>
          <w:lang w:eastAsia="ja-JP"/>
        </w:rPr>
        <w:t xml:space="preserve">. </w:t>
      </w:r>
      <w:r w:rsidR="00F51D8B" w:rsidRPr="00956F47">
        <w:rPr>
          <w:lang w:eastAsia="ja-JP"/>
        </w:rPr>
        <w:t xml:space="preserve">Houdt hierbij rekening met het onderliggende </w:t>
      </w:r>
      <w:proofErr w:type="spellStart"/>
      <w:r w:rsidR="00F51D8B" w:rsidRPr="00956F47">
        <w:rPr>
          <w:lang w:eastAsia="ja-JP"/>
        </w:rPr>
        <w:t>waardetype</w:t>
      </w:r>
      <w:proofErr w:type="spellEnd"/>
      <w:r w:rsidR="00F51D8B" w:rsidRPr="00956F47">
        <w:rPr>
          <w:lang w:eastAsia="ja-JP"/>
        </w:rPr>
        <w:t xml:space="preserve"> van het attribuut.</w:t>
      </w:r>
    </w:p>
    <w:p w14:paraId="162D5C76" w14:textId="77777777" w:rsidR="00076EE9" w:rsidRPr="00956F47" w:rsidRDefault="00076EE9" w:rsidP="00076EE9">
      <w:pPr>
        <w:pStyle w:val="Lijstalinea"/>
        <w:rPr>
          <w:lang w:eastAsia="ja-JP"/>
        </w:rPr>
      </w:pPr>
    </w:p>
    <w:p w14:paraId="16DC1A9C" w14:textId="460490CE" w:rsidR="006251A8" w:rsidRPr="00956F47" w:rsidRDefault="00127F7D" w:rsidP="00B7666D">
      <w:pPr>
        <w:pStyle w:val="Lijstalinea"/>
        <w:numPr>
          <w:ilvl w:val="0"/>
          <w:numId w:val="24"/>
        </w:numPr>
        <w:rPr>
          <w:lang w:eastAsia="ja-JP"/>
        </w:rPr>
      </w:pPr>
      <w:r w:rsidRPr="00956F47">
        <w:rPr>
          <w:lang w:eastAsia="ja-JP"/>
        </w:rPr>
        <w:lastRenderedPageBreak/>
        <w:t xml:space="preserve">Instantieer stuk voor stuk de </w:t>
      </w:r>
      <w:proofErr w:type="spellStart"/>
      <w:r w:rsidRPr="00956F47">
        <w:rPr>
          <w:lang w:eastAsia="ja-JP"/>
        </w:rPr>
        <w:t>overorven</w:t>
      </w:r>
      <w:proofErr w:type="spellEnd"/>
      <w:r w:rsidRPr="00956F47">
        <w:rPr>
          <w:lang w:eastAsia="ja-JP"/>
        </w:rPr>
        <w:t xml:space="preserve"> en directe relaties</w:t>
      </w:r>
      <w:r w:rsidR="00393F69" w:rsidRPr="00956F47">
        <w:rPr>
          <w:lang w:eastAsia="ja-JP"/>
        </w:rPr>
        <w:t xml:space="preserve"> waarvoor</w:t>
      </w:r>
      <w:r w:rsidR="009A05DF" w:rsidRPr="00956F47">
        <w:rPr>
          <w:lang w:eastAsia="ja-JP"/>
        </w:rPr>
        <w:t xml:space="preserve"> een directe of </w:t>
      </w:r>
      <w:proofErr w:type="spellStart"/>
      <w:r w:rsidR="009A05DF" w:rsidRPr="00956F47">
        <w:rPr>
          <w:lang w:eastAsia="ja-JP"/>
        </w:rPr>
        <w:t>overorven</w:t>
      </w:r>
      <w:proofErr w:type="spellEnd"/>
      <w:r w:rsidR="009A05DF" w:rsidRPr="00956F47">
        <w:rPr>
          <w:lang w:eastAsia="ja-JP"/>
        </w:rPr>
        <w:t xml:space="preserve"> beperking geldt</w:t>
      </w:r>
      <w:r w:rsidR="00727053" w:rsidRPr="00956F47">
        <w:rPr>
          <w:lang w:eastAsia="ja-JP"/>
        </w:rPr>
        <w:t>. Dit geldt in het bijzonder voor de decompositierelatie.</w:t>
      </w:r>
      <w:r w:rsidR="007D314E" w:rsidRPr="00956F47">
        <w:rPr>
          <w:lang w:eastAsia="ja-JP"/>
        </w:rPr>
        <w:t xml:space="preserve"> Volg </w:t>
      </w:r>
      <w:r w:rsidR="00D33FC3" w:rsidRPr="00956F47">
        <w:rPr>
          <w:lang w:eastAsia="ja-JP"/>
        </w:rPr>
        <w:t xml:space="preserve">voor het bereik van de relatie </w:t>
      </w:r>
      <w:r w:rsidR="005600C8" w:rsidRPr="00956F47">
        <w:rPr>
          <w:lang w:eastAsia="ja-JP"/>
        </w:rPr>
        <w:t xml:space="preserve">op </w:t>
      </w:r>
      <w:r w:rsidR="007D314E" w:rsidRPr="00956F47">
        <w:rPr>
          <w:lang w:eastAsia="ja-JP"/>
        </w:rPr>
        <w:t>recursie</w:t>
      </w:r>
      <w:r w:rsidR="005600C8" w:rsidRPr="00956F47">
        <w:rPr>
          <w:lang w:eastAsia="ja-JP"/>
        </w:rPr>
        <w:t>ve wijze</w:t>
      </w:r>
      <w:r w:rsidR="007D314E" w:rsidRPr="00956F47">
        <w:rPr>
          <w:lang w:eastAsia="ja-JP"/>
        </w:rPr>
        <w:t xml:space="preserve"> stap</w:t>
      </w:r>
      <w:r w:rsidR="00EA4B6B" w:rsidRPr="00956F47">
        <w:rPr>
          <w:lang w:eastAsia="ja-JP"/>
        </w:rPr>
        <w:t>pen</w:t>
      </w:r>
      <w:r w:rsidR="007D314E" w:rsidRPr="00956F47">
        <w:rPr>
          <w:lang w:eastAsia="ja-JP"/>
        </w:rPr>
        <w:t xml:space="preserve"> 2</w:t>
      </w:r>
      <w:r w:rsidR="00EA4B6B" w:rsidRPr="00956F47">
        <w:rPr>
          <w:lang w:eastAsia="ja-JP"/>
        </w:rPr>
        <w:t>, 3 en 4</w:t>
      </w:r>
      <w:r w:rsidR="007D314E" w:rsidRPr="00956F47">
        <w:rPr>
          <w:lang w:eastAsia="ja-JP"/>
        </w:rPr>
        <w:t>.</w:t>
      </w:r>
    </w:p>
    <w:p w14:paraId="5928EE7E" w14:textId="4BA2F379" w:rsidR="00181820" w:rsidRPr="00956F47" w:rsidRDefault="00181820" w:rsidP="00C66D73">
      <w:pPr>
        <w:rPr>
          <w:lang w:eastAsia="ja-JP"/>
        </w:rPr>
      </w:pPr>
      <w:r w:rsidRPr="00956F47">
        <w:rPr>
          <w:lang w:eastAsia="ja-JP"/>
        </w:rPr>
        <w:t>OPMERKING</w:t>
      </w:r>
      <w:r w:rsidR="001272B9" w:rsidRPr="00956F47">
        <w:rPr>
          <w:lang w:eastAsia="ja-JP"/>
        </w:rPr>
        <w:t xml:space="preserve"> 1</w:t>
      </w:r>
    </w:p>
    <w:p w14:paraId="769C61D3" w14:textId="46138AA7" w:rsidR="00181820" w:rsidRPr="00956F47" w:rsidRDefault="00181820" w:rsidP="00C66D73">
      <w:pPr>
        <w:rPr>
          <w:lang w:eastAsia="ja-JP"/>
        </w:rPr>
      </w:pPr>
      <w:r w:rsidRPr="00956F47">
        <w:rPr>
          <w:lang w:eastAsia="ja-JP"/>
        </w:rPr>
        <w:t xml:space="preserve">Bovenstaande </w:t>
      </w:r>
      <w:proofErr w:type="spellStart"/>
      <w:r w:rsidR="00AD599C" w:rsidRPr="00956F47">
        <w:rPr>
          <w:lang w:eastAsia="ja-JP"/>
        </w:rPr>
        <w:t>instantiatieaanpak</w:t>
      </w:r>
      <w:proofErr w:type="spellEnd"/>
      <w:r w:rsidR="00AD599C" w:rsidRPr="00956F47">
        <w:rPr>
          <w:lang w:eastAsia="ja-JP"/>
        </w:rPr>
        <w:t xml:space="preserve"> is “</w:t>
      </w:r>
      <w:proofErr w:type="spellStart"/>
      <w:r w:rsidR="00AD599C" w:rsidRPr="00956F47">
        <w:rPr>
          <w:lang w:eastAsia="ja-JP"/>
        </w:rPr>
        <w:t>depth</w:t>
      </w:r>
      <w:proofErr w:type="spellEnd"/>
      <w:r w:rsidR="00AD599C" w:rsidRPr="00956F47">
        <w:rPr>
          <w:lang w:eastAsia="ja-JP"/>
        </w:rPr>
        <w:t xml:space="preserve">-first”. Alternatief kan ook een </w:t>
      </w:r>
      <w:r w:rsidR="00AA09E3" w:rsidRPr="00956F47">
        <w:rPr>
          <w:lang w:eastAsia="ja-JP"/>
        </w:rPr>
        <w:t>“</w:t>
      </w:r>
      <w:proofErr w:type="spellStart"/>
      <w:r w:rsidR="00AD599C" w:rsidRPr="00956F47">
        <w:rPr>
          <w:lang w:eastAsia="ja-JP"/>
        </w:rPr>
        <w:t>breadth</w:t>
      </w:r>
      <w:proofErr w:type="spellEnd"/>
      <w:r w:rsidR="00AD599C" w:rsidRPr="00956F47">
        <w:rPr>
          <w:lang w:eastAsia="ja-JP"/>
        </w:rPr>
        <w:t>-first”</w:t>
      </w:r>
      <w:r w:rsidR="00AA09E3" w:rsidRPr="00956F47">
        <w:rPr>
          <w:lang w:eastAsia="ja-JP"/>
        </w:rPr>
        <w:t xml:space="preserve"> </w:t>
      </w:r>
      <w:r w:rsidR="00AD599C" w:rsidRPr="00956F47">
        <w:rPr>
          <w:lang w:eastAsia="ja-JP"/>
        </w:rPr>
        <w:t>benadering worden gevolgd waarbij eerst alle relevante concepten</w:t>
      </w:r>
      <w:r w:rsidR="00764F08" w:rsidRPr="00956F47">
        <w:rPr>
          <w:lang w:eastAsia="ja-JP"/>
        </w:rPr>
        <w:t xml:space="preserve"> (vaak bladeren van de taxonomie) worden geïnstantieerd </w:t>
      </w:r>
      <w:r w:rsidR="009F6857" w:rsidRPr="00956F47">
        <w:rPr>
          <w:lang w:eastAsia="ja-JP"/>
        </w:rPr>
        <w:t xml:space="preserve">en de </w:t>
      </w:r>
      <w:r w:rsidR="007A4860" w:rsidRPr="00956F47">
        <w:rPr>
          <w:lang w:eastAsia="ja-JP"/>
        </w:rPr>
        <w:t xml:space="preserve">instanties </w:t>
      </w:r>
      <w:r w:rsidR="009F6857" w:rsidRPr="00956F47">
        <w:rPr>
          <w:lang w:eastAsia="ja-JP"/>
        </w:rPr>
        <w:t>attributen w</w:t>
      </w:r>
      <w:r w:rsidR="001272B9" w:rsidRPr="00956F47">
        <w:rPr>
          <w:lang w:eastAsia="ja-JP"/>
        </w:rPr>
        <w:t>a</w:t>
      </w:r>
      <w:r w:rsidR="009F6857" w:rsidRPr="00956F47">
        <w:rPr>
          <w:lang w:eastAsia="ja-JP"/>
        </w:rPr>
        <w:t>arden krijgen</w:t>
      </w:r>
      <w:r w:rsidR="00572FA9" w:rsidRPr="00956F47">
        <w:rPr>
          <w:lang w:eastAsia="ja-JP"/>
        </w:rPr>
        <w:t xml:space="preserve"> </w:t>
      </w:r>
      <w:r w:rsidR="00764F08" w:rsidRPr="00956F47">
        <w:rPr>
          <w:lang w:eastAsia="ja-JP"/>
        </w:rPr>
        <w:t>en vervolgens de relaties worden gelegd</w:t>
      </w:r>
      <w:r w:rsidR="001272B9" w:rsidRPr="00956F47">
        <w:rPr>
          <w:lang w:eastAsia="ja-JP"/>
        </w:rPr>
        <w:t xml:space="preserve"> tussen de nu beschikbare instanties.</w:t>
      </w:r>
      <w:r w:rsidR="007D78A8" w:rsidRPr="00956F47">
        <w:rPr>
          <w:lang w:eastAsia="ja-JP"/>
        </w:rPr>
        <w:t xml:space="preserve"> </w:t>
      </w:r>
      <w:r w:rsidR="00854ADD" w:rsidRPr="00956F47">
        <w:rPr>
          <w:lang w:eastAsia="ja-JP"/>
        </w:rPr>
        <w:t xml:space="preserve"> Het eindresultaat</w:t>
      </w:r>
      <w:r w:rsidR="00495F46" w:rsidRPr="00956F47">
        <w:rPr>
          <w:lang w:eastAsia="ja-JP"/>
        </w:rPr>
        <w:t xml:space="preserve"> zou uiteindelijk hetzelfde moeten zijn.</w:t>
      </w:r>
    </w:p>
    <w:p w14:paraId="38D66AFB" w14:textId="0CC41540" w:rsidR="00076EE9" w:rsidRPr="00956F47" w:rsidRDefault="00076EE9" w:rsidP="00C66D73">
      <w:pPr>
        <w:rPr>
          <w:lang w:eastAsia="ja-JP"/>
        </w:rPr>
      </w:pPr>
      <w:r w:rsidRPr="00956F47">
        <w:rPr>
          <w:lang w:eastAsia="ja-JP"/>
        </w:rPr>
        <w:t>OPMERKING</w:t>
      </w:r>
      <w:r w:rsidR="001272B9" w:rsidRPr="00956F47">
        <w:rPr>
          <w:lang w:eastAsia="ja-JP"/>
        </w:rPr>
        <w:t xml:space="preserve"> 2</w:t>
      </w:r>
    </w:p>
    <w:p w14:paraId="16DC1A9E" w14:textId="4E83E1DA" w:rsidR="00C66D73" w:rsidRPr="00956F47" w:rsidRDefault="00C66D73" w:rsidP="00C66D73">
      <w:pPr>
        <w:rPr>
          <w:lang w:eastAsia="ja-JP"/>
        </w:rPr>
      </w:pPr>
      <w:r w:rsidRPr="00956F47">
        <w:rPr>
          <w:lang w:eastAsia="ja-JP"/>
        </w:rPr>
        <w:t>In geval van een Open World A</w:t>
      </w:r>
      <w:r w:rsidR="002F59C4" w:rsidRPr="00956F47">
        <w:rPr>
          <w:lang w:eastAsia="ja-JP"/>
        </w:rPr>
        <w:t>anname</w:t>
      </w:r>
      <w:r w:rsidRPr="00956F47">
        <w:rPr>
          <w:lang w:eastAsia="ja-JP"/>
        </w:rPr>
        <w:t xml:space="preserve">(OWA), bijvoorbeeld bij </w:t>
      </w:r>
      <w:r w:rsidR="002F59C4" w:rsidRPr="00956F47">
        <w:rPr>
          <w:lang w:eastAsia="ja-JP"/>
        </w:rPr>
        <w:t>een</w:t>
      </w:r>
      <w:r w:rsidRPr="00956F47">
        <w:rPr>
          <w:lang w:eastAsia="ja-JP"/>
        </w:rPr>
        <w:t xml:space="preserve"> </w:t>
      </w:r>
      <w:r w:rsidR="00DF35C5" w:rsidRPr="00956F47">
        <w:rPr>
          <w:lang w:eastAsia="ja-JP"/>
        </w:rPr>
        <w:t xml:space="preserve">RDFS of </w:t>
      </w:r>
      <w:r w:rsidRPr="00956F47">
        <w:rPr>
          <w:lang w:eastAsia="ja-JP"/>
        </w:rPr>
        <w:t>OWL taalbinding</w:t>
      </w:r>
      <w:r w:rsidR="00DF35C5" w:rsidRPr="00956F47">
        <w:rPr>
          <w:lang w:eastAsia="ja-JP"/>
        </w:rPr>
        <w:t xml:space="preserve">, kan </w:t>
      </w:r>
      <w:r w:rsidR="008F4C30" w:rsidRPr="00956F47">
        <w:rPr>
          <w:lang w:eastAsia="ja-JP"/>
        </w:rPr>
        <w:t xml:space="preserve">bij geen beperking </w:t>
      </w:r>
      <w:r w:rsidR="00DF35C5" w:rsidRPr="00956F47">
        <w:rPr>
          <w:lang w:eastAsia="ja-JP"/>
        </w:rPr>
        <w:t>iedere attribuut/relatie een relevant zijn voor ieder concept.</w:t>
      </w:r>
      <w:r w:rsidR="008F4C30" w:rsidRPr="00956F47">
        <w:rPr>
          <w:lang w:eastAsia="ja-JP"/>
        </w:rPr>
        <w:t xml:space="preserve"> Om toch relevantie aan te geven doen we de aanname dat</w:t>
      </w:r>
      <w:r w:rsidR="007F28BF" w:rsidRPr="00956F47">
        <w:rPr>
          <w:lang w:eastAsia="ja-JP"/>
        </w:rPr>
        <w:t xml:space="preserve"> de default </w:t>
      </w:r>
      <w:r w:rsidR="00B63911" w:rsidRPr="00956F47">
        <w:rPr>
          <w:lang w:eastAsia="ja-JP"/>
        </w:rPr>
        <w:t>“</w:t>
      </w:r>
      <w:proofErr w:type="spellStart"/>
      <w:r w:rsidR="007F28BF" w:rsidRPr="00956F47">
        <w:rPr>
          <w:lang w:eastAsia="ja-JP"/>
        </w:rPr>
        <w:t>min</w:t>
      </w:r>
      <w:r w:rsidR="00076EE9" w:rsidRPr="00956F47">
        <w:rPr>
          <w:lang w:eastAsia="ja-JP"/>
        </w:rPr>
        <w:t>C</w:t>
      </w:r>
      <w:r w:rsidR="007F28BF" w:rsidRPr="00956F47">
        <w:rPr>
          <w:lang w:eastAsia="ja-JP"/>
        </w:rPr>
        <w:t>ardinali</w:t>
      </w:r>
      <w:r w:rsidR="00076EE9" w:rsidRPr="00956F47">
        <w:rPr>
          <w:lang w:eastAsia="ja-JP"/>
        </w:rPr>
        <w:t>ty</w:t>
      </w:r>
      <w:proofErr w:type="spellEnd"/>
      <w:r w:rsidR="007F28BF" w:rsidRPr="00956F47">
        <w:rPr>
          <w:lang w:eastAsia="ja-JP"/>
        </w:rPr>
        <w:t>=0</w:t>
      </w:r>
      <w:r w:rsidR="00B63911" w:rsidRPr="00956F47">
        <w:rPr>
          <w:lang w:eastAsia="ja-JP"/>
        </w:rPr>
        <w:t>”</w:t>
      </w:r>
      <w:r w:rsidR="007F28BF" w:rsidRPr="00956F47">
        <w:rPr>
          <w:lang w:eastAsia="ja-JP"/>
        </w:rPr>
        <w:t xml:space="preserve"> bep</w:t>
      </w:r>
      <w:r w:rsidR="00B63911" w:rsidRPr="00956F47">
        <w:rPr>
          <w:lang w:eastAsia="ja-JP"/>
        </w:rPr>
        <w:t>e</w:t>
      </w:r>
      <w:r w:rsidR="007F28BF" w:rsidRPr="00956F47">
        <w:rPr>
          <w:lang w:eastAsia="ja-JP"/>
        </w:rPr>
        <w:t xml:space="preserve">rking </w:t>
      </w:r>
      <w:r w:rsidR="0043526A" w:rsidRPr="00956F47">
        <w:rPr>
          <w:lang w:eastAsia="ja-JP"/>
        </w:rPr>
        <w:t xml:space="preserve">in dat geval </w:t>
      </w:r>
      <w:r w:rsidR="007F28BF" w:rsidRPr="00956F47">
        <w:rPr>
          <w:lang w:eastAsia="ja-JP"/>
        </w:rPr>
        <w:t>expl</w:t>
      </w:r>
      <w:r w:rsidR="00B63911" w:rsidRPr="00956F47">
        <w:rPr>
          <w:lang w:eastAsia="ja-JP"/>
        </w:rPr>
        <w:t>i</w:t>
      </w:r>
      <w:r w:rsidR="007F28BF" w:rsidRPr="00956F47">
        <w:rPr>
          <w:lang w:eastAsia="ja-JP"/>
        </w:rPr>
        <w:t xml:space="preserve">ciet </w:t>
      </w:r>
      <w:r w:rsidR="00B63911" w:rsidRPr="00956F47">
        <w:rPr>
          <w:lang w:eastAsia="ja-JP"/>
        </w:rPr>
        <w:t>gemodelleerd</w:t>
      </w:r>
      <w:r w:rsidR="007F28BF" w:rsidRPr="00956F47">
        <w:rPr>
          <w:lang w:eastAsia="ja-JP"/>
        </w:rPr>
        <w:t xml:space="preserve"> wordt.</w:t>
      </w:r>
      <w:r w:rsidR="001D02CC" w:rsidRPr="00956F47">
        <w:rPr>
          <w:lang w:eastAsia="ja-JP"/>
        </w:rPr>
        <w:t xml:space="preserve"> In geval</w:t>
      </w:r>
      <w:r w:rsidR="002F59C4" w:rsidRPr="00956F47">
        <w:rPr>
          <w:lang w:eastAsia="ja-JP"/>
        </w:rPr>
        <w:t xml:space="preserve"> van een Closed World Aanname (CWA), bijvoorbeeld bij een SHACL taalbinding</w:t>
      </w:r>
      <w:r w:rsidR="00F16AE0" w:rsidRPr="00956F47">
        <w:rPr>
          <w:lang w:eastAsia="ja-JP"/>
        </w:rPr>
        <w:t xml:space="preserve">, is dit niet nodig. In dit geval wordt een </w:t>
      </w:r>
      <w:r w:rsidR="005C0B80" w:rsidRPr="00956F47">
        <w:rPr>
          <w:lang w:eastAsia="ja-JP"/>
        </w:rPr>
        <w:t>“</w:t>
      </w:r>
      <w:proofErr w:type="spellStart"/>
      <w:r w:rsidR="00F16AE0" w:rsidRPr="00956F47">
        <w:rPr>
          <w:lang w:eastAsia="ja-JP"/>
        </w:rPr>
        <w:t>shape</w:t>
      </w:r>
      <w:proofErr w:type="spellEnd"/>
      <w:r w:rsidR="005C0B80" w:rsidRPr="00956F47">
        <w:rPr>
          <w:lang w:eastAsia="ja-JP"/>
        </w:rPr>
        <w:t>”</w:t>
      </w:r>
      <w:r w:rsidR="00F16AE0" w:rsidRPr="00956F47">
        <w:rPr>
          <w:lang w:eastAsia="ja-JP"/>
        </w:rPr>
        <w:t xml:space="preserve"> gedefinieerd die </w:t>
      </w:r>
      <w:r w:rsidR="00076EE9" w:rsidRPr="00956F47">
        <w:rPr>
          <w:lang w:eastAsia="ja-JP"/>
        </w:rPr>
        <w:t xml:space="preserve">zonder verdere echte beperking </w:t>
      </w:r>
      <w:r w:rsidR="00F16AE0" w:rsidRPr="00956F47">
        <w:rPr>
          <w:lang w:eastAsia="ja-JP"/>
        </w:rPr>
        <w:t>de relevantie</w:t>
      </w:r>
      <w:r w:rsidR="005C0B80" w:rsidRPr="00956F47">
        <w:rPr>
          <w:lang w:eastAsia="ja-JP"/>
        </w:rPr>
        <w:t xml:space="preserve"> aanduidt.</w:t>
      </w:r>
    </w:p>
    <w:p w14:paraId="16DC1A9F" w14:textId="79013A98" w:rsidR="004902C5" w:rsidRPr="00956F47" w:rsidRDefault="003F7738" w:rsidP="004902C5">
      <w:pPr>
        <w:pStyle w:val="ptb2"/>
      </w:pPr>
      <w:bookmarkStart w:id="179" w:name="_Toc57887233"/>
      <w:r w:rsidRPr="00956F47">
        <w:t>NEN</w:t>
      </w:r>
      <w:r w:rsidR="004902C5" w:rsidRPr="00956F47">
        <w:t>2660</w:t>
      </w:r>
      <w:r w:rsidRPr="00956F47">
        <w:t>-gebaseerde instantiatie</w:t>
      </w:r>
      <w:bookmarkEnd w:id="179"/>
    </w:p>
    <w:p w14:paraId="16DC1AA0" w14:textId="25E7B2C4" w:rsidR="00FA1EA8" w:rsidRPr="00956F47" w:rsidRDefault="00E967F0" w:rsidP="00C43510">
      <w:pPr>
        <w:rPr>
          <w:lang w:eastAsia="ja-JP"/>
        </w:rPr>
      </w:pPr>
      <w:r w:rsidRPr="00956F47">
        <w:rPr>
          <w:lang w:eastAsia="ja-JP"/>
        </w:rPr>
        <w:t>De instantiatie</w:t>
      </w:r>
      <w:r w:rsidR="00E41236" w:rsidRPr="00956F47">
        <w:rPr>
          <w:lang w:eastAsia="ja-JP"/>
        </w:rPr>
        <w:t xml:space="preserve"> kan wellicht beter ondersteund worden als de ontologie </w:t>
      </w:r>
      <w:r w:rsidR="003D6454" w:rsidRPr="00956F47">
        <w:rPr>
          <w:lang w:eastAsia="ja-JP"/>
        </w:rPr>
        <w:t xml:space="preserve">of het generieke deel hiervan </w:t>
      </w:r>
      <w:r w:rsidR="00273572" w:rsidRPr="00956F47">
        <w:rPr>
          <w:lang w:eastAsia="ja-JP"/>
        </w:rPr>
        <w:t>z</w:t>
      </w:r>
      <w:r w:rsidR="003D6454" w:rsidRPr="00956F47">
        <w:rPr>
          <w:lang w:eastAsia="ja-JP"/>
        </w:rPr>
        <w:t>é</w:t>
      </w:r>
      <w:r w:rsidR="00273572" w:rsidRPr="00956F47">
        <w:rPr>
          <w:lang w:eastAsia="ja-JP"/>
        </w:rPr>
        <w:t xml:space="preserve">lf </w:t>
      </w:r>
      <w:r w:rsidR="00E41236" w:rsidRPr="00956F47">
        <w:rPr>
          <w:lang w:eastAsia="ja-JP"/>
        </w:rPr>
        <w:t>geïnterpreteerd wordt.</w:t>
      </w:r>
      <w:r w:rsidR="008A5E19" w:rsidRPr="00956F47">
        <w:rPr>
          <w:lang w:eastAsia="ja-JP"/>
        </w:rPr>
        <w:t xml:space="preserve"> Hierbij valt te denken aan de modellering van de relaties </w:t>
      </w:r>
      <w:r w:rsidR="003D6454" w:rsidRPr="00956F47">
        <w:rPr>
          <w:lang w:eastAsia="ja-JP"/>
        </w:rPr>
        <w:t>“</w:t>
      </w:r>
      <w:proofErr w:type="spellStart"/>
      <w:r w:rsidR="003D6454" w:rsidRPr="00956F47">
        <w:rPr>
          <w:lang w:eastAsia="ja-JP"/>
        </w:rPr>
        <w:t>heeftDeel</w:t>
      </w:r>
      <w:proofErr w:type="spellEnd"/>
      <w:r w:rsidR="003D6454" w:rsidRPr="00956F47">
        <w:rPr>
          <w:lang w:eastAsia="ja-JP"/>
        </w:rPr>
        <w:t>”</w:t>
      </w:r>
      <w:r w:rsidR="008A5E19" w:rsidRPr="00956F47">
        <w:rPr>
          <w:lang w:eastAsia="ja-JP"/>
        </w:rPr>
        <w:t xml:space="preserve"> en “</w:t>
      </w:r>
      <w:proofErr w:type="spellStart"/>
      <w:r w:rsidR="008A5E19" w:rsidRPr="00956F47">
        <w:rPr>
          <w:lang w:eastAsia="ja-JP"/>
        </w:rPr>
        <w:t>isGeimplementeerdDoor</w:t>
      </w:r>
      <w:proofErr w:type="spellEnd"/>
      <w:r w:rsidR="008A5E19" w:rsidRPr="00956F47">
        <w:rPr>
          <w:lang w:eastAsia="ja-JP"/>
        </w:rPr>
        <w:t>”</w:t>
      </w:r>
      <w:r w:rsidR="00411CBF" w:rsidRPr="00956F47">
        <w:rPr>
          <w:lang w:eastAsia="ja-JP"/>
        </w:rPr>
        <w:t xml:space="preserve"> van </w:t>
      </w:r>
      <w:proofErr w:type="spellStart"/>
      <w:r w:rsidR="00411CBF" w:rsidRPr="00956F47">
        <w:rPr>
          <w:lang w:eastAsia="ja-JP"/>
        </w:rPr>
        <w:t>FunctioneelObject</w:t>
      </w:r>
      <w:proofErr w:type="spellEnd"/>
      <w:r w:rsidR="00411CBF" w:rsidRPr="00956F47">
        <w:rPr>
          <w:lang w:eastAsia="ja-JP"/>
        </w:rPr>
        <w:t xml:space="preserve"> </w:t>
      </w:r>
      <w:r w:rsidR="003D6454" w:rsidRPr="00956F47">
        <w:rPr>
          <w:lang w:eastAsia="ja-JP"/>
        </w:rPr>
        <w:t xml:space="preserve">(FO) </w:t>
      </w:r>
      <w:r w:rsidR="00411CBF" w:rsidRPr="00956F47">
        <w:rPr>
          <w:lang w:eastAsia="ja-JP"/>
        </w:rPr>
        <w:t xml:space="preserve">naar </w:t>
      </w:r>
      <w:proofErr w:type="spellStart"/>
      <w:r w:rsidR="00411CBF" w:rsidRPr="00956F47">
        <w:rPr>
          <w:lang w:eastAsia="ja-JP"/>
        </w:rPr>
        <w:t>TechnischObject</w:t>
      </w:r>
      <w:proofErr w:type="spellEnd"/>
      <w:r w:rsidR="003D6454" w:rsidRPr="00956F47">
        <w:rPr>
          <w:lang w:eastAsia="ja-JP"/>
        </w:rPr>
        <w:t xml:space="preserve"> (TO)</w:t>
      </w:r>
      <w:r w:rsidR="00411CBF" w:rsidRPr="00956F47">
        <w:rPr>
          <w:lang w:eastAsia="ja-JP"/>
        </w:rPr>
        <w:t>.</w:t>
      </w:r>
    </w:p>
    <w:p w14:paraId="16DC1AA1" w14:textId="790BFAD9" w:rsidR="0056575A" w:rsidRPr="00956F47" w:rsidRDefault="008627BB" w:rsidP="00C43510">
      <w:pPr>
        <w:rPr>
          <w:lang w:eastAsia="ja-JP"/>
        </w:rPr>
      </w:pPr>
      <w:r w:rsidRPr="00956F47">
        <w:rPr>
          <w:lang w:eastAsia="ja-JP"/>
        </w:rPr>
        <w:t>I</w:t>
      </w:r>
      <w:r w:rsidR="00DC45E5" w:rsidRPr="00956F47">
        <w:rPr>
          <w:lang w:eastAsia="ja-JP"/>
        </w:rPr>
        <w:t>n</w:t>
      </w:r>
      <w:r w:rsidRPr="00956F47">
        <w:rPr>
          <w:lang w:eastAsia="ja-JP"/>
        </w:rPr>
        <w:t xml:space="preserve"> plaats van decompositie te behandelen als een relatie als alle andere relaties</w:t>
      </w:r>
      <w:r w:rsidR="00EA6033" w:rsidRPr="00956F47">
        <w:rPr>
          <w:lang w:eastAsia="ja-JP"/>
        </w:rPr>
        <w:t xml:space="preserve"> kan deze relatie bijvoorbeeld als eerste of zelfs als enige</w:t>
      </w:r>
      <w:r w:rsidR="00DC45E5" w:rsidRPr="00956F47">
        <w:rPr>
          <w:lang w:eastAsia="ja-JP"/>
        </w:rPr>
        <w:t xml:space="preserve"> geïnstantieerd worden. </w:t>
      </w:r>
      <w:r w:rsidR="00E70DD6" w:rsidRPr="00956F47">
        <w:rPr>
          <w:lang w:eastAsia="ja-JP"/>
        </w:rPr>
        <w:t>Wellicht in combinatie met de implementatie relatie zodat uiteindelijk een complete FO-</w:t>
      </w:r>
      <w:r w:rsidR="008762D9" w:rsidRPr="00956F47">
        <w:rPr>
          <w:lang w:eastAsia="ja-JP"/>
        </w:rPr>
        <w:t xml:space="preserve">TO-decompositie van een </w:t>
      </w:r>
      <w:r w:rsidR="003D6454" w:rsidRPr="00956F47">
        <w:rPr>
          <w:lang w:eastAsia="ja-JP"/>
        </w:rPr>
        <w:t>bouwwerk</w:t>
      </w:r>
      <w:r w:rsidR="008762D9" w:rsidRPr="00956F47">
        <w:rPr>
          <w:lang w:eastAsia="ja-JP"/>
        </w:rPr>
        <w:t xml:space="preserve"> geïnstantieerd kan worden.</w:t>
      </w:r>
    </w:p>
    <w:p w14:paraId="6DD8474C" w14:textId="30C63BA8" w:rsidR="00605506" w:rsidRPr="00956F47" w:rsidRDefault="00605506" w:rsidP="00C43510">
      <w:pPr>
        <w:rPr>
          <w:lang w:eastAsia="ja-JP"/>
        </w:rPr>
      </w:pPr>
      <w:r w:rsidRPr="00956F47">
        <w:rPr>
          <w:lang w:eastAsia="ja-JP"/>
        </w:rPr>
        <w:t>Alle regels zoals genoemd in hoofdstuk 6 zouden hier</w:t>
      </w:r>
      <w:r w:rsidR="006005AA">
        <w:rPr>
          <w:lang w:eastAsia="ja-JP"/>
        </w:rPr>
        <w:t>bij</w:t>
      </w:r>
      <w:r w:rsidRPr="00956F47">
        <w:rPr>
          <w:lang w:eastAsia="ja-JP"/>
        </w:rPr>
        <w:t xml:space="preserve"> aan de orde kunnen komen.</w:t>
      </w:r>
    </w:p>
    <w:p w14:paraId="16DC1AA2" w14:textId="0FD98911" w:rsidR="00EE7CA3" w:rsidRPr="00956F47" w:rsidRDefault="00EE7CA3" w:rsidP="00C43510">
      <w:pPr>
        <w:rPr>
          <w:lang w:eastAsia="ja-JP"/>
        </w:rPr>
      </w:pPr>
      <w:r w:rsidRPr="00956F47">
        <w:rPr>
          <w:lang w:eastAsia="ja-JP"/>
        </w:rPr>
        <w:t>Speciale gevallen zijn de relaties die als bereik een subklasse van een enumeratie</w:t>
      </w:r>
      <w:r w:rsidR="003D6454" w:rsidRPr="00956F47">
        <w:rPr>
          <w:lang w:eastAsia="ja-JP"/>
        </w:rPr>
        <w:t>type</w:t>
      </w:r>
      <w:r w:rsidR="005211BC">
        <w:rPr>
          <w:lang w:eastAsia="ja-JP"/>
        </w:rPr>
        <w:t xml:space="preserve"> </w:t>
      </w:r>
      <w:r w:rsidRPr="00956F47">
        <w:rPr>
          <w:lang w:eastAsia="ja-JP"/>
        </w:rPr>
        <w:t>klasse (“</w:t>
      </w:r>
      <w:proofErr w:type="spellStart"/>
      <w:r w:rsidRPr="00956F47">
        <w:rPr>
          <w:lang w:eastAsia="ja-JP"/>
        </w:rPr>
        <w:t>EnumerationType</w:t>
      </w:r>
      <w:proofErr w:type="spellEnd"/>
      <w:r w:rsidRPr="00956F47">
        <w:rPr>
          <w:lang w:eastAsia="ja-JP"/>
        </w:rPr>
        <w:t>”) of als bereik een kwantiteitwaardeklasse (“</w:t>
      </w:r>
      <w:proofErr w:type="spellStart"/>
      <w:r w:rsidRPr="00956F47">
        <w:rPr>
          <w:lang w:eastAsia="ja-JP"/>
        </w:rPr>
        <w:t>QuantityValue</w:t>
      </w:r>
      <w:proofErr w:type="spellEnd"/>
      <w:r w:rsidRPr="00956F47">
        <w:rPr>
          <w:lang w:eastAsia="ja-JP"/>
        </w:rPr>
        <w:t xml:space="preserve">”) hebben. In het eerste geval wordt een </w:t>
      </w:r>
      <w:proofErr w:type="spellStart"/>
      <w:r w:rsidRPr="00956F47">
        <w:rPr>
          <w:lang w:eastAsia="ja-JP"/>
        </w:rPr>
        <w:t>referentieinstantie</w:t>
      </w:r>
      <w:proofErr w:type="spellEnd"/>
      <w:r w:rsidRPr="00956F47">
        <w:rPr>
          <w:lang w:eastAsia="ja-JP"/>
        </w:rPr>
        <w:t xml:space="preserve"> geselecteerd, in het tweede geval wordt een anonieme instantie gecreëerd met een waarde en eventueel extra meta-attributen (zoals </w:t>
      </w:r>
      <w:r w:rsidR="003D6454" w:rsidRPr="00956F47">
        <w:rPr>
          <w:lang w:eastAsia="ja-JP"/>
        </w:rPr>
        <w:t xml:space="preserve">de </w:t>
      </w:r>
      <w:r w:rsidRPr="00956F47">
        <w:rPr>
          <w:lang w:eastAsia="ja-JP"/>
        </w:rPr>
        <w:t>eenheid</w:t>
      </w:r>
      <w:r w:rsidR="003D6454" w:rsidRPr="00956F47">
        <w:rPr>
          <w:lang w:eastAsia="ja-JP"/>
        </w:rPr>
        <w:t xml:space="preserve"> waarin de waarde wordt uitgedrukt</w:t>
      </w:r>
      <w:r w:rsidRPr="00956F47">
        <w:rPr>
          <w:lang w:eastAsia="ja-JP"/>
        </w:rPr>
        <w:t>).</w:t>
      </w:r>
    </w:p>
    <w:p w14:paraId="4F90B6D1" w14:textId="755D6211" w:rsidR="00EF074C" w:rsidRPr="00956F47" w:rsidRDefault="00EF074C" w:rsidP="00C43510">
      <w:pPr>
        <w:rPr>
          <w:lang w:eastAsia="ja-JP"/>
        </w:rPr>
      </w:pPr>
    </w:p>
    <w:p w14:paraId="0F5399E3" w14:textId="547C8F0E" w:rsidR="00EF074C" w:rsidRPr="00956F47" w:rsidRDefault="00EF074C" w:rsidP="00EF074C">
      <w:pPr>
        <w:pStyle w:val="Bijlage"/>
        <w:rPr>
          <w:sz w:val="30"/>
          <w:szCs w:val="30"/>
          <w:lang w:val="nl-NL"/>
        </w:rPr>
      </w:pPr>
      <w:r w:rsidRPr="00956F47">
        <w:rPr>
          <w:lang w:val="nl-NL"/>
        </w:rPr>
        <w:lastRenderedPageBreak/>
        <w:br/>
      </w:r>
      <w:bookmarkStart w:id="180" w:name="_Toc57887234"/>
      <w:r w:rsidRPr="00956F47">
        <w:rPr>
          <w:b w:val="0"/>
          <w:sz w:val="26"/>
          <w:szCs w:val="26"/>
          <w:lang w:val="nl-NL"/>
        </w:rPr>
        <w:t>(</w:t>
      </w:r>
      <w:r w:rsidR="0078103B" w:rsidRPr="00956F47">
        <w:rPr>
          <w:b w:val="0"/>
          <w:sz w:val="26"/>
          <w:szCs w:val="26"/>
          <w:lang w:val="nl-NL"/>
        </w:rPr>
        <w:t>normatief</w:t>
      </w:r>
      <w:r w:rsidRPr="00956F47">
        <w:rPr>
          <w:b w:val="0"/>
          <w:sz w:val="26"/>
          <w:szCs w:val="26"/>
          <w:lang w:val="nl-NL"/>
        </w:rPr>
        <w:t>)</w:t>
      </w:r>
      <w:r w:rsidRPr="00956F47">
        <w:rPr>
          <w:b w:val="0"/>
          <w:sz w:val="26"/>
          <w:szCs w:val="26"/>
          <w:lang w:val="nl-NL"/>
        </w:rPr>
        <w:br/>
      </w:r>
      <w:r w:rsidRPr="00956F47">
        <w:rPr>
          <w:lang w:val="nl-NL"/>
        </w:rPr>
        <w:br/>
      </w:r>
      <w:r w:rsidR="003A0858" w:rsidRPr="00956F47">
        <w:rPr>
          <w:sz w:val="30"/>
          <w:szCs w:val="30"/>
          <w:lang w:val="nl-NL"/>
        </w:rPr>
        <w:t>W3C Linked Data imp</w:t>
      </w:r>
      <w:r w:rsidR="005D511C" w:rsidRPr="00956F47">
        <w:rPr>
          <w:sz w:val="30"/>
          <w:szCs w:val="30"/>
          <w:lang w:val="nl-NL"/>
        </w:rPr>
        <w:t>l</w:t>
      </w:r>
      <w:r w:rsidR="003A0858" w:rsidRPr="00956F47">
        <w:rPr>
          <w:sz w:val="30"/>
          <w:szCs w:val="30"/>
          <w:lang w:val="nl-NL"/>
        </w:rPr>
        <w:t>ementatie</w:t>
      </w:r>
      <w:bookmarkEnd w:id="180"/>
    </w:p>
    <w:p w14:paraId="545E7E35" w14:textId="481C8F38" w:rsidR="00152BED" w:rsidRPr="00956F47" w:rsidRDefault="00152BED" w:rsidP="00E51A78">
      <w:pPr>
        <w:jc w:val="center"/>
      </w:pPr>
      <w:r w:rsidRPr="00956F47">
        <w:rPr>
          <w:sz w:val="30"/>
          <w:szCs w:val="30"/>
        </w:rPr>
        <w:t xml:space="preserve">(OWL code in </w:t>
      </w:r>
      <w:proofErr w:type="spellStart"/>
      <w:r w:rsidRPr="00956F47">
        <w:rPr>
          <w:sz w:val="30"/>
          <w:szCs w:val="30"/>
        </w:rPr>
        <w:t>Turtle</w:t>
      </w:r>
      <w:proofErr w:type="spellEnd"/>
      <w:r w:rsidRPr="00956F47">
        <w:rPr>
          <w:sz w:val="30"/>
          <w:szCs w:val="30"/>
        </w:rPr>
        <w:t xml:space="preserve"> formaat)</w:t>
      </w:r>
    </w:p>
    <w:p w14:paraId="1A881359" w14:textId="2DE6F6D9" w:rsidR="00EF074C" w:rsidRPr="00956F47" w:rsidRDefault="00EF074C" w:rsidP="00C43510">
      <w:pPr>
        <w:rPr>
          <w:lang w:eastAsia="ja-JP"/>
        </w:rPr>
      </w:pPr>
    </w:p>
    <w:p w14:paraId="10989E7A" w14:textId="5AC664C1" w:rsidR="003D185F" w:rsidRPr="00956F47" w:rsidRDefault="003D185F" w:rsidP="00C43510">
      <w:pPr>
        <w:rPr>
          <w:lang w:eastAsia="ja-JP"/>
        </w:rPr>
      </w:pPr>
      <w:r w:rsidRPr="00956F47">
        <w:rPr>
          <w:lang w:eastAsia="ja-JP"/>
        </w:rPr>
        <w:t>OPMERKING</w:t>
      </w:r>
    </w:p>
    <w:p w14:paraId="5328984A" w14:textId="4D898FEE" w:rsidR="00AF1508" w:rsidRPr="00956F47" w:rsidRDefault="003D185F" w:rsidP="00C43510">
      <w:pPr>
        <w:rPr>
          <w:lang w:eastAsia="ja-JP"/>
        </w:rPr>
      </w:pPr>
      <w:r w:rsidRPr="00956F47">
        <w:rPr>
          <w:lang w:eastAsia="ja-JP"/>
        </w:rPr>
        <w:t xml:space="preserve">De gebruikte prefix </w:t>
      </w:r>
      <w:r w:rsidR="00916187" w:rsidRPr="00956F47">
        <w:rPr>
          <w:lang w:eastAsia="ja-JP"/>
        </w:rPr>
        <w:t xml:space="preserve">en name </w:t>
      </w:r>
      <w:proofErr w:type="spellStart"/>
      <w:r w:rsidR="00916187" w:rsidRPr="00956F47">
        <w:rPr>
          <w:lang w:eastAsia="ja-JP"/>
        </w:rPr>
        <w:t>space</w:t>
      </w:r>
      <w:proofErr w:type="spellEnd"/>
      <w:r w:rsidR="00916187" w:rsidRPr="00956F47">
        <w:rPr>
          <w:lang w:eastAsia="ja-JP"/>
        </w:rPr>
        <w:t xml:space="preserve"> </w:t>
      </w:r>
      <w:r w:rsidRPr="00956F47">
        <w:rPr>
          <w:lang w:eastAsia="ja-JP"/>
        </w:rPr>
        <w:t>is</w:t>
      </w:r>
      <w:r w:rsidR="00AF1508" w:rsidRPr="00956F47">
        <w:rPr>
          <w:lang w:eastAsia="ja-JP"/>
        </w:rPr>
        <w:t>:</w:t>
      </w:r>
    </w:p>
    <w:p w14:paraId="2B5E5535" w14:textId="559034C4" w:rsidR="00AF1508" w:rsidRPr="00B80850" w:rsidRDefault="00947CC4" w:rsidP="00E51A78">
      <w:pPr>
        <w:ind w:firstLine="709"/>
        <w:rPr>
          <w:lang w:val="en-US" w:eastAsia="ja-JP"/>
        </w:rPr>
      </w:pPr>
      <w:proofErr w:type="spellStart"/>
      <w:r w:rsidRPr="00B80850">
        <w:rPr>
          <w:lang w:val="en-US" w:eastAsia="ja-JP"/>
        </w:rPr>
        <w:t>smls</w:t>
      </w:r>
      <w:proofErr w:type="spellEnd"/>
      <w:r w:rsidRPr="00B80850">
        <w:rPr>
          <w:lang w:val="en-US" w:eastAsia="ja-JP"/>
        </w:rPr>
        <w:t xml:space="preserve">-owl: </w:t>
      </w:r>
      <w:r w:rsidR="00916187" w:rsidRPr="00B80850">
        <w:rPr>
          <w:lang w:val="en-US" w:eastAsia="ja-JP"/>
        </w:rPr>
        <w:t>https://w3id.org/def/smls-owl</w:t>
      </w:r>
    </w:p>
    <w:p w14:paraId="0814377A" w14:textId="142754C2" w:rsidR="003D185F" w:rsidRDefault="006445E8" w:rsidP="00C43510">
      <w:pPr>
        <w:rPr>
          <w:lang w:eastAsia="ja-JP"/>
        </w:rPr>
      </w:pPr>
      <w:r w:rsidRPr="00956F47">
        <w:rPr>
          <w:lang w:eastAsia="ja-JP"/>
        </w:rPr>
        <w:t xml:space="preserve">om er voor te zorgen dat er </w:t>
      </w:r>
      <w:r w:rsidR="00916187" w:rsidRPr="00956F47">
        <w:rPr>
          <w:lang w:eastAsia="ja-JP"/>
        </w:rPr>
        <w:t>één gemeenschappelijke</w:t>
      </w:r>
      <w:r w:rsidRPr="00956F47">
        <w:rPr>
          <w:lang w:eastAsia="ja-JP"/>
        </w:rPr>
        <w:t xml:space="preserve"> code basis is voor zowel </w:t>
      </w:r>
      <w:r w:rsidR="00AF1508" w:rsidRPr="00956F47">
        <w:rPr>
          <w:lang w:eastAsia="ja-JP"/>
        </w:rPr>
        <w:t>CEN SML als NEN 2660.</w:t>
      </w:r>
    </w:p>
    <w:p w14:paraId="43EB4D19" w14:textId="759899B3" w:rsidR="00D965D9" w:rsidRDefault="00D965D9" w:rsidP="00C43510">
      <w:pPr>
        <w:rPr>
          <w:lang w:eastAsia="ja-JP"/>
        </w:rPr>
      </w:pPr>
    </w:p>
    <w:p w14:paraId="28A8595B" w14:textId="77777777" w:rsidR="00AF2288" w:rsidRDefault="00AF2288" w:rsidP="00AF2288">
      <w:pPr>
        <w:rPr>
          <w:lang w:eastAsia="ja-JP"/>
        </w:rPr>
      </w:pPr>
      <w:r>
        <w:rPr>
          <w:lang w:eastAsia="ja-JP"/>
        </w:rPr>
        <w:t xml:space="preserve"># </w:t>
      </w:r>
      <w:proofErr w:type="spellStart"/>
      <w:r>
        <w:rPr>
          <w:lang w:eastAsia="ja-JP"/>
        </w:rPr>
        <w:t>baseURI</w:t>
      </w:r>
      <w:proofErr w:type="spellEnd"/>
      <w:r>
        <w:rPr>
          <w:lang w:eastAsia="ja-JP"/>
        </w:rPr>
        <w:t>: https://w3id.org/def/smls-owl</w:t>
      </w:r>
    </w:p>
    <w:p w14:paraId="5D78AE28" w14:textId="77777777" w:rsidR="00AF2288" w:rsidRPr="00AF2288" w:rsidRDefault="00AF2288" w:rsidP="00AF2288">
      <w:pPr>
        <w:rPr>
          <w:lang w:val="en-US" w:eastAsia="ja-JP"/>
        </w:rPr>
      </w:pPr>
      <w:r w:rsidRPr="00AF2288">
        <w:rPr>
          <w:lang w:val="en-US" w:eastAsia="ja-JP"/>
        </w:rPr>
        <w:t># imports: http://qudt.org/schema/qudt</w:t>
      </w:r>
    </w:p>
    <w:p w14:paraId="79BE13E9" w14:textId="77777777" w:rsidR="00AF2288" w:rsidRPr="00AF2288" w:rsidRDefault="00AF2288" w:rsidP="00AF2288">
      <w:pPr>
        <w:rPr>
          <w:lang w:val="en-US" w:eastAsia="ja-JP"/>
        </w:rPr>
      </w:pPr>
      <w:r w:rsidRPr="00AF2288">
        <w:rPr>
          <w:lang w:val="en-US" w:eastAsia="ja-JP"/>
        </w:rPr>
        <w:t># imports: http://qudt.org/vocab/quantitykind</w:t>
      </w:r>
    </w:p>
    <w:p w14:paraId="0C0EDA9E" w14:textId="77777777" w:rsidR="00AF2288" w:rsidRPr="00AF2288" w:rsidRDefault="00AF2288" w:rsidP="00AF2288">
      <w:pPr>
        <w:rPr>
          <w:lang w:val="en-US" w:eastAsia="ja-JP"/>
        </w:rPr>
      </w:pPr>
      <w:r w:rsidRPr="00AF2288">
        <w:rPr>
          <w:lang w:val="en-US" w:eastAsia="ja-JP"/>
        </w:rPr>
        <w:t># imports: http://qudt.org/vocab/unit</w:t>
      </w:r>
    </w:p>
    <w:p w14:paraId="30E59460" w14:textId="77777777" w:rsidR="00AF2288" w:rsidRPr="00AF2288" w:rsidRDefault="00AF2288" w:rsidP="00AF2288">
      <w:pPr>
        <w:rPr>
          <w:lang w:val="en-US" w:eastAsia="ja-JP"/>
        </w:rPr>
      </w:pPr>
      <w:r w:rsidRPr="00AF2288">
        <w:rPr>
          <w:lang w:val="en-US" w:eastAsia="ja-JP"/>
        </w:rPr>
        <w:t># imports: http://www.w3.org/2004/02/skos/core</w:t>
      </w:r>
    </w:p>
    <w:p w14:paraId="7279EA75" w14:textId="77777777" w:rsidR="00AF2288" w:rsidRPr="00AF2288" w:rsidRDefault="00AF2288" w:rsidP="00AF2288">
      <w:pPr>
        <w:rPr>
          <w:lang w:val="en-US" w:eastAsia="ja-JP"/>
        </w:rPr>
      </w:pPr>
      <w:r w:rsidRPr="00AF2288">
        <w:rPr>
          <w:lang w:val="en-US" w:eastAsia="ja-JP"/>
        </w:rPr>
        <w:t># imports: https://www.w3.org/2006/time</w:t>
      </w:r>
    </w:p>
    <w:p w14:paraId="4A248490" w14:textId="77777777" w:rsidR="00AF2288" w:rsidRPr="00AF2288" w:rsidRDefault="00AF2288" w:rsidP="00AF2288">
      <w:pPr>
        <w:rPr>
          <w:lang w:val="en-US" w:eastAsia="ja-JP"/>
        </w:rPr>
      </w:pPr>
      <w:r w:rsidRPr="00AF2288">
        <w:rPr>
          <w:lang w:val="en-US" w:eastAsia="ja-JP"/>
        </w:rPr>
        <w:t xml:space="preserve"># prefix: </w:t>
      </w:r>
      <w:proofErr w:type="spellStart"/>
      <w:r w:rsidRPr="00AF2288">
        <w:rPr>
          <w:lang w:val="en-US" w:eastAsia="ja-JP"/>
        </w:rPr>
        <w:t>smls</w:t>
      </w:r>
      <w:proofErr w:type="spellEnd"/>
      <w:r w:rsidRPr="00AF2288">
        <w:rPr>
          <w:lang w:val="en-US" w:eastAsia="ja-JP"/>
        </w:rPr>
        <w:t>-owl</w:t>
      </w:r>
    </w:p>
    <w:p w14:paraId="75FE5E1A" w14:textId="77777777" w:rsidR="00AF2288" w:rsidRPr="00AF2288" w:rsidRDefault="00AF2288" w:rsidP="00AF2288">
      <w:pPr>
        <w:rPr>
          <w:lang w:val="en-US" w:eastAsia="ja-JP"/>
        </w:rPr>
      </w:pPr>
    </w:p>
    <w:p w14:paraId="3A6D0AD3" w14:textId="77777777" w:rsidR="00AF2288" w:rsidRPr="00AF2288" w:rsidRDefault="00AF2288" w:rsidP="00AF2288">
      <w:pPr>
        <w:rPr>
          <w:lang w:val="en-US" w:eastAsia="ja-JP"/>
        </w:rPr>
      </w:pPr>
      <w:r w:rsidRPr="00AF2288">
        <w:rPr>
          <w:lang w:val="en-US" w:eastAsia="ja-JP"/>
        </w:rPr>
        <w:t>@prefix owl: &lt;http://www.w3.org/2002/07/owl#&gt; .</w:t>
      </w:r>
    </w:p>
    <w:p w14:paraId="04451267" w14:textId="77777777" w:rsidR="00AF2288" w:rsidRPr="00AF2288" w:rsidRDefault="00AF2288" w:rsidP="00AF2288">
      <w:pPr>
        <w:rPr>
          <w:lang w:val="en-US" w:eastAsia="ja-JP"/>
        </w:rPr>
      </w:pPr>
      <w:r w:rsidRPr="00AF2288">
        <w:rPr>
          <w:lang w:val="en-US" w:eastAsia="ja-JP"/>
        </w:rPr>
        <w:t xml:space="preserve">@prefix </w:t>
      </w:r>
      <w:proofErr w:type="spellStart"/>
      <w:r w:rsidRPr="00AF2288">
        <w:rPr>
          <w:lang w:val="en-US" w:eastAsia="ja-JP"/>
        </w:rPr>
        <w:t>quantitykind</w:t>
      </w:r>
      <w:proofErr w:type="spellEnd"/>
      <w:r w:rsidRPr="00AF2288">
        <w:rPr>
          <w:lang w:val="en-US" w:eastAsia="ja-JP"/>
        </w:rPr>
        <w:t>: &lt;http://qudt.org/vocab/quantitykind/&gt; .</w:t>
      </w:r>
    </w:p>
    <w:p w14:paraId="68DFB369" w14:textId="77777777" w:rsidR="00AF2288" w:rsidRDefault="00AF2288" w:rsidP="00AF2288">
      <w:pPr>
        <w:rPr>
          <w:lang w:eastAsia="ja-JP"/>
        </w:rPr>
      </w:pPr>
      <w:r>
        <w:rPr>
          <w:lang w:eastAsia="ja-JP"/>
        </w:rPr>
        <w:t xml:space="preserve">@prefix </w:t>
      </w:r>
      <w:proofErr w:type="spellStart"/>
      <w:r>
        <w:rPr>
          <w:lang w:eastAsia="ja-JP"/>
        </w:rPr>
        <w:t>qudt</w:t>
      </w:r>
      <w:proofErr w:type="spellEnd"/>
      <w:r>
        <w:rPr>
          <w:lang w:eastAsia="ja-JP"/>
        </w:rPr>
        <w:t>: &lt;http://qudt.org/schema/qudt/&gt; .</w:t>
      </w:r>
    </w:p>
    <w:p w14:paraId="68F2B39C" w14:textId="77777777" w:rsidR="00AF2288" w:rsidRPr="00AF2288" w:rsidRDefault="00AF2288" w:rsidP="00AF2288">
      <w:pPr>
        <w:rPr>
          <w:lang w:val="en-US" w:eastAsia="ja-JP"/>
        </w:rPr>
      </w:pPr>
      <w:r w:rsidRPr="00AF2288">
        <w:rPr>
          <w:lang w:val="en-US" w:eastAsia="ja-JP"/>
        </w:rPr>
        <w:t xml:space="preserve">@prefix </w:t>
      </w:r>
      <w:proofErr w:type="spellStart"/>
      <w:r w:rsidRPr="00AF2288">
        <w:rPr>
          <w:lang w:val="en-US" w:eastAsia="ja-JP"/>
        </w:rPr>
        <w:t>rdf</w:t>
      </w:r>
      <w:proofErr w:type="spellEnd"/>
      <w:r w:rsidRPr="00AF2288">
        <w:rPr>
          <w:lang w:val="en-US" w:eastAsia="ja-JP"/>
        </w:rPr>
        <w:t>: &lt;http://www.w3.org/1999/02/22-rdf-syntax-ns#&gt; .</w:t>
      </w:r>
    </w:p>
    <w:p w14:paraId="41E15A2A" w14:textId="77777777" w:rsidR="00AF2288" w:rsidRPr="00AF2288" w:rsidRDefault="00AF2288" w:rsidP="00AF2288">
      <w:pPr>
        <w:rPr>
          <w:lang w:val="en-US" w:eastAsia="ja-JP"/>
        </w:rPr>
      </w:pPr>
      <w:r w:rsidRPr="00AF2288">
        <w:rPr>
          <w:lang w:val="en-US" w:eastAsia="ja-JP"/>
        </w:rPr>
        <w:t xml:space="preserve">@prefix </w:t>
      </w:r>
      <w:proofErr w:type="spellStart"/>
      <w:r w:rsidRPr="00AF2288">
        <w:rPr>
          <w:lang w:val="en-US" w:eastAsia="ja-JP"/>
        </w:rPr>
        <w:t>rdfs</w:t>
      </w:r>
      <w:proofErr w:type="spellEnd"/>
      <w:r w:rsidRPr="00AF2288">
        <w:rPr>
          <w:lang w:val="en-US" w:eastAsia="ja-JP"/>
        </w:rPr>
        <w:t>: &lt;http://www.w3.org/2000/01/rdf-schema#&gt; .</w:t>
      </w:r>
    </w:p>
    <w:p w14:paraId="7D4CC5B6" w14:textId="77777777" w:rsidR="00AF2288" w:rsidRDefault="00AF2288" w:rsidP="00AF2288">
      <w:pPr>
        <w:rPr>
          <w:lang w:eastAsia="ja-JP"/>
        </w:rPr>
      </w:pPr>
      <w:r>
        <w:rPr>
          <w:lang w:eastAsia="ja-JP"/>
        </w:rPr>
        <w:t xml:space="preserve">@prefix </w:t>
      </w:r>
      <w:proofErr w:type="spellStart"/>
      <w:r>
        <w:rPr>
          <w:lang w:eastAsia="ja-JP"/>
        </w:rPr>
        <w:t>skos</w:t>
      </w:r>
      <w:proofErr w:type="spellEnd"/>
      <w:r>
        <w:rPr>
          <w:lang w:eastAsia="ja-JP"/>
        </w:rPr>
        <w:t>: &lt;http://www.w3.org/2004/02/skos/core#&gt; .</w:t>
      </w:r>
    </w:p>
    <w:p w14:paraId="0549C9C3" w14:textId="77777777" w:rsidR="00AF2288" w:rsidRPr="00AF2288" w:rsidRDefault="00AF2288" w:rsidP="00AF2288">
      <w:pPr>
        <w:rPr>
          <w:lang w:val="en-US" w:eastAsia="ja-JP"/>
        </w:rPr>
      </w:pPr>
      <w:r w:rsidRPr="00AF2288">
        <w:rPr>
          <w:lang w:val="en-US" w:eastAsia="ja-JP"/>
        </w:rPr>
        <w:t xml:space="preserve">@prefix </w:t>
      </w:r>
      <w:proofErr w:type="spellStart"/>
      <w:r w:rsidRPr="00AF2288">
        <w:rPr>
          <w:lang w:val="en-US" w:eastAsia="ja-JP"/>
        </w:rPr>
        <w:t>smls</w:t>
      </w:r>
      <w:proofErr w:type="spellEnd"/>
      <w:r w:rsidRPr="00AF2288">
        <w:rPr>
          <w:lang w:val="en-US" w:eastAsia="ja-JP"/>
        </w:rPr>
        <w:t>-owl: &lt;https://w3id.org/def/smls-owl#&gt; .</w:t>
      </w:r>
    </w:p>
    <w:p w14:paraId="7ACDEE04" w14:textId="77777777" w:rsidR="00AF2288" w:rsidRPr="00AF2288" w:rsidRDefault="00AF2288" w:rsidP="00AF2288">
      <w:pPr>
        <w:rPr>
          <w:lang w:val="en-US" w:eastAsia="ja-JP"/>
        </w:rPr>
      </w:pPr>
      <w:r w:rsidRPr="00AF2288">
        <w:rPr>
          <w:lang w:val="en-US" w:eastAsia="ja-JP"/>
        </w:rPr>
        <w:t>@prefix time: &lt;http://www.w3.org/2006/time#&gt; .</w:t>
      </w:r>
    </w:p>
    <w:p w14:paraId="493107CA" w14:textId="77777777" w:rsidR="00AF2288" w:rsidRPr="00AF2288" w:rsidRDefault="00AF2288" w:rsidP="00AF2288">
      <w:pPr>
        <w:rPr>
          <w:lang w:val="en-US" w:eastAsia="ja-JP"/>
        </w:rPr>
      </w:pPr>
      <w:r w:rsidRPr="00AF2288">
        <w:rPr>
          <w:lang w:val="en-US" w:eastAsia="ja-JP"/>
        </w:rPr>
        <w:t>@prefix unit: &lt;http://qudt.org/vocab/unit/&gt; .</w:t>
      </w:r>
    </w:p>
    <w:p w14:paraId="79049F6E" w14:textId="77777777" w:rsidR="00AF2288" w:rsidRPr="00AF2288" w:rsidRDefault="00AF2288" w:rsidP="00AF2288">
      <w:pPr>
        <w:rPr>
          <w:lang w:val="en-US" w:eastAsia="ja-JP"/>
        </w:rPr>
      </w:pPr>
      <w:r w:rsidRPr="00AF2288">
        <w:rPr>
          <w:lang w:val="en-US" w:eastAsia="ja-JP"/>
        </w:rPr>
        <w:t xml:space="preserve">@prefix </w:t>
      </w:r>
      <w:proofErr w:type="spellStart"/>
      <w:r w:rsidRPr="00AF2288">
        <w:rPr>
          <w:lang w:val="en-US" w:eastAsia="ja-JP"/>
        </w:rPr>
        <w:t>xsd</w:t>
      </w:r>
      <w:proofErr w:type="spellEnd"/>
      <w:r w:rsidRPr="00AF2288">
        <w:rPr>
          <w:lang w:val="en-US" w:eastAsia="ja-JP"/>
        </w:rPr>
        <w:t>: &lt;http://www.w3.org/2001/XMLSchema#&gt; .</w:t>
      </w:r>
    </w:p>
    <w:p w14:paraId="41653101" w14:textId="77777777" w:rsidR="00AF2288" w:rsidRPr="00AF2288" w:rsidRDefault="00AF2288" w:rsidP="00AF2288">
      <w:pPr>
        <w:rPr>
          <w:lang w:val="en-US" w:eastAsia="ja-JP"/>
        </w:rPr>
      </w:pPr>
    </w:p>
    <w:p w14:paraId="6215B885" w14:textId="77777777" w:rsidR="00AF2288" w:rsidRPr="00AF2288" w:rsidRDefault="00AF2288" w:rsidP="00AF2288">
      <w:pPr>
        <w:rPr>
          <w:lang w:val="en-US" w:eastAsia="ja-JP"/>
        </w:rPr>
      </w:pPr>
      <w:proofErr w:type="spellStart"/>
      <w:r w:rsidRPr="00AF2288">
        <w:rPr>
          <w:lang w:val="en-US" w:eastAsia="ja-JP"/>
        </w:rPr>
        <w:t>time:TemporalEntity</w:t>
      </w:r>
      <w:proofErr w:type="spellEnd"/>
    </w:p>
    <w:p w14:paraId="7654B94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2B53E4E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"Temporal </w:t>
      </w:r>
      <w:proofErr w:type="spellStart"/>
      <w:r w:rsidRPr="00AF2288">
        <w:rPr>
          <w:lang w:val="en-US" w:eastAsia="ja-JP"/>
        </w:rPr>
        <w:t>entity"@en</w:t>
      </w:r>
      <w:proofErr w:type="spellEnd"/>
      <w:r w:rsidRPr="00AF2288">
        <w:rPr>
          <w:lang w:val="en-US" w:eastAsia="ja-JP"/>
        </w:rPr>
        <w:t xml:space="preserve"> ;</w:t>
      </w:r>
    </w:p>
    <w:p w14:paraId="4C8065BA" w14:textId="77777777" w:rsidR="00AF2288" w:rsidRPr="00AF2288" w:rsidRDefault="00AF2288" w:rsidP="00AF2288">
      <w:pPr>
        <w:rPr>
          <w:lang w:val="en-US" w:eastAsia="ja-JP"/>
        </w:rPr>
      </w:pPr>
      <w:r w:rsidRPr="00AF2288">
        <w:rPr>
          <w:lang w:val="en-US" w:eastAsia="ja-JP"/>
        </w:rPr>
        <w:t>.</w:t>
      </w:r>
    </w:p>
    <w:p w14:paraId="74CB702D" w14:textId="77777777" w:rsidR="00AF2288" w:rsidRPr="00AF2288" w:rsidRDefault="00AF2288" w:rsidP="00AF2288">
      <w:pPr>
        <w:rPr>
          <w:lang w:val="en-US" w:eastAsia="ja-JP"/>
        </w:rPr>
      </w:pPr>
      <w:r w:rsidRPr="00AF2288">
        <w:rPr>
          <w:lang w:val="en-US" w:eastAsia="ja-JP"/>
        </w:rPr>
        <w:t>&lt;https://w3id.org/def/smls-owl&gt;</w:t>
      </w:r>
    </w:p>
    <w:p w14:paraId="3B9B65D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owl:Ontology</w:t>
      </w:r>
      <w:proofErr w:type="spellEnd"/>
      <w:r w:rsidRPr="00AF2288">
        <w:rPr>
          <w:lang w:val="en-US" w:eastAsia="ja-JP"/>
        </w:rPr>
        <w:t xml:space="preserve"> ;</w:t>
      </w:r>
    </w:p>
    <w:p w14:paraId="539F77F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owl:imports</w:t>
      </w:r>
      <w:proofErr w:type="spellEnd"/>
      <w:r w:rsidRPr="00AF2288">
        <w:rPr>
          <w:lang w:val="en-US" w:eastAsia="ja-JP"/>
        </w:rPr>
        <w:t xml:space="preserve"> &lt;http://qudt.org/schema/qudt&gt; ;</w:t>
      </w:r>
    </w:p>
    <w:p w14:paraId="27CA572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owl:imports</w:t>
      </w:r>
      <w:proofErr w:type="spellEnd"/>
      <w:r w:rsidRPr="00AF2288">
        <w:rPr>
          <w:lang w:val="en-US" w:eastAsia="ja-JP"/>
        </w:rPr>
        <w:t xml:space="preserve"> &lt;http://qudt.org/vocab/quantitykind&gt; ;</w:t>
      </w:r>
    </w:p>
    <w:p w14:paraId="187D9EB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owl:imports</w:t>
      </w:r>
      <w:proofErr w:type="spellEnd"/>
      <w:r w:rsidRPr="00AF2288">
        <w:rPr>
          <w:lang w:val="en-US" w:eastAsia="ja-JP"/>
        </w:rPr>
        <w:t xml:space="preserve"> &lt;http://qudt.org/vocab/unit&gt; ;</w:t>
      </w:r>
    </w:p>
    <w:p w14:paraId="263F043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owl:imports</w:t>
      </w:r>
      <w:proofErr w:type="spellEnd"/>
      <w:r w:rsidRPr="00AF2288">
        <w:rPr>
          <w:lang w:val="en-US" w:eastAsia="ja-JP"/>
        </w:rPr>
        <w:t xml:space="preserve"> &lt;http://www.w3.org/2004/02/skos/core&gt; ;</w:t>
      </w:r>
    </w:p>
    <w:p w14:paraId="5A915FC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owl:imports</w:t>
      </w:r>
      <w:proofErr w:type="spellEnd"/>
      <w:r w:rsidRPr="00AF2288">
        <w:rPr>
          <w:lang w:val="en-US" w:eastAsia="ja-JP"/>
        </w:rPr>
        <w:t xml:space="preserve"> &lt;https://www.w3.org/2006/time&gt; ;</w:t>
      </w:r>
    </w:p>
    <w:p w14:paraId="16139502" w14:textId="77777777" w:rsidR="00AF2288" w:rsidRPr="00AF2288" w:rsidRDefault="00AF2288" w:rsidP="00AF2288">
      <w:pPr>
        <w:rPr>
          <w:lang w:val="en-US" w:eastAsia="ja-JP"/>
        </w:rPr>
      </w:pPr>
      <w:r w:rsidRPr="00AF2288">
        <w:rPr>
          <w:lang w:val="en-US" w:eastAsia="ja-JP"/>
        </w:rPr>
        <w:t>.</w:t>
      </w:r>
    </w:p>
    <w:p w14:paraId="0848270D" w14:textId="77777777" w:rsidR="00AF2288" w:rsidRPr="00AF2288" w:rsidRDefault="00AF2288" w:rsidP="00AF2288">
      <w:pPr>
        <w:rPr>
          <w:lang w:val="en-US" w:eastAsia="ja-JP"/>
        </w:rPr>
      </w:pPr>
      <w:proofErr w:type="spellStart"/>
      <w:r w:rsidRPr="00AF2288">
        <w:rPr>
          <w:lang w:val="en-US" w:eastAsia="ja-JP"/>
        </w:rPr>
        <w:t>smls-owl:AbstractConcept</w:t>
      </w:r>
      <w:proofErr w:type="spellEnd"/>
    </w:p>
    <w:p w14:paraId="530ECF7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7A3A462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smls-owl:TopConcept</w:t>
      </w:r>
      <w:proofErr w:type="spellEnd"/>
      <w:r w:rsidRPr="00AF2288">
        <w:rPr>
          <w:lang w:val="en-US" w:eastAsia="ja-JP"/>
        </w:rPr>
        <w:t xml:space="preserve"> ;</w:t>
      </w:r>
    </w:p>
    <w:p w14:paraId="28A2F16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"Abstract </w:t>
      </w:r>
      <w:proofErr w:type="spellStart"/>
      <w:r w:rsidRPr="00AF2288">
        <w:rPr>
          <w:lang w:val="en-US" w:eastAsia="ja-JP"/>
        </w:rPr>
        <w:t>concept"@en</w:t>
      </w:r>
      <w:proofErr w:type="spellEnd"/>
      <w:r w:rsidRPr="00AF2288">
        <w:rPr>
          <w:lang w:val="en-US" w:eastAsia="ja-JP"/>
        </w:rPr>
        <w:t xml:space="preserve"> ;</w:t>
      </w:r>
    </w:p>
    <w:p w14:paraId="0E14F516" w14:textId="77777777" w:rsidR="00AF2288" w:rsidRPr="00AF2288" w:rsidRDefault="00AF2288" w:rsidP="00AF2288">
      <w:pPr>
        <w:rPr>
          <w:lang w:val="en-US" w:eastAsia="ja-JP"/>
        </w:rPr>
      </w:pPr>
      <w:r w:rsidRPr="00AF2288">
        <w:rPr>
          <w:lang w:val="en-US" w:eastAsia="ja-JP"/>
        </w:rPr>
        <w:t>.</w:t>
      </w:r>
    </w:p>
    <w:p w14:paraId="550B0497" w14:textId="77777777" w:rsidR="00AF2288" w:rsidRPr="00AF2288" w:rsidRDefault="00AF2288" w:rsidP="00AF2288">
      <w:pPr>
        <w:rPr>
          <w:lang w:val="en-US" w:eastAsia="ja-JP"/>
        </w:rPr>
      </w:pPr>
      <w:proofErr w:type="spellStart"/>
      <w:r w:rsidRPr="00AF2288">
        <w:rPr>
          <w:lang w:val="en-US" w:eastAsia="ja-JP"/>
        </w:rPr>
        <w:t>smls-owl:Activity</w:t>
      </w:r>
      <w:proofErr w:type="spellEnd"/>
    </w:p>
    <w:p w14:paraId="22BBE62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D79431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smls-owl:Entity</w:t>
      </w:r>
      <w:proofErr w:type="spellEnd"/>
      <w:r w:rsidRPr="00AF2288">
        <w:rPr>
          <w:lang w:val="en-US" w:eastAsia="ja-JP"/>
        </w:rPr>
        <w:t xml:space="preserve"> ;</w:t>
      </w:r>
    </w:p>
    <w:p w14:paraId="500F391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730E3DF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046BE3F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roofErr w:type="spellStart"/>
      <w:r w:rsidRPr="00AF2288">
        <w:rPr>
          <w:lang w:val="en-US" w:eastAsia="ja-JP"/>
        </w:rPr>
        <w:t>smls-owl:Activity</w:t>
      </w:r>
      <w:proofErr w:type="spellEnd"/>
      <w:r w:rsidRPr="00AF2288">
        <w:rPr>
          <w:lang w:val="en-US" w:eastAsia="ja-JP"/>
        </w:rPr>
        <w:t xml:space="preserve"> ;</w:t>
      </w:r>
    </w:p>
    <w:p w14:paraId="3A14DC8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4D5D45E4" w14:textId="77777777" w:rsidR="00AF2288" w:rsidRPr="00AF2288" w:rsidRDefault="00AF2288" w:rsidP="00AF2288">
      <w:pPr>
        <w:rPr>
          <w:lang w:val="en-US" w:eastAsia="ja-JP"/>
        </w:rPr>
      </w:pPr>
      <w:r w:rsidRPr="00AF2288">
        <w:rPr>
          <w:lang w:val="en-US" w:eastAsia="ja-JP"/>
        </w:rPr>
        <w:t xml:space="preserve">    ] ;</w:t>
      </w:r>
    </w:p>
    <w:p w14:paraId="0E4F18A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"An activity is something possibly or actual happening in space and </w:t>
      </w:r>
      <w:proofErr w:type="spellStart"/>
      <w:r w:rsidRPr="00AF2288">
        <w:rPr>
          <w:lang w:val="en-US" w:eastAsia="ja-JP"/>
        </w:rPr>
        <w:t>time"@en</w:t>
      </w:r>
      <w:proofErr w:type="spellEnd"/>
      <w:r w:rsidRPr="00AF2288">
        <w:rPr>
          <w:lang w:val="en-US" w:eastAsia="ja-JP"/>
        </w:rPr>
        <w:t xml:space="preserve"> ;</w:t>
      </w:r>
    </w:p>
    <w:p w14:paraId="0B720DA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"Fluid pressure measurement, driving a car are examples of an &lt;Activity&gt;"@en ;</w:t>
      </w:r>
    </w:p>
    <w:p w14:paraId="31815AC3"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Activity"@en</w:t>
      </w:r>
      <w:proofErr w:type="spellEnd"/>
      <w:r w:rsidRPr="00AF2288">
        <w:rPr>
          <w:lang w:val="en-US" w:eastAsia="ja-JP"/>
        </w:rPr>
        <w:t xml:space="preserve"> ;</w:t>
      </w:r>
    </w:p>
    <w:p w14:paraId="4A83C80D" w14:textId="77777777" w:rsidR="00AF2288" w:rsidRPr="00AF2288" w:rsidRDefault="00AF2288" w:rsidP="00AF2288">
      <w:pPr>
        <w:rPr>
          <w:lang w:val="en-US" w:eastAsia="ja-JP"/>
        </w:rPr>
      </w:pPr>
      <w:r w:rsidRPr="00AF2288">
        <w:rPr>
          <w:lang w:val="en-US" w:eastAsia="ja-JP"/>
        </w:rPr>
        <w:t>.</w:t>
      </w:r>
    </w:p>
    <w:p w14:paraId="3C9E7310" w14:textId="77777777" w:rsidR="00AF2288" w:rsidRPr="00AF2288" w:rsidRDefault="00AF2288" w:rsidP="00AF2288">
      <w:pPr>
        <w:rPr>
          <w:lang w:val="en-US" w:eastAsia="ja-JP"/>
        </w:rPr>
      </w:pPr>
      <w:proofErr w:type="spellStart"/>
      <w:r w:rsidRPr="00AF2288">
        <w:rPr>
          <w:lang w:val="en-US" w:eastAsia="ja-JP"/>
        </w:rPr>
        <w:t>smls-owl:BulkMaterial</w:t>
      </w:r>
      <w:proofErr w:type="spellEnd"/>
    </w:p>
    <w:p w14:paraId="25B10C9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43C1C2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smls-owl:RealObject</w:t>
      </w:r>
      <w:proofErr w:type="spellEnd"/>
      <w:r w:rsidRPr="00AF2288">
        <w:rPr>
          <w:lang w:val="en-US" w:eastAsia="ja-JP"/>
        </w:rPr>
        <w:t xml:space="preserve"> ;</w:t>
      </w:r>
    </w:p>
    <w:p w14:paraId="610FBE5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real object consisting of a continuous amount of non-rigid matter, held together primarily by external forces like gravity or </w:t>
      </w:r>
      <w:proofErr w:type="spellStart"/>
      <w:r w:rsidRPr="00AF2288">
        <w:rPr>
          <w:lang w:val="en-US" w:eastAsia="ja-JP"/>
        </w:rPr>
        <w:t>confinement"@en</w:t>
      </w:r>
      <w:proofErr w:type="spellEnd"/>
      <w:r w:rsidRPr="00AF2288">
        <w:rPr>
          <w:lang w:val="en-US" w:eastAsia="ja-JP"/>
        </w:rPr>
        <w:t xml:space="preserve"> ;</w:t>
      </w:r>
    </w:p>
    <w:p w14:paraId="340694E2" w14:textId="77777777" w:rsidR="00AF2288" w:rsidRDefault="00AF2288" w:rsidP="00AF2288">
      <w:pPr>
        <w:rPr>
          <w:lang w:eastAsia="ja-JP"/>
        </w:rPr>
      </w:pPr>
      <w:r w:rsidRPr="00AF2288">
        <w:rPr>
          <w:lang w:val="en-US" w:eastAsia="ja-JP"/>
        </w:rPr>
        <w:t xml:space="preserve">  </w:t>
      </w:r>
      <w:proofErr w:type="spellStart"/>
      <w:r>
        <w:rPr>
          <w:lang w:eastAsia="ja-JP"/>
        </w:rPr>
        <w:t>skos:prefLabel</w:t>
      </w:r>
      <w:proofErr w:type="spellEnd"/>
      <w:r>
        <w:rPr>
          <w:lang w:eastAsia="ja-JP"/>
        </w:rPr>
        <w:t xml:space="preserve"> "Bulk </w:t>
      </w:r>
      <w:proofErr w:type="spellStart"/>
      <w:r>
        <w:rPr>
          <w:lang w:eastAsia="ja-JP"/>
        </w:rPr>
        <w:t>material</w:t>
      </w:r>
      <w:proofErr w:type="spellEnd"/>
      <w:r>
        <w:rPr>
          <w:lang w:eastAsia="ja-JP"/>
        </w:rPr>
        <w:t>"@en ;</w:t>
      </w:r>
    </w:p>
    <w:p w14:paraId="7B8A642F" w14:textId="77777777" w:rsidR="00AF2288" w:rsidRPr="00AF2288" w:rsidRDefault="00AF2288" w:rsidP="00AF2288">
      <w:pPr>
        <w:rPr>
          <w:lang w:val="en-US" w:eastAsia="ja-JP"/>
        </w:rPr>
      </w:pPr>
      <w:r w:rsidRPr="00AF2288">
        <w:rPr>
          <w:lang w:val="en-US" w:eastAsia="ja-JP"/>
        </w:rPr>
        <w:t>.</w:t>
      </w:r>
    </w:p>
    <w:p w14:paraId="07326739" w14:textId="77777777" w:rsidR="00AF2288" w:rsidRPr="00AF2288" w:rsidRDefault="00AF2288" w:rsidP="00AF2288">
      <w:pPr>
        <w:rPr>
          <w:lang w:val="en-US" w:eastAsia="ja-JP"/>
        </w:rPr>
      </w:pPr>
      <w:proofErr w:type="spellStart"/>
      <w:r w:rsidRPr="00AF2288">
        <w:rPr>
          <w:lang w:val="en-US" w:eastAsia="ja-JP"/>
        </w:rPr>
        <w:t>smls-owl:ChemicalBonding</w:t>
      </w:r>
      <w:proofErr w:type="spellEnd"/>
    </w:p>
    <w:p w14:paraId="33AEAAD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EDC7EE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smls-owl:PureSubstance</w:t>
      </w:r>
      <w:proofErr w:type="spellEnd"/>
      <w:r w:rsidRPr="00AF2288">
        <w:rPr>
          <w:lang w:val="en-US" w:eastAsia="ja-JP"/>
        </w:rPr>
        <w:t xml:space="preserve"> ;</w:t>
      </w:r>
    </w:p>
    <w:p w14:paraId="7BFD2F5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"Chemical </w:t>
      </w:r>
      <w:proofErr w:type="spellStart"/>
      <w:r w:rsidRPr="00AF2288">
        <w:rPr>
          <w:lang w:val="en-US" w:eastAsia="ja-JP"/>
        </w:rPr>
        <w:t>bonding@en</w:t>
      </w:r>
      <w:proofErr w:type="spellEnd"/>
      <w:r w:rsidRPr="00AF2288">
        <w:rPr>
          <w:lang w:val="en-US" w:eastAsia="ja-JP"/>
        </w:rPr>
        <w:t>" ;</w:t>
      </w:r>
    </w:p>
    <w:p w14:paraId="3B0F25FB" w14:textId="77777777" w:rsidR="00AF2288" w:rsidRPr="00AF2288" w:rsidRDefault="00AF2288" w:rsidP="00AF2288">
      <w:pPr>
        <w:rPr>
          <w:lang w:val="en-US" w:eastAsia="ja-JP"/>
        </w:rPr>
      </w:pPr>
      <w:r w:rsidRPr="00AF2288">
        <w:rPr>
          <w:lang w:val="en-US" w:eastAsia="ja-JP"/>
        </w:rPr>
        <w:t>.</w:t>
      </w:r>
    </w:p>
    <w:p w14:paraId="4F30D956" w14:textId="77777777" w:rsidR="00AF2288" w:rsidRPr="00AF2288" w:rsidRDefault="00AF2288" w:rsidP="00AF2288">
      <w:pPr>
        <w:rPr>
          <w:lang w:val="en-US" w:eastAsia="ja-JP"/>
        </w:rPr>
      </w:pPr>
      <w:proofErr w:type="spellStart"/>
      <w:r w:rsidRPr="00AF2288">
        <w:rPr>
          <w:lang w:val="en-US" w:eastAsia="ja-JP"/>
        </w:rPr>
        <w:t>smls-owl:ChemicalElement</w:t>
      </w:r>
      <w:proofErr w:type="spellEnd"/>
    </w:p>
    <w:p w14:paraId="200E9934"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6B18150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smls-owl:PureSubstance</w:t>
      </w:r>
      <w:proofErr w:type="spellEnd"/>
      <w:r w:rsidRPr="00AF2288">
        <w:rPr>
          <w:lang w:val="en-US" w:eastAsia="ja-JP"/>
        </w:rPr>
        <w:t xml:space="preserve"> ;</w:t>
      </w:r>
    </w:p>
    <w:p w14:paraId="15EB0BF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"Chemical </w:t>
      </w:r>
      <w:proofErr w:type="spellStart"/>
      <w:r w:rsidRPr="00AF2288">
        <w:rPr>
          <w:lang w:val="en-US" w:eastAsia="ja-JP"/>
        </w:rPr>
        <w:t>element@en</w:t>
      </w:r>
      <w:proofErr w:type="spellEnd"/>
      <w:r w:rsidRPr="00AF2288">
        <w:rPr>
          <w:lang w:val="en-US" w:eastAsia="ja-JP"/>
        </w:rPr>
        <w:t>" ;</w:t>
      </w:r>
    </w:p>
    <w:p w14:paraId="75374145" w14:textId="77777777" w:rsidR="00AF2288" w:rsidRPr="00AF2288" w:rsidRDefault="00AF2288" w:rsidP="00AF2288">
      <w:pPr>
        <w:rPr>
          <w:lang w:val="en-US" w:eastAsia="ja-JP"/>
        </w:rPr>
      </w:pPr>
      <w:r w:rsidRPr="00AF2288">
        <w:rPr>
          <w:lang w:val="en-US" w:eastAsia="ja-JP"/>
        </w:rPr>
        <w:t>.</w:t>
      </w:r>
    </w:p>
    <w:p w14:paraId="63CFF0E5" w14:textId="77777777" w:rsidR="00AF2288" w:rsidRPr="00AF2288" w:rsidRDefault="00AF2288" w:rsidP="00AF2288">
      <w:pPr>
        <w:rPr>
          <w:lang w:val="en-US" w:eastAsia="ja-JP"/>
        </w:rPr>
      </w:pPr>
      <w:proofErr w:type="spellStart"/>
      <w:r w:rsidRPr="00AF2288">
        <w:rPr>
          <w:lang w:val="en-US" w:eastAsia="ja-JP"/>
        </w:rPr>
        <w:t>smls-owl:ConcreteConcept</w:t>
      </w:r>
      <w:proofErr w:type="spellEnd"/>
    </w:p>
    <w:p w14:paraId="3B5972B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71926AB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rdfs:label</w:t>
      </w:r>
      <w:proofErr w:type="spellEnd"/>
      <w:r w:rsidRPr="00AF2288">
        <w:rPr>
          <w:lang w:val="en-US" w:eastAsia="ja-JP"/>
        </w:rPr>
        <w:t xml:space="preserve"> "Concrete </w:t>
      </w:r>
      <w:proofErr w:type="spellStart"/>
      <w:r w:rsidRPr="00AF2288">
        <w:rPr>
          <w:lang w:val="en-US" w:eastAsia="ja-JP"/>
        </w:rPr>
        <w:t>concept"@en</w:t>
      </w:r>
      <w:proofErr w:type="spellEnd"/>
      <w:r w:rsidRPr="00AF2288">
        <w:rPr>
          <w:lang w:val="en-US" w:eastAsia="ja-JP"/>
        </w:rPr>
        <w:t xml:space="preserve"> ;</w:t>
      </w:r>
    </w:p>
    <w:p w14:paraId="1914A39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smls-owl:TopConcept</w:t>
      </w:r>
      <w:proofErr w:type="spellEnd"/>
      <w:r w:rsidRPr="00AF2288">
        <w:rPr>
          <w:lang w:val="en-US" w:eastAsia="ja-JP"/>
        </w:rPr>
        <w:t xml:space="preserve"> ;</w:t>
      </w:r>
    </w:p>
    <w:p w14:paraId="47D542E8" w14:textId="77777777" w:rsidR="00AF2288" w:rsidRPr="00AF2288" w:rsidRDefault="00AF2288" w:rsidP="00AF2288">
      <w:pPr>
        <w:rPr>
          <w:lang w:val="en-US" w:eastAsia="ja-JP"/>
        </w:rPr>
      </w:pPr>
      <w:r w:rsidRPr="00AF2288">
        <w:rPr>
          <w:lang w:val="en-US" w:eastAsia="ja-JP"/>
        </w:rPr>
        <w:t>.</w:t>
      </w:r>
    </w:p>
    <w:p w14:paraId="5B7490B3" w14:textId="77777777" w:rsidR="00AF2288" w:rsidRPr="00AF2288" w:rsidRDefault="00AF2288" w:rsidP="00AF2288">
      <w:pPr>
        <w:rPr>
          <w:lang w:val="en-US" w:eastAsia="ja-JP"/>
        </w:rPr>
      </w:pPr>
      <w:proofErr w:type="spellStart"/>
      <w:r w:rsidRPr="00AF2288">
        <w:rPr>
          <w:lang w:val="en-US" w:eastAsia="ja-JP"/>
        </w:rPr>
        <w:t>smls-owl:Connection</w:t>
      </w:r>
      <w:proofErr w:type="spellEnd"/>
    </w:p>
    <w:p w14:paraId="21E01BB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2D94ED0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smls-owl:RealObject</w:t>
      </w:r>
      <w:proofErr w:type="spellEnd"/>
      <w:r w:rsidRPr="00AF2288">
        <w:rPr>
          <w:lang w:val="en-US" w:eastAsia="ja-JP"/>
        </w:rPr>
        <w:t xml:space="preserve"> ;</w:t>
      </w:r>
    </w:p>
    <w:p w14:paraId="45566822" w14:textId="77777777" w:rsidR="00AF2288" w:rsidRPr="00AF2288" w:rsidRDefault="00AF2288" w:rsidP="00AF2288">
      <w:pPr>
        <w:rPr>
          <w:lang w:val="en-US" w:eastAsia="ja-JP"/>
        </w:rPr>
      </w:pPr>
      <w:r w:rsidRPr="00AF2288">
        <w:rPr>
          <w:lang w:val="en-US" w:eastAsia="ja-JP"/>
        </w:rPr>
        <w:t>.</w:t>
      </w:r>
    </w:p>
    <w:p w14:paraId="1EE5AF7A" w14:textId="77777777" w:rsidR="00AF2288" w:rsidRPr="00AF2288" w:rsidRDefault="00AF2288" w:rsidP="00AF2288">
      <w:pPr>
        <w:rPr>
          <w:lang w:val="en-US" w:eastAsia="ja-JP"/>
        </w:rPr>
      </w:pPr>
      <w:proofErr w:type="spellStart"/>
      <w:r w:rsidRPr="00AF2288">
        <w:rPr>
          <w:lang w:val="en-US" w:eastAsia="ja-JP"/>
        </w:rPr>
        <w:t>smls-owl:Energy</w:t>
      </w:r>
      <w:proofErr w:type="spellEnd"/>
    </w:p>
    <w:p w14:paraId="6C89ADF7" w14:textId="77777777" w:rsidR="00AF2288" w:rsidRPr="00AF2288" w:rsidRDefault="00AF2288" w:rsidP="00AF2288">
      <w:pPr>
        <w:rPr>
          <w:lang w:val="en-US" w:eastAsia="ja-JP"/>
        </w:rPr>
      </w:pPr>
      <w:r w:rsidRPr="00AF2288">
        <w:rPr>
          <w:lang w:val="en-US" w:eastAsia="ja-JP"/>
        </w:rPr>
        <w:lastRenderedPageBreak/>
        <w:t xml:space="preserve">  a </w:t>
      </w:r>
      <w:proofErr w:type="spellStart"/>
      <w:r w:rsidRPr="00AF2288">
        <w:rPr>
          <w:lang w:val="en-US" w:eastAsia="ja-JP"/>
        </w:rPr>
        <w:t>smls-owl:ExchangeType</w:t>
      </w:r>
      <w:proofErr w:type="spellEnd"/>
      <w:r w:rsidRPr="00AF2288">
        <w:rPr>
          <w:lang w:val="en-US" w:eastAsia="ja-JP"/>
        </w:rPr>
        <w:t xml:space="preserve"> ;</w:t>
      </w:r>
    </w:p>
    <w:p w14:paraId="78E3C3FB" w14:textId="77777777" w:rsidR="00AF2288" w:rsidRPr="00AF2288" w:rsidRDefault="00AF2288" w:rsidP="00AF2288">
      <w:pPr>
        <w:rPr>
          <w:lang w:val="en-US" w:eastAsia="ja-JP"/>
        </w:rPr>
      </w:pPr>
      <w:r w:rsidRPr="00AF2288">
        <w:rPr>
          <w:lang w:val="en-US" w:eastAsia="ja-JP"/>
        </w:rPr>
        <w:t>.</w:t>
      </w:r>
    </w:p>
    <w:p w14:paraId="54E259B6" w14:textId="77777777" w:rsidR="00AF2288" w:rsidRPr="00AF2288" w:rsidRDefault="00AF2288" w:rsidP="00AF2288">
      <w:pPr>
        <w:rPr>
          <w:lang w:val="en-US" w:eastAsia="ja-JP"/>
        </w:rPr>
      </w:pPr>
      <w:proofErr w:type="spellStart"/>
      <w:r w:rsidRPr="00AF2288">
        <w:rPr>
          <w:lang w:val="en-US" w:eastAsia="ja-JP"/>
        </w:rPr>
        <w:t>smls-owl:Entity</w:t>
      </w:r>
      <w:proofErr w:type="spellEnd"/>
    </w:p>
    <w:p w14:paraId="0A9879C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683A46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smls-owl:ConcreteConcept</w:t>
      </w:r>
      <w:proofErr w:type="spellEnd"/>
      <w:r w:rsidRPr="00AF2288">
        <w:rPr>
          <w:lang w:val="en-US" w:eastAsia="ja-JP"/>
        </w:rPr>
        <w:t xml:space="preserve"> ;</w:t>
      </w:r>
    </w:p>
    <w:p w14:paraId="5346BB3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Entity"@en</w:t>
      </w:r>
      <w:proofErr w:type="spellEnd"/>
      <w:r w:rsidRPr="00AF2288">
        <w:rPr>
          <w:lang w:val="en-US" w:eastAsia="ja-JP"/>
        </w:rPr>
        <w:t xml:space="preserve"> ;</w:t>
      </w:r>
    </w:p>
    <w:p w14:paraId="5B89F95C" w14:textId="77777777" w:rsidR="00AF2288" w:rsidRPr="00AF2288" w:rsidRDefault="00AF2288" w:rsidP="00AF2288">
      <w:pPr>
        <w:rPr>
          <w:lang w:val="en-US" w:eastAsia="ja-JP"/>
        </w:rPr>
      </w:pPr>
      <w:r w:rsidRPr="00AF2288">
        <w:rPr>
          <w:lang w:val="en-US" w:eastAsia="ja-JP"/>
        </w:rPr>
        <w:t>.</w:t>
      </w:r>
    </w:p>
    <w:p w14:paraId="57303555" w14:textId="77777777" w:rsidR="00AF2288" w:rsidRPr="00AF2288" w:rsidRDefault="00AF2288" w:rsidP="00AF2288">
      <w:pPr>
        <w:rPr>
          <w:lang w:val="en-US" w:eastAsia="ja-JP"/>
        </w:rPr>
      </w:pPr>
      <w:proofErr w:type="spellStart"/>
      <w:r w:rsidRPr="00AF2288">
        <w:rPr>
          <w:lang w:val="en-US" w:eastAsia="ja-JP"/>
        </w:rPr>
        <w:t>smls-owl:EnumerationType</w:t>
      </w:r>
      <w:proofErr w:type="spellEnd"/>
    </w:p>
    <w:p w14:paraId="6F7AE1D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58368E0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3FF49BA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"The superclass of all user-defined enumeration types where the allowed enumeration items are </w:t>
      </w:r>
      <w:proofErr w:type="spellStart"/>
      <w:r w:rsidRPr="00AF2288">
        <w:rPr>
          <w:lang w:val="en-US" w:eastAsia="ja-JP"/>
        </w:rPr>
        <w:t>individuals"@en</w:t>
      </w:r>
      <w:proofErr w:type="spellEnd"/>
      <w:r w:rsidRPr="00AF2288">
        <w:rPr>
          <w:lang w:val="en-US" w:eastAsia="ja-JP"/>
        </w:rPr>
        <w:t xml:space="preserve"> ;</w:t>
      </w:r>
    </w:p>
    <w:p w14:paraId="26045D7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w:t>
      </w:r>
      <w:proofErr w:type="spellStart"/>
      <w:r w:rsidRPr="00AF2288">
        <w:rPr>
          <w:lang w:val="en-US" w:eastAsia="ja-JP"/>
        </w:rPr>
        <w:t>LoadLevelType</w:t>
      </w:r>
      <w:proofErr w:type="spellEnd"/>
      <w:r w:rsidRPr="00AF2288">
        <w:rPr>
          <w:lang w:val="en-US" w:eastAsia="ja-JP"/>
        </w:rPr>
        <w:t xml:space="preserve"> being :Low, :Medium or :</w:t>
      </w:r>
      <w:proofErr w:type="spellStart"/>
      <w:r w:rsidRPr="00AF2288">
        <w:rPr>
          <w:lang w:val="en-US" w:eastAsia="ja-JP"/>
        </w:rPr>
        <w:t>High"@en</w:t>
      </w:r>
      <w:proofErr w:type="spellEnd"/>
      <w:r w:rsidRPr="00AF2288">
        <w:rPr>
          <w:lang w:val="en-US" w:eastAsia="ja-JP"/>
        </w:rPr>
        <w:t xml:space="preserve"> ;</w:t>
      </w:r>
    </w:p>
    <w:p w14:paraId="108170A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"Enumeration </w:t>
      </w:r>
      <w:proofErr w:type="spellStart"/>
      <w:r w:rsidRPr="00AF2288">
        <w:rPr>
          <w:lang w:val="en-US" w:eastAsia="ja-JP"/>
        </w:rPr>
        <w:t>type"@en</w:t>
      </w:r>
      <w:proofErr w:type="spellEnd"/>
      <w:r w:rsidRPr="00AF2288">
        <w:rPr>
          <w:lang w:val="en-US" w:eastAsia="ja-JP"/>
        </w:rPr>
        <w:t xml:space="preserve"> ;</w:t>
      </w:r>
    </w:p>
    <w:p w14:paraId="50CA62EC" w14:textId="77777777" w:rsidR="00AF2288" w:rsidRPr="00AF2288" w:rsidRDefault="00AF2288" w:rsidP="00AF2288">
      <w:pPr>
        <w:rPr>
          <w:lang w:val="en-US" w:eastAsia="ja-JP"/>
        </w:rPr>
      </w:pPr>
      <w:r w:rsidRPr="00AF2288">
        <w:rPr>
          <w:lang w:val="en-US" w:eastAsia="ja-JP"/>
        </w:rPr>
        <w:t>.</w:t>
      </w:r>
    </w:p>
    <w:p w14:paraId="7F41C56E" w14:textId="77777777" w:rsidR="00AF2288" w:rsidRPr="00AF2288" w:rsidRDefault="00AF2288" w:rsidP="00AF2288">
      <w:pPr>
        <w:rPr>
          <w:lang w:val="en-US" w:eastAsia="ja-JP"/>
        </w:rPr>
      </w:pPr>
      <w:proofErr w:type="spellStart"/>
      <w:r w:rsidRPr="00AF2288">
        <w:rPr>
          <w:lang w:val="en-US" w:eastAsia="ja-JP"/>
        </w:rPr>
        <w:t>smls-owl:Event</w:t>
      </w:r>
      <w:proofErr w:type="spellEnd"/>
    </w:p>
    <w:p w14:paraId="19401B0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B599E0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smls-owl:ConcreteConcept</w:t>
      </w:r>
      <w:proofErr w:type="spellEnd"/>
      <w:r w:rsidRPr="00AF2288">
        <w:rPr>
          <w:lang w:val="en-US" w:eastAsia="ja-JP"/>
        </w:rPr>
        <w:t xml:space="preserve"> ;</w:t>
      </w:r>
    </w:p>
    <w:p w14:paraId="480F6A9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thing that happens or takes place and marks the beginning or ending of a </w:t>
      </w:r>
      <w:proofErr w:type="spellStart"/>
      <w:r w:rsidRPr="00AF2288">
        <w:rPr>
          <w:lang w:val="en-US" w:eastAsia="ja-JP"/>
        </w:rPr>
        <w:t>state"@en</w:t>
      </w:r>
      <w:proofErr w:type="spellEnd"/>
      <w:r w:rsidRPr="00AF2288">
        <w:rPr>
          <w:lang w:val="en-US" w:eastAsia="ja-JP"/>
        </w:rPr>
        <w:t xml:space="preserve"> ;</w:t>
      </w:r>
    </w:p>
    <w:p w14:paraId="127A42E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"The connection of power to pump P_101, the take-off of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aeroplane</w:t>
      </w:r>
      <w:proofErr w:type="spellEnd"/>
      <w:r w:rsidRPr="00AF2288">
        <w:rPr>
          <w:lang w:val="en-US" w:eastAsia="ja-JP"/>
        </w:rPr>
        <w:t xml:space="preserve"> are examples of an &lt;Event&gt;"@en ;</w:t>
      </w:r>
    </w:p>
    <w:p w14:paraId="7766973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Event"@en</w:t>
      </w:r>
      <w:proofErr w:type="spellEnd"/>
      <w:r w:rsidRPr="00AF2288">
        <w:rPr>
          <w:lang w:val="en-US" w:eastAsia="ja-JP"/>
        </w:rPr>
        <w:t xml:space="preserve"> ;</w:t>
      </w:r>
    </w:p>
    <w:p w14:paraId="35C55694" w14:textId="77777777" w:rsidR="00AF2288" w:rsidRPr="00AF2288" w:rsidRDefault="00AF2288" w:rsidP="00AF2288">
      <w:pPr>
        <w:rPr>
          <w:lang w:val="en-US" w:eastAsia="ja-JP"/>
        </w:rPr>
      </w:pPr>
      <w:r w:rsidRPr="00AF2288">
        <w:rPr>
          <w:lang w:val="en-US" w:eastAsia="ja-JP"/>
        </w:rPr>
        <w:t>.</w:t>
      </w:r>
    </w:p>
    <w:p w14:paraId="6E974DFE" w14:textId="77777777" w:rsidR="00AF2288" w:rsidRPr="00AF2288" w:rsidRDefault="00AF2288" w:rsidP="00AF2288">
      <w:pPr>
        <w:rPr>
          <w:lang w:val="en-US" w:eastAsia="ja-JP"/>
        </w:rPr>
      </w:pPr>
      <w:proofErr w:type="spellStart"/>
      <w:r w:rsidRPr="00AF2288">
        <w:rPr>
          <w:lang w:val="en-US" w:eastAsia="ja-JP"/>
        </w:rPr>
        <w:t>smls-owl:ExchangeType</w:t>
      </w:r>
      <w:proofErr w:type="spellEnd"/>
    </w:p>
    <w:p w14:paraId="3D980E7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0D70F67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smls-owl:EnumerationType</w:t>
      </w:r>
      <w:proofErr w:type="spellEnd"/>
      <w:r w:rsidRPr="00AF2288">
        <w:rPr>
          <w:lang w:val="en-US" w:eastAsia="ja-JP"/>
        </w:rPr>
        <w:t xml:space="preserve"> ;</w:t>
      </w:r>
    </w:p>
    <w:p w14:paraId="41AC8614" w14:textId="77777777" w:rsidR="00AF2288" w:rsidRPr="00AF2288" w:rsidRDefault="00AF2288" w:rsidP="00AF2288">
      <w:pPr>
        <w:rPr>
          <w:lang w:val="en-US" w:eastAsia="ja-JP"/>
        </w:rPr>
      </w:pPr>
      <w:r w:rsidRPr="00AF2288">
        <w:rPr>
          <w:lang w:val="en-US" w:eastAsia="ja-JP"/>
        </w:rPr>
        <w:t>.</w:t>
      </w:r>
    </w:p>
    <w:p w14:paraId="12A08C5A" w14:textId="77777777" w:rsidR="00AF2288" w:rsidRPr="00AF2288" w:rsidRDefault="00AF2288" w:rsidP="00AF2288">
      <w:pPr>
        <w:rPr>
          <w:lang w:val="en-US" w:eastAsia="ja-JP"/>
        </w:rPr>
      </w:pPr>
      <w:proofErr w:type="spellStart"/>
      <w:r w:rsidRPr="00AF2288">
        <w:rPr>
          <w:lang w:val="en-US" w:eastAsia="ja-JP"/>
        </w:rPr>
        <w:t>smls-owl:Fluid</w:t>
      </w:r>
      <w:proofErr w:type="spellEnd"/>
    </w:p>
    <w:p w14:paraId="34351F6E" w14:textId="77777777" w:rsidR="00AF2288" w:rsidRPr="00AF2288" w:rsidRDefault="00AF2288" w:rsidP="00AF2288">
      <w:pPr>
        <w:rPr>
          <w:lang w:val="en-US" w:eastAsia="ja-JP"/>
        </w:rPr>
      </w:pPr>
      <w:r w:rsidRPr="00AF2288">
        <w:rPr>
          <w:lang w:val="en-US" w:eastAsia="ja-JP"/>
        </w:rPr>
        <w:t xml:space="preserve">  a </w:t>
      </w:r>
      <w:proofErr w:type="spellStart"/>
      <w:r w:rsidRPr="00AF2288">
        <w:rPr>
          <w:lang w:val="en-US" w:eastAsia="ja-JP"/>
        </w:rPr>
        <w:t>smls-owl:aggregationStateType</w:t>
      </w:r>
      <w:proofErr w:type="spellEnd"/>
      <w:r w:rsidRPr="00AF2288">
        <w:rPr>
          <w:lang w:val="en-US" w:eastAsia="ja-JP"/>
        </w:rPr>
        <w:t xml:space="preserve"> ;</w:t>
      </w:r>
    </w:p>
    <w:p w14:paraId="7503846B"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Fluid"@en</w:t>
      </w:r>
      <w:proofErr w:type="spellEnd"/>
      <w:r w:rsidRPr="00AF2288">
        <w:rPr>
          <w:lang w:val="en-US" w:eastAsia="ja-JP"/>
        </w:rPr>
        <w:t xml:space="preserve"> ;</w:t>
      </w:r>
    </w:p>
    <w:p w14:paraId="22FBE553" w14:textId="77777777" w:rsidR="00AF2288" w:rsidRPr="00AF2288" w:rsidRDefault="00AF2288" w:rsidP="00AF2288">
      <w:pPr>
        <w:rPr>
          <w:lang w:val="en-US" w:eastAsia="ja-JP"/>
        </w:rPr>
      </w:pPr>
      <w:r w:rsidRPr="00AF2288">
        <w:rPr>
          <w:lang w:val="en-US" w:eastAsia="ja-JP"/>
        </w:rPr>
        <w:t>.</w:t>
      </w:r>
    </w:p>
    <w:p w14:paraId="34995CB9" w14:textId="77777777" w:rsidR="00AF2288" w:rsidRPr="00AF2288" w:rsidRDefault="00AF2288" w:rsidP="00AF2288">
      <w:pPr>
        <w:rPr>
          <w:lang w:val="en-US" w:eastAsia="ja-JP"/>
        </w:rPr>
      </w:pPr>
      <w:proofErr w:type="spellStart"/>
      <w:r w:rsidRPr="00AF2288">
        <w:rPr>
          <w:lang w:val="en-US" w:eastAsia="ja-JP"/>
        </w:rPr>
        <w:t>smls-owl:Force</w:t>
      </w:r>
      <w:proofErr w:type="spellEnd"/>
    </w:p>
    <w:p w14:paraId="7A86E831" w14:textId="77777777" w:rsidR="00AF2288" w:rsidRPr="00AF2288" w:rsidRDefault="00AF2288" w:rsidP="00AF2288">
      <w:pPr>
        <w:rPr>
          <w:lang w:val="en-US" w:eastAsia="ja-JP"/>
        </w:rPr>
      </w:pPr>
      <w:r w:rsidRPr="00AF2288">
        <w:rPr>
          <w:lang w:val="en-US" w:eastAsia="ja-JP"/>
        </w:rPr>
        <w:t xml:space="preserve">  a </w:t>
      </w:r>
      <w:proofErr w:type="spellStart"/>
      <w:r w:rsidRPr="00AF2288">
        <w:rPr>
          <w:lang w:val="en-US" w:eastAsia="ja-JP"/>
        </w:rPr>
        <w:t>smls-owl:ExchangeType</w:t>
      </w:r>
      <w:proofErr w:type="spellEnd"/>
      <w:r w:rsidRPr="00AF2288">
        <w:rPr>
          <w:lang w:val="en-US" w:eastAsia="ja-JP"/>
        </w:rPr>
        <w:t xml:space="preserve"> ;</w:t>
      </w:r>
    </w:p>
    <w:p w14:paraId="2486887A" w14:textId="77777777" w:rsidR="00AF2288" w:rsidRPr="00AF2288" w:rsidRDefault="00AF2288" w:rsidP="00AF2288">
      <w:pPr>
        <w:rPr>
          <w:lang w:val="en-US" w:eastAsia="ja-JP"/>
        </w:rPr>
      </w:pPr>
      <w:r w:rsidRPr="00AF2288">
        <w:rPr>
          <w:lang w:val="en-US" w:eastAsia="ja-JP"/>
        </w:rPr>
        <w:t>.</w:t>
      </w:r>
    </w:p>
    <w:p w14:paraId="582E80B8" w14:textId="77777777" w:rsidR="00AF2288" w:rsidRPr="00AF2288" w:rsidRDefault="00AF2288" w:rsidP="00AF2288">
      <w:pPr>
        <w:rPr>
          <w:lang w:val="en-US" w:eastAsia="ja-JP"/>
        </w:rPr>
      </w:pPr>
      <w:proofErr w:type="spellStart"/>
      <w:r w:rsidRPr="00AF2288">
        <w:rPr>
          <w:lang w:val="en-US" w:eastAsia="ja-JP"/>
        </w:rPr>
        <w:t>smls-owl:FunctionalActivity</w:t>
      </w:r>
      <w:proofErr w:type="spellEnd"/>
    </w:p>
    <w:p w14:paraId="0B0CE8D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094E2DD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smls-owl:Activity</w:t>
      </w:r>
      <w:proofErr w:type="spellEnd"/>
      <w:r w:rsidRPr="00AF2288">
        <w:rPr>
          <w:lang w:val="en-US" w:eastAsia="ja-JP"/>
        </w:rPr>
        <w:t xml:space="preserve"> ;</w:t>
      </w:r>
    </w:p>
    <w:p w14:paraId="17417CD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"An activity performed by a functional </w:t>
      </w:r>
      <w:proofErr w:type="spellStart"/>
      <w:r w:rsidRPr="00AF2288">
        <w:rPr>
          <w:lang w:val="en-US" w:eastAsia="ja-JP"/>
        </w:rPr>
        <w:t>object"@en</w:t>
      </w:r>
      <w:proofErr w:type="spellEnd"/>
      <w:r w:rsidRPr="00AF2288">
        <w:rPr>
          <w:lang w:val="en-US" w:eastAsia="ja-JP"/>
        </w:rPr>
        <w:t xml:space="preserve"> ;</w:t>
      </w:r>
    </w:p>
    <w:p w14:paraId="465F98A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"Pumping, connecting and producing are examples of a &lt;</w:t>
      </w:r>
      <w:proofErr w:type="spellStart"/>
      <w:r w:rsidRPr="00AF2288">
        <w:rPr>
          <w:lang w:val="en-US" w:eastAsia="ja-JP"/>
        </w:rPr>
        <w:t>FunctionalActivity</w:t>
      </w:r>
      <w:proofErr w:type="spellEnd"/>
      <w:r w:rsidRPr="00AF2288">
        <w:rPr>
          <w:lang w:val="en-US" w:eastAsia="ja-JP"/>
        </w:rPr>
        <w:t>&gt;"@en ;</w:t>
      </w:r>
    </w:p>
    <w:p w14:paraId="5C710AC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"Functional </w:t>
      </w:r>
      <w:proofErr w:type="spellStart"/>
      <w:r w:rsidRPr="00AF2288">
        <w:rPr>
          <w:lang w:val="en-US" w:eastAsia="ja-JP"/>
        </w:rPr>
        <w:t>activity"@en</w:t>
      </w:r>
      <w:proofErr w:type="spellEnd"/>
      <w:r w:rsidRPr="00AF2288">
        <w:rPr>
          <w:lang w:val="en-US" w:eastAsia="ja-JP"/>
        </w:rPr>
        <w:t xml:space="preserve"> ;</w:t>
      </w:r>
    </w:p>
    <w:p w14:paraId="77B642C9" w14:textId="77777777" w:rsidR="00AF2288" w:rsidRPr="00AF2288" w:rsidRDefault="00AF2288" w:rsidP="00AF2288">
      <w:pPr>
        <w:rPr>
          <w:lang w:val="en-US" w:eastAsia="ja-JP"/>
        </w:rPr>
      </w:pPr>
      <w:r w:rsidRPr="00AF2288">
        <w:rPr>
          <w:lang w:val="en-US" w:eastAsia="ja-JP"/>
        </w:rPr>
        <w:t>.</w:t>
      </w:r>
    </w:p>
    <w:p w14:paraId="262D0D76" w14:textId="77777777" w:rsidR="00AF2288" w:rsidRPr="00AF2288" w:rsidRDefault="00AF2288" w:rsidP="00AF2288">
      <w:pPr>
        <w:rPr>
          <w:lang w:val="en-US" w:eastAsia="ja-JP"/>
        </w:rPr>
      </w:pPr>
      <w:proofErr w:type="spellStart"/>
      <w:r w:rsidRPr="00AF2288">
        <w:rPr>
          <w:lang w:val="en-US" w:eastAsia="ja-JP"/>
        </w:rPr>
        <w:t>smls-owl:FunctionalObject</w:t>
      </w:r>
      <w:proofErr w:type="spellEnd"/>
    </w:p>
    <w:p w14:paraId="296A25D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683A3E8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smls-owl:PhysicalObject</w:t>
      </w:r>
      <w:proofErr w:type="spellEnd"/>
      <w:r w:rsidRPr="00AF2288">
        <w:rPr>
          <w:lang w:val="en-US" w:eastAsia="ja-JP"/>
        </w:rPr>
        <w:t xml:space="preserve"> ;</w:t>
      </w:r>
    </w:p>
    <w:p w14:paraId="1D7DE5A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01E060B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17EAD134"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
    <w:p w14:paraId="26687C6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178607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52199D2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smls-owl:FunctionalObject</w:t>
      </w:r>
      <w:proofErr w:type="spellEnd"/>
    </w:p>
    <w:p w14:paraId="3BAEDEE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3EA9EF74" w14:textId="77777777" w:rsidR="00AF2288" w:rsidRPr="00AF2288" w:rsidRDefault="00AF2288" w:rsidP="00AF2288">
      <w:pPr>
        <w:rPr>
          <w:lang w:val="en-US" w:eastAsia="ja-JP"/>
        </w:rPr>
      </w:pPr>
      <w:r w:rsidRPr="00AF2288">
        <w:rPr>
          <w:lang w:val="en-US" w:eastAsia="ja-JP"/>
        </w:rPr>
        <w:t xml:space="preserve">              rdfs:Container</w:t>
      </w:r>
    </w:p>
    <w:p w14:paraId="1853FD13" w14:textId="77777777" w:rsidR="00AF2288" w:rsidRPr="00AF2288" w:rsidRDefault="00AF2288" w:rsidP="00AF2288">
      <w:pPr>
        <w:rPr>
          <w:lang w:val="en-US" w:eastAsia="ja-JP"/>
        </w:rPr>
      </w:pPr>
      <w:r w:rsidRPr="00AF2288">
        <w:rPr>
          <w:lang w:val="en-US" w:eastAsia="ja-JP"/>
        </w:rPr>
        <w:t xml:space="preserve">            ) ;</w:t>
      </w:r>
    </w:p>
    <w:p w14:paraId="692083C3" w14:textId="77777777" w:rsidR="00AF2288" w:rsidRPr="00AF2288" w:rsidRDefault="00AF2288" w:rsidP="00AF2288">
      <w:pPr>
        <w:rPr>
          <w:lang w:val="en-US" w:eastAsia="ja-JP"/>
        </w:rPr>
      </w:pPr>
      <w:r w:rsidRPr="00AF2288">
        <w:rPr>
          <w:lang w:val="en-US" w:eastAsia="ja-JP"/>
        </w:rPr>
        <w:t xml:space="preserve">        ] ;</w:t>
      </w:r>
    </w:p>
    <w:p w14:paraId="1F6BC31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0427BE0C" w14:textId="77777777" w:rsidR="00AF2288" w:rsidRPr="00AF2288" w:rsidRDefault="00AF2288" w:rsidP="00AF2288">
      <w:pPr>
        <w:rPr>
          <w:lang w:val="en-US" w:eastAsia="ja-JP"/>
        </w:rPr>
      </w:pPr>
      <w:r w:rsidRPr="00AF2288">
        <w:rPr>
          <w:lang w:val="en-US" w:eastAsia="ja-JP"/>
        </w:rPr>
        <w:t xml:space="preserve">    ] ;</w:t>
      </w:r>
    </w:p>
    <w:p w14:paraId="03B2756E"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skos:definition</w:t>
      </w:r>
      <w:proofErr w:type="spellEnd"/>
      <w:r w:rsidRPr="00AF2288">
        <w:rPr>
          <w:lang w:val="en-US" w:eastAsia="ja-JP"/>
        </w:rPr>
        <w:t xml:space="preserve"> "A physical object involving the external behavior (function) of the object where the output contributes to stakeholder objectives (what it does) implemented/played by a technical </w:t>
      </w:r>
      <w:proofErr w:type="spellStart"/>
      <w:r w:rsidRPr="00AF2288">
        <w:rPr>
          <w:lang w:val="en-US" w:eastAsia="ja-JP"/>
        </w:rPr>
        <w:t>object"@en</w:t>
      </w:r>
      <w:proofErr w:type="spellEnd"/>
      <w:r w:rsidRPr="00AF2288">
        <w:rPr>
          <w:lang w:val="en-US" w:eastAsia="ja-JP"/>
        </w:rPr>
        <w:t xml:space="preserve"> ;</w:t>
      </w:r>
    </w:p>
    <w:p w14:paraId="704FB0B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"Functional </w:t>
      </w:r>
      <w:proofErr w:type="spellStart"/>
      <w:r w:rsidRPr="00AF2288">
        <w:rPr>
          <w:lang w:val="en-US" w:eastAsia="ja-JP"/>
        </w:rPr>
        <w:t>object"@en</w:t>
      </w:r>
      <w:proofErr w:type="spellEnd"/>
      <w:r w:rsidRPr="00AF2288">
        <w:rPr>
          <w:lang w:val="en-US" w:eastAsia="ja-JP"/>
        </w:rPr>
        <w:t xml:space="preserve"> ;</w:t>
      </w:r>
    </w:p>
    <w:p w14:paraId="3C3C09D8" w14:textId="77777777" w:rsidR="00AF2288" w:rsidRPr="00AF2288" w:rsidRDefault="00AF2288" w:rsidP="00AF2288">
      <w:pPr>
        <w:rPr>
          <w:lang w:val="en-US" w:eastAsia="ja-JP"/>
        </w:rPr>
      </w:pPr>
      <w:r w:rsidRPr="00AF2288">
        <w:rPr>
          <w:lang w:val="en-US" w:eastAsia="ja-JP"/>
        </w:rPr>
        <w:t>.</w:t>
      </w:r>
    </w:p>
    <w:p w14:paraId="66526C86" w14:textId="77777777" w:rsidR="00AF2288" w:rsidRPr="00AF2288" w:rsidRDefault="00AF2288" w:rsidP="00AF2288">
      <w:pPr>
        <w:rPr>
          <w:lang w:val="en-US" w:eastAsia="ja-JP"/>
        </w:rPr>
      </w:pPr>
      <w:proofErr w:type="spellStart"/>
      <w:r w:rsidRPr="00AF2288">
        <w:rPr>
          <w:lang w:val="en-US" w:eastAsia="ja-JP"/>
        </w:rPr>
        <w:t>smls-owl:Gas</w:t>
      </w:r>
      <w:proofErr w:type="spellEnd"/>
    </w:p>
    <w:p w14:paraId="031A2E58" w14:textId="77777777" w:rsidR="00AF2288" w:rsidRPr="00AF2288" w:rsidRDefault="00AF2288" w:rsidP="00AF2288">
      <w:pPr>
        <w:rPr>
          <w:lang w:val="en-US" w:eastAsia="ja-JP"/>
        </w:rPr>
      </w:pPr>
      <w:r w:rsidRPr="00AF2288">
        <w:rPr>
          <w:lang w:val="en-US" w:eastAsia="ja-JP"/>
        </w:rPr>
        <w:t xml:space="preserve">  a </w:t>
      </w:r>
      <w:proofErr w:type="spellStart"/>
      <w:r w:rsidRPr="00AF2288">
        <w:rPr>
          <w:lang w:val="en-US" w:eastAsia="ja-JP"/>
        </w:rPr>
        <w:t>smls-owl:aggregationStateType</w:t>
      </w:r>
      <w:proofErr w:type="spellEnd"/>
      <w:r w:rsidRPr="00AF2288">
        <w:rPr>
          <w:lang w:val="en-US" w:eastAsia="ja-JP"/>
        </w:rPr>
        <w:t xml:space="preserve"> ;</w:t>
      </w:r>
    </w:p>
    <w:p w14:paraId="1E709B6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Gas"@en</w:t>
      </w:r>
      <w:proofErr w:type="spellEnd"/>
      <w:r w:rsidRPr="00AF2288">
        <w:rPr>
          <w:lang w:val="en-US" w:eastAsia="ja-JP"/>
        </w:rPr>
        <w:t xml:space="preserve"> ;</w:t>
      </w:r>
    </w:p>
    <w:p w14:paraId="610638B9" w14:textId="77777777" w:rsidR="00AF2288" w:rsidRPr="00AF2288" w:rsidRDefault="00AF2288" w:rsidP="00AF2288">
      <w:pPr>
        <w:rPr>
          <w:lang w:val="en-US" w:eastAsia="ja-JP"/>
        </w:rPr>
      </w:pPr>
      <w:r w:rsidRPr="00AF2288">
        <w:rPr>
          <w:lang w:val="en-US" w:eastAsia="ja-JP"/>
        </w:rPr>
        <w:t>.</w:t>
      </w:r>
    </w:p>
    <w:p w14:paraId="46BB098B" w14:textId="77777777" w:rsidR="00AF2288" w:rsidRPr="00AF2288" w:rsidRDefault="00AF2288" w:rsidP="00AF2288">
      <w:pPr>
        <w:rPr>
          <w:lang w:val="en-US" w:eastAsia="ja-JP"/>
        </w:rPr>
      </w:pPr>
      <w:proofErr w:type="spellStart"/>
      <w:r w:rsidRPr="00AF2288">
        <w:rPr>
          <w:lang w:val="en-US" w:eastAsia="ja-JP"/>
        </w:rPr>
        <w:t>smls-owl:GeometricEntity</w:t>
      </w:r>
      <w:proofErr w:type="spellEnd"/>
    </w:p>
    <w:p w14:paraId="1069E86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A054EC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48ACB55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"Demarcated abstract/</w:t>
      </w:r>
      <w:proofErr w:type="spellStart"/>
      <w:r w:rsidRPr="00AF2288">
        <w:rPr>
          <w:lang w:val="en-US" w:eastAsia="ja-JP"/>
        </w:rPr>
        <w:t>mathematicalspace</w:t>
      </w:r>
      <w:proofErr w:type="spellEnd"/>
      <w:r w:rsidRPr="00AF2288">
        <w:rPr>
          <w:lang w:val="en-US" w:eastAsia="ja-JP"/>
        </w:rPr>
        <w:t>"@en ;</w:t>
      </w:r>
    </w:p>
    <w:p w14:paraId="24B66EA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"An IFC BREP or </w:t>
      </w:r>
      <w:proofErr w:type="spellStart"/>
      <w:r w:rsidRPr="00AF2288">
        <w:rPr>
          <w:lang w:val="en-US" w:eastAsia="ja-JP"/>
        </w:rPr>
        <w:t>GeoSPARQL</w:t>
      </w:r>
      <w:proofErr w:type="spellEnd"/>
      <w:r w:rsidRPr="00AF2288">
        <w:rPr>
          <w:lang w:val="en-US" w:eastAsia="ja-JP"/>
        </w:rPr>
        <w:t xml:space="preserve"> geometry representing a physical space, such as an office space, a construction area for a building, a maritime traffic zone within the Channel, a hazard zone within a plant or the loading gauge of a train are examples of a &lt;</w:t>
      </w:r>
      <w:proofErr w:type="spellStart"/>
      <w:r w:rsidRPr="00AF2288">
        <w:rPr>
          <w:lang w:val="en-US" w:eastAsia="ja-JP"/>
        </w:rPr>
        <w:t>GeometricEntity</w:t>
      </w:r>
      <w:proofErr w:type="spellEnd"/>
      <w:r w:rsidRPr="00AF2288">
        <w:rPr>
          <w:lang w:val="en-US" w:eastAsia="ja-JP"/>
        </w:rPr>
        <w:t>&gt;"@en ;</w:t>
      </w:r>
    </w:p>
    <w:p w14:paraId="05C0BE0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"Geometric </w:t>
      </w:r>
      <w:proofErr w:type="spellStart"/>
      <w:r w:rsidRPr="00AF2288">
        <w:rPr>
          <w:lang w:val="en-US" w:eastAsia="ja-JP"/>
        </w:rPr>
        <w:t>entity"@en</w:t>
      </w:r>
      <w:proofErr w:type="spellEnd"/>
      <w:r w:rsidRPr="00AF2288">
        <w:rPr>
          <w:lang w:val="en-US" w:eastAsia="ja-JP"/>
        </w:rPr>
        <w:t xml:space="preserve"> ;</w:t>
      </w:r>
    </w:p>
    <w:p w14:paraId="4E473B48" w14:textId="77777777" w:rsidR="00AF2288" w:rsidRPr="00AF2288" w:rsidRDefault="00AF2288" w:rsidP="00AF2288">
      <w:pPr>
        <w:rPr>
          <w:lang w:val="en-US" w:eastAsia="ja-JP"/>
        </w:rPr>
      </w:pPr>
      <w:r w:rsidRPr="00AF2288">
        <w:rPr>
          <w:lang w:val="en-US" w:eastAsia="ja-JP"/>
        </w:rPr>
        <w:t>.</w:t>
      </w:r>
    </w:p>
    <w:p w14:paraId="1DBA1518" w14:textId="77777777" w:rsidR="00AF2288" w:rsidRPr="00AF2288" w:rsidRDefault="00AF2288" w:rsidP="00AF2288">
      <w:pPr>
        <w:rPr>
          <w:lang w:val="en-US" w:eastAsia="ja-JP"/>
        </w:rPr>
      </w:pPr>
      <w:proofErr w:type="spellStart"/>
      <w:r w:rsidRPr="00AF2288">
        <w:rPr>
          <w:lang w:val="en-US" w:eastAsia="ja-JP"/>
        </w:rPr>
        <w:t>smls-owl:HeterogeneousMixture</w:t>
      </w:r>
      <w:proofErr w:type="spellEnd"/>
    </w:p>
    <w:p w14:paraId="06C80EB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3E84F0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smls-owl:Mixture</w:t>
      </w:r>
      <w:proofErr w:type="spellEnd"/>
      <w:r w:rsidRPr="00AF2288">
        <w:rPr>
          <w:lang w:val="en-US" w:eastAsia="ja-JP"/>
        </w:rPr>
        <w:t xml:space="preserve"> ;</w:t>
      </w:r>
    </w:p>
    <w:p w14:paraId="422C984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"Heterogeneous </w:t>
      </w:r>
      <w:proofErr w:type="spellStart"/>
      <w:r w:rsidRPr="00AF2288">
        <w:rPr>
          <w:lang w:val="en-US" w:eastAsia="ja-JP"/>
        </w:rPr>
        <w:t>mixture"@en</w:t>
      </w:r>
      <w:proofErr w:type="spellEnd"/>
      <w:r w:rsidRPr="00AF2288">
        <w:rPr>
          <w:lang w:val="en-US" w:eastAsia="ja-JP"/>
        </w:rPr>
        <w:t xml:space="preserve"> ;</w:t>
      </w:r>
    </w:p>
    <w:p w14:paraId="43D9F837" w14:textId="77777777" w:rsidR="00AF2288" w:rsidRPr="00AF2288" w:rsidRDefault="00AF2288" w:rsidP="00AF2288">
      <w:pPr>
        <w:rPr>
          <w:lang w:val="en-US" w:eastAsia="ja-JP"/>
        </w:rPr>
      </w:pPr>
      <w:r w:rsidRPr="00AF2288">
        <w:rPr>
          <w:lang w:val="en-US" w:eastAsia="ja-JP"/>
        </w:rPr>
        <w:t>.</w:t>
      </w:r>
    </w:p>
    <w:p w14:paraId="1C142076" w14:textId="77777777" w:rsidR="00AF2288" w:rsidRPr="00AF2288" w:rsidRDefault="00AF2288" w:rsidP="00AF2288">
      <w:pPr>
        <w:rPr>
          <w:lang w:val="en-US" w:eastAsia="ja-JP"/>
        </w:rPr>
      </w:pPr>
      <w:proofErr w:type="spellStart"/>
      <w:r w:rsidRPr="00AF2288">
        <w:rPr>
          <w:lang w:val="en-US" w:eastAsia="ja-JP"/>
        </w:rPr>
        <w:t>smls-owl:HomogeneousMixture</w:t>
      </w:r>
      <w:proofErr w:type="spellEnd"/>
    </w:p>
    <w:p w14:paraId="4B2E177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247572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smls-owl:Mixture</w:t>
      </w:r>
      <w:proofErr w:type="spellEnd"/>
      <w:r w:rsidRPr="00AF2288">
        <w:rPr>
          <w:lang w:val="en-US" w:eastAsia="ja-JP"/>
        </w:rPr>
        <w:t xml:space="preserve"> ;</w:t>
      </w:r>
    </w:p>
    <w:p w14:paraId="45E8012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"Homogeneous </w:t>
      </w:r>
      <w:proofErr w:type="spellStart"/>
      <w:r w:rsidRPr="00AF2288">
        <w:rPr>
          <w:lang w:val="en-US" w:eastAsia="ja-JP"/>
        </w:rPr>
        <w:t>mixture"@en</w:t>
      </w:r>
      <w:proofErr w:type="spellEnd"/>
      <w:r w:rsidRPr="00AF2288">
        <w:rPr>
          <w:lang w:val="en-US" w:eastAsia="ja-JP"/>
        </w:rPr>
        <w:t xml:space="preserve"> ;</w:t>
      </w:r>
    </w:p>
    <w:p w14:paraId="7080607F" w14:textId="77777777" w:rsidR="00AF2288" w:rsidRPr="00AF2288" w:rsidRDefault="00AF2288" w:rsidP="00AF2288">
      <w:pPr>
        <w:rPr>
          <w:lang w:val="en-US" w:eastAsia="ja-JP"/>
        </w:rPr>
      </w:pPr>
      <w:r w:rsidRPr="00AF2288">
        <w:rPr>
          <w:lang w:val="en-US" w:eastAsia="ja-JP"/>
        </w:rPr>
        <w:t>.</w:t>
      </w:r>
    </w:p>
    <w:p w14:paraId="0802DE9A" w14:textId="77777777" w:rsidR="00AF2288" w:rsidRPr="00AF2288" w:rsidRDefault="00AF2288" w:rsidP="00AF2288">
      <w:pPr>
        <w:rPr>
          <w:lang w:val="en-US" w:eastAsia="ja-JP"/>
        </w:rPr>
      </w:pPr>
      <w:proofErr w:type="spellStart"/>
      <w:r w:rsidRPr="00AF2288">
        <w:rPr>
          <w:lang w:val="en-US" w:eastAsia="ja-JP"/>
        </w:rPr>
        <w:t>smls-owl:ImplicitGroup</w:t>
      </w:r>
      <w:proofErr w:type="spellEnd"/>
    </w:p>
    <w:p w14:paraId="7122742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51CF4E44"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18FA6CD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group of individuals defined </w:t>
      </w:r>
      <w:proofErr w:type="spellStart"/>
      <w:r w:rsidRPr="00AF2288">
        <w:rPr>
          <w:lang w:val="en-US" w:eastAsia="ja-JP"/>
        </w:rPr>
        <w:t>bij</w:t>
      </w:r>
      <w:proofErr w:type="spellEnd"/>
      <w:r w:rsidRPr="00AF2288">
        <w:rPr>
          <w:lang w:val="en-US" w:eastAsia="ja-JP"/>
        </w:rPr>
        <w:t xml:space="preserve"> one reference individual and an amount; i.e. not grouping existing </w:t>
      </w:r>
      <w:proofErr w:type="spellStart"/>
      <w:r w:rsidRPr="00AF2288">
        <w:rPr>
          <w:lang w:val="en-US" w:eastAsia="ja-JP"/>
        </w:rPr>
        <w:t>individuals"@en</w:t>
      </w:r>
      <w:proofErr w:type="spellEnd"/>
      <w:r w:rsidRPr="00AF2288">
        <w:rPr>
          <w:lang w:val="en-US" w:eastAsia="ja-JP"/>
        </w:rPr>
        <w:t xml:space="preserve"> ;</w:t>
      </w:r>
    </w:p>
    <w:p w14:paraId="5A2DF0F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"Implicit </w:t>
      </w:r>
      <w:proofErr w:type="spellStart"/>
      <w:r w:rsidRPr="00AF2288">
        <w:rPr>
          <w:lang w:val="en-US" w:eastAsia="ja-JP"/>
        </w:rPr>
        <w:t>group"@en</w:t>
      </w:r>
      <w:proofErr w:type="spellEnd"/>
      <w:r w:rsidRPr="00AF2288">
        <w:rPr>
          <w:lang w:val="en-US" w:eastAsia="ja-JP"/>
        </w:rPr>
        <w:t xml:space="preserve"> ;</w:t>
      </w:r>
    </w:p>
    <w:p w14:paraId="2F81CF15" w14:textId="77777777" w:rsidR="00AF2288" w:rsidRPr="00AF2288" w:rsidRDefault="00AF2288" w:rsidP="00AF2288">
      <w:pPr>
        <w:rPr>
          <w:lang w:val="en-US" w:eastAsia="ja-JP"/>
        </w:rPr>
      </w:pPr>
      <w:r w:rsidRPr="00AF2288">
        <w:rPr>
          <w:lang w:val="en-US" w:eastAsia="ja-JP"/>
        </w:rPr>
        <w:t>.</w:t>
      </w:r>
    </w:p>
    <w:p w14:paraId="21F21792" w14:textId="77777777" w:rsidR="00AF2288" w:rsidRPr="00AF2288" w:rsidRDefault="00AF2288" w:rsidP="00AF2288">
      <w:pPr>
        <w:rPr>
          <w:lang w:val="en-US" w:eastAsia="ja-JP"/>
        </w:rPr>
      </w:pPr>
      <w:proofErr w:type="spellStart"/>
      <w:r w:rsidRPr="00AF2288">
        <w:rPr>
          <w:lang w:val="en-US" w:eastAsia="ja-JP"/>
        </w:rPr>
        <w:t>smls-owl:InformationFlow</w:t>
      </w:r>
      <w:proofErr w:type="spellEnd"/>
    </w:p>
    <w:p w14:paraId="5F7F05B1" w14:textId="77777777" w:rsidR="00AF2288" w:rsidRPr="00AF2288" w:rsidRDefault="00AF2288" w:rsidP="00AF2288">
      <w:pPr>
        <w:rPr>
          <w:lang w:val="en-US" w:eastAsia="ja-JP"/>
        </w:rPr>
      </w:pPr>
      <w:r w:rsidRPr="00AF2288">
        <w:rPr>
          <w:lang w:val="en-US" w:eastAsia="ja-JP"/>
        </w:rPr>
        <w:t xml:space="preserve">  a </w:t>
      </w:r>
      <w:proofErr w:type="spellStart"/>
      <w:r w:rsidRPr="00AF2288">
        <w:rPr>
          <w:lang w:val="en-US" w:eastAsia="ja-JP"/>
        </w:rPr>
        <w:t>smls-owl:ExchangeType</w:t>
      </w:r>
      <w:proofErr w:type="spellEnd"/>
      <w:r w:rsidRPr="00AF2288">
        <w:rPr>
          <w:lang w:val="en-US" w:eastAsia="ja-JP"/>
        </w:rPr>
        <w:t xml:space="preserve"> ;</w:t>
      </w:r>
    </w:p>
    <w:p w14:paraId="270A4659" w14:textId="77777777" w:rsidR="00AF2288" w:rsidRPr="00AF2288" w:rsidRDefault="00AF2288" w:rsidP="00AF2288">
      <w:pPr>
        <w:rPr>
          <w:lang w:val="en-US" w:eastAsia="ja-JP"/>
        </w:rPr>
      </w:pPr>
      <w:r w:rsidRPr="00AF2288">
        <w:rPr>
          <w:lang w:val="en-US" w:eastAsia="ja-JP"/>
        </w:rPr>
        <w:t>.</w:t>
      </w:r>
    </w:p>
    <w:p w14:paraId="50397F26" w14:textId="77777777" w:rsidR="00AF2288" w:rsidRPr="00AF2288" w:rsidRDefault="00AF2288" w:rsidP="00AF2288">
      <w:pPr>
        <w:rPr>
          <w:lang w:val="en-US" w:eastAsia="ja-JP"/>
        </w:rPr>
      </w:pPr>
      <w:proofErr w:type="spellStart"/>
      <w:r w:rsidRPr="00AF2288">
        <w:rPr>
          <w:lang w:val="en-US" w:eastAsia="ja-JP"/>
        </w:rPr>
        <w:t>smls-owl:InformationObject</w:t>
      </w:r>
      <w:proofErr w:type="spellEnd"/>
    </w:p>
    <w:p w14:paraId="48CFC53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65CCFAA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smls-owl:Object</w:t>
      </w:r>
      <w:proofErr w:type="spellEnd"/>
      <w:r w:rsidRPr="00AF2288">
        <w:rPr>
          <w:lang w:val="en-US" w:eastAsia="ja-JP"/>
        </w:rPr>
        <w:t xml:space="preserve"> ;</w:t>
      </w:r>
    </w:p>
    <w:p w14:paraId="03B9FE8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1165D9D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0B63807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
    <w:p w14:paraId="03447A9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752014D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6ACCBDC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smls-owl:InformationObject</w:t>
      </w:r>
      <w:proofErr w:type="spellEnd"/>
    </w:p>
    <w:p w14:paraId="4B9A1A5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71F176B6" w14:textId="77777777" w:rsidR="00AF2288" w:rsidRPr="00AF2288" w:rsidRDefault="00AF2288" w:rsidP="00AF2288">
      <w:pPr>
        <w:rPr>
          <w:lang w:val="en-US" w:eastAsia="ja-JP"/>
        </w:rPr>
      </w:pPr>
      <w:r w:rsidRPr="00AF2288">
        <w:rPr>
          <w:lang w:val="en-US" w:eastAsia="ja-JP"/>
        </w:rPr>
        <w:t xml:space="preserve">            ) ;</w:t>
      </w:r>
    </w:p>
    <w:p w14:paraId="57640EAA" w14:textId="77777777" w:rsidR="00AF2288" w:rsidRPr="00AF2288" w:rsidRDefault="00AF2288" w:rsidP="00AF2288">
      <w:pPr>
        <w:rPr>
          <w:lang w:val="en-US" w:eastAsia="ja-JP"/>
        </w:rPr>
      </w:pPr>
      <w:r w:rsidRPr="00AF2288">
        <w:rPr>
          <w:lang w:val="en-US" w:eastAsia="ja-JP"/>
        </w:rPr>
        <w:t xml:space="preserve">        ] ;</w:t>
      </w:r>
    </w:p>
    <w:p w14:paraId="349374F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17FBD099" w14:textId="77777777" w:rsidR="00AF2288" w:rsidRPr="00AF2288" w:rsidRDefault="00AF2288" w:rsidP="00AF2288">
      <w:pPr>
        <w:rPr>
          <w:lang w:val="en-US" w:eastAsia="ja-JP"/>
        </w:rPr>
      </w:pPr>
      <w:r w:rsidRPr="00AF2288">
        <w:rPr>
          <w:lang w:val="en-US" w:eastAsia="ja-JP"/>
        </w:rPr>
        <w:t xml:space="preserve">    ] ;</w:t>
      </w:r>
    </w:p>
    <w:p w14:paraId="327E4A6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"Thing that is a whole of information on itself and has an own </w:t>
      </w:r>
      <w:proofErr w:type="spellStart"/>
      <w:r w:rsidRPr="00AF2288">
        <w:rPr>
          <w:lang w:val="en-US" w:eastAsia="ja-JP"/>
        </w:rPr>
        <w:t>identity"@en</w:t>
      </w:r>
      <w:proofErr w:type="spellEnd"/>
      <w:r w:rsidRPr="00AF2288">
        <w:rPr>
          <w:lang w:val="en-US" w:eastAsia="ja-JP"/>
        </w:rPr>
        <w:t xml:space="preserve"> ;</w:t>
      </w:r>
    </w:p>
    <w:p w14:paraId="31F8726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"A file within a computer system, the PDF file with URI http://material-certificate/M-101-1234.pdf are examples of &lt;InformationObject&gt;"@en ;</w:t>
      </w:r>
    </w:p>
    <w:p w14:paraId="2349F3B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"Information </w:t>
      </w:r>
      <w:proofErr w:type="spellStart"/>
      <w:r w:rsidRPr="00AF2288">
        <w:rPr>
          <w:lang w:val="en-US" w:eastAsia="ja-JP"/>
        </w:rPr>
        <w:t>object"@en</w:t>
      </w:r>
      <w:proofErr w:type="spellEnd"/>
      <w:r w:rsidRPr="00AF2288">
        <w:rPr>
          <w:lang w:val="en-US" w:eastAsia="ja-JP"/>
        </w:rPr>
        <w:t xml:space="preserve"> ;</w:t>
      </w:r>
    </w:p>
    <w:p w14:paraId="6716CD6D" w14:textId="77777777" w:rsidR="00AF2288" w:rsidRPr="00AF2288" w:rsidRDefault="00AF2288" w:rsidP="00AF2288">
      <w:pPr>
        <w:rPr>
          <w:lang w:val="en-US" w:eastAsia="ja-JP"/>
        </w:rPr>
      </w:pPr>
      <w:r w:rsidRPr="00AF2288">
        <w:rPr>
          <w:lang w:val="en-US" w:eastAsia="ja-JP"/>
        </w:rPr>
        <w:t>.</w:t>
      </w:r>
    </w:p>
    <w:p w14:paraId="70D3BFA9" w14:textId="77777777" w:rsidR="00AF2288" w:rsidRPr="00AF2288" w:rsidRDefault="00AF2288" w:rsidP="00AF2288">
      <w:pPr>
        <w:rPr>
          <w:lang w:val="en-US" w:eastAsia="ja-JP"/>
        </w:rPr>
      </w:pPr>
      <w:proofErr w:type="spellStart"/>
      <w:r w:rsidRPr="00AF2288">
        <w:rPr>
          <w:lang w:val="en-US" w:eastAsia="ja-JP"/>
        </w:rPr>
        <w:t>smls-owl:MaterialFlow</w:t>
      </w:r>
      <w:proofErr w:type="spellEnd"/>
    </w:p>
    <w:p w14:paraId="066CBA46" w14:textId="77777777" w:rsidR="00AF2288" w:rsidRPr="00AF2288" w:rsidRDefault="00AF2288" w:rsidP="00AF2288">
      <w:pPr>
        <w:rPr>
          <w:lang w:val="en-US" w:eastAsia="ja-JP"/>
        </w:rPr>
      </w:pPr>
      <w:r w:rsidRPr="00AF2288">
        <w:rPr>
          <w:lang w:val="en-US" w:eastAsia="ja-JP"/>
        </w:rPr>
        <w:t xml:space="preserve">  a </w:t>
      </w:r>
      <w:proofErr w:type="spellStart"/>
      <w:r w:rsidRPr="00AF2288">
        <w:rPr>
          <w:lang w:val="en-US" w:eastAsia="ja-JP"/>
        </w:rPr>
        <w:t>smls-owl:ExchangeType</w:t>
      </w:r>
      <w:proofErr w:type="spellEnd"/>
      <w:r w:rsidRPr="00AF2288">
        <w:rPr>
          <w:lang w:val="en-US" w:eastAsia="ja-JP"/>
        </w:rPr>
        <w:t xml:space="preserve"> ;</w:t>
      </w:r>
    </w:p>
    <w:p w14:paraId="1432B6EB" w14:textId="77777777" w:rsidR="00AF2288" w:rsidRPr="00AF2288" w:rsidRDefault="00AF2288" w:rsidP="00AF2288">
      <w:pPr>
        <w:rPr>
          <w:lang w:val="en-US" w:eastAsia="ja-JP"/>
        </w:rPr>
      </w:pPr>
      <w:r w:rsidRPr="00AF2288">
        <w:rPr>
          <w:lang w:val="en-US" w:eastAsia="ja-JP"/>
        </w:rPr>
        <w:lastRenderedPageBreak/>
        <w:t>.</w:t>
      </w:r>
    </w:p>
    <w:p w14:paraId="78A024A4" w14:textId="77777777" w:rsidR="00AF2288" w:rsidRPr="00AF2288" w:rsidRDefault="00AF2288" w:rsidP="00AF2288">
      <w:pPr>
        <w:rPr>
          <w:lang w:val="en-US" w:eastAsia="ja-JP"/>
        </w:rPr>
      </w:pPr>
      <w:proofErr w:type="spellStart"/>
      <w:r w:rsidRPr="00AF2288">
        <w:rPr>
          <w:lang w:val="en-US" w:eastAsia="ja-JP"/>
        </w:rPr>
        <w:t>smls-owl:Matter</w:t>
      </w:r>
      <w:proofErr w:type="spellEnd"/>
    </w:p>
    <w:p w14:paraId="32AAAE8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58F629C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76AD0AE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pure chemical substance, chemical bonding or mixture from which real objects are </w:t>
      </w:r>
      <w:proofErr w:type="spellStart"/>
      <w:r w:rsidRPr="00AF2288">
        <w:rPr>
          <w:lang w:val="en-US" w:eastAsia="ja-JP"/>
        </w:rPr>
        <w:t>made"@en</w:t>
      </w:r>
      <w:proofErr w:type="spellEnd"/>
      <w:r w:rsidRPr="00AF2288">
        <w:rPr>
          <w:lang w:val="en-US" w:eastAsia="ja-JP"/>
        </w:rPr>
        <w:t xml:space="preserve"> ;</w:t>
      </w:r>
    </w:p>
    <w:p w14:paraId="67895EA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Matter@en</w:t>
      </w:r>
      <w:proofErr w:type="spellEnd"/>
      <w:r w:rsidRPr="00AF2288">
        <w:rPr>
          <w:lang w:val="en-US" w:eastAsia="ja-JP"/>
        </w:rPr>
        <w:t>" ;</w:t>
      </w:r>
    </w:p>
    <w:p w14:paraId="1C00C878" w14:textId="77777777" w:rsidR="00AF2288" w:rsidRPr="00AF2288" w:rsidRDefault="00AF2288" w:rsidP="00AF2288">
      <w:pPr>
        <w:rPr>
          <w:lang w:val="en-US" w:eastAsia="ja-JP"/>
        </w:rPr>
      </w:pPr>
      <w:r w:rsidRPr="00AF2288">
        <w:rPr>
          <w:lang w:val="en-US" w:eastAsia="ja-JP"/>
        </w:rPr>
        <w:t>.</w:t>
      </w:r>
    </w:p>
    <w:p w14:paraId="651765FA" w14:textId="77777777" w:rsidR="00AF2288" w:rsidRPr="00AF2288" w:rsidRDefault="00AF2288" w:rsidP="00AF2288">
      <w:pPr>
        <w:rPr>
          <w:lang w:val="en-US" w:eastAsia="ja-JP"/>
        </w:rPr>
      </w:pPr>
      <w:proofErr w:type="spellStart"/>
      <w:r w:rsidRPr="00AF2288">
        <w:rPr>
          <w:lang w:val="en-US" w:eastAsia="ja-JP"/>
        </w:rPr>
        <w:t>smls-owl:Mixture</w:t>
      </w:r>
      <w:proofErr w:type="spellEnd"/>
    </w:p>
    <w:p w14:paraId="4DB0257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799A843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smls-owl:Matter</w:t>
      </w:r>
      <w:proofErr w:type="spellEnd"/>
      <w:r w:rsidRPr="00AF2288">
        <w:rPr>
          <w:lang w:val="en-US" w:eastAsia="ja-JP"/>
        </w:rPr>
        <w:t xml:space="preserve"> ;</w:t>
      </w:r>
    </w:p>
    <w:p w14:paraId="37D0574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Mixture@en</w:t>
      </w:r>
      <w:proofErr w:type="spellEnd"/>
      <w:r w:rsidRPr="00AF2288">
        <w:rPr>
          <w:lang w:val="en-US" w:eastAsia="ja-JP"/>
        </w:rPr>
        <w:t>" ;</w:t>
      </w:r>
    </w:p>
    <w:p w14:paraId="4EB20CE6" w14:textId="77777777" w:rsidR="00AF2288" w:rsidRPr="00AF2288" w:rsidRDefault="00AF2288" w:rsidP="00AF2288">
      <w:pPr>
        <w:rPr>
          <w:lang w:val="en-US" w:eastAsia="ja-JP"/>
        </w:rPr>
      </w:pPr>
      <w:r w:rsidRPr="00AF2288">
        <w:rPr>
          <w:lang w:val="en-US" w:eastAsia="ja-JP"/>
        </w:rPr>
        <w:t>.</w:t>
      </w:r>
    </w:p>
    <w:p w14:paraId="1FA5AAEC" w14:textId="77777777" w:rsidR="00AF2288" w:rsidRPr="00AF2288" w:rsidRDefault="00AF2288" w:rsidP="00AF2288">
      <w:pPr>
        <w:rPr>
          <w:lang w:val="en-US" w:eastAsia="ja-JP"/>
        </w:rPr>
      </w:pPr>
      <w:proofErr w:type="spellStart"/>
      <w:r w:rsidRPr="00AF2288">
        <w:rPr>
          <w:lang w:val="en-US" w:eastAsia="ja-JP"/>
        </w:rPr>
        <w:t>smls-owl:Object</w:t>
      </w:r>
      <w:proofErr w:type="spellEnd"/>
    </w:p>
    <w:p w14:paraId="319AF1A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20349BC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smls-owl:Entity</w:t>
      </w:r>
      <w:proofErr w:type="spellEnd"/>
      <w:r w:rsidRPr="00AF2288">
        <w:rPr>
          <w:lang w:val="en-US" w:eastAsia="ja-JP"/>
        </w:rPr>
        <w:t xml:space="preserve"> ;</w:t>
      </w:r>
    </w:p>
    <w:p w14:paraId="1D492FE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w:t>
      </w:r>
      <w:proofErr w:type="spellStart"/>
      <w:r w:rsidRPr="00AF2288">
        <w:rPr>
          <w:lang w:val="en-US" w:eastAsia="ja-JP"/>
        </w:rPr>
        <w:t>Object"@en</w:t>
      </w:r>
      <w:proofErr w:type="spellEnd"/>
      <w:r w:rsidRPr="00AF2288">
        <w:rPr>
          <w:lang w:val="en-US" w:eastAsia="ja-JP"/>
        </w:rPr>
        <w:t xml:space="preserve"> ;</w:t>
      </w:r>
    </w:p>
    <w:p w14:paraId="1BBEBDFB" w14:textId="77777777" w:rsidR="00AF2288" w:rsidRPr="00AF2288" w:rsidRDefault="00AF2288" w:rsidP="00AF2288">
      <w:pPr>
        <w:rPr>
          <w:lang w:val="en-US" w:eastAsia="ja-JP"/>
        </w:rPr>
      </w:pPr>
      <w:r w:rsidRPr="00AF2288">
        <w:rPr>
          <w:lang w:val="en-US" w:eastAsia="ja-JP"/>
        </w:rPr>
        <w:t>.</w:t>
      </w:r>
    </w:p>
    <w:p w14:paraId="7F8B0798" w14:textId="77777777" w:rsidR="00AF2288" w:rsidRPr="00AF2288" w:rsidRDefault="00AF2288" w:rsidP="00AF2288">
      <w:pPr>
        <w:rPr>
          <w:lang w:val="en-US" w:eastAsia="ja-JP"/>
        </w:rPr>
      </w:pPr>
      <w:proofErr w:type="spellStart"/>
      <w:r w:rsidRPr="00AF2288">
        <w:rPr>
          <w:lang w:val="en-US" w:eastAsia="ja-JP"/>
        </w:rPr>
        <w:t>smls-owl:PhysicalObject</w:t>
      </w:r>
      <w:proofErr w:type="spellEnd"/>
    </w:p>
    <w:p w14:paraId="13AF4204"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584473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smls-owl:Object</w:t>
      </w:r>
      <w:proofErr w:type="spellEnd"/>
      <w:r w:rsidRPr="00AF2288">
        <w:rPr>
          <w:lang w:val="en-US" w:eastAsia="ja-JP"/>
        </w:rPr>
        <w:t xml:space="preserve"> ;</w:t>
      </w:r>
    </w:p>
    <w:p w14:paraId="7EAD699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5DB99B4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3487CF2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
    <w:p w14:paraId="5922365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08BDCD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60A4A64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smls-owl:PhysicalObject</w:t>
      </w:r>
      <w:proofErr w:type="spellEnd"/>
    </w:p>
    <w:p w14:paraId="278CFBF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66AC0A33" w14:textId="77777777" w:rsidR="00AF2288" w:rsidRPr="00AF2288" w:rsidRDefault="00AF2288" w:rsidP="00AF2288">
      <w:pPr>
        <w:rPr>
          <w:lang w:val="en-US" w:eastAsia="ja-JP"/>
        </w:rPr>
      </w:pPr>
      <w:r w:rsidRPr="00AF2288">
        <w:rPr>
          <w:lang w:val="en-US" w:eastAsia="ja-JP"/>
        </w:rPr>
        <w:t xml:space="preserve">              rdfs:Container</w:t>
      </w:r>
    </w:p>
    <w:p w14:paraId="711038F1" w14:textId="77777777" w:rsidR="00AF2288" w:rsidRPr="00AF2288" w:rsidRDefault="00AF2288" w:rsidP="00AF2288">
      <w:pPr>
        <w:rPr>
          <w:lang w:val="en-US" w:eastAsia="ja-JP"/>
        </w:rPr>
      </w:pPr>
      <w:r w:rsidRPr="00AF2288">
        <w:rPr>
          <w:lang w:val="en-US" w:eastAsia="ja-JP"/>
        </w:rPr>
        <w:lastRenderedPageBreak/>
        <w:t xml:space="preserve">            ) ;</w:t>
      </w:r>
    </w:p>
    <w:p w14:paraId="16655D67" w14:textId="77777777" w:rsidR="00AF2288" w:rsidRPr="00AF2288" w:rsidRDefault="00AF2288" w:rsidP="00AF2288">
      <w:pPr>
        <w:rPr>
          <w:lang w:val="en-US" w:eastAsia="ja-JP"/>
        </w:rPr>
      </w:pPr>
      <w:r w:rsidRPr="00AF2288">
        <w:rPr>
          <w:lang w:val="en-US" w:eastAsia="ja-JP"/>
        </w:rPr>
        <w:t xml:space="preserve">        ] ;</w:t>
      </w:r>
    </w:p>
    <w:p w14:paraId="49BD08F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740DCFAF" w14:textId="77777777" w:rsidR="00AF2288" w:rsidRPr="00AF2288" w:rsidRDefault="00AF2288" w:rsidP="00AF2288">
      <w:pPr>
        <w:rPr>
          <w:lang w:val="en-US" w:eastAsia="ja-JP"/>
        </w:rPr>
      </w:pPr>
      <w:r w:rsidRPr="00AF2288">
        <w:rPr>
          <w:lang w:val="en-US" w:eastAsia="ja-JP"/>
        </w:rPr>
        <w:t xml:space="preserve">    ] ;</w:t>
      </w:r>
    </w:p>
    <w:p w14:paraId="50E5524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"Is something that possibly or actually exists in space and time, perceivable through the </w:t>
      </w:r>
      <w:proofErr w:type="spellStart"/>
      <w:r w:rsidRPr="00AF2288">
        <w:rPr>
          <w:lang w:val="en-US" w:eastAsia="ja-JP"/>
        </w:rPr>
        <w:t>senses"@en</w:t>
      </w:r>
      <w:proofErr w:type="spellEnd"/>
      <w:r w:rsidRPr="00AF2288">
        <w:rPr>
          <w:lang w:val="en-US" w:eastAsia="ja-JP"/>
        </w:rPr>
        <w:t xml:space="preserve"> ;</w:t>
      </w:r>
    </w:p>
    <w:p w14:paraId="08914DD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"Pump P_101, a single living organism are examples of a &lt;PhysicalObject&gt;"@en ;</w:t>
      </w:r>
    </w:p>
    <w:p w14:paraId="496352B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"Physical </w:t>
      </w:r>
      <w:proofErr w:type="spellStart"/>
      <w:r w:rsidRPr="00AF2288">
        <w:rPr>
          <w:lang w:val="en-US" w:eastAsia="ja-JP"/>
        </w:rPr>
        <w:t>object"@en</w:t>
      </w:r>
      <w:proofErr w:type="spellEnd"/>
      <w:r w:rsidRPr="00AF2288">
        <w:rPr>
          <w:lang w:val="en-US" w:eastAsia="ja-JP"/>
        </w:rPr>
        <w:t xml:space="preserve"> ;</w:t>
      </w:r>
    </w:p>
    <w:p w14:paraId="0268559A" w14:textId="77777777" w:rsidR="00AF2288" w:rsidRPr="00AF2288" w:rsidRDefault="00AF2288" w:rsidP="00AF2288">
      <w:pPr>
        <w:rPr>
          <w:lang w:val="en-US" w:eastAsia="ja-JP"/>
        </w:rPr>
      </w:pPr>
      <w:r w:rsidRPr="00AF2288">
        <w:rPr>
          <w:lang w:val="en-US" w:eastAsia="ja-JP"/>
        </w:rPr>
        <w:t>.</w:t>
      </w:r>
    </w:p>
    <w:p w14:paraId="77A8ADBD" w14:textId="77777777" w:rsidR="00AF2288" w:rsidRPr="00AF2288" w:rsidRDefault="00AF2288" w:rsidP="00AF2288">
      <w:pPr>
        <w:rPr>
          <w:lang w:val="en-US" w:eastAsia="ja-JP"/>
        </w:rPr>
      </w:pPr>
      <w:proofErr w:type="spellStart"/>
      <w:r w:rsidRPr="00AF2288">
        <w:rPr>
          <w:lang w:val="en-US" w:eastAsia="ja-JP"/>
        </w:rPr>
        <w:t>smls-owl:PlannedObject</w:t>
      </w:r>
      <w:proofErr w:type="spellEnd"/>
    </w:p>
    <w:p w14:paraId="1D1E1FB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27B3FAEA"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smls-owl:PhysicalObject</w:t>
      </w:r>
      <w:proofErr w:type="spellEnd"/>
      <w:r w:rsidRPr="00AF2288">
        <w:rPr>
          <w:lang w:val="en-US" w:eastAsia="ja-JP"/>
        </w:rPr>
        <w:t xml:space="preserve"> ;</w:t>
      </w:r>
    </w:p>
    <w:p w14:paraId="3EAD9C6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2555FA8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6E77ED9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
    <w:p w14:paraId="09E2CC0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5CBA842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7A6CDB4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smls-owl:PlannedObject</w:t>
      </w:r>
      <w:proofErr w:type="spellEnd"/>
    </w:p>
    <w:p w14:paraId="3D25307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56C076C8" w14:textId="77777777" w:rsidR="00AF2288" w:rsidRPr="00AF2288" w:rsidRDefault="00AF2288" w:rsidP="00AF2288">
      <w:pPr>
        <w:rPr>
          <w:lang w:val="en-US" w:eastAsia="ja-JP"/>
        </w:rPr>
      </w:pPr>
      <w:r w:rsidRPr="00AF2288">
        <w:rPr>
          <w:lang w:val="en-US" w:eastAsia="ja-JP"/>
        </w:rPr>
        <w:t xml:space="preserve">              rdfs:Container</w:t>
      </w:r>
    </w:p>
    <w:p w14:paraId="3099A9AE" w14:textId="77777777" w:rsidR="00AF2288" w:rsidRPr="00AF2288" w:rsidRDefault="00AF2288" w:rsidP="00AF2288">
      <w:pPr>
        <w:rPr>
          <w:lang w:val="en-US" w:eastAsia="ja-JP"/>
        </w:rPr>
      </w:pPr>
      <w:r w:rsidRPr="00AF2288">
        <w:rPr>
          <w:lang w:val="en-US" w:eastAsia="ja-JP"/>
        </w:rPr>
        <w:t xml:space="preserve">            ) ;</w:t>
      </w:r>
    </w:p>
    <w:p w14:paraId="120F3595" w14:textId="77777777" w:rsidR="00AF2288" w:rsidRPr="00AF2288" w:rsidRDefault="00AF2288" w:rsidP="00AF2288">
      <w:pPr>
        <w:rPr>
          <w:lang w:val="en-US" w:eastAsia="ja-JP"/>
        </w:rPr>
      </w:pPr>
      <w:r w:rsidRPr="00AF2288">
        <w:rPr>
          <w:lang w:val="en-US" w:eastAsia="ja-JP"/>
        </w:rPr>
        <w:t xml:space="preserve">        ] ;</w:t>
      </w:r>
    </w:p>
    <w:p w14:paraId="6C873F8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1B9D63A2" w14:textId="77777777" w:rsidR="00AF2288" w:rsidRPr="00AF2288" w:rsidRDefault="00AF2288" w:rsidP="00AF2288">
      <w:pPr>
        <w:rPr>
          <w:lang w:val="en-US" w:eastAsia="ja-JP"/>
        </w:rPr>
      </w:pPr>
      <w:r w:rsidRPr="00AF2288">
        <w:rPr>
          <w:lang w:val="en-US" w:eastAsia="ja-JP"/>
        </w:rPr>
        <w:t xml:space="preserve">    ] ;</w:t>
      </w:r>
    </w:p>
    <w:p w14:paraId="0003F0E2"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physical object that does not yet exist or does not yet exist in the desired </w:t>
      </w:r>
      <w:proofErr w:type="spellStart"/>
      <w:r w:rsidRPr="00AF2288">
        <w:rPr>
          <w:lang w:val="en-US" w:eastAsia="ja-JP"/>
        </w:rPr>
        <w:t>form"@en</w:t>
      </w:r>
      <w:proofErr w:type="spellEnd"/>
      <w:r w:rsidRPr="00AF2288">
        <w:rPr>
          <w:lang w:val="en-US" w:eastAsia="ja-JP"/>
        </w:rPr>
        <w:t xml:space="preserve"> ;</w:t>
      </w:r>
    </w:p>
    <w:p w14:paraId="323CB5F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"Planned </w:t>
      </w:r>
      <w:proofErr w:type="spellStart"/>
      <w:r w:rsidRPr="00AF2288">
        <w:rPr>
          <w:lang w:val="en-US" w:eastAsia="ja-JP"/>
        </w:rPr>
        <w:t>object"@en</w:t>
      </w:r>
      <w:proofErr w:type="spellEnd"/>
      <w:r w:rsidRPr="00AF2288">
        <w:rPr>
          <w:lang w:val="en-US" w:eastAsia="ja-JP"/>
        </w:rPr>
        <w:t xml:space="preserve"> ;</w:t>
      </w:r>
    </w:p>
    <w:p w14:paraId="5E1D907C" w14:textId="77777777" w:rsidR="00AF2288" w:rsidRPr="00AF2288" w:rsidRDefault="00AF2288" w:rsidP="00AF2288">
      <w:pPr>
        <w:rPr>
          <w:lang w:val="en-US" w:eastAsia="ja-JP"/>
        </w:rPr>
      </w:pPr>
      <w:r w:rsidRPr="00AF2288">
        <w:rPr>
          <w:lang w:val="en-US" w:eastAsia="ja-JP"/>
        </w:rPr>
        <w:t>.</w:t>
      </w:r>
    </w:p>
    <w:p w14:paraId="2F3CBEDA" w14:textId="77777777" w:rsidR="00AF2288" w:rsidRPr="00AF2288" w:rsidRDefault="00AF2288" w:rsidP="00AF2288">
      <w:pPr>
        <w:rPr>
          <w:lang w:val="en-US" w:eastAsia="ja-JP"/>
        </w:rPr>
      </w:pPr>
      <w:proofErr w:type="spellStart"/>
      <w:r w:rsidRPr="00AF2288">
        <w:rPr>
          <w:lang w:val="en-US" w:eastAsia="ja-JP"/>
        </w:rPr>
        <w:t>smls-owl:Port</w:t>
      </w:r>
      <w:proofErr w:type="spellEnd"/>
    </w:p>
    <w:p w14:paraId="48726C3D"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68AF3F1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smls-owl:RealObject</w:t>
      </w:r>
      <w:proofErr w:type="spellEnd"/>
      <w:r w:rsidRPr="00AF2288">
        <w:rPr>
          <w:lang w:val="en-US" w:eastAsia="ja-JP"/>
        </w:rPr>
        <w:t xml:space="preserve"> ;</w:t>
      </w:r>
    </w:p>
    <w:p w14:paraId="26145AE1" w14:textId="77777777" w:rsidR="00AF2288" w:rsidRPr="00AF2288" w:rsidRDefault="00AF2288" w:rsidP="00AF2288">
      <w:pPr>
        <w:rPr>
          <w:lang w:val="en-US" w:eastAsia="ja-JP"/>
        </w:rPr>
      </w:pPr>
      <w:r w:rsidRPr="00AF2288">
        <w:rPr>
          <w:lang w:val="en-US" w:eastAsia="ja-JP"/>
        </w:rPr>
        <w:t>.</w:t>
      </w:r>
    </w:p>
    <w:p w14:paraId="75EF3770" w14:textId="77777777" w:rsidR="00AF2288" w:rsidRPr="00AF2288" w:rsidRDefault="00AF2288" w:rsidP="00AF2288">
      <w:pPr>
        <w:rPr>
          <w:lang w:val="en-US" w:eastAsia="ja-JP"/>
        </w:rPr>
      </w:pPr>
      <w:proofErr w:type="spellStart"/>
      <w:r w:rsidRPr="00AF2288">
        <w:rPr>
          <w:lang w:val="en-US" w:eastAsia="ja-JP"/>
        </w:rPr>
        <w:t>smls-owl:PureSubstance</w:t>
      </w:r>
      <w:proofErr w:type="spellEnd"/>
    </w:p>
    <w:p w14:paraId="752EAB6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1A71DDC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smls-owl:Matter</w:t>
      </w:r>
      <w:proofErr w:type="spellEnd"/>
      <w:r w:rsidRPr="00AF2288">
        <w:rPr>
          <w:lang w:val="en-US" w:eastAsia="ja-JP"/>
        </w:rPr>
        <w:t xml:space="preserve"> ;</w:t>
      </w:r>
    </w:p>
    <w:p w14:paraId="1D566CB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"Pure </w:t>
      </w:r>
      <w:proofErr w:type="spellStart"/>
      <w:r w:rsidRPr="00AF2288">
        <w:rPr>
          <w:lang w:val="en-US" w:eastAsia="ja-JP"/>
        </w:rPr>
        <w:t>substance@en</w:t>
      </w:r>
      <w:proofErr w:type="spellEnd"/>
      <w:r w:rsidRPr="00AF2288">
        <w:rPr>
          <w:lang w:val="en-US" w:eastAsia="ja-JP"/>
        </w:rPr>
        <w:t>" ;</w:t>
      </w:r>
    </w:p>
    <w:p w14:paraId="17959C9F" w14:textId="77777777" w:rsidR="00AF2288" w:rsidRPr="00AF2288" w:rsidRDefault="00AF2288" w:rsidP="00AF2288">
      <w:pPr>
        <w:rPr>
          <w:lang w:val="en-US" w:eastAsia="ja-JP"/>
        </w:rPr>
      </w:pPr>
      <w:r w:rsidRPr="00AF2288">
        <w:rPr>
          <w:lang w:val="en-US" w:eastAsia="ja-JP"/>
        </w:rPr>
        <w:t>.</w:t>
      </w:r>
    </w:p>
    <w:p w14:paraId="61A64811" w14:textId="77777777" w:rsidR="00AF2288" w:rsidRPr="00AF2288" w:rsidRDefault="00AF2288" w:rsidP="00AF2288">
      <w:pPr>
        <w:rPr>
          <w:lang w:val="en-US" w:eastAsia="ja-JP"/>
        </w:rPr>
      </w:pPr>
      <w:proofErr w:type="spellStart"/>
      <w:r w:rsidRPr="00AF2288">
        <w:rPr>
          <w:lang w:val="en-US" w:eastAsia="ja-JP"/>
        </w:rPr>
        <w:t>smls-owl:QuantityValue</w:t>
      </w:r>
      <w:proofErr w:type="spellEnd"/>
    </w:p>
    <w:p w14:paraId="432798E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6120CE5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smls-owl:AbstractConcept</w:t>
      </w:r>
      <w:proofErr w:type="spellEnd"/>
      <w:r w:rsidRPr="00AF2288">
        <w:rPr>
          <w:lang w:val="en-US" w:eastAsia="ja-JP"/>
        </w:rPr>
        <w:t xml:space="preserve"> ;</w:t>
      </w:r>
    </w:p>
    <w:p w14:paraId="4299FC2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286B8F1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415CD87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roofErr w:type="spellStart"/>
      <w:r w:rsidRPr="00AF2288">
        <w:rPr>
          <w:lang w:val="en-US" w:eastAsia="ja-JP"/>
        </w:rPr>
        <w:t>xsd:float</w:t>
      </w:r>
      <w:proofErr w:type="spellEnd"/>
      <w:r w:rsidRPr="00AF2288">
        <w:rPr>
          <w:lang w:val="en-US" w:eastAsia="ja-JP"/>
        </w:rPr>
        <w:t xml:space="preserve"> ;</w:t>
      </w:r>
    </w:p>
    <w:p w14:paraId="21E9442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rdf:value</w:t>
      </w:r>
      <w:proofErr w:type="spellEnd"/>
      <w:r w:rsidRPr="00AF2288">
        <w:rPr>
          <w:lang w:val="en-US" w:eastAsia="ja-JP"/>
        </w:rPr>
        <w:t xml:space="preserve"> ;</w:t>
      </w:r>
    </w:p>
    <w:p w14:paraId="0CE7FD09" w14:textId="77777777" w:rsidR="00AF2288" w:rsidRPr="00AF2288" w:rsidRDefault="00AF2288" w:rsidP="00AF2288">
      <w:pPr>
        <w:rPr>
          <w:lang w:val="en-US" w:eastAsia="ja-JP"/>
        </w:rPr>
      </w:pPr>
      <w:r w:rsidRPr="00AF2288">
        <w:rPr>
          <w:lang w:val="en-US" w:eastAsia="ja-JP"/>
        </w:rPr>
        <w:t xml:space="preserve">    ] ;</w:t>
      </w:r>
    </w:p>
    <w:p w14:paraId="3AE3019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31C09DA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456BDD90"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owl:cardinality</w:t>
      </w:r>
      <w:proofErr w:type="spellEnd"/>
      <w:r w:rsidRPr="00AF2288">
        <w:rPr>
          <w:lang w:val="en-US" w:eastAsia="ja-JP"/>
        </w:rPr>
        <w:t xml:space="preserve"> "1"^^</w:t>
      </w:r>
      <w:proofErr w:type="spellStart"/>
      <w:r w:rsidRPr="00AF2288">
        <w:rPr>
          <w:lang w:val="en-US" w:eastAsia="ja-JP"/>
        </w:rPr>
        <w:t>xsd:nonNegativeInteger</w:t>
      </w:r>
      <w:proofErr w:type="spellEnd"/>
      <w:r w:rsidRPr="00AF2288">
        <w:rPr>
          <w:lang w:val="en-US" w:eastAsia="ja-JP"/>
        </w:rPr>
        <w:t xml:space="preserve"> ;</w:t>
      </w:r>
    </w:p>
    <w:p w14:paraId="561FC05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rdf:value</w:t>
      </w:r>
      <w:proofErr w:type="spellEnd"/>
      <w:r w:rsidRPr="00AF2288">
        <w:rPr>
          <w:lang w:val="en-US" w:eastAsia="ja-JP"/>
        </w:rPr>
        <w:t xml:space="preserve"> ;</w:t>
      </w:r>
    </w:p>
    <w:p w14:paraId="1B23B4EF" w14:textId="77777777" w:rsidR="00AF2288" w:rsidRPr="00AF2288" w:rsidRDefault="00AF2288" w:rsidP="00AF2288">
      <w:pPr>
        <w:rPr>
          <w:lang w:val="en-US" w:eastAsia="ja-JP"/>
        </w:rPr>
      </w:pPr>
      <w:r w:rsidRPr="00AF2288">
        <w:rPr>
          <w:lang w:val="en-US" w:eastAsia="ja-JP"/>
        </w:rPr>
        <w:t xml:space="preserve">    ] ;</w:t>
      </w:r>
    </w:p>
    <w:p w14:paraId="43E1060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"Quantity </w:t>
      </w:r>
      <w:proofErr w:type="spellStart"/>
      <w:r w:rsidRPr="00AF2288">
        <w:rPr>
          <w:lang w:val="en-US" w:eastAsia="ja-JP"/>
        </w:rPr>
        <w:t>value@en</w:t>
      </w:r>
      <w:proofErr w:type="spellEnd"/>
      <w:r w:rsidRPr="00AF2288">
        <w:rPr>
          <w:lang w:val="en-US" w:eastAsia="ja-JP"/>
        </w:rPr>
        <w:t>" ;</w:t>
      </w:r>
    </w:p>
    <w:p w14:paraId="2AB1D04E" w14:textId="77777777" w:rsidR="00AF2288" w:rsidRPr="00AF2288" w:rsidRDefault="00AF2288" w:rsidP="00AF2288">
      <w:pPr>
        <w:rPr>
          <w:lang w:val="en-US" w:eastAsia="ja-JP"/>
        </w:rPr>
      </w:pPr>
      <w:r w:rsidRPr="00AF2288">
        <w:rPr>
          <w:lang w:val="en-US" w:eastAsia="ja-JP"/>
        </w:rPr>
        <w:t>.</w:t>
      </w:r>
    </w:p>
    <w:p w14:paraId="029100EE" w14:textId="77777777" w:rsidR="00AF2288" w:rsidRPr="00AF2288" w:rsidRDefault="00AF2288" w:rsidP="00AF2288">
      <w:pPr>
        <w:rPr>
          <w:lang w:val="en-US" w:eastAsia="ja-JP"/>
        </w:rPr>
      </w:pPr>
      <w:proofErr w:type="spellStart"/>
      <w:r w:rsidRPr="00AF2288">
        <w:rPr>
          <w:lang w:val="en-US" w:eastAsia="ja-JP"/>
        </w:rPr>
        <w:t>smls-owl:RealObject</w:t>
      </w:r>
      <w:proofErr w:type="spellEnd"/>
    </w:p>
    <w:p w14:paraId="0FDD4D9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37F6EE0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smls-owl:PhysicalObject</w:t>
      </w:r>
      <w:proofErr w:type="spellEnd"/>
      <w:r w:rsidRPr="00AF2288">
        <w:rPr>
          <w:lang w:val="en-US" w:eastAsia="ja-JP"/>
        </w:rPr>
        <w:t xml:space="preserve"> ;</w:t>
      </w:r>
    </w:p>
    <w:p w14:paraId="1717692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7829BD6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745325A0" w14:textId="77777777" w:rsidR="00AF2288" w:rsidRPr="00AF2288" w:rsidRDefault="00AF2288" w:rsidP="00AF2288">
      <w:pPr>
        <w:rPr>
          <w:lang w:val="en-US" w:eastAsia="ja-JP"/>
        </w:rPr>
      </w:pPr>
      <w:r w:rsidRPr="00AF2288">
        <w:rPr>
          <w:lang w:val="en-US" w:eastAsia="ja-JP"/>
        </w:rPr>
        <w:lastRenderedPageBreak/>
        <w:t xml:space="preserve">      </w:t>
      </w:r>
      <w:proofErr w:type="spellStart"/>
      <w:r w:rsidRPr="00AF2288">
        <w:rPr>
          <w:lang w:val="en-US" w:eastAsia="ja-JP"/>
        </w:rPr>
        <w:t>owl:allValuesFrom</w:t>
      </w:r>
      <w:proofErr w:type="spellEnd"/>
      <w:r w:rsidRPr="00AF2288">
        <w:rPr>
          <w:lang w:val="en-US" w:eastAsia="ja-JP"/>
        </w:rPr>
        <w:t xml:space="preserve"> [</w:t>
      </w:r>
    </w:p>
    <w:p w14:paraId="34D760D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45AAD95E"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4661CD01"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smls-owl:RealObject</w:t>
      </w:r>
      <w:proofErr w:type="spellEnd"/>
    </w:p>
    <w:p w14:paraId="310281B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483842D2" w14:textId="77777777" w:rsidR="00AF2288" w:rsidRPr="00AF2288" w:rsidRDefault="00AF2288" w:rsidP="00AF2288">
      <w:pPr>
        <w:rPr>
          <w:lang w:val="en-US" w:eastAsia="ja-JP"/>
        </w:rPr>
      </w:pPr>
      <w:r w:rsidRPr="00AF2288">
        <w:rPr>
          <w:lang w:val="en-US" w:eastAsia="ja-JP"/>
        </w:rPr>
        <w:t xml:space="preserve">              rdfs:Container</w:t>
      </w:r>
    </w:p>
    <w:p w14:paraId="3168423D" w14:textId="77777777" w:rsidR="00AF2288" w:rsidRPr="00AF2288" w:rsidRDefault="00AF2288" w:rsidP="00AF2288">
      <w:pPr>
        <w:rPr>
          <w:lang w:val="en-US" w:eastAsia="ja-JP"/>
        </w:rPr>
      </w:pPr>
      <w:r w:rsidRPr="00AF2288">
        <w:rPr>
          <w:lang w:val="en-US" w:eastAsia="ja-JP"/>
        </w:rPr>
        <w:t xml:space="preserve">            ) ;</w:t>
      </w:r>
    </w:p>
    <w:p w14:paraId="07C1F0BC" w14:textId="77777777" w:rsidR="00AF2288" w:rsidRPr="00AF2288" w:rsidRDefault="00AF2288" w:rsidP="00AF2288">
      <w:pPr>
        <w:rPr>
          <w:lang w:val="en-US" w:eastAsia="ja-JP"/>
        </w:rPr>
      </w:pPr>
      <w:r w:rsidRPr="00AF2288">
        <w:rPr>
          <w:lang w:val="en-US" w:eastAsia="ja-JP"/>
        </w:rPr>
        <w:t xml:space="preserve">        ] ;</w:t>
      </w:r>
    </w:p>
    <w:p w14:paraId="363D163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owl:onProperty</w:t>
      </w:r>
      <w:proofErr w:type="spellEnd"/>
      <w:r w:rsidRPr="00AF2288">
        <w:rPr>
          <w:lang w:val="en-US" w:eastAsia="ja-JP"/>
        </w:rPr>
        <w:t xml:space="preserve"> </w:t>
      </w:r>
      <w:proofErr w:type="spellStart"/>
      <w:r w:rsidRPr="00AF2288">
        <w:rPr>
          <w:lang w:val="en-US" w:eastAsia="ja-JP"/>
        </w:rPr>
        <w:t>smls-owl:hasPart</w:t>
      </w:r>
      <w:proofErr w:type="spellEnd"/>
      <w:r w:rsidRPr="00AF2288">
        <w:rPr>
          <w:lang w:val="en-US" w:eastAsia="ja-JP"/>
        </w:rPr>
        <w:t xml:space="preserve"> ;</w:t>
      </w:r>
    </w:p>
    <w:p w14:paraId="608A257A" w14:textId="77777777" w:rsidR="00AF2288" w:rsidRPr="00AF2288" w:rsidRDefault="00AF2288" w:rsidP="00AF2288">
      <w:pPr>
        <w:rPr>
          <w:lang w:val="en-US" w:eastAsia="ja-JP"/>
        </w:rPr>
      </w:pPr>
      <w:r w:rsidRPr="00AF2288">
        <w:rPr>
          <w:lang w:val="en-US" w:eastAsia="ja-JP"/>
        </w:rPr>
        <w:t xml:space="preserve">    ] ;</w:t>
      </w:r>
    </w:p>
    <w:p w14:paraId="2ECCAFEF"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skos:definition</w:t>
      </w:r>
      <w:proofErr w:type="spellEnd"/>
      <w:r w:rsidRPr="00AF2288">
        <w:rPr>
          <w:lang w:val="en-US" w:eastAsia="ja-JP"/>
        </w:rPr>
        <w:t xml:space="preserve"> "A physical object that can be tangible and visible in reality such as artifacts including bridges, tanks and devices, and natural objects including terrains, banks, water bottoms, and </w:t>
      </w:r>
      <w:proofErr w:type="spellStart"/>
      <w:r w:rsidRPr="00AF2288">
        <w:rPr>
          <w:lang w:val="en-US" w:eastAsia="ja-JP"/>
        </w:rPr>
        <w:t>trees"@en</w:t>
      </w:r>
      <w:proofErr w:type="spellEnd"/>
      <w:r w:rsidRPr="00AF2288">
        <w:rPr>
          <w:lang w:val="en-US" w:eastAsia="ja-JP"/>
        </w:rPr>
        <w:t xml:space="preserve"> ;</w:t>
      </w:r>
    </w:p>
    <w:p w14:paraId="7D862BE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skos:example</w:t>
      </w:r>
      <w:proofErr w:type="spellEnd"/>
      <w:r w:rsidRPr="00AF2288">
        <w:rPr>
          <w:lang w:val="en-US" w:eastAsia="ja-JP"/>
        </w:rPr>
        <w:t xml:space="preserve"> "A pavement slab of a </w:t>
      </w:r>
      <w:proofErr w:type="spellStart"/>
      <w:r w:rsidRPr="00AF2288">
        <w:rPr>
          <w:lang w:val="en-US" w:eastAsia="ja-JP"/>
        </w:rPr>
        <w:t>roadstructure</w:t>
      </w:r>
      <w:proofErr w:type="spellEnd"/>
      <w:r w:rsidRPr="00AF2288">
        <w:rPr>
          <w:lang w:val="en-US" w:eastAsia="ja-JP"/>
        </w:rPr>
        <w:t>"@en ;</w:t>
      </w:r>
    </w:p>
    <w:p w14:paraId="1F4F3315"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skos:prefLabel</w:t>
      </w:r>
      <w:proofErr w:type="spellEnd"/>
      <w:r w:rsidRPr="00AF2288">
        <w:rPr>
          <w:lang w:val="en-US" w:eastAsia="ja-JP"/>
        </w:rPr>
        <w:t xml:space="preserve"> "Real </w:t>
      </w:r>
      <w:proofErr w:type="spellStart"/>
      <w:r w:rsidRPr="00AF2288">
        <w:rPr>
          <w:lang w:val="en-US" w:eastAsia="ja-JP"/>
        </w:rPr>
        <w:t>object"@en</w:t>
      </w:r>
      <w:proofErr w:type="spellEnd"/>
      <w:r w:rsidRPr="00AF2288">
        <w:rPr>
          <w:lang w:val="en-US" w:eastAsia="ja-JP"/>
        </w:rPr>
        <w:t xml:space="preserve"> ;</w:t>
      </w:r>
    </w:p>
    <w:p w14:paraId="3C677157" w14:textId="77777777" w:rsidR="00AF2288" w:rsidRPr="00AF2288" w:rsidRDefault="00AF2288" w:rsidP="00AF2288">
      <w:pPr>
        <w:rPr>
          <w:lang w:val="en-US" w:eastAsia="ja-JP"/>
        </w:rPr>
      </w:pPr>
      <w:r w:rsidRPr="00AF2288">
        <w:rPr>
          <w:lang w:val="en-US" w:eastAsia="ja-JP"/>
        </w:rPr>
        <w:t>.</w:t>
      </w:r>
    </w:p>
    <w:p w14:paraId="6773DFBC" w14:textId="77777777" w:rsidR="00AF2288" w:rsidRPr="00AF2288" w:rsidRDefault="00AF2288" w:rsidP="00AF2288">
      <w:pPr>
        <w:rPr>
          <w:lang w:val="en-US" w:eastAsia="ja-JP"/>
        </w:rPr>
      </w:pPr>
      <w:proofErr w:type="spellStart"/>
      <w:r w:rsidRPr="00AF2288">
        <w:rPr>
          <w:lang w:val="en-US" w:eastAsia="ja-JP"/>
        </w:rPr>
        <w:t>smls-owl:RealizedObject</w:t>
      </w:r>
      <w:proofErr w:type="spellEnd"/>
    </w:p>
    <w:p w14:paraId="635B13EC"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381842C4"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roofErr w:type="spellStart"/>
      <w:r w:rsidRPr="00AF2288">
        <w:rPr>
          <w:lang w:val="en-US" w:eastAsia="ja-JP"/>
        </w:rPr>
        <w:t>smls-owl:PhysicalObject</w:t>
      </w:r>
      <w:proofErr w:type="spellEnd"/>
      <w:r w:rsidRPr="00AF2288">
        <w:rPr>
          <w:lang w:val="en-US" w:eastAsia="ja-JP"/>
        </w:rPr>
        <w:t xml:space="preserve"> ;</w:t>
      </w:r>
    </w:p>
    <w:p w14:paraId="15C6209D"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rdfs:subClassOf</w:t>
      </w:r>
      <w:proofErr w:type="spellEnd"/>
      <w:r w:rsidRPr="00AF2288">
        <w:rPr>
          <w:lang w:val="en-US" w:eastAsia="ja-JP"/>
        </w:rPr>
        <w:t xml:space="preserve"> [</w:t>
      </w:r>
    </w:p>
    <w:p w14:paraId="6CDDDE7B"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owl:Restriction</w:t>
      </w:r>
      <w:proofErr w:type="spellEnd"/>
      <w:r w:rsidRPr="00AF2288">
        <w:rPr>
          <w:lang w:val="en-US" w:eastAsia="ja-JP"/>
        </w:rPr>
        <w:t xml:space="preserve"> ;</w:t>
      </w:r>
    </w:p>
    <w:p w14:paraId="16ACFE69"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owl:allValuesFrom</w:t>
      </w:r>
      <w:proofErr w:type="spellEnd"/>
      <w:r w:rsidRPr="00AF2288">
        <w:rPr>
          <w:lang w:val="en-US" w:eastAsia="ja-JP"/>
        </w:rPr>
        <w:t xml:space="preserve"> [</w:t>
      </w:r>
    </w:p>
    <w:p w14:paraId="05A8C103"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a</w:t>
      </w:r>
      <w:proofErr w:type="spellEnd"/>
      <w:r w:rsidRPr="00AF2288">
        <w:rPr>
          <w:lang w:val="en-US" w:eastAsia="ja-JP"/>
        </w:rPr>
        <w:t xml:space="preserve"> </w:t>
      </w:r>
      <w:proofErr w:type="spellStart"/>
      <w:r w:rsidRPr="00AF2288">
        <w:rPr>
          <w:lang w:val="en-US" w:eastAsia="ja-JP"/>
        </w:rPr>
        <w:t>owl:Class</w:t>
      </w:r>
      <w:proofErr w:type="spellEnd"/>
      <w:r w:rsidRPr="00AF2288">
        <w:rPr>
          <w:lang w:val="en-US" w:eastAsia="ja-JP"/>
        </w:rPr>
        <w:t xml:space="preserve"> ;</w:t>
      </w:r>
    </w:p>
    <w:p w14:paraId="360152C7"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owl:unionOf</w:t>
      </w:r>
      <w:proofErr w:type="spellEnd"/>
      <w:r w:rsidRPr="00AF2288">
        <w:rPr>
          <w:lang w:val="en-US" w:eastAsia="ja-JP"/>
        </w:rPr>
        <w:t xml:space="preserve"> (</w:t>
      </w:r>
    </w:p>
    <w:p w14:paraId="6BD16918"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smls-owl:RealizedObject</w:t>
      </w:r>
      <w:proofErr w:type="spellEnd"/>
    </w:p>
    <w:p w14:paraId="5BB99E86" w14:textId="77777777" w:rsidR="00AF2288" w:rsidRPr="00AF2288" w:rsidRDefault="00AF2288" w:rsidP="00AF2288">
      <w:pPr>
        <w:rPr>
          <w:lang w:val="en-US" w:eastAsia="ja-JP"/>
        </w:rPr>
      </w:pPr>
      <w:r w:rsidRPr="00AF2288">
        <w:rPr>
          <w:lang w:val="en-US" w:eastAsia="ja-JP"/>
        </w:rPr>
        <w:t xml:space="preserve">              </w:t>
      </w:r>
      <w:proofErr w:type="spellStart"/>
      <w:r w:rsidRPr="00AF2288">
        <w:rPr>
          <w:lang w:val="en-US" w:eastAsia="ja-JP"/>
        </w:rPr>
        <w:t>smls-owl:ImplicitGroup</w:t>
      </w:r>
      <w:proofErr w:type="spellEnd"/>
    </w:p>
    <w:p w14:paraId="7B036E97" w14:textId="77777777" w:rsidR="00AF2288" w:rsidRPr="001A5DCA" w:rsidRDefault="00AF2288" w:rsidP="00AF2288">
      <w:pPr>
        <w:rPr>
          <w:lang w:val="en-US" w:eastAsia="ja-JP"/>
        </w:rPr>
      </w:pPr>
      <w:r w:rsidRPr="00AF2288">
        <w:rPr>
          <w:lang w:val="en-US" w:eastAsia="ja-JP"/>
        </w:rPr>
        <w:t xml:space="preserve">              </w:t>
      </w:r>
      <w:r w:rsidRPr="001A5DCA">
        <w:rPr>
          <w:lang w:val="en-US" w:eastAsia="ja-JP"/>
        </w:rPr>
        <w:t>rdfs:Container</w:t>
      </w:r>
    </w:p>
    <w:p w14:paraId="4DB696FB" w14:textId="77777777" w:rsidR="00AF2288" w:rsidRPr="001A5DCA" w:rsidRDefault="00AF2288" w:rsidP="00AF2288">
      <w:pPr>
        <w:rPr>
          <w:lang w:val="en-US" w:eastAsia="ja-JP"/>
        </w:rPr>
      </w:pPr>
      <w:r w:rsidRPr="001A5DCA">
        <w:rPr>
          <w:lang w:val="en-US" w:eastAsia="ja-JP"/>
        </w:rPr>
        <w:t xml:space="preserve">            ) ;</w:t>
      </w:r>
    </w:p>
    <w:p w14:paraId="70CB0C66" w14:textId="77777777" w:rsidR="00AF2288" w:rsidRPr="001A5DCA" w:rsidRDefault="00AF2288" w:rsidP="00AF2288">
      <w:pPr>
        <w:rPr>
          <w:lang w:val="en-US" w:eastAsia="ja-JP"/>
        </w:rPr>
      </w:pPr>
      <w:r w:rsidRPr="001A5DCA">
        <w:rPr>
          <w:lang w:val="en-US" w:eastAsia="ja-JP"/>
        </w:rPr>
        <w:t xml:space="preserve">        ] ;</w:t>
      </w:r>
    </w:p>
    <w:p w14:paraId="38A79081"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owl:onProperty</w:t>
      </w:r>
      <w:proofErr w:type="spellEnd"/>
      <w:r w:rsidRPr="001A5DCA">
        <w:rPr>
          <w:lang w:val="en-US" w:eastAsia="ja-JP"/>
        </w:rPr>
        <w:t xml:space="preserve"> </w:t>
      </w:r>
      <w:proofErr w:type="spellStart"/>
      <w:r w:rsidRPr="001A5DCA">
        <w:rPr>
          <w:lang w:val="en-US" w:eastAsia="ja-JP"/>
        </w:rPr>
        <w:t>smls-owl:hasPart</w:t>
      </w:r>
      <w:proofErr w:type="spellEnd"/>
      <w:r w:rsidRPr="001A5DCA">
        <w:rPr>
          <w:lang w:val="en-US" w:eastAsia="ja-JP"/>
        </w:rPr>
        <w:t xml:space="preserve"> ;</w:t>
      </w:r>
    </w:p>
    <w:p w14:paraId="0F5F6AA0" w14:textId="77777777" w:rsidR="00AF2288" w:rsidRPr="001A5DCA" w:rsidRDefault="00AF2288" w:rsidP="00AF2288">
      <w:pPr>
        <w:rPr>
          <w:lang w:val="en-US" w:eastAsia="ja-JP"/>
        </w:rPr>
      </w:pPr>
      <w:r w:rsidRPr="001A5DCA">
        <w:rPr>
          <w:lang w:val="en-US" w:eastAsia="ja-JP"/>
        </w:rPr>
        <w:t xml:space="preserve">    ] ;</w:t>
      </w:r>
    </w:p>
    <w:p w14:paraId="5A8A33B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"A physical object that exists or has </w:t>
      </w:r>
      <w:proofErr w:type="spellStart"/>
      <w:r w:rsidRPr="001A5DCA">
        <w:rPr>
          <w:lang w:val="en-US" w:eastAsia="ja-JP"/>
        </w:rPr>
        <w:t>existed"@en</w:t>
      </w:r>
      <w:proofErr w:type="spellEnd"/>
      <w:r w:rsidRPr="001A5DCA">
        <w:rPr>
          <w:lang w:val="en-US" w:eastAsia="ja-JP"/>
        </w:rPr>
        <w:t xml:space="preserve"> ;</w:t>
      </w:r>
    </w:p>
    <w:p w14:paraId="02EF118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"Realized </w:t>
      </w:r>
      <w:proofErr w:type="spellStart"/>
      <w:r w:rsidRPr="001A5DCA">
        <w:rPr>
          <w:lang w:val="en-US" w:eastAsia="ja-JP"/>
        </w:rPr>
        <w:t>object"@en</w:t>
      </w:r>
      <w:proofErr w:type="spellEnd"/>
      <w:r w:rsidRPr="001A5DCA">
        <w:rPr>
          <w:lang w:val="en-US" w:eastAsia="ja-JP"/>
        </w:rPr>
        <w:t xml:space="preserve"> ;</w:t>
      </w:r>
    </w:p>
    <w:p w14:paraId="287F5EC7" w14:textId="77777777" w:rsidR="00AF2288" w:rsidRPr="001A5DCA" w:rsidRDefault="00AF2288" w:rsidP="00AF2288">
      <w:pPr>
        <w:rPr>
          <w:lang w:val="en-US" w:eastAsia="ja-JP"/>
        </w:rPr>
      </w:pPr>
      <w:r w:rsidRPr="001A5DCA">
        <w:rPr>
          <w:lang w:val="en-US" w:eastAsia="ja-JP"/>
        </w:rPr>
        <w:t>.</w:t>
      </w:r>
    </w:p>
    <w:p w14:paraId="3963B4C3" w14:textId="77777777" w:rsidR="00AF2288" w:rsidRPr="001A5DCA" w:rsidRDefault="00AF2288" w:rsidP="00AF2288">
      <w:pPr>
        <w:rPr>
          <w:lang w:val="en-US" w:eastAsia="ja-JP"/>
        </w:rPr>
      </w:pPr>
      <w:proofErr w:type="spellStart"/>
      <w:r w:rsidRPr="001A5DCA">
        <w:rPr>
          <w:lang w:val="en-US" w:eastAsia="ja-JP"/>
        </w:rPr>
        <w:t>smls-owl:Solid</w:t>
      </w:r>
      <w:proofErr w:type="spellEnd"/>
    </w:p>
    <w:p w14:paraId="411A7DB9" w14:textId="77777777" w:rsidR="00AF2288" w:rsidRPr="001A5DCA" w:rsidRDefault="00AF2288" w:rsidP="00AF2288">
      <w:pPr>
        <w:rPr>
          <w:lang w:val="en-US" w:eastAsia="ja-JP"/>
        </w:rPr>
      </w:pPr>
      <w:r w:rsidRPr="001A5DCA">
        <w:rPr>
          <w:lang w:val="en-US" w:eastAsia="ja-JP"/>
        </w:rPr>
        <w:t xml:space="preserve">  a </w:t>
      </w:r>
      <w:proofErr w:type="spellStart"/>
      <w:r w:rsidRPr="001A5DCA">
        <w:rPr>
          <w:lang w:val="en-US" w:eastAsia="ja-JP"/>
        </w:rPr>
        <w:t>smls-owl:aggregationStateType</w:t>
      </w:r>
      <w:proofErr w:type="spellEnd"/>
      <w:r w:rsidRPr="001A5DCA">
        <w:rPr>
          <w:lang w:val="en-US" w:eastAsia="ja-JP"/>
        </w:rPr>
        <w:t xml:space="preserve"> ;</w:t>
      </w:r>
    </w:p>
    <w:p w14:paraId="3055F6B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Solid"@en</w:t>
      </w:r>
      <w:proofErr w:type="spellEnd"/>
      <w:r w:rsidRPr="001A5DCA">
        <w:rPr>
          <w:lang w:val="en-US" w:eastAsia="ja-JP"/>
        </w:rPr>
        <w:t xml:space="preserve"> ;</w:t>
      </w:r>
    </w:p>
    <w:p w14:paraId="6CE71336" w14:textId="77777777" w:rsidR="00AF2288" w:rsidRPr="001A5DCA" w:rsidRDefault="00AF2288" w:rsidP="00AF2288">
      <w:pPr>
        <w:rPr>
          <w:lang w:val="en-US" w:eastAsia="ja-JP"/>
        </w:rPr>
      </w:pPr>
      <w:r w:rsidRPr="001A5DCA">
        <w:rPr>
          <w:lang w:val="en-US" w:eastAsia="ja-JP"/>
        </w:rPr>
        <w:t>.</w:t>
      </w:r>
    </w:p>
    <w:p w14:paraId="77D8F00E" w14:textId="77777777" w:rsidR="00AF2288" w:rsidRPr="001A5DCA" w:rsidRDefault="00AF2288" w:rsidP="00AF2288">
      <w:pPr>
        <w:rPr>
          <w:lang w:val="en-US" w:eastAsia="ja-JP"/>
        </w:rPr>
      </w:pPr>
      <w:proofErr w:type="spellStart"/>
      <w:r w:rsidRPr="001A5DCA">
        <w:rPr>
          <w:lang w:val="en-US" w:eastAsia="ja-JP"/>
        </w:rPr>
        <w:t>smls-owl:Space</w:t>
      </w:r>
      <w:proofErr w:type="spellEnd"/>
    </w:p>
    <w:p w14:paraId="587E499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7FD9ED1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smls-owl:PhysicalObject</w:t>
      </w:r>
      <w:proofErr w:type="spellEnd"/>
      <w:r w:rsidRPr="001A5DCA">
        <w:rPr>
          <w:lang w:val="en-US" w:eastAsia="ja-JP"/>
        </w:rPr>
        <w:t xml:space="preserve"> ;</w:t>
      </w:r>
    </w:p>
    <w:p w14:paraId="666A416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
    <w:p w14:paraId="155C24E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owl:Restriction</w:t>
      </w:r>
      <w:proofErr w:type="spellEnd"/>
      <w:r w:rsidRPr="001A5DCA">
        <w:rPr>
          <w:lang w:val="en-US" w:eastAsia="ja-JP"/>
        </w:rPr>
        <w:t xml:space="preserve"> ;</w:t>
      </w:r>
    </w:p>
    <w:p w14:paraId="0B00578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owl:allValuesFrom</w:t>
      </w:r>
      <w:proofErr w:type="spellEnd"/>
      <w:r w:rsidRPr="001A5DCA">
        <w:rPr>
          <w:lang w:val="en-US" w:eastAsia="ja-JP"/>
        </w:rPr>
        <w:t xml:space="preserve"> [</w:t>
      </w:r>
    </w:p>
    <w:p w14:paraId="272ADD4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3278346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owl:unionOf</w:t>
      </w:r>
      <w:proofErr w:type="spellEnd"/>
      <w:r w:rsidRPr="001A5DCA">
        <w:rPr>
          <w:lang w:val="en-US" w:eastAsia="ja-JP"/>
        </w:rPr>
        <w:t xml:space="preserve"> (</w:t>
      </w:r>
    </w:p>
    <w:p w14:paraId="487F291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smls-owl:Space</w:t>
      </w:r>
      <w:proofErr w:type="spellEnd"/>
    </w:p>
    <w:p w14:paraId="515715E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smls-owl:ImplicitGroup</w:t>
      </w:r>
      <w:proofErr w:type="spellEnd"/>
    </w:p>
    <w:p w14:paraId="14EFA5D2" w14:textId="77777777" w:rsidR="00AF2288" w:rsidRPr="001A5DCA" w:rsidRDefault="00AF2288" w:rsidP="00AF2288">
      <w:pPr>
        <w:rPr>
          <w:lang w:val="en-US" w:eastAsia="ja-JP"/>
        </w:rPr>
      </w:pPr>
      <w:r w:rsidRPr="001A5DCA">
        <w:rPr>
          <w:lang w:val="en-US" w:eastAsia="ja-JP"/>
        </w:rPr>
        <w:t xml:space="preserve">              rdfs:Container</w:t>
      </w:r>
    </w:p>
    <w:p w14:paraId="48B92289" w14:textId="77777777" w:rsidR="00AF2288" w:rsidRPr="001A5DCA" w:rsidRDefault="00AF2288" w:rsidP="00AF2288">
      <w:pPr>
        <w:rPr>
          <w:lang w:val="en-US" w:eastAsia="ja-JP"/>
        </w:rPr>
      </w:pPr>
      <w:r w:rsidRPr="001A5DCA">
        <w:rPr>
          <w:lang w:val="en-US" w:eastAsia="ja-JP"/>
        </w:rPr>
        <w:t xml:space="preserve">            ) ;</w:t>
      </w:r>
    </w:p>
    <w:p w14:paraId="016EB2EC" w14:textId="77777777" w:rsidR="00AF2288" w:rsidRPr="001A5DCA" w:rsidRDefault="00AF2288" w:rsidP="00AF2288">
      <w:pPr>
        <w:rPr>
          <w:lang w:val="en-US" w:eastAsia="ja-JP"/>
        </w:rPr>
      </w:pPr>
      <w:r w:rsidRPr="001A5DCA">
        <w:rPr>
          <w:lang w:val="en-US" w:eastAsia="ja-JP"/>
        </w:rPr>
        <w:t xml:space="preserve">        ] ;</w:t>
      </w:r>
    </w:p>
    <w:p w14:paraId="0ED2B05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owl:onProperty</w:t>
      </w:r>
      <w:proofErr w:type="spellEnd"/>
      <w:r w:rsidRPr="001A5DCA">
        <w:rPr>
          <w:lang w:val="en-US" w:eastAsia="ja-JP"/>
        </w:rPr>
        <w:t xml:space="preserve"> </w:t>
      </w:r>
      <w:proofErr w:type="spellStart"/>
      <w:r w:rsidRPr="001A5DCA">
        <w:rPr>
          <w:lang w:val="en-US" w:eastAsia="ja-JP"/>
        </w:rPr>
        <w:t>smls-owl:hasPart</w:t>
      </w:r>
      <w:proofErr w:type="spellEnd"/>
      <w:r w:rsidRPr="001A5DCA">
        <w:rPr>
          <w:lang w:val="en-US" w:eastAsia="ja-JP"/>
        </w:rPr>
        <w:t xml:space="preserve"> ;</w:t>
      </w:r>
    </w:p>
    <w:p w14:paraId="43C40B0B" w14:textId="77777777" w:rsidR="00AF2288" w:rsidRPr="001A5DCA" w:rsidRDefault="00AF2288" w:rsidP="00AF2288">
      <w:pPr>
        <w:rPr>
          <w:lang w:val="en-US" w:eastAsia="ja-JP"/>
        </w:rPr>
      </w:pPr>
      <w:r w:rsidRPr="001A5DCA">
        <w:rPr>
          <w:lang w:val="en-US" w:eastAsia="ja-JP"/>
        </w:rPr>
        <w:t xml:space="preserve">    ] ;</w:t>
      </w:r>
    </w:p>
    <w:p w14:paraId="52E879A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"A physical object that encloses a certain area such as rooms, roads and rivers that is bound by real objects, other spaces or based on use or convention and that is empty of contains liquid or gaseous bulk </w:t>
      </w:r>
      <w:proofErr w:type="spellStart"/>
      <w:r w:rsidRPr="001A5DCA">
        <w:rPr>
          <w:lang w:val="en-US" w:eastAsia="ja-JP"/>
        </w:rPr>
        <w:t>matter"@en</w:t>
      </w:r>
      <w:proofErr w:type="spellEnd"/>
      <w:r w:rsidRPr="001A5DCA">
        <w:rPr>
          <w:lang w:val="en-US" w:eastAsia="ja-JP"/>
        </w:rPr>
        <w:t xml:space="preserve"> ;</w:t>
      </w:r>
    </w:p>
    <w:p w14:paraId="3B8EE25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"A room in a </w:t>
      </w:r>
      <w:proofErr w:type="spellStart"/>
      <w:r w:rsidRPr="001A5DCA">
        <w:rPr>
          <w:lang w:val="en-US" w:eastAsia="ja-JP"/>
        </w:rPr>
        <w:t>building"@en</w:t>
      </w:r>
      <w:proofErr w:type="spellEnd"/>
      <w:r w:rsidRPr="001A5DCA">
        <w:rPr>
          <w:lang w:val="en-US" w:eastAsia="ja-JP"/>
        </w:rPr>
        <w:t xml:space="preserve"> ;</w:t>
      </w:r>
    </w:p>
    <w:p w14:paraId="738EF18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Space"@en</w:t>
      </w:r>
      <w:proofErr w:type="spellEnd"/>
      <w:r w:rsidRPr="001A5DCA">
        <w:rPr>
          <w:lang w:val="en-US" w:eastAsia="ja-JP"/>
        </w:rPr>
        <w:t xml:space="preserve"> ;</w:t>
      </w:r>
    </w:p>
    <w:p w14:paraId="4DD5EABE" w14:textId="77777777" w:rsidR="00AF2288" w:rsidRPr="001A5DCA" w:rsidRDefault="00AF2288" w:rsidP="00AF2288">
      <w:pPr>
        <w:rPr>
          <w:lang w:val="en-US" w:eastAsia="ja-JP"/>
        </w:rPr>
      </w:pPr>
      <w:r w:rsidRPr="001A5DCA">
        <w:rPr>
          <w:lang w:val="en-US" w:eastAsia="ja-JP"/>
        </w:rPr>
        <w:lastRenderedPageBreak/>
        <w:t>.</w:t>
      </w:r>
    </w:p>
    <w:p w14:paraId="229B552A" w14:textId="77777777" w:rsidR="00AF2288" w:rsidRPr="001A5DCA" w:rsidRDefault="00AF2288" w:rsidP="00AF2288">
      <w:pPr>
        <w:rPr>
          <w:lang w:val="en-US" w:eastAsia="ja-JP"/>
        </w:rPr>
      </w:pPr>
      <w:proofErr w:type="spellStart"/>
      <w:r w:rsidRPr="001A5DCA">
        <w:rPr>
          <w:lang w:val="en-US" w:eastAsia="ja-JP"/>
        </w:rPr>
        <w:t>smls-owl:State</w:t>
      </w:r>
      <w:proofErr w:type="spellEnd"/>
    </w:p>
    <w:p w14:paraId="3C1EF37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0A6DFEF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smls-owl:ConcreteConcept</w:t>
      </w:r>
      <w:proofErr w:type="spellEnd"/>
      <w:r w:rsidRPr="001A5DCA">
        <w:rPr>
          <w:lang w:val="en-US" w:eastAsia="ja-JP"/>
        </w:rPr>
        <w:t xml:space="preserve"> ;</w:t>
      </w:r>
    </w:p>
    <w:p w14:paraId="38DACCB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"A temporal part of an entity during a period between events. A state is characterized by the attributes and relationships of the entity. ”"@en ;</w:t>
      </w:r>
    </w:p>
    <w:p w14:paraId="3CECDF9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State"@en</w:t>
      </w:r>
      <w:proofErr w:type="spellEnd"/>
      <w:r w:rsidRPr="001A5DCA">
        <w:rPr>
          <w:lang w:val="en-US" w:eastAsia="ja-JP"/>
        </w:rPr>
        <w:t xml:space="preserve"> ;</w:t>
      </w:r>
    </w:p>
    <w:p w14:paraId="664ADD3A" w14:textId="77777777" w:rsidR="00AF2288" w:rsidRPr="001A5DCA" w:rsidRDefault="00AF2288" w:rsidP="00AF2288">
      <w:pPr>
        <w:rPr>
          <w:lang w:val="en-US" w:eastAsia="ja-JP"/>
        </w:rPr>
      </w:pPr>
      <w:r w:rsidRPr="001A5DCA">
        <w:rPr>
          <w:lang w:val="en-US" w:eastAsia="ja-JP"/>
        </w:rPr>
        <w:t>.</w:t>
      </w:r>
    </w:p>
    <w:p w14:paraId="6115E272" w14:textId="77777777" w:rsidR="00AF2288" w:rsidRPr="001A5DCA" w:rsidRDefault="00AF2288" w:rsidP="00AF2288">
      <w:pPr>
        <w:rPr>
          <w:lang w:val="en-US" w:eastAsia="ja-JP"/>
        </w:rPr>
      </w:pPr>
      <w:proofErr w:type="spellStart"/>
      <w:r w:rsidRPr="001A5DCA">
        <w:rPr>
          <w:lang w:val="en-US" w:eastAsia="ja-JP"/>
        </w:rPr>
        <w:t>smls-owl:TechnicalActivity</w:t>
      </w:r>
      <w:proofErr w:type="spellEnd"/>
    </w:p>
    <w:p w14:paraId="1F9D0A3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669E329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smls-owl:Activity</w:t>
      </w:r>
      <w:proofErr w:type="spellEnd"/>
      <w:r w:rsidRPr="001A5DCA">
        <w:rPr>
          <w:lang w:val="en-US" w:eastAsia="ja-JP"/>
        </w:rPr>
        <w:t xml:space="preserve"> ;</w:t>
      </w:r>
    </w:p>
    <w:p w14:paraId="5E082E7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"An activity performed by a technical </w:t>
      </w:r>
      <w:proofErr w:type="spellStart"/>
      <w:r w:rsidRPr="001A5DCA">
        <w:rPr>
          <w:lang w:val="en-US" w:eastAsia="ja-JP"/>
        </w:rPr>
        <w:t>object"@en</w:t>
      </w:r>
      <w:proofErr w:type="spellEnd"/>
      <w:r w:rsidRPr="001A5DCA">
        <w:rPr>
          <w:lang w:val="en-US" w:eastAsia="ja-JP"/>
        </w:rPr>
        <w:t xml:space="preserve"> ;</w:t>
      </w:r>
    </w:p>
    <w:p w14:paraId="7AEC448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"Pumping, connecting and producing are examples of a &lt;</w:t>
      </w:r>
      <w:proofErr w:type="spellStart"/>
      <w:r w:rsidRPr="001A5DCA">
        <w:rPr>
          <w:lang w:val="en-US" w:eastAsia="ja-JP"/>
        </w:rPr>
        <w:t>TechnicalActivity</w:t>
      </w:r>
      <w:proofErr w:type="spellEnd"/>
      <w:r w:rsidRPr="001A5DCA">
        <w:rPr>
          <w:lang w:val="en-US" w:eastAsia="ja-JP"/>
        </w:rPr>
        <w:t>&gt;"@en ;</w:t>
      </w:r>
    </w:p>
    <w:p w14:paraId="550CF38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"Technical </w:t>
      </w:r>
      <w:proofErr w:type="spellStart"/>
      <w:r w:rsidRPr="001A5DCA">
        <w:rPr>
          <w:lang w:val="en-US" w:eastAsia="ja-JP"/>
        </w:rPr>
        <w:t>activity"@en</w:t>
      </w:r>
      <w:proofErr w:type="spellEnd"/>
      <w:r w:rsidRPr="001A5DCA">
        <w:rPr>
          <w:lang w:val="en-US" w:eastAsia="ja-JP"/>
        </w:rPr>
        <w:t xml:space="preserve"> ;</w:t>
      </w:r>
    </w:p>
    <w:p w14:paraId="6CE8A7F6" w14:textId="77777777" w:rsidR="00AF2288" w:rsidRPr="001A5DCA" w:rsidRDefault="00AF2288" w:rsidP="00AF2288">
      <w:pPr>
        <w:rPr>
          <w:lang w:val="en-US" w:eastAsia="ja-JP"/>
        </w:rPr>
      </w:pPr>
      <w:r w:rsidRPr="001A5DCA">
        <w:rPr>
          <w:lang w:val="en-US" w:eastAsia="ja-JP"/>
        </w:rPr>
        <w:t>.</w:t>
      </w:r>
    </w:p>
    <w:p w14:paraId="3480819A" w14:textId="77777777" w:rsidR="00AF2288" w:rsidRPr="001A5DCA" w:rsidRDefault="00AF2288" w:rsidP="00AF2288">
      <w:pPr>
        <w:rPr>
          <w:lang w:val="en-US" w:eastAsia="ja-JP"/>
        </w:rPr>
      </w:pPr>
      <w:proofErr w:type="spellStart"/>
      <w:r w:rsidRPr="001A5DCA">
        <w:rPr>
          <w:lang w:val="en-US" w:eastAsia="ja-JP"/>
        </w:rPr>
        <w:t>smls-owl:TechnicalObject</w:t>
      </w:r>
      <w:proofErr w:type="spellEnd"/>
    </w:p>
    <w:p w14:paraId="40F8C6E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22F2D96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smls-owl:PhysicalObject</w:t>
      </w:r>
      <w:proofErr w:type="spellEnd"/>
      <w:r w:rsidRPr="001A5DCA">
        <w:rPr>
          <w:lang w:val="en-US" w:eastAsia="ja-JP"/>
        </w:rPr>
        <w:t xml:space="preserve"> ;</w:t>
      </w:r>
    </w:p>
    <w:p w14:paraId="598BA76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
    <w:p w14:paraId="5DA0EEF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owl:Restriction</w:t>
      </w:r>
      <w:proofErr w:type="spellEnd"/>
      <w:r w:rsidRPr="001A5DCA">
        <w:rPr>
          <w:lang w:val="en-US" w:eastAsia="ja-JP"/>
        </w:rPr>
        <w:t xml:space="preserve"> ;</w:t>
      </w:r>
    </w:p>
    <w:p w14:paraId="01FCFC9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owl:allValuesFrom</w:t>
      </w:r>
      <w:proofErr w:type="spellEnd"/>
      <w:r w:rsidRPr="001A5DCA">
        <w:rPr>
          <w:lang w:val="en-US" w:eastAsia="ja-JP"/>
        </w:rPr>
        <w:t xml:space="preserve"> [</w:t>
      </w:r>
    </w:p>
    <w:p w14:paraId="6173B5F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2F181DD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owl:unionOf</w:t>
      </w:r>
      <w:proofErr w:type="spellEnd"/>
      <w:r w:rsidRPr="001A5DCA">
        <w:rPr>
          <w:lang w:val="en-US" w:eastAsia="ja-JP"/>
        </w:rPr>
        <w:t xml:space="preserve"> (</w:t>
      </w:r>
    </w:p>
    <w:p w14:paraId="4B3DCDE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smls-owl:TechnicalObject</w:t>
      </w:r>
      <w:proofErr w:type="spellEnd"/>
    </w:p>
    <w:p w14:paraId="1D10AFA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smls-owl:FunctionalObject</w:t>
      </w:r>
      <w:proofErr w:type="spellEnd"/>
    </w:p>
    <w:p w14:paraId="242F248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smls-owl:ImplicitGroup</w:t>
      </w:r>
      <w:proofErr w:type="spellEnd"/>
    </w:p>
    <w:p w14:paraId="3F995C35" w14:textId="77777777" w:rsidR="00AF2288" w:rsidRPr="001A5DCA" w:rsidRDefault="00AF2288" w:rsidP="00AF2288">
      <w:pPr>
        <w:rPr>
          <w:lang w:val="en-US" w:eastAsia="ja-JP"/>
        </w:rPr>
      </w:pPr>
      <w:r w:rsidRPr="001A5DCA">
        <w:rPr>
          <w:lang w:val="en-US" w:eastAsia="ja-JP"/>
        </w:rPr>
        <w:t xml:space="preserve">              rdfs:Container</w:t>
      </w:r>
    </w:p>
    <w:p w14:paraId="79733F2F" w14:textId="77777777" w:rsidR="00AF2288" w:rsidRPr="001A5DCA" w:rsidRDefault="00AF2288" w:rsidP="00AF2288">
      <w:pPr>
        <w:rPr>
          <w:lang w:val="en-US" w:eastAsia="ja-JP"/>
        </w:rPr>
      </w:pPr>
      <w:r w:rsidRPr="001A5DCA">
        <w:rPr>
          <w:lang w:val="en-US" w:eastAsia="ja-JP"/>
        </w:rPr>
        <w:t xml:space="preserve">            ) ;</w:t>
      </w:r>
    </w:p>
    <w:p w14:paraId="554BD76C" w14:textId="77777777" w:rsidR="00AF2288" w:rsidRPr="001A5DCA" w:rsidRDefault="00AF2288" w:rsidP="00AF2288">
      <w:pPr>
        <w:rPr>
          <w:lang w:val="en-US" w:eastAsia="ja-JP"/>
        </w:rPr>
      </w:pPr>
      <w:r w:rsidRPr="001A5DCA">
        <w:rPr>
          <w:lang w:val="en-US" w:eastAsia="ja-JP"/>
        </w:rPr>
        <w:t xml:space="preserve">        ] ;</w:t>
      </w:r>
    </w:p>
    <w:p w14:paraId="5994330F"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owl:onProperty</w:t>
      </w:r>
      <w:proofErr w:type="spellEnd"/>
      <w:r w:rsidRPr="001A5DCA">
        <w:rPr>
          <w:lang w:val="en-US" w:eastAsia="ja-JP"/>
        </w:rPr>
        <w:t xml:space="preserve"> </w:t>
      </w:r>
      <w:proofErr w:type="spellStart"/>
      <w:r w:rsidRPr="001A5DCA">
        <w:rPr>
          <w:lang w:val="en-US" w:eastAsia="ja-JP"/>
        </w:rPr>
        <w:t>smls-owl:hasPart</w:t>
      </w:r>
      <w:proofErr w:type="spellEnd"/>
      <w:r w:rsidRPr="001A5DCA">
        <w:rPr>
          <w:lang w:val="en-US" w:eastAsia="ja-JP"/>
        </w:rPr>
        <w:t xml:space="preserve"> ;</w:t>
      </w:r>
    </w:p>
    <w:p w14:paraId="2577A4B6" w14:textId="77777777" w:rsidR="00AF2288" w:rsidRPr="001A5DCA" w:rsidRDefault="00AF2288" w:rsidP="00AF2288">
      <w:pPr>
        <w:rPr>
          <w:lang w:val="en-US" w:eastAsia="ja-JP"/>
        </w:rPr>
      </w:pPr>
      <w:r w:rsidRPr="001A5DCA">
        <w:rPr>
          <w:lang w:val="en-US" w:eastAsia="ja-JP"/>
        </w:rPr>
        <w:t xml:space="preserve">    ] ;</w:t>
      </w:r>
    </w:p>
    <w:p w14:paraId="79F6A0E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"A physical object having technical properties and relations (what it is) that implements/plays zero or more functional </w:t>
      </w:r>
      <w:proofErr w:type="spellStart"/>
      <w:r w:rsidRPr="001A5DCA">
        <w:rPr>
          <w:lang w:val="en-US" w:eastAsia="ja-JP"/>
        </w:rPr>
        <w:t>objects"@en</w:t>
      </w:r>
      <w:proofErr w:type="spellEnd"/>
      <w:r w:rsidRPr="001A5DCA">
        <w:rPr>
          <w:lang w:val="en-US" w:eastAsia="ja-JP"/>
        </w:rPr>
        <w:t xml:space="preserve"> ;</w:t>
      </w:r>
    </w:p>
    <w:p w14:paraId="0588708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"Technical </w:t>
      </w:r>
      <w:proofErr w:type="spellStart"/>
      <w:r w:rsidRPr="001A5DCA">
        <w:rPr>
          <w:lang w:val="en-US" w:eastAsia="ja-JP"/>
        </w:rPr>
        <w:t>object"@en</w:t>
      </w:r>
      <w:proofErr w:type="spellEnd"/>
      <w:r w:rsidRPr="001A5DCA">
        <w:rPr>
          <w:lang w:val="en-US" w:eastAsia="ja-JP"/>
        </w:rPr>
        <w:t xml:space="preserve"> ;</w:t>
      </w:r>
    </w:p>
    <w:p w14:paraId="5E51A902" w14:textId="77777777" w:rsidR="00AF2288" w:rsidRPr="001A5DCA" w:rsidRDefault="00AF2288" w:rsidP="00AF2288">
      <w:pPr>
        <w:rPr>
          <w:lang w:val="en-US" w:eastAsia="ja-JP"/>
        </w:rPr>
      </w:pPr>
      <w:r w:rsidRPr="001A5DCA">
        <w:rPr>
          <w:lang w:val="en-US" w:eastAsia="ja-JP"/>
        </w:rPr>
        <w:t>.</w:t>
      </w:r>
    </w:p>
    <w:p w14:paraId="7DCD93E1" w14:textId="77777777" w:rsidR="00AF2288" w:rsidRPr="001A5DCA" w:rsidRDefault="00AF2288" w:rsidP="00AF2288">
      <w:pPr>
        <w:rPr>
          <w:lang w:val="en-US" w:eastAsia="ja-JP"/>
        </w:rPr>
      </w:pPr>
      <w:proofErr w:type="spellStart"/>
      <w:r w:rsidRPr="001A5DCA">
        <w:rPr>
          <w:lang w:val="en-US" w:eastAsia="ja-JP"/>
        </w:rPr>
        <w:t>smls-owl:TopConcept</w:t>
      </w:r>
      <w:proofErr w:type="spellEnd"/>
    </w:p>
    <w:p w14:paraId="52AF1CF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22F818A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owl:Thing</w:t>
      </w:r>
      <w:proofErr w:type="spellEnd"/>
      <w:r w:rsidRPr="001A5DCA">
        <w:rPr>
          <w:lang w:val="en-US" w:eastAsia="ja-JP"/>
        </w:rPr>
        <w:t xml:space="preserve"> ;</w:t>
      </w:r>
    </w:p>
    <w:p w14:paraId="22D6E3D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"Top </w:t>
      </w:r>
      <w:proofErr w:type="spellStart"/>
      <w:r w:rsidRPr="001A5DCA">
        <w:rPr>
          <w:lang w:val="en-US" w:eastAsia="ja-JP"/>
        </w:rPr>
        <w:t>concept"@en</w:t>
      </w:r>
      <w:proofErr w:type="spellEnd"/>
      <w:r w:rsidRPr="001A5DCA">
        <w:rPr>
          <w:lang w:val="en-US" w:eastAsia="ja-JP"/>
        </w:rPr>
        <w:t xml:space="preserve"> ;</w:t>
      </w:r>
    </w:p>
    <w:p w14:paraId="28EE62ED" w14:textId="77777777" w:rsidR="00AF2288" w:rsidRPr="001A5DCA" w:rsidRDefault="00AF2288" w:rsidP="00AF2288">
      <w:pPr>
        <w:rPr>
          <w:lang w:val="en-US" w:eastAsia="ja-JP"/>
        </w:rPr>
      </w:pPr>
      <w:r w:rsidRPr="001A5DCA">
        <w:rPr>
          <w:lang w:val="en-US" w:eastAsia="ja-JP"/>
        </w:rPr>
        <w:t>.</w:t>
      </w:r>
    </w:p>
    <w:p w14:paraId="5C55F90F" w14:textId="77777777" w:rsidR="00AF2288" w:rsidRPr="001A5DCA" w:rsidRDefault="00AF2288" w:rsidP="00AF2288">
      <w:pPr>
        <w:rPr>
          <w:lang w:val="en-US" w:eastAsia="ja-JP"/>
        </w:rPr>
      </w:pPr>
      <w:proofErr w:type="spellStart"/>
      <w:r w:rsidRPr="001A5DCA">
        <w:rPr>
          <w:lang w:val="en-US" w:eastAsia="ja-JP"/>
        </w:rPr>
        <w:t>smls-owl:abbreviation</w:t>
      </w:r>
      <w:proofErr w:type="spellEnd"/>
    </w:p>
    <w:p w14:paraId="6940A1E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owl:AnnotationProperty</w:t>
      </w:r>
      <w:proofErr w:type="spellEnd"/>
      <w:r w:rsidRPr="001A5DCA">
        <w:rPr>
          <w:lang w:val="en-US" w:eastAsia="ja-JP"/>
        </w:rPr>
        <w:t xml:space="preserve"> ;</w:t>
      </w:r>
    </w:p>
    <w:p w14:paraId="6F909CA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rdfs:subPropertyOf</w:t>
      </w:r>
      <w:proofErr w:type="spellEnd"/>
      <w:r w:rsidRPr="001A5DCA">
        <w:rPr>
          <w:lang w:val="en-US" w:eastAsia="ja-JP"/>
        </w:rPr>
        <w:t xml:space="preserve"> </w:t>
      </w:r>
      <w:proofErr w:type="spellStart"/>
      <w:r w:rsidRPr="001A5DCA">
        <w:rPr>
          <w:lang w:val="en-US" w:eastAsia="ja-JP"/>
        </w:rPr>
        <w:t>skos:altLabel</w:t>
      </w:r>
      <w:proofErr w:type="spellEnd"/>
      <w:r w:rsidRPr="001A5DCA">
        <w:rPr>
          <w:lang w:val="en-US" w:eastAsia="ja-JP"/>
        </w:rPr>
        <w:t xml:space="preserve"> ;</w:t>
      </w:r>
    </w:p>
    <w:p w14:paraId="19D7465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abbreviation"@en</w:t>
      </w:r>
      <w:proofErr w:type="spellEnd"/>
      <w:r w:rsidRPr="001A5DCA">
        <w:rPr>
          <w:lang w:val="en-US" w:eastAsia="ja-JP"/>
        </w:rPr>
        <w:t xml:space="preserve"> ;</w:t>
      </w:r>
    </w:p>
    <w:p w14:paraId="72B1E83E" w14:textId="77777777" w:rsidR="00AF2288" w:rsidRPr="001A5DCA" w:rsidRDefault="00AF2288" w:rsidP="00AF2288">
      <w:pPr>
        <w:rPr>
          <w:lang w:val="en-US" w:eastAsia="ja-JP"/>
        </w:rPr>
      </w:pPr>
      <w:r w:rsidRPr="001A5DCA">
        <w:rPr>
          <w:lang w:val="en-US" w:eastAsia="ja-JP"/>
        </w:rPr>
        <w:t>.</w:t>
      </w:r>
    </w:p>
    <w:p w14:paraId="2E2789A9" w14:textId="77777777" w:rsidR="00AF2288" w:rsidRPr="001A5DCA" w:rsidRDefault="00AF2288" w:rsidP="00AF2288">
      <w:pPr>
        <w:rPr>
          <w:lang w:val="en-US" w:eastAsia="ja-JP"/>
        </w:rPr>
      </w:pPr>
      <w:proofErr w:type="spellStart"/>
      <w:r w:rsidRPr="001A5DCA">
        <w:rPr>
          <w:lang w:val="en-US" w:eastAsia="ja-JP"/>
        </w:rPr>
        <w:t>smls-owl:aggregationState</w:t>
      </w:r>
      <w:proofErr w:type="spellEnd"/>
    </w:p>
    <w:p w14:paraId="3DD8EB0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45BDC5E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smls-owl:Matter</w:t>
      </w:r>
      <w:proofErr w:type="spellEnd"/>
      <w:r w:rsidRPr="001A5DCA">
        <w:rPr>
          <w:lang w:val="en-US" w:eastAsia="ja-JP"/>
        </w:rPr>
        <w:t xml:space="preserve"> ;</w:t>
      </w:r>
    </w:p>
    <w:p w14:paraId="1C5D547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smls-owl:aggregationStateType</w:t>
      </w:r>
      <w:proofErr w:type="spellEnd"/>
      <w:r w:rsidRPr="001A5DCA">
        <w:rPr>
          <w:lang w:val="en-US" w:eastAsia="ja-JP"/>
        </w:rPr>
        <w:t xml:space="preserve"> ;</w:t>
      </w:r>
    </w:p>
    <w:p w14:paraId="437EC34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"aggregation </w:t>
      </w:r>
      <w:proofErr w:type="spellStart"/>
      <w:r w:rsidRPr="001A5DCA">
        <w:rPr>
          <w:lang w:val="en-US" w:eastAsia="ja-JP"/>
        </w:rPr>
        <w:t>state"@en</w:t>
      </w:r>
      <w:proofErr w:type="spellEnd"/>
      <w:r w:rsidRPr="001A5DCA">
        <w:rPr>
          <w:lang w:val="en-US" w:eastAsia="ja-JP"/>
        </w:rPr>
        <w:t xml:space="preserve"> ;</w:t>
      </w:r>
    </w:p>
    <w:p w14:paraId="71177242" w14:textId="77777777" w:rsidR="00AF2288" w:rsidRPr="001A5DCA" w:rsidRDefault="00AF2288" w:rsidP="00AF2288">
      <w:pPr>
        <w:rPr>
          <w:lang w:val="en-US" w:eastAsia="ja-JP"/>
        </w:rPr>
      </w:pPr>
      <w:r w:rsidRPr="001A5DCA">
        <w:rPr>
          <w:lang w:val="en-US" w:eastAsia="ja-JP"/>
        </w:rPr>
        <w:t>.</w:t>
      </w:r>
    </w:p>
    <w:p w14:paraId="2B872F89" w14:textId="77777777" w:rsidR="00AF2288" w:rsidRPr="001A5DCA" w:rsidRDefault="00AF2288" w:rsidP="00AF2288">
      <w:pPr>
        <w:rPr>
          <w:lang w:val="en-US" w:eastAsia="ja-JP"/>
        </w:rPr>
      </w:pPr>
      <w:proofErr w:type="spellStart"/>
      <w:r w:rsidRPr="001A5DCA">
        <w:rPr>
          <w:lang w:val="en-US" w:eastAsia="ja-JP"/>
        </w:rPr>
        <w:t>smls-owl:aggregationStateType</w:t>
      </w:r>
      <w:proofErr w:type="spellEnd"/>
    </w:p>
    <w:p w14:paraId="7C37616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73A1777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rdfs:subClassOf</w:t>
      </w:r>
      <w:proofErr w:type="spellEnd"/>
      <w:r w:rsidRPr="001A5DCA">
        <w:rPr>
          <w:lang w:val="en-US" w:eastAsia="ja-JP"/>
        </w:rPr>
        <w:t xml:space="preserve"> </w:t>
      </w:r>
      <w:proofErr w:type="spellStart"/>
      <w:r w:rsidRPr="001A5DCA">
        <w:rPr>
          <w:lang w:val="en-US" w:eastAsia="ja-JP"/>
        </w:rPr>
        <w:t>smls-owl:EnumerationType</w:t>
      </w:r>
      <w:proofErr w:type="spellEnd"/>
      <w:r w:rsidRPr="001A5DCA">
        <w:rPr>
          <w:lang w:val="en-US" w:eastAsia="ja-JP"/>
        </w:rPr>
        <w:t xml:space="preserve"> ;</w:t>
      </w:r>
    </w:p>
    <w:p w14:paraId="1470638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"aggregations state </w:t>
      </w:r>
      <w:proofErr w:type="spellStart"/>
      <w:r w:rsidRPr="001A5DCA">
        <w:rPr>
          <w:lang w:val="en-US" w:eastAsia="ja-JP"/>
        </w:rPr>
        <w:t>type"@en</w:t>
      </w:r>
      <w:proofErr w:type="spellEnd"/>
      <w:r w:rsidRPr="001A5DCA">
        <w:rPr>
          <w:lang w:val="en-US" w:eastAsia="ja-JP"/>
        </w:rPr>
        <w:t xml:space="preserve"> ;</w:t>
      </w:r>
    </w:p>
    <w:p w14:paraId="36A5EE8E" w14:textId="77777777" w:rsidR="00AF2288" w:rsidRPr="001A5DCA" w:rsidRDefault="00AF2288" w:rsidP="00AF2288">
      <w:pPr>
        <w:rPr>
          <w:lang w:val="en-US" w:eastAsia="ja-JP"/>
        </w:rPr>
      </w:pPr>
      <w:r w:rsidRPr="001A5DCA">
        <w:rPr>
          <w:lang w:val="en-US" w:eastAsia="ja-JP"/>
        </w:rPr>
        <w:t>.</w:t>
      </w:r>
    </w:p>
    <w:p w14:paraId="16BD9B40" w14:textId="77777777" w:rsidR="00AF2288" w:rsidRPr="001A5DCA" w:rsidRDefault="00AF2288" w:rsidP="00AF2288">
      <w:pPr>
        <w:rPr>
          <w:lang w:val="en-US" w:eastAsia="ja-JP"/>
        </w:rPr>
      </w:pPr>
      <w:proofErr w:type="spellStart"/>
      <w:r w:rsidRPr="001A5DCA">
        <w:rPr>
          <w:lang w:val="en-US" w:eastAsia="ja-JP"/>
        </w:rPr>
        <w:t>smls-owl:amountOfIndividuals</w:t>
      </w:r>
      <w:proofErr w:type="spellEnd"/>
    </w:p>
    <w:p w14:paraId="02F99BA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3CD602E1"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smls-owl:ImplicitGroup</w:t>
      </w:r>
      <w:proofErr w:type="spellEnd"/>
      <w:r w:rsidRPr="001A5DCA">
        <w:rPr>
          <w:lang w:val="en-US" w:eastAsia="ja-JP"/>
        </w:rPr>
        <w:t xml:space="preserve"> ;</w:t>
      </w:r>
    </w:p>
    <w:p w14:paraId="7939531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xsd:integer</w:t>
      </w:r>
      <w:proofErr w:type="spellEnd"/>
      <w:r w:rsidRPr="001A5DCA">
        <w:rPr>
          <w:lang w:val="en-US" w:eastAsia="ja-JP"/>
        </w:rPr>
        <w:t xml:space="preserve"> ;</w:t>
      </w:r>
    </w:p>
    <w:p w14:paraId="2734C88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"amount of </w:t>
      </w:r>
      <w:proofErr w:type="spellStart"/>
      <w:r w:rsidRPr="001A5DCA">
        <w:rPr>
          <w:lang w:val="en-US" w:eastAsia="ja-JP"/>
        </w:rPr>
        <w:t>individuals"@en</w:t>
      </w:r>
      <w:proofErr w:type="spellEnd"/>
      <w:r w:rsidRPr="001A5DCA">
        <w:rPr>
          <w:lang w:val="en-US" w:eastAsia="ja-JP"/>
        </w:rPr>
        <w:t xml:space="preserve"> ;</w:t>
      </w:r>
    </w:p>
    <w:p w14:paraId="2EFCFD84" w14:textId="77777777" w:rsidR="00AF2288" w:rsidRPr="001A5DCA" w:rsidRDefault="00AF2288" w:rsidP="00AF2288">
      <w:pPr>
        <w:rPr>
          <w:lang w:val="en-US" w:eastAsia="ja-JP"/>
        </w:rPr>
      </w:pPr>
      <w:r w:rsidRPr="001A5DCA">
        <w:rPr>
          <w:lang w:val="en-US" w:eastAsia="ja-JP"/>
        </w:rPr>
        <w:t>.</w:t>
      </w:r>
    </w:p>
    <w:p w14:paraId="3A968613" w14:textId="77777777" w:rsidR="00AF2288" w:rsidRPr="001A5DCA" w:rsidRDefault="00AF2288" w:rsidP="00AF2288">
      <w:pPr>
        <w:rPr>
          <w:lang w:val="en-US" w:eastAsia="ja-JP"/>
        </w:rPr>
      </w:pPr>
      <w:proofErr w:type="spellStart"/>
      <w:r w:rsidRPr="001A5DCA">
        <w:rPr>
          <w:lang w:val="en-US" w:eastAsia="ja-JP"/>
        </w:rPr>
        <w:t>smls-owl:begins</w:t>
      </w:r>
      <w:proofErr w:type="spellEnd"/>
    </w:p>
    <w:p w14:paraId="3BA2479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5BA0562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smls-owl:Event</w:t>
      </w:r>
      <w:proofErr w:type="spellEnd"/>
      <w:r w:rsidRPr="001A5DCA">
        <w:rPr>
          <w:lang w:val="en-US" w:eastAsia="ja-JP"/>
        </w:rPr>
        <w:t xml:space="preserve"> ;</w:t>
      </w:r>
    </w:p>
    <w:p w14:paraId="3115CCC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smls-owl:State</w:t>
      </w:r>
      <w:proofErr w:type="spellEnd"/>
      <w:r w:rsidRPr="001A5DCA">
        <w:rPr>
          <w:lang w:val="en-US" w:eastAsia="ja-JP"/>
        </w:rPr>
        <w:t xml:space="preserve"> ;</w:t>
      </w:r>
    </w:p>
    <w:p w14:paraId="2C5E4B2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Event and a </w:t>
      </w:r>
      <w:proofErr w:type="spellStart"/>
      <w:r w:rsidRPr="001A5DCA">
        <w:rPr>
          <w:lang w:val="en-US" w:eastAsia="ja-JP"/>
        </w:rPr>
        <w:t>State"@en</w:t>
      </w:r>
      <w:proofErr w:type="spellEnd"/>
      <w:r w:rsidRPr="001A5DCA">
        <w:rPr>
          <w:lang w:val="en-US" w:eastAsia="ja-JP"/>
        </w:rPr>
        <w:t xml:space="preserve"> ;</w:t>
      </w:r>
    </w:p>
    <w:p w14:paraId="38770FD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"The lightning strike (event) is the start of the forest fire (state)"@en ;</w:t>
      </w:r>
    </w:p>
    <w:p w14:paraId="4AA73C5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begins"@en</w:t>
      </w:r>
      <w:proofErr w:type="spellEnd"/>
      <w:r w:rsidRPr="001A5DCA">
        <w:rPr>
          <w:lang w:val="en-US" w:eastAsia="ja-JP"/>
        </w:rPr>
        <w:t xml:space="preserve"> ;</w:t>
      </w:r>
    </w:p>
    <w:p w14:paraId="0CC2A6E8" w14:textId="77777777" w:rsidR="00AF2288" w:rsidRPr="001A5DCA" w:rsidRDefault="00AF2288" w:rsidP="00AF2288">
      <w:pPr>
        <w:rPr>
          <w:lang w:val="en-US" w:eastAsia="ja-JP"/>
        </w:rPr>
      </w:pPr>
      <w:r w:rsidRPr="001A5DCA">
        <w:rPr>
          <w:lang w:val="en-US" w:eastAsia="ja-JP"/>
        </w:rPr>
        <w:t>.</w:t>
      </w:r>
    </w:p>
    <w:p w14:paraId="2289C8D5" w14:textId="77777777" w:rsidR="00AF2288" w:rsidRPr="001A5DCA" w:rsidRDefault="00AF2288" w:rsidP="00AF2288">
      <w:pPr>
        <w:rPr>
          <w:lang w:val="en-US" w:eastAsia="ja-JP"/>
        </w:rPr>
      </w:pPr>
      <w:proofErr w:type="spellStart"/>
      <w:r w:rsidRPr="001A5DCA">
        <w:rPr>
          <w:lang w:val="en-US" w:eastAsia="ja-JP"/>
        </w:rPr>
        <w:t>smls-owl:consistsOf</w:t>
      </w:r>
      <w:proofErr w:type="spellEnd"/>
    </w:p>
    <w:p w14:paraId="1AEA4FD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2A0601B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
    <w:p w14:paraId="437C80B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1A624E3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owl:unionOf</w:t>
      </w:r>
      <w:proofErr w:type="spellEnd"/>
      <w:r w:rsidRPr="001A5DCA">
        <w:rPr>
          <w:lang w:val="en-US" w:eastAsia="ja-JP"/>
        </w:rPr>
        <w:t xml:space="preserve"> (</w:t>
      </w:r>
    </w:p>
    <w:p w14:paraId="485F38C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smls-owl:RealObject</w:t>
      </w:r>
      <w:proofErr w:type="spellEnd"/>
    </w:p>
    <w:p w14:paraId="0811BE8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smls-owl:Mixture</w:t>
      </w:r>
      <w:proofErr w:type="spellEnd"/>
    </w:p>
    <w:p w14:paraId="2BC6F62B" w14:textId="77777777" w:rsidR="00AF2288" w:rsidRPr="001A5DCA" w:rsidRDefault="00AF2288" w:rsidP="00AF2288">
      <w:pPr>
        <w:rPr>
          <w:lang w:val="en-US" w:eastAsia="ja-JP"/>
        </w:rPr>
      </w:pPr>
      <w:r w:rsidRPr="001A5DCA">
        <w:rPr>
          <w:lang w:val="en-US" w:eastAsia="ja-JP"/>
        </w:rPr>
        <w:t xml:space="preserve">        ) ;</w:t>
      </w:r>
    </w:p>
    <w:p w14:paraId="0ADEA126" w14:textId="77777777" w:rsidR="00AF2288" w:rsidRPr="001A5DCA" w:rsidRDefault="00AF2288" w:rsidP="00AF2288">
      <w:pPr>
        <w:rPr>
          <w:lang w:val="en-US" w:eastAsia="ja-JP"/>
        </w:rPr>
      </w:pPr>
      <w:r w:rsidRPr="001A5DCA">
        <w:rPr>
          <w:lang w:val="en-US" w:eastAsia="ja-JP"/>
        </w:rPr>
        <w:t xml:space="preserve">    ] ;</w:t>
      </w:r>
    </w:p>
    <w:p w14:paraId="19D8D3E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smls-owl:Matter</w:t>
      </w:r>
      <w:proofErr w:type="spellEnd"/>
      <w:r w:rsidRPr="001A5DCA">
        <w:rPr>
          <w:lang w:val="en-US" w:eastAsia="ja-JP"/>
        </w:rPr>
        <w:t xml:space="preserve"> ;</w:t>
      </w:r>
    </w:p>
    <w:p w14:paraId="2E45CEA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"consists </w:t>
      </w:r>
      <w:proofErr w:type="spellStart"/>
      <w:r w:rsidRPr="001A5DCA">
        <w:rPr>
          <w:lang w:val="en-US" w:eastAsia="ja-JP"/>
        </w:rPr>
        <w:t>of"@en</w:t>
      </w:r>
      <w:proofErr w:type="spellEnd"/>
      <w:r w:rsidRPr="001A5DCA">
        <w:rPr>
          <w:lang w:val="en-US" w:eastAsia="ja-JP"/>
        </w:rPr>
        <w:t xml:space="preserve"> ;</w:t>
      </w:r>
    </w:p>
    <w:p w14:paraId="4715F466" w14:textId="77777777" w:rsidR="00AF2288" w:rsidRPr="001A5DCA" w:rsidRDefault="00AF2288" w:rsidP="00AF2288">
      <w:pPr>
        <w:rPr>
          <w:lang w:val="en-US" w:eastAsia="ja-JP"/>
        </w:rPr>
      </w:pPr>
      <w:r w:rsidRPr="001A5DCA">
        <w:rPr>
          <w:lang w:val="en-US" w:eastAsia="ja-JP"/>
        </w:rPr>
        <w:t>.</w:t>
      </w:r>
    </w:p>
    <w:p w14:paraId="304DC014" w14:textId="77777777" w:rsidR="00AF2288" w:rsidRPr="001A5DCA" w:rsidRDefault="00AF2288" w:rsidP="00AF2288">
      <w:pPr>
        <w:rPr>
          <w:lang w:val="en-US" w:eastAsia="ja-JP"/>
        </w:rPr>
      </w:pPr>
      <w:proofErr w:type="spellStart"/>
      <w:r w:rsidRPr="001A5DCA">
        <w:rPr>
          <w:lang w:val="en-US" w:eastAsia="ja-JP"/>
        </w:rPr>
        <w:t>smls-owl:describes</w:t>
      </w:r>
      <w:proofErr w:type="spellEnd"/>
    </w:p>
    <w:p w14:paraId="31CE7CA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5990239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smls-owl:InformationObject</w:t>
      </w:r>
      <w:proofErr w:type="spellEnd"/>
      <w:r w:rsidRPr="001A5DCA">
        <w:rPr>
          <w:lang w:val="en-US" w:eastAsia="ja-JP"/>
        </w:rPr>
        <w:t xml:space="preserve"> ;</w:t>
      </w:r>
    </w:p>
    <w:p w14:paraId="09B383A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smls-owl:TopConcept</w:t>
      </w:r>
      <w:proofErr w:type="spellEnd"/>
      <w:r w:rsidRPr="001A5DCA">
        <w:rPr>
          <w:lang w:val="en-US" w:eastAsia="ja-JP"/>
        </w:rPr>
        <w:t xml:space="preserve"> ;</w:t>
      </w:r>
    </w:p>
    <w:p w14:paraId="46CD4413"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skos:definition</w:t>
      </w:r>
      <w:proofErr w:type="spellEnd"/>
      <w:r w:rsidRPr="001A5DCA">
        <w:rPr>
          <w:lang w:val="en-US" w:eastAsia="ja-JP"/>
        </w:rPr>
        <w:t xml:space="preserve"> "This relationship applies between an InformationObject and a </w:t>
      </w:r>
      <w:proofErr w:type="spellStart"/>
      <w:r w:rsidRPr="001A5DCA">
        <w:rPr>
          <w:lang w:val="en-US" w:eastAsia="ja-JP"/>
        </w:rPr>
        <w:t>TopObject</w:t>
      </w:r>
      <w:proofErr w:type="spellEnd"/>
      <w:r w:rsidRPr="001A5DCA">
        <w:rPr>
          <w:lang w:val="en-US" w:eastAsia="ja-JP"/>
        </w:rPr>
        <w:t>"@en ;</w:t>
      </w:r>
    </w:p>
    <w:p w14:paraId="4BB97A8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"Take the Ketel bridge. Over time, a dossier has been created of drawings, specifications, reports, invoices, in analogue or in digital form. Each of these documents describes the </w:t>
      </w:r>
      <w:proofErr w:type="spellStart"/>
      <w:r w:rsidRPr="001A5DCA">
        <w:rPr>
          <w:lang w:val="en-US" w:eastAsia="ja-JP"/>
        </w:rPr>
        <w:t>Ketelbrug</w:t>
      </w:r>
      <w:proofErr w:type="spellEnd"/>
      <w:r w:rsidRPr="001A5DCA">
        <w:rPr>
          <w:lang w:val="en-US" w:eastAsia="ja-JP"/>
        </w:rPr>
        <w:t xml:space="preserve"> and can be seen as an instance of an Information Object that describes the </w:t>
      </w:r>
      <w:proofErr w:type="spellStart"/>
      <w:r w:rsidRPr="001A5DCA">
        <w:rPr>
          <w:lang w:val="en-US" w:eastAsia="ja-JP"/>
        </w:rPr>
        <w:t>Ketelbrug</w:t>
      </w:r>
      <w:proofErr w:type="spellEnd"/>
      <w:r w:rsidRPr="001A5DCA">
        <w:rPr>
          <w:lang w:val="en-US" w:eastAsia="ja-JP"/>
        </w:rPr>
        <w:t>"@en ;</w:t>
      </w:r>
    </w:p>
    <w:p w14:paraId="259E368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describes"@en</w:t>
      </w:r>
      <w:proofErr w:type="spellEnd"/>
      <w:r w:rsidRPr="001A5DCA">
        <w:rPr>
          <w:lang w:val="en-US" w:eastAsia="ja-JP"/>
        </w:rPr>
        <w:t xml:space="preserve"> ;</w:t>
      </w:r>
    </w:p>
    <w:p w14:paraId="419FB130" w14:textId="77777777" w:rsidR="00AF2288" w:rsidRPr="001A5DCA" w:rsidRDefault="00AF2288" w:rsidP="00AF2288">
      <w:pPr>
        <w:rPr>
          <w:lang w:val="en-US" w:eastAsia="ja-JP"/>
        </w:rPr>
      </w:pPr>
      <w:r w:rsidRPr="001A5DCA">
        <w:rPr>
          <w:lang w:val="en-US" w:eastAsia="ja-JP"/>
        </w:rPr>
        <w:t>.</w:t>
      </w:r>
    </w:p>
    <w:p w14:paraId="265D62D8" w14:textId="77777777" w:rsidR="00AF2288" w:rsidRPr="001A5DCA" w:rsidRDefault="00AF2288" w:rsidP="00AF2288">
      <w:pPr>
        <w:rPr>
          <w:lang w:val="en-US" w:eastAsia="ja-JP"/>
        </w:rPr>
      </w:pPr>
      <w:proofErr w:type="spellStart"/>
      <w:r w:rsidRPr="001A5DCA">
        <w:rPr>
          <w:lang w:val="en-US" w:eastAsia="ja-JP"/>
        </w:rPr>
        <w:t>smls-owl:ends</w:t>
      </w:r>
      <w:proofErr w:type="spellEnd"/>
    </w:p>
    <w:p w14:paraId="67A5BB3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5C0C9A3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smls-owl:Event</w:t>
      </w:r>
      <w:proofErr w:type="spellEnd"/>
      <w:r w:rsidRPr="001A5DCA">
        <w:rPr>
          <w:lang w:val="en-US" w:eastAsia="ja-JP"/>
        </w:rPr>
        <w:t xml:space="preserve"> ;</w:t>
      </w:r>
    </w:p>
    <w:p w14:paraId="6A84999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smls-owl:State</w:t>
      </w:r>
      <w:proofErr w:type="spellEnd"/>
      <w:r w:rsidRPr="001A5DCA">
        <w:rPr>
          <w:lang w:val="en-US" w:eastAsia="ja-JP"/>
        </w:rPr>
        <w:t xml:space="preserve"> ;</w:t>
      </w:r>
    </w:p>
    <w:p w14:paraId="7C0490B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Event and a </w:t>
      </w:r>
      <w:proofErr w:type="spellStart"/>
      <w:r w:rsidRPr="001A5DCA">
        <w:rPr>
          <w:lang w:val="en-US" w:eastAsia="ja-JP"/>
        </w:rPr>
        <w:t>State"@en</w:t>
      </w:r>
      <w:proofErr w:type="spellEnd"/>
      <w:r w:rsidRPr="001A5DCA">
        <w:rPr>
          <w:lang w:val="en-US" w:eastAsia="ja-JP"/>
        </w:rPr>
        <w:t xml:space="preserve"> ;</w:t>
      </w:r>
    </w:p>
    <w:p w14:paraId="562FAC8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"The thunderstorm (event) ended the nice weather (state)"@en ;</w:t>
      </w:r>
    </w:p>
    <w:p w14:paraId="7DFB2D0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ends"@en</w:t>
      </w:r>
      <w:proofErr w:type="spellEnd"/>
      <w:r w:rsidRPr="001A5DCA">
        <w:rPr>
          <w:lang w:val="en-US" w:eastAsia="ja-JP"/>
        </w:rPr>
        <w:t xml:space="preserve"> ;</w:t>
      </w:r>
    </w:p>
    <w:p w14:paraId="27FB7243" w14:textId="77777777" w:rsidR="00AF2288" w:rsidRPr="001A5DCA" w:rsidRDefault="00AF2288" w:rsidP="00AF2288">
      <w:pPr>
        <w:rPr>
          <w:lang w:val="en-US" w:eastAsia="ja-JP"/>
        </w:rPr>
      </w:pPr>
      <w:r w:rsidRPr="001A5DCA">
        <w:rPr>
          <w:lang w:val="en-US" w:eastAsia="ja-JP"/>
        </w:rPr>
        <w:t>.</w:t>
      </w:r>
    </w:p>
    <w:p w14:paraId="745B2C9C" w14:textId="77777777" w:rsidR="00AF2288" w:rsidRPr="001A5DCA" w:rsidRDefault="00AF2288" w:rsidP="00AF2288">
      <w:pPr>
        <w:rPr>
          <w:lang w:val="en-US" w:eastAsia="ja-JP"/>
        </w:rPr>
      </w:pPr>
      <w:proofErr w:type="spellStart"/>
      <w:r w:rsidRPr="001A5DCA">
        <w:rPr>
          <w:lang w:val="en-US" w:eastAsia="ja-JP"/>
        </w:rPr>
        <w:t>smls-owl:hasBoundary</w:t>
      </w:r>
      <w:proofErr w:type="spellEnd"/>
    </w:p>
    <w:p w14:paraId="68CB465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5955961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
    <w:p w14:paraId="436D176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4B2792B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owl:unionOf</w:t>
      </w:r>
      <w:proofErr w:type="spellEnd"/>
      <w:r w:rsidRPr="001A5DCA">
        <w:rPr>
          <w:lang w:val="en-US" w:eastAsia="ja-JP"/>
        </w:rPr>
        <w:t xml:space="preserve"> (</w:t>
      </w:r>
    </w:p>
    <w:p w14:paraId="4834A7E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smls-owl:Entity</w:t>
      </w:r>
      <w:proofErr w:type="spellEnd"/>
    </w:p>
    <w:p w14:paraId="271A744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smls-owl:State</w:t>
      </w:r>
      <w:proofErr w:type="spellEnd"/>
    </w:p>
    <w:p w14:paraId="3CEBB171" w14:textId="77777777" w:rsidR="00AF2288" w:rsidRPr="001A5DCA" w:rsidRDefault="00AF2288" w:rsidP="00AF2288">
      <w:pPr>
        <w:rPr>
          <w:lang w:val="en-US" w:eastAsia="ja-JP"/>
        </w:rPr>
      </w:pPr>
      <w:r w:rsidRPr="001A5DCA">
        <w:rPr>
          <w:lang w:val="en-US" w:eastAsia="ja-JP"/>
        </w:rPr>
        <w:t xml:space="preserve">        ) ;</w:t>
      </w:r>
    </w:p>
    <w:p w14:paraId="39031A3D" w14:textId="77777777" w:rsidR="00AF2288" w:rsidRPr="001A5DCA" w:rsidRDefault="00AF2288" w:rsidP="00AF2288">
      <w:pPr>
        <w:rPr>
          <w:lang w:val="en-US" w:eastAsia="ja-JP"/>
        </w:rPr>
      </w:pPr>
      <w:r w:rsidRPr="001A5DCA">
        <w:rPr>
          <w:lang w:val="en-US" w:eastAsia="ja-JP"/>
        </w:rPr>
        <w:t xml:space="preserve">    ] ;</w:t>
      </w:r>
    </w:p>
    <w:p w14:paraId="4712560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smls-owl:GeometricEntity</w:t>
      </w:r>
      <w:proofErr w:type="spellEnd"/>
      <w:r w:rsidRPr="001A5DCA">
        <w:rPr>
          <w:lang w:val="en-US" w:eastAsia="ja-JP"/>
        </w:rPr>
        <w:t xml:space="preserve"> ;</w:t>
      </w:r>
    </w:p>
    <w:p w14:paraId="257A0E8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Entity or State and a </w:t>
      </w:r>
      <w:proofErr w:type="spellStart"/>
      <w:r w:rsidRPr="001A5DCA">
        <w:rPr>
          <w:lang w:val="en-US" w:eastAsia="ja-JP"/>
        </w:rPr>
        <w:t>GeometricEntity</w:t>
      </w:r>
      <w:proofErr w:type="spellEnd"/>
      <w:r w:rsidRPr="001A5DCA">
        <w:rPr>
          <w:lang w:val="en-US" w:eastAsia="ja-JP"/>
        </w:rPr>
        <w:t>"@en ;</w:t>
      </w:r>
    </w:p>
    <w:p w14:paraId="568CF4D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"A parcel is bounded by a GML 1D </w:t>
      </w:r>
      <w:proofErr w:type="spellStart"/>
      <w:r w:rsidRPr="001A5DCA">
        <w:rPr>
          <w:lang w:val="en-US" w:eastAsia="ja-JP"/>
        </w:rPr>
        <w:t>polyline"@en</w:t>
      </w:r>
      <w:proofErr w:type="spellEnd"/>
      <w:r w:rsidRPr="001A5DCA">
        <w:rPr>
          <w:lang w:val="en-US" w:eastAsia="ja-JP"/>
        </w:rPr>
        <w:t xml:space="preserve"> ;</w:t>
      </w:r>
    </w:p>
    <w:p w14:paraId="7898B53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"has </w:t>
      </w:r>
      <w:proofErr w:type="spellStart"/>
      <w:r w:rsidRPr="001A5DCA">
        <w:rPr>
          <w:lang w:val="en-US" w:eastAsia="ja-JP"/>
        </w:rPr>
        <w:t>boundary"@en</w:t>
      </w:r>
      <w:proofErr w:type="spellEnd"/>
      <w:r w:rsidRPr="001A5DCA">
        <w:rPr>
          <w:lang w:val="en-US" w:eastAsia="ja-JP"/>
        </w:rPr>
        <w:t xml:space="preserve"> ;</w:t>
      </w:r>
    </w:p>
    <w:p w14:paraId="156DD1A9" w14:textId="77777777" w:rsidR="00AF2288" w:rsidRPr="001A5DCA" w:rsidRDefault="00AF2288" w:rsidP="00AF2288">
      <w:pPr>
        <w:rPr>
          <w:lang w:val="en-US" w:eastAsia="ja-JP"/>
        </w:rPr>
      </w:pPr>
      <w:r w:rsidRPr="001A5DCA">
        <w:rPr>
          <w:lang w:val="en-US" w:eastAsia="ja-JP"/>
        </w:rPr>
        <w:t>.</w:t>
      </w:r>
    </w:p>
    <w:p w14:paraId="3110F479" w14:textId="77777777" w:rsidR="00AF2288" w:rsidRPr="001A5DCA" w:rsidRDefault="00AF2288" w:rsidP="00AF2288">
      <w:pPr>
        <w:rPr>
          <w:lang w:val="en-US" w:eastAsia="ja-JP"/>
        </w:rPr>
      </w:pPr>
      <w:proofErr w:type="spellStart"/>
      <w:r w:rsidRPr="001A5DCA">
        <w:rPr>
          <w:lang w:val="en-US" w:eastAsia="ja-JP"/>
        </w:rPr>
        <w:t>smls-owl:hasInterior</w:t>
      </w:r>
      <w:proofErr w:type="spellEnd"/>
    </w:p>
    <w:p w14:paraId="727F82A5"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20C3F91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
    <w:p w14:paraId="1937B8A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owl:Class</w:t>
      </w:r>
      <w:proofErr w:type="spellEnd"/>
      <w:r w:rsidRPr="001A5DCA">
        <w:rPr>
          <w:lang w:val="en-US" w:eastAsia="ja-JP"/>
        </w:rPr>
        <w:t xml:space="preserve"> ;</w:t>
      </w:r>
    </w:p>
    <w:p w14:paraId="09B3BB9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owl:unionOf</w:t>
      </w:r>
      <w:proofErr w:type="spellEnd"/>
      <w:r w:rsidRPr="001A5DCA">
        <w:rPr>
          <w:lang w:val="en-US" w:eastAsia="ja-JP"/>
        </w:rPr>
        <w:t xml:space="preserve"> (</w:t>
      </w:r>
    </w:p>
    <w:p w14:paraId="4F2FFF9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smls-owl:Entity</w:t>
      </w:r>
      <w:proofErr w:type="spellEnd"/>
    </w:p>
    <w:p w14:paraId="7F6D5A7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smls-owl:State</w:t>
      </w:r>
      <w:proofErr w:type="spellEnd"/>
    </w:p>
    <w:p w14:paraId="21343E74" w14:textId="77777777" w:rsidR="00AF2288" w:rsidRPr="001A5DCA" w:rsidRDefault="00AF2288" w:rsidP="00AF2288">
      <w:pPr>
        <w:rPr>
          <w:lang w:val="en-US" w:eastAsia="ja-JP"/>
        </w:rPr>
      </w:pPr>
      <w:r w:rsidRPr="001A5DCA">
        <w:rPr>
          <w:lang w:val="en-US" w:eastAsia="ja-JP"/>
        </w:rPr>
        <w:t xml:space="preserve">        ) ;</w:t>
      </w:r>
    </w:p>
    <w:p w14:paraId="6C4CBD08" w14:textId="77777777" w:rsidR="00AF2288" w:rsidRPr="001A5DCA" w:rsidRDefault="00AF2288" w:rsidP="00AF2288">
      <w:pPr>
        <w:rPr>
          <w:lang w:val="en-US" w:eastAsia="ja-JP"/>
        </w:rPr>
      </w:pPr>
      <w:r w:rsidRPr="001A5DCA">
        <w:rPr>
          <w:lang w:val="en-US" w:eastAsia="ja-JP"/>
        </w:rPr>
        <w:t xml:space="preserve">    ] ;</w:t>
      </w:r>
    </w:p>
    <w:p w14:paraId="56FCD46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smls-owl:GeometricEntity</w:t>
      </w:r>
      <w:proofErr w:type="spellEnd"/>
      <w:r w:rsidRPr="001A5DCA">
        <w:rPr>
          <w:lang w:val="en-US" w:eastAsia="ja-JP"/>
        </w:rPr>
        <w:t xml:space="preserve"> ;</w:t>
      </w:r>
    </w:p>
    <w:p w14:paraId="3C6CDD2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Entity or State and a </w:t>
      </w:r>
      <w:proofErr w:type="spellStart"/>
      <w:r w:rsidRPr="001A5DCA">
        <w:rPr>
          <w:lang w:val="en-US" w:eastAsia="ja-JP"/>
        </w:rPr>
        <w:t>GeometricEntity</w:t>
      </w:r>
      <w:proofErr w:type="spellEnd"/>
      <w:r w:rsidRPr="001A5DCA">
        <w:rPr>
          <w:lang w:val="en-US" w:eastAsia="ja-JP"/>
        </w:rPr>
        <w:t>"@en ;</w:t>
      </w:r>
    </w:p>
    <w:p w14:paraId="376D701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"An IfcSpace as physical space can have a Constructive Solid Geometry (CSG) representation as a special case of a 3D region in </w:t>
      </w:r>
      <w:proofErr w:type="spellStart"/>
      <w:r w:rsidRPr="001A5DCA">
        <w:rPr>
          <w:lang w:val="en-US" w:eastAsia="ja-JP"/>
        </w:rPr>
        <w:t>space"@en</w:t>
      </w:r>
      <w:proofErr w:type="spellEnd"/>
      <w:r w:rsidRPr="001A5DCA">
        <w:rPr>
          <w:lang w:val="en-US" w:eastAsia="ja-JP"/>
        </w:rPr>
        <w:t xml:space="preserve"> ;</w:t>
      </w:r>
    </w:p>
    <w:p w14:paraId="7C73234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"has </w:t>
      </w:r>
      <w:proofErr w:type="spellStart"/>
      <w:r w:rsidRPr="001A5DCA">
        <w:rPr>
          <w:lang w:val="en-US" w:eastAsia="ja-JP"/>
        </w:rPr>
        <w:t>interior"@en</w:t>
      </w:r>
      <w:proofErr w:type="spellEnd"/>
      <w:r w:rsidRPr="001A5DCA">
        <w:rPr>
          <w:lang w:val="en-US" w:eastAsia="ja-JP"/>
        </w:rPr>
        <w:t xml:space="preserve"> ;</w:t>
      </w:r>
    </w:p>
    <w:p w14:paraId="681C9E8C" w14:textId="77777777" w:rsidR="00AF2288" w:rsidRPr="001A5DCA" w:rsidRDefault="00AF2288" w:rsidP="00AF2288">
      <w:pPr>
        <w:rPr>
          <w:lang w:val="en-US" w:eastAsia="ja-JP"/>
        </w:rPr>
      </w:pPr>
      <w:r w:rsidRPr="001A5DCA">
        <w:rPr>
          <w:lang w:val="en-US" w:eastAsia="ja-JP"/>
        </w:rPr>
        <w:t>.</w:t>
      </w:r>
    </w:p>
    <w:p w14:paraId="2CFB5F91" w14:textId="77777777" w:rsidR="00AF2288" w:rsidRPr="001A5DCA" w:rsidRDefault="00AF2288" w:rsidP="00AF2288">
      <w:pPr>
        <w:rPr>
          <w:lang w:val="en-US" w:eastAsia="ja-JP"/>
        </w:rPr>
      </w:pPr>
      <w:proofErr w:type="spellStart"/>
      <w:r w:rsidRPr="001A5DCA">
        <w:rPr>
          <w:lang w:val="en-US" w:eastAsia="ja-JP"/>
        </w:rPr>
        <w:t>smls-owl:hasPart</w:t>
      </w:r>
      <w:proofErr w:type="spellEnd"/>
    </w:p>
    <w:p w14:paraId="428DF71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5B4C4C9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w:t>
      </w:r>
      <w:proofErr w:type="spellStart"/>
      <w:r w:rsidRPr="001A5DCA">
        <w:rPr>
          <w:lang w:val="en-US" w:eastAsia="ja-JP"/>
        </w:rPr>
        <w:t>PhysicalObjects</w:t>
      </w:r>
      <w:proofErr w:type="spellEnd"/>
      <w:r w:rsidRPr="001A5DCA">
        <w:rPr>
          <w:lang w:val="en-US" w:eastAsia="ja-JP"/>
        </w:rPr>
        <w:t xml:space="preserve"> themselves, between </w:t>
      </w:r>
      <w:proofErr w:type="spellStart"/>
      <w:r w:rsidRPr="001A5DCA">
        <w:rPr>
          <w:lang w:val="en-US" w:eastAsia="ja-JP"/>
        </w:rPr>
        <w:t>InformationObjects</w:t>
      </w:r>
      <w:proofErr w:type="spellEnd"/>
      <w:r w:rsidRPr="001A5DCA">
        <w:rPr>
          <w:lang w:val="en-US" w:eastAsia="ja-JP"/>
        </w:rPr>
        <w:t xml:space="preserve"> themselves or between Activities themselves. For physical objects: they have to be of the same </w:t>
      </w:r>
      <w:proofErr w:type="spellStart"/>
      <w:r w:rsidRPr="001A5DCA">
        <w:rPr>
          <w:lang w:val="en-US" w:eastAsia="ja-JP"/>
        </w:rPr>
        <w:t>subclass"@en</w:t>
      </w:r>
      <w:proofErr w:type="spellEnd"/>
      <w:r w:rsidRPr="001A5DCA">
        <w:rPr>
          <w:lang w:val="en-US" w:eastAsia="ja-JP"/>
        </w:rPr>
        <w:t xml:space="preserve"> ;</w:t>
      </w:r>
    </w:p>
    <w:p w14:paraId="19245CD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"Ellen's bicycle (physical object) consists of a frame, two wheels and various other parts (all physical objects)"@en ;</w:t>
      </w:r>
    </w:p>
    <w:p w14:paraId="230B296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"has </w:t>
      </w:r>
      <w:proofErr w:type="spellStart"/>
      <w:r w:rsidRPr="001A5DCA">
        <w:rPr>
          <w:lang w:val="en-US" w:eastAsia="ja-JP"/>
        </w:rPr>
        <w:t>part"@en</w:t>
      </w:r>
      <w:proofErr w:type="spellEnd"/>
      <w:r w:rsidRPr="001A5DCA">
        <w:rPr>
          <w:lang w:val="en-US" w:eastAsia="ja-JP"/>
        </w:rPr>
        <w:t xml:space="preserve"> ;</w:t>
      </w:r>
    </w:p>
    <w:p w14:paraId="7E3F56AF" w14:textId="77777777" w:rsidR="00AF2288" w:rsidRPr="001A5DCA" w:rsidRDefault="00AF2288" w:rsidP="00AF2288">
      <w:pPr>
        <w:rPr>
          <w:lang w:val="en-US" w:eastAsia="ja-JP"/>
        </w:rPr>
      </w:pPr>
      <w:r w:rsidRPr="001A5DCA">
        <w:rPr>
          <w:lang w:val="en-US" w:eastAsia="ja-JP"/>
        </w:rPr>
        <w:t>.</w:t>
      </w:r>
    </w:p>
    <w:p w14:paraId="5EED7FB8" w14:textId="77777777" w:rsidR="00AF2288" w:rsidRPr="001A5DCA" w:rsidRDefault="00AF2288" w:rsidP="00AF2288">
      <w:pPr>
        <w:rPr>
          <w:lang w:val="en-US" w:eastAsia="ja-JP"/>
        </w:rPr>
      </w:pPr>
      <w:proofErr w:type="spellStart"/>
      <w:r w:rsidRPr="001A5DCA">
        <w:rPr>
          <w:lang w:val="en-US" w:eastAsia="ja-JP"/>
        </w:rPr>
        <w:t>smls-owl:hasState</w:t>
      </w:r>
      <w:proofErr w:type="spellEnd"/>
    </w:p>
    <w:p w14:paraId="5849915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19593B6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smls-owl:Entity</w:t>
      </w:r>
      <w:proofErr w:type="spellEnd"/>
      <w:r w:rsidRPr="001A5DCA">
        <w:rPr>
          <w:lang w:val="en-US" w:eastAsia="ja-JP"/>
        </w:rPr>
        <w:t xml:space="preserve"> ;</w:t>
      </w:r>
    </w:p>
    <w:p w14:paraId="0F48A9E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smls-owl:State</w:t>
      </w:r>
      <w:proofErr w:type="spellEnd"/>
      <w:r w:rsidRPr="001A5DCA">
        <w:rPr>
          <w:lang w:val="en-US" w:eastAsia="ja-JP"/>
        </w:rPr>
        <w:t xml:space="preserve"> ;</w:t>
      </w:r>
    </w:p>
    <w:p w14:paraId="71A9A67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Activity or a PhysicalObject and a </w:t>
      </w:r>
      <w:proofErr w:type="spellStart"/>
      <w:r w:rsidRPr="001A5DCA">
        <w:rPr>
          <w:lang w:val="en-US" w:eastAsia="ja-JP"/>
        </w:rPr>
        <w:t>State"@en</w:t>
      </w:r>
      <w:proofErr w:type="spellEnd"/>
      <w:r w:rsidRPr="001A5DCA">
        <w:rPr>
          <w:lang w:val="en-US" w:eastAsia="ja-JP"/>
        </w:rPr>
        <w:t xml:space="preserve"> ;</w:t>
      </w:r>
    </w:p>
    <w:p w14:paraId="146487B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"A state can contain multiple parameters. In this way, the air pressure, temperature and humidity of a piece of atmosphere can be recorded. These three parameters then define the state of the atmosphere at a certain location and </w:t>
      </w:r>
      <w:proofErr w:type="spellStart"/>
      <w:r w:rsidRPr="001A5DCA">
        <w:rPr>
          <w:lang w:val="en-US" w:eastAsia="ja-JP"/>
        </w:rPr>
        <w:t>time"@en</w:t>
      </w:r>
      <w:proofErr w:type="spellEnd"/>
      <w:r w:rsidRPr="001A5DCA">
        <w:rPr>
          <w:lang w:val="en-US" w:eastAsia="ja-JP"/>
        </w:rPr>
        <w:t xml:space="preserve"> ;</w:t>
      </w:r>
    </w:p>
    <w:p w14:paraId="6FB63E08"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skos:prefLabel</w:t>
      </w:r>
      <w:proofErr w:type="spellEnd"/>
      <w:r w:rsidRPr="001A5DCA">
        <w:rPr>
          <w:lang w:val="en-US" w:eastAsia="ja-JP"/>
        </w:rPr>
        <w:t xml:space="preserve"> "has </w:t>
      </w:r>
      <w:proofErr w:type="spellStart"/>
      <w:r w:rsidRPr="001A5DCA">
        <w:rPr>
          <w:lang w:val="en-US" w:eastAsia="ja-JP"/>
        </w:rPr>
        <w:t>state"@en</w:t>
      </w:r>
      <w:proofErr w:type="spellEnd"/>
      <w:r w:rsidRPr="001A5DCA">
        <w:rPr>
          <w:lang w:val="en-US" w:eastAsia="ja-JP"/>
        </w:rPr>
        <w:t xml:space="preserve"> ;</w:t>
      </w:r>
    </w:p>
    <w:p w14:paraId="3D76A39B" w14:textId="77777777" w:rsidR="00AF2288" w:rsidRPr="001A5DCA" w:rsidRDefault="00AF2288" w:rsidP="00AF2288">
      <w:pPr>
        <w:rPr>
          <w:lang w:val="en-US" w:eastAsia="ja-JP"/>
        </w:rPr>
      </w:pPr>
      <w:r w:rsidRPr="001A5DCA">
        <w:rPr>
          <w:lang w:val="en-US" w:eastAsia="ja-JP"/>
        </w:rPr>
        <w:t>.</w:t>
      </w:r>
    </w:p>
    <w:p w14:paraId="0B6F3DF7" w14:textId="77777777" w:rsidR="00AF2288" w:rsidRPr="001A5DCA" w:rsidRDefault="00AF2288" w:rsidP="00AF2288">
      <w:pPr>
        <w:rPr>
          <w:lang w:val="en-US" w:eastAsia="ja-JP"/>
        </w:rPr>
      </w:pPr>
      <w:proofErr w:type="spellStart"/>
      <w:r w:rsidRPr="001A5DCA">
        <w:rPr>
          <w:lang w:val="en-US" w:eastAsia="ja-JP"/>
        </w:rPr>
        <w:t>smls-owl:hasTemporalEntity</w:t>
      </w:r>
      <w:proofErr w:type="spellEnd"/>
    </w:p>
    <w:p w14:paraId="45A8D93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79A2CEF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smls-owl:ConcreteConcept</w:t>
      </w:r>
      <w:proofErr w:type="spellEnd"/>
      <w:r w:rsidRPr="001A5DCA">
        <w:rPr>
          <w:lang w:val="en-US" w:eastAsia="ja-JP"/>
        </w:rPr>
        <w:t xml:space="preserve"> ;</w:t>
      </w:r>
    </w:p>
    <w:p w14:paraId="75EA3FA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w:t>
      </w:r>
      <w:proofErr w:type="spellStart"/>
      <w:r w:rsidRPr="001A5DCA">
        <w:rPr>
          <w:lang w:val="en-US" w:eastAsia="ja-JP"/>
        </w:rPr>
        <w:t>between</w:t>
      </w:r>
      <w:proofErr w:type="spellEnd"/>
      <w:r w:rsidRPr="001A5DCA">
        <w:rPr>
          <w:lang w:val="en-US" w:eastAsia="ja-JP"/>
        </w:rPr>
        <w:t xml:space="preserve"> a </w:t>
      </w:r>
      <w:proofErr w:type="spellStart"/>
      <w:r w:rsidRPr="001A5DCA">
        <w:rPr>
          <w:lang w:val="en-US" w:eastAsia="ja-JP"/>
        </w:rPr>
        <w:t>ConcreteConcept</w:t>
      </w:r>
      <w:proofErr w:type="spellEnd"/>
      <w:r w:rsidRPr="001A5DCA">
        <w:rPr>
          <w:lang w:val="en-US" w:eastAsia="ja-JP"/>
        </w:rPr>
        <w:t xml:space="preserve"> and a </w:t>
      </w:r>
      <w:proofErr w:type="spellStart"/>
      <w:r w:rsidRPr="001A5DCA">
        <w:rPr>
          <w:lang w:val="en-US" w:eastAsia="ja-JP"/>
        </w:rPr>
        <w:t>TemporalEntity</w:t>
      </w:r>
      <w:proofErr w:type="spellEnd"/>
      <w:r w:rsidRPr="001A5DCA">
        <w:rPr>
          <w:lang w:val="en-US" w:eastAsia="ja-JP"/>
        </w:rPr>
        <w:t>"@en ;</w:t>
      </w:r>
    </w:p>
    <w:p w14:paraId="3698E1C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"From Friday 26 July up to and including Sunday 18 August 2019 (time period) the N231 (physical object) is completely closed off (condition) due to major maintenance (activity)"@en ;</w:t>
      </w:r>
    </w:p>
    <w:p w14:paraId="221A6FB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"has temporal </w:t>
      </w:r>
      <w:proofErr w:type="spellStart"/>
      <w:r w:rsidRPr="001A5DCA">
        <w:rPr>
          <w:lang w:val="en-US" w:eastAsia="ja-JP"/>
        </w:rPr>
        <w:t>entity"@en</w:t>
      </w:r>
      <w:proofErr w:type="spellEnd"/>
      <w:r w:rsidRPr="001A5DCA">
        <w:rPr>
          <w:lang w:val="en-US" w:eastAsia="ja-JP"/>
        </w:rPr>
        <w:t xml:space="preserve"> ;</w:t>
      </w:r>
    </w:p>
    <w:p w14:paraId="6B3D03A4" w14:textId="77777777" w:rsidR="00AF2288" w:rsidRPr="001A5DCA" w:rsidRDefault="00AF2288" w:rsidP="00AF2288">
      <w:pPr>
        <w:rPr>
          <w:lang w:val="en-US" w:eastAsia="ja-JP"/>
        </w:rPr>
      </w:pPr>
      <w:r w:rsidRPr="001A5DCA">
        <w:rPr>
          <w:lang w:val="en-US" w:eastAsia="ja-JP"/>
        </w:rPr>
        <w:t>.</w:t>
      </w:r>
    </w:p>
    <w:p w14:paraId="1EC198F3" w14:textId="77777777" w:rsidR="00AF2288" w:rsidRPr="001A5DCA" w:rsidRDefault="00AF2288" w:rsidP="00AF2288">
      <w:pPr>
        <w:rPr>
          <w:lang w:val="en-US" w:eastAsia="ja-JP"/>
        </w:rPr>
      </w:pPr>
      <w:proofErr w:type="spellStart"/>
      <w:r w:rsidRPr="001A5DCA">
        <w:rPr>
          <w:lang w:val="en-US" w:eastAsia="ja-JP"/>
        </w:rPr>
        <w:t>smls-owl:isBoundByObject</w:t>
      </w:r>
      <w:proofErr w:type="spellEnd"/>
    </w:p>
    <w:p w14:paraId="04156B3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44BDB9C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 space and a real </w:t>
      </w:r>
      <w:proofErr w:type="spellStart"/>
      <w:r w:rsidRPr="001A5DCA">
        <w:rPr>
          <w:lang w:val="en-US" w:eastAsia="ja-JP"/>
        </w:rPr>
        <w:t>object"@en</w:t>
      </w:r>
      <w:proofErr w:type="spellEnd"/>
      <w:r w:rsidRPr="001A5DCA">
        <w:rPr>
          <w:lang w:val="en-US" w:eastAsia="ja-JP"/>
        </w:rPr>
        <w:t xml:space="preserve"> ;</w:t>
      </w:r>
    </w:p>
    <w:p w14:paraId="3D8DAB2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"is bound by </w:t>
      </w:r>
      <w:proofErr w:type="spellStart"/>
      <w:r w:rsidRPr="001A5DCA">
        <w:rPr>
          <w:lang w:val="en-US" w:eastAsia="ja-JP"/>
        </w:rPr>
        <w:t>object"@en</w:t>
      </w:r>
      <w:proofErr w:type="spellEnd"/>
      <w:r w:rsidRPr="001A5DCA">
        <w:rPr>
          <w:lang w:val="en-US" w:eastAsia="ja-JP"/>
        </w:rPr>
        <w:t xml:space="preserve"> ;</w:t>
      </w:r>
    </w:p>
    <w:p w14:paraId="7EEB4A5B" w14:textId="77777777" w:rsidR="00AF2288" w:rsidRPr="001A5DCA" w:rsidRDefault="00AF2288" w:rsidP="00AF2288">
      <w:pPr>
        <w:rPr>
          <w:lang w:val="en-US" w:eastAsia="ja-JP"/>
        </w:rPr>
      </w:pPr>
      <w:r w:rsidRPr="001A5DCA">
        <w:rPr>
          <w:lang w:val="en-US" w:eastAsia="ja-JP"/>
        </w:rPr>
        <w:t>.</w:t>
      </w:r>
    </w:p>
    <w:p w14:paraId="239093CD" w14:textId="77777777" w:rsidR="00AF2288" w:rsidRPr="001A5DCA" w:rsidRDefault="00AF2288" w:rsidP="00AF2288">
      <w:pPr>
        <w:rPr>
          <w:lang w:val="en-US" w:eastAsia="ja-JP"/>
        </w:rPr>
      </w:pPr>
      <w:proofErr w:type="spellStart"/>
      <w:r w:rsidRPr="001A5DCA">
        <w:rPr>
          <w:lang w:val="en-US" w:eastAsia="ja-JP"/>
        </w:rPr>
        <w:t>smls-owl:isImplementedBy</w:t>
      </w:r>
      <w:proofErr w:type="spellEnd"/>
    </w:p>
    <w:p w14:paraId="7C82D3F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420BC42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 functional object and a technical object. The technical object implements a functional </w:t>
      </w:r>
      <w:proofErr w:type="spellStart"/>
      <w:r w:rsidRPr="001A5DCA">
        <w:rPr>
          <w:lang w:val="en-US" w:eastAsia="ja-JP"/>
        </w:rPr>
        <w:t>object"@en</w:t>
      </w:r>
      <w:proofErr w:type="spellEnd"/>
      <w:r w:rsidRPr="001A5DCA">
        <w:rPr>
          <w:lang w:val="en-US" w:eastAsia="ja-JP"/>
        </w:rPr>
        <w:t xml:space="preserve"> ;</w:t>
      </w:r>
    </w:p>
    <w:p w14:paraId="58705F2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"is implemented </w:t>
      </w:r>
      <w:proofErr w:type="spellStart"/>
      <w:r w:rsidRPr="001A5DCA">
        <w:rPr>
          <w:lang w:val="en-US" w:eastAsia="ja-JP"/>
        </w:rPr>
        <w:t>by"@en</w:t>
      </w:r>
      <w:proofErr w:type="spellEnd"/>
      <w:r w:rsidRPr="001A5DCA">
        <w:rPr>
          <w:lang w:val="en-US" w:eastAsia="ja-JP"/>
        </w:rPr>
        <w:t xml:space="preserve"> ;</w:t>
      </w:r>
    </w:p>
    <w:p w14:paraId="69FE952F" w14:textId="77777777" w:rsidR="00AF2288" w:rsidRPr="001A5DCA" w:rsidRDefault="00AF2288" w:rsidP="00AF2288">
      <w:pPr>
        <w:rPr>
          <w:lang w:val="en-US" w:eastAsia="ja-JP"/>
        </w:rPr>
      </w:pPr>
      <w:r w:rsidRPr="001A5DCA">
        <w:rPr>
          <w:lang w:val="en-US" w:eastAsia="ja-JP"/>
        </w:rPr>
        <w:t>.</w:t>
      </w:r>
    </w:p>
    <w:p w14:paraId="66AE1340" w14:textId="77777777" w:rsidR="00AF2288" w:rsidRPr="001A5DCA" w:rsidRDefault="00AF2288" w:rsidP="00AF2288">
      <w:pPr>
        <w:rPr>
          <w:lang w:val="en-US" w:eastAsia="ja-JP"/>
        </w:rPr>
      </w:pPr>
      <w:proofErr w:type="spellStart"/>
      <w:r w:rsidRPr="001A5DCA">
        <w:rPr>
          <w:lang w:val="en-US" w:eastAsia="ja-JP"/>
        </w:rPr>
        <w:t>smls-owl:isRealizedBy</w:t>
      </w:r>
      <w:proofErr w:type="spellEnd"/>
    </w:p>
    <w:p w14:paraId="3F255CA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1760942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 planned object and a realized </w:t>
      </w:r>
      <w:proofErr w:type="spellStart"/>
      <w:r w:rsidRPr="001A5DCA">
        <w:rPr>
          <w:lang w:val="en-US" w:eastAsia="ja-JP"/>
        </w:rPr>
        <w:t>object"@en</w:t>
      </w:r>
      <w:proofErr w:type="spellEnd"/>
      <w:r w:rsidRPr="001A5DCA">
        <w:rPr>
          <w:lang w:val="en-US" w:eastAsia="ja-JP"/>
        </w:rPr>
        <w:t xml:space="preserve"> ;</w:t>
      </w:r>
    </w:p>
    <w:p w14:paraId="6F1FED4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"is realized </w:t>
      </w:r>
      <w:proofErr w:type="spellStart"/>
      <w:r w:rsidRPr="001A5DCA">
        <w:rPr>
          <w:lang w:val="en-US" w:eastAsia="ja-JP"/>
        </w:rPr>
        <w:t>by"@en</w:t>
      </w:r>
      <w:proofErr w:type="spellEnd"/>
      <w:r w:rsidRPr="001A5DCA">
        <w:rPr>
          <w:lang w:val="en-US" w:eastAsia="ja-JP"/>
        </w:rPr>
        <w:t xml:space="preserve"> ;</w:t>
      </w:r>
    </w:p>
    <w:p w14:paraId="36DE086B" w14:textId="77777777" w:rsidR="00AF2288" w:rsidRPr="001A5DCA" w:rsidRDefault="00AF2288" w:rsidP="00AF2288">
      <w:pPr>
        <w:rPr>
          <w:lang w:val="en-US" w:eastAsia="ja-JP"/>
        </w:rPr>
      </w:pPr>
      <w:r w:rsidRPr="001A5DCA">
        <w:rPr>
          <w:lang w:val="en-US" w:eastAsia="ja-JP"/>
        </w:rPr>
        <w:t>.</w:t>
      </w:r>
    </w:p>
    <w:p w14:paraId="7EF5CC0E" w14:textId="77777777" w:rsidR="00AF2288" w:rsidRPr="001A5DCA" w:rsidRDefault="00AF2288" w:rsidP="00AF2288">
      <w:pPr>
        <w:rPr>
          <w:lang w:val="en-US" w:eastAsia="ja-JP"/>
        </w:rPr>
      </w:pPr>
      <w:proofErr w:type="spellStart"/>
      <w:r w:rsidRPr="001A5DCA">
        <w:rPr>
          <w:lang w:val="en-US" w:eastAsia="ja-JP"/>
        </w:rPr>
        <w:t>smls-owl:performs</w:t>
      </w:r>
      <w:proofErr w:type="spellEnd"/>
    </w:p>
    <w:p w14:paraId="36A2377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083685C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smls-owl:PhysicalObject</w:t>
      </w:r>
      <w:proofErr w:type="spellEnd"/>
      <w:r w:rsidRPr="001A5DCA">
        <w:rPr>
          <w:lang w:val="en-US" w:eastAsia="ja-JP"/>
        </w:rPr>
        <w:t xml:space="preserve"> ;</w:t>
      </w:r>
    </w:p>
    <w:p w14:paraId="2EB804CE"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smls-owl:Activity</w:t>
      </w:r>
      <w:proofErr w:type="spellEnd"/>
      <w:r w:rsidRPr="001A5DCA">
        <w:rPr>
          <w:lang w:val="en-US" w:eastAsia="ja-JP"/>
        </w:rPr>
        <w:t xml:space="preserve"> ;</w:t>
      </w:r>
    </w:p>
    <w:p w14:paraId="649D2BE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 PhysicalObject and an </w:t>
      </w:r>
      <w:proofErr w:type="spellStart"/>
      <w:r w:rsidRPr="001A5DCA">
        <w:rPr>
          <w:lang w:val="en-US" w:eastAsia="ja-JP"/>
        </w:rPr>
        <w:t>Activity"@en</w:t>
      </w:r>
      <w:proofErr w:type="spellEnd"/>
      <w:r w:rsidRPr="001A5DCA">
        <w:rPr>
          <w:lang w:val="en-US" w:eastAsia="ja-JP"/>
        </w:rPr>
        <w:t xml:space="preserve"> ;</w:t>
      </w:r>
    </w:p>
    <w:p w14:paraId="7CAAFBC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"The welding of a bridge railing (an activity) is carried out with the aid of a welding machine (physical object) and the welder (physical object)"@en ;</w:t>
      </w:r>
    </w:p>
    <w:p w14:paraId="468B36C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performs"@en</w:t>
      </w:r>
      <w:proofErr w:type="spellEnd"/>
      <w:r w:rsidRPr="001A5DCA">
        <w:rPr>
          <w:lang w:val="en-US" w:eastAsia="ja-JP"/>
        </w:rPr>
        <w:t xml:space="preserve"> ;</w:t>
      </w:r>
    </w:p>
    <w:p w14:paraId="65C22106" w14:textId="77777777" w:rsidR="00AF2288" w:rsidRPr="001A5DCA" w:rsidRDefault="00AF2288" w:rsidP="00AF2288">
      <w:pPr>
        <w:rPr>
          <w:lang w:val="en-US" w:eastAsia="ja-JP"/>
        </w:rPr>
      </w:pPr>
      <w:r w:rsidRPr="001A5DCA">
        <w:rPr>
          <w:lang w:val="en-US" w:eastAsia="ja-JP"/>
        </w:rPr>
        <w:t>.</w:t>
      </w:r>
    </w:p>
    <w:p w14:paraId="6379D91D" w14:textId="77777777" w:rsidR="00AF2288" w:rsidRPr="001A5DCA" w:rsidRDefault="00AF2288" w:rsidP="00AF2288">
      <w:pPr>
        <w:rPr>
          <w:lang w:val="en-US" w:eastAsia="ja-JP"/>
        </w:rPr>
      </w:pPr>
      <w:proofErr w:type="spellStart"/>
      <w:r w:rsidRPr="001A5DCA">
        <w:rPr>
          <w:lang w:val="en-US" w:eastAsia="ja-JP"/>
        </w:rPr>
        <w:t>smls-owl:physicalChemicalFormula</w:t>
      </w:r>
      <w:proofErr w:type="spellEnd"/>
    </w:p>
    <w:p w14:paraId="548B29F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owl:DatatypeProperty</w:t>
      </w:r>
      <w:proofErr w:type="spellEnd"/>
      <w:r w:rsidRPr="001A5DCA">
        <w:rPr>
          <w:lang w:val="en-US" w:eastAsia="ja-JP"/>
        </w:rPr>
        <w:t xml:space="preserve"> ;</w:t>
      </w:r>
    </w:p>
    <w:p w14:paraId="79D6C3C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smls-owl:Matter</w:t>
      </w:r>
      <w:proofErr w:type="spellEnd"/>
      <w:r w:rsidRPr="001A5DCA">
        <w:rPr>
          <w:lang w:val="en-US" w:eastAsia="ja-JP"/>
        </w:rPr>
        <w:t xml:space="preserve"> ;</w:t>
      </w:r>
    </w:p>
    <w:p w14:paraId="3F2250B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xsd:string</w:t>
      </w:r>
      <w:proofErr w:type="spellEnd"/>
      <w:r w:rsidRPr="001A5DCA">
        <w:rPr>
          <w:lang w:val="en-US" w:eastAsia="ja-JP"/>
        </w:rPr>
        <w:t xml:space="preserve"> ;</w:t>
      </w:r>
    </w:p>
    <w:p w14:paraId="22801E3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"physical chemical </w:t>
      </w:r>
      <w:proofErr w:type="spellStart"/>
      <w:r w:rsidRPr="001A5DCA">
        <w:rPr>
          <w:lang w:val="en-US" w:eastAsia="ja-JP"/>
        </w:rPr>
        <w:t>formula"@en</w:t>
      </w:r>
      <w:proofErr w:type="spellEnd"/>
      <w:r w:rsidRPr="001A5DCA">
        <w:rPr>
          <w:lang w:val="en-US" w:eastAsia="ja-JP"/>
        </w:rPr>
        <w:t xml:space="preserve"> ;</w:t>
      </w:r>
    </w:p>
    <w:p w14:paraId="2814806C" w14:textId="77777777" w:rsidR="00AF2288" w:rsidRPr="001A5DCA" w:rsidRDefault="00AF2288" w:rsidP="00AF2288">
      <w:pPr>
        <w:rPr>
          <w:lang w:val="en-US" w:eastAsia="ja-JP"/>
        </w:rPr>
      </w:pPr>
      <w:r w:rsidRPr="001A5DCA">
        <w:rPr>
          <w:lang w:val="en-US" w:eastAsia="ja-JP"/>
        </w:rPr>
        <w:t>.</w:t>
      </w:r>
    </w:p>
    <w:p w14:paraId="358F718C" w14:textId="77777777" w:rsidR="00AF2288" w:rsidRPr="001A5DCA" w:rsidRDefault="00AF2288" w:rsidP="00AF2288">
      <w:pPr>
        <w:rPr>
          <w:lang w:val="en-US" w:eastAsia="ja-JP"/>
        </w:rPr>
      </w:pPr>
      <w:proofErr w:type="spellStart"/>
      <w:r w:rsidRPr="001A5DCA">
        <w:rPr>
          <w:lang w:val="en-US" w:eastAsia="ja-JP"/>
        </w:rPr>
        <w:t>smls-owl:quantityKind</w:t>
      </w:r>
      <w:proofErr w:type="spellEnd"/>
    </w:p>
    <w:p w14:paraId="5B03D82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3D89522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qudt:QuantityKind</w:t>
      </w:r>
      <w:proofErr w:type="spellEnd"/>
      <w:r w:rsidRPr="001A5DCA">
        <w:rPr>
          <w:lang w:val="en-US" w:eastAsia="ja-JP"/>
        </w:rPr>
        <w:t xml:space="preserve"> ;</w:t>
      </w:r>
    </w:p>
    <w:p w14:paraId="5820614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"quantity </w:t>
      </w:r>
      <w:proofErr w:type="spellStart"/>
      <w:r w:rsidRPr="001A5DCA">
        <w:rPr>
          <w:lang w:val="en-US" w:eastAsia="ja-JP"/>
        </w:rPr>
        <w:t>kind"@en</w:t>
      </w:r>
      <w:proofErr w:type="spellEnd"/>
      <w:r w:rsidRPr="001A5DCA">
        <w:rPr>
          <w:lang w:val="en-US" w:eastAsia="ja-JP"/>
        </w:rPr>
        <w:t xml:space="preserve"> ;</w:t>
      </w:r>
    </w:p>
    <w:p w14:paraId="6D41B258" w14:textId="77777777" w:rsidR="00AF2288" w:rsidRPr="001A5DCA" w:rsidRDefault="00AF2288" w:rsidP="00AF2288">
      <w:pPr>
        <w:rPr>
          <w:lang w:val="en-US" w:eastAsia="ja-JP"/>
        </w:rPr>
      </w:pPr>
      <w:r w:rsidRPr="001A5DCA">
        <w:rPr>
          <w:lang w:val="en-US" w:eastAsia="ja-JP"/>
        </w:rPr>
        <w:t>.</w:t>
      </w:r>
    </w:p>
    <w:p w14:paraId="0C63BEFA" w14:textId="77777777" w:rsidR="00AF2288" w:rsidRPr="001A5DCA" w:rsidRDefault="00AF2288" w:rsidP="00AF2288">
      <w:pPr>
        <w:rPr>
          <w:lang w:val="en-US" w:eastAsia="ja-JP"/>
        </w:rPr>
      </w:pPr>
      <w:proofErr w:type="spellStart"/>
      <w:r w:rsidRPr="001A5DCA">
        <w:rPr>
          <w:lang w:val="en-US" w:eastAsia="ja-JP"/>
        </w:rPr>
        <w:t>smls-owl:referenceIndividual</w:t>
      </w:r>
      <w:proofErr w:type="spellEnd"/>
    </w:p>
    <w:p w14:paraId="69A22A99"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0D492F1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smls-owl:ImplicitGroup</w:t>
      </w:r>
      <w:proofErr w:type="spellEnd"/>
      <w:r w:rsidRPr="001A5DCA">
        <w:rPr>
          <w:lang w:val="en-US" w:eastAsia="ja-JP"/>
        </w:rPr>
        <w:t xml:space="preserve"> ;</w:t>
      </w:r>
    </w:p>
    <w:p w14:paraId="4BA124D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smls-owl:PhysicalObject</w:t>
      </w:r>
      <w:proofErr w:type="spellEnd"/>
      <w:r w:rsidRPr="001A5DCA">
        <w:rPr>
          <w:lang w:val="en-US" w:eastAsia="ja-JP"/>
        </w:rPr>
        <w:t xml:space="preserve"> ;</w:t>
      </w:r>
    </w:p>
    <w:p w14:paraId="000FBDA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"reference </w:t>
      </w:r>
      <w:proofErr w:type="spellStart"/>
      <w:r w:rsidRPr="001A5DCA">
        <w:rPr>
          <w:lang w:val="en-US" w:eastAsia="ja-JP"/>
        </w:rPr>
        <w:t>individual"@en</w:t>
      </w:r>
      <w:proofErr w:type="spellEnd"/>
      <w:r w:rsidRPr="001A5DCA">
        <w:rPr>
          <w:lang w:val="en-US" w:eastAsia="ja-JP"/>
        </w:rPr>
        <w:t xml:space="preserve"> ;</w:t>
      </w:r>
    </w:p>
    <w:p w14:paraId="76EC60B3" w14:textId="77777777" w:rsidR="00AF2288" w:rsidRPr="001A5DCA" w:rsidRDefault="00AF2288" w:rsidP="00AF2288">
      <w:pPr>
        <w:rPr>
          <w:lang w:val="en-US" w:eastAsia="ja-JP"/>
        </w:rPr>
      </w:pPr>
      <w:r w:rsidRPr="001A5DCA">
        <w:rPr>
          <w:lang w:val="en-US" w:eastAsia="ja-JP"/>
        </w:rPr>
        <w:t>.</w:t>
      </w:r>
    </w:p>
    <w:p w14:paraId="65469E79" w14:textId="77777777" w:rsidR="00AF2288" w:rsidRPr="001A5DCA" w:rsidRDefault="00AF2288" w:rsidP="00AF2288">
      <w:pPr>
        <w:rPr>
          <w:lang w:val="en-US" w:eastAsia="ja-JP"/>
        </w:rPr>
      </w:pPr>
      <w:proofErr w:type="spellStart"/>
      <w:r w:rsidRPr="001A5DCA">
        <w:rPr>
          <w:lang w:val="en-US" w:eastAsia="ja-JP"/>
        </w:rPr>
        <w:t>smls-owl:transforms</w:t>
      </w:r>
      <w:proofErr w:type="spellEnd"/>
    </w:p>
    <w:p w14:paraId="613A81B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1C8F29B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smls-owl:Activity</w:t>
      </w:r>
      <w:proofErr w:type="spellEnd"/>
      <w:r w:rsidRPr="001A5DCA">
        <w:rPr>
          <w:lang w:val="en-US" w:eastAsia="ja-JP"/>
        </w:rPr>
        <w:t xml:space="preserve"> ;</w:t>
      </w:r>
    </w:p>
    <w:p w14:paraId="3B3F277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smls-owl:Object</w:t>
      </w:r>
      <w:proofErr w:type="spellEnd"/>
      <w:r w:rsidRPr="001A5DCA">
        <w:rPr>
          <w:lang w:val="en-US" w:eastAsia="ja-JP"/>
        </w:rPr>
        <w:t xml:space="preserve"> ;</w:t>
      </w:r>
    </w:p>
    <w:p w14:paraId="00D9FAF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Activity and an </w:t>
      </w:r>
      <w:proofErr w:type="spellStart"/>
      <w:r w:rsidRPr="001A5DCA">
        <w:rPr>
          <w:lang w:val="en-US" w:eastAsia="ja-JP"/>
        </w:rPr>
        <w:t>Object"@en</w:t>
      </w:r>
      <w:proofErr w:type="spellEnd"/>
      <w:r w:rsidRPr="001A5DCA">
        <w:rPr>
          <w:lang w:val="en-US" w:eastAsia="ja-JP"/>
        </w:rPr>
        <w:t xml:space="preserve"> ;</w:t>
      </w:r>
    </w:p>
    <w:p w14:paraId="457D9D70"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skos:example</w:t>
      </w:r>
      <w:proofErr w:type="spellEnd"/>
      <w:r w:rsidRPr="001A5DCA">
        <w:rPr>
          <w:lang w:val="en-US" w:eastAsia="ja-JP"/>
        </w:rPr>
        <w:t xml:space="preserve"> "Baking (an activity) transforms a pizza (a physical object) from unbaked (a state) to baked (another state)"@en ;</w:t>
      </w:r>
    </w:p>
    <w:p w14:paraId="7F0DA501"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transforms"@en</w:t>
      </w:r>
      <w:proofErr w:type="spellEnd"/>
      <w:r w:rsidRPr="001A5DCA">
        <w:rPr>
          <w:lang w:val="en-US" w:eastAsia="ja-JP"/>
        </w:rPr>
        <w:t xml:space="preserve"> ;</w:t>
      </w:r>
    </w:p>
    <w:p w14:paraId="4980226E" w14:textId="77777777" w:rsidR="00AF2288" w:rsidRPr="001A5DCA" w:rsidRDefault="00AF2288" w:rsidP="00AF2288">
      <w:pPr>
        <w:rPr>
          <w:lang w:val="en-US" w:eastAsia="ja-JP"/>
        </w:rPr>
      </w:pPr>
      <w:r w:rsidRPr="001A5DCA">
        <w:rPr>
          <w:lang w:val="en-US" w:eastAsia="ja-JP"/>
        </w:rPr>
        <w:t>.</w:t>
      </w:r>
    </w:p>
    <w:p w14:paraId="53B5B498" w14:textId="77777777" w:rsidR="00AF2288" w:rsidRPr="001A5DCA" w:rsidRDefault="00AF2288" w:rsidP="00AF2288">
      <w:pPr>
        <w:rPr>
          <w:lang w:val="en-US" w:eastAsia="ja-JP"/>
        </w:rPr>
      </w:pPr>
      <w:proofErr w:type="spellStart"/>
      <w:r w:rsidRPr="001A5DCA">
        <w:rPr>
          <w:lang w:val="en-US" w:eastAsia="ja-JP"/>
        </w:rPr>
        <w:t>smls-owl:triggers</w:t>
      </w:r>
      <w:proofErr w:type="spellEnd"/>
    </w:p>
    <w:p w14:paraId="7CDE14D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6ED366D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rdfs:domain</w:t>
      </w:r>
      <w:proofErr w:type="spellEnd"/>
      <w:r w:rsidRPr="001A5DCA">
        <w:rPr>
          <w:lang w:val="en-US" w:eastAsia="ja-JP"/>
        </w:rPr>
        <w:t xml:space="preserve"> </w:t>
      </w:r>
      <w:proofErr w:type="spellStart"/>
      <w:r w:rsidRPr="001A5DCA">
        <w:rPr>
          <w:lang w:val="en-US" w:eastAsia="ja-JP"/>
        </w:rPr>
        <w:t>smls-owl:Entity</w:t>
      </w:r>
      <w:proofErr w:type="spellEnd"/>
      <w:r w:rsidRPr="001A5DCA">
        <w:rPr>
          <w:lang w:val="en-US" w:eastAsia="ja-JP"/>
        </w:rPr>
        <w:t xml:space="preserve"> ;</w:t>
      </w:r>
    </w:p>
    <w:p w14:paraId="3F1CDFA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smls-owl:Event</w:t>
      </w:r>
      <w:proofErr w:type="spellEnd"/>
      <w:r w:rsidRPr="001A5DCA">
        <w:rPr>
          <w:lang w:val="en-US" w:eastAsia="ja-JP"/>
        </w:rPr>
        <w:t xml:space="preserve"> ;</w:t>
      </w:r>
    </w:p>
    <w:p w14:paraId="51BD079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skos:definition</w:t>
      </w:r>
      <w:proofErr w:type="spellEnd"/>
      <w:r w:rsidRPr="001A5DCA">
        <w:rPr>
          <w:lang w:val="en-US" w:eastAsia="ja-JP"/>
        </w:rPr>
        <w:t xml:space="preserve"> "This relationship applies between an Event and an Activity and an Event and a Physical </w:t>
      </w:r>
      <w:proofErr w:type="spellStart"/>
      <w:r w:rsidRPr="001A5DCA">
        <w:rPr>
          <w:lang w:val="en-US" w:eastAsia="ja-JP"/>
        </w:rPr>
        <w:t>Object"@en</w:t>
      </w:r>
      <w:proofErr w:type="spellEnd"/>
      <w:r w:rsidRPr="001A5DCA">
        <w:rPr>
          <w:lang w:val="en-US" w:eastAsia="ja-JP"/>
        </w:rPr>
        <w:t xml:space="preserve"> ;</w:t>
      </w:r>
    </w:p>
    <w:p w14:paraId="5BDA459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skos:example</w:t>
      </w:r>
      <w:proofErr w:type="spellEnd"/>
      <w:r w:rsidRPr="001A5DCA">
        <w:rPr>
          <w:lang w:val="en-US" w:eastAsia="ja-JP"/>
        </w:rPr>
        <w:t xml:space="preserve"> "Take a traffic accident (an event). This initiates the arrival of the emergency services (an activity)"@en ;</w:t>
      </w:r>
    </w:p>
    <w:p w14:paraId="5FAB873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triggers"@en</w:t>
      </w:r>
      <w:proofErr w:type="spellEnd"/>
      <w:r w:rsidRPr="001A5DCA">
        <w:rPr>
          <w:lang w:val="en-US" w:eastAsia="ja-JP"/>
        </w:rPr>
        <w:t xml:space="preserve"> ;</w:t>
      </w:r>
    </w:p>
    <w:p w14:paraId="52703EDF" w14:textId="77777777" w:rsidR="00AF2288" w:rsidRPr="001A5DCA" w:rsidRDefault="00AF2288" w:rsidP="00AF2288">
      <w:pPr>
        <w:rPr>
          <w:lang w:val="en-US" w:eastAsia="ja-JP"/>
        </w:rPr>
      </w:pPr>
      <w:r w:rsidRPr="001A5DCA">
        <w:rPr>
          <w:lang w:val="en-US" w:eastAsia="ja-JP"/>
        </w:rPr>
        <w:t>.</w:t>
      </w:r>
    </w:p>
    <w:p w14:paraId="3728D9B0" w14:textId="77777777" w:rsidR="00AF2288" w:rsidRPr="001A5DCA" w:rsidRDefault="00AF2288" w:rsidP="00AF2288">
      <w:pPr>
        <w:rPr>
          <w:lang w:val="en-US" w:eastAsia="ja-JP"/>
        </w:rPr>
      </w:pPr>
      <w:proofErr w:type="spellStart"/>
      <w:r w:rsidRPr="001A5DCA">
        <w:rPr>
          <w:lang w:val="en-US" w:eastAsia="ja-JP"/>
        </w:rPr>
        <w:t>smls-owl:unit</w:t>
      </w:r>
      <w:proofErr w:type="spellEnd"/>
    </w:p>
    <w:p w14:paraId="35340543"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owl:ObjectProperty</w:t>
      </w:r>
      <w:proofErr w:type="spellEnd"/>
      <w:r w:rsidRPr="001A5DCA">
        <w:rPr>
          <w:lang w:val="en-US" w:eastAsia="ja-JP"/>
        </w:rPr>
        <w:t xml:space="preserve"> ;</w:t>
      </w:r>
    </w:p>
    <w:p w14:paraId="27BAAA6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rdfs:range</w:t>
      </w:r>
      <w:proofErr w:type="spellEnd"/>
      <w:r w:rsidRPr="001A5DCA">
        <w:rPr>
          <w:lang w:val="en-US" w:eastAsia="ja-JP"/>
        </w:rPr>
        <w:t xml:space="preserve"> </w:t>
      </w:r>
      <w:proofErr w:type="spellStart"/>
      <w:r w:rsidRPr="001A5DCA">
        <w:rPr>
          <w:lang w:val="en-US" w:eastAsia="ja-JP"/>
        </w:rPr>
        <w:t>qudt:Unit</w:t>
      </w:r>
      <w:proofErr w:type="spellEnd"/>
      <w:r w:rsidRPr="001A5DCA">
        <w:rPr>
          <w:lang w:val="en-US" w:eastAsia="ja-JP"/>
        </w:rPr>
        <w:t xml:space="preserve"> ;</w:t>
      </w:r>
    </w:p>
    <w:p w14:paraId="3F278A02"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skos:prefLabel</w:t>
      </w:r>
      <w:proofErr w:type="spellEnd"/>
      <w:r w:rsidRPr="001A5DCA">
        <w:rPr>
          <w:lang w:val="en-US" w:eastAsia="ja-JP"/>
        </w:rPr>
        <w:t xml:space="preserve"> "</w:t>
      </w:r>
      <w:proofErr w:type="spellStart"/>
      <w:r w:rsidRPr="001A5DCA">
        <w:rPr>
          <w:lang w:val="en-US" w:eastAsia="ja-JP"/>
        </w:rPr>
        <w:t>unit"@en</w:t>
      </w:r>
      <w:proofErr w:type="spellEnd"/>
      <w:r w:rsidRPr="001A5DCA">
        <w:rPr>
          <w:lang w:val="en-US" w:eastAsia="ja-JP"/>
        </w:rPr>
        <w:t xml:space="preserve"> ;</w:t>
      </w:r>
    </w:p>
    <w:p w14:paraId="6AE633BC" w14:textId="77777777" w:rsidR="00AF2288" w:rsidRPr="001A5DCA" w:rsidRDefault="00AF2288" w:rsidP="00AF2288">
      <w:pPr>
        <w:rPr>
          <w:lang w:val="en-US" w:eastAsia="ja-JP"/>
        </w:rPr>
      </w:pPr>
      <w:r w:rsidRPr="001A5DCA">
        <w:rPr>
          <w:lang w:val="en-US" w:eastAsia="ja-JP"/>
        </w:rPr>
        <w:t>.</w:t>
      </w:r>
    </w:p>
    <w:p w14:paraId="1C5B984D" w14:textId="77777777" w:rsidR="00AF2288" w:rsidRPr="001A5DCA" w:rsidRDefault="00AF2288" w:rsidP="00AF2288">
      <w:pPr>
        <w:rPr>
          <w:lang w:val="en-US" w:eastAsia="ja-JP"/>
        </w:rPr>
      </w:pPr>
      <w:r w:rsidRPr="001A5DCA">
        <w:rPr>
          <w:lang w:val="en-US" w:eastAsia="ja-JP"/>
        </w:rPr>
        <w:t>[</w:t>
      </w:r>
    </w:p>
    <w:p w14:paraId="00EE961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owl:AllDisjointClasses</w:t>
      </w:r>
      <w:proofErr w:type="spellEnd"/>
      <w:r w:rsidRPr="001A5DCA">
        <w:rPr>
          <w:lang w:val="en-US" w:eastAsia="ja-JP"/>
        </w:rPr>
        <w:t xml:space="preserve"> ;</w:t>
      </w:r>
    </w:p>
    <w:p w14:paraId="5C01D61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owl:members</w:t>
      </w:r>
      <w:proofErr w:type="spellEnd"/>
      <w:r w:rsidRPr="001A5DCA">
        <w:rPr>
          <w:lang w:val="en-US" w:eastAsia="ja-JP"/>
        </w:rPr>
        <w:t xml:space="preserve"> (</w:t>
      </w:r>
    </w:p>
    <w:p w14:paraId="4D7E037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smls-owl:FunctionalObject</w:t>
      </w:r>
      <w:proofErr w:type="spellEnd"/>
    </w:p>
    <w:p w14:paraId="765902B7"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smls-owl:TechnicalObject</w:t>
      </w:r>
      <w:proofErr w:type="spellEnd"/>
    </w:p>
    <w:p w14:paraId="4FCA0FAE" w14:textId="77777777" w:rsidR="00AF2288" w:rsidRPr="001A5DCA" w:rsidRDefault="00AF2288" w:rsidP="00AF2288">
      <w:pPr>
        <w:rPr>
          <w:lang w:val="en-US" w:eastAsia="ja-JP"/>
        </w:rPr>
      </w:pPr>
      <w:r w:rsidRPr="001A5DCA">
        <w:rPr>
          <w:lang w:val="en-US" w:eastAsia="ja-JP"/>
        </w:rPr>
        <w:t xml:space="preserve">    ) ;</w:t>
      </w:r>
    </w:p>
    <w:p w14:paraId="15C860F4" w14:textId="77777777" w:rsidR="00AF2288" w:rsidRPr="001A5DCA" w:rsidRDefault="00AF2288" w:rsidP="00AF2288">
      <w:pPr>
        <w:rPr>
          <w:lang w:val="en-US" w:eastAsia="ja-JP"/>
        </w:rPr>
      </w:pPr>
      <w:r w:rsidRPr="001A5DCA">
        <w:rPr>
          <w:lang w:val="en-US" w:eastAsia="ja-JP"/>
        </w:rPr>
        <w:t>].</w:t>
      </w:r>
    </w:p>
    <w:p w14:paraId="433C22D8" w14:textId="77777777" w:rsidR="00AF2288" w:rsidRPr="001A5DCA" w:rsidRDefault="00AF2288" w:rsidP="00AF2288">
      <w:pPr>
        <w:rPr>
          <w:lang w:val="en-US" w:eastAsia="ja-JP"/>
        </w:rPr>
      </w:pPr>
      <w:r w:rsidRPr="001A5DCA">
        <w:rPr>
          <w:lang w:val="en-US" w:eastAsia="ja-JP"/>
        </w:rPr>
        <w:t>[</w:t>
      </w:r>
    </w:p>
    <w:p w14:paraId="751186C4"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owl:AllDisjointClasses</w:t>
      </w:r>
      <w:proofErr w:type="spellEnd"/>
      <w:r w:rsidRPr="001A5DCA">
        <w:rPr>
          <w:lang w:val="en-US" w:eastAsia="ja-JP"/>
        </w:rPr>
        <w:t xml:space="preserve"> ;</w:t>
      </w:r>
    </w:p>
    <w:p w14:paraId="3C6C064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owl:members</w:t>
      </w:r>
      <w:proofErr w:type="spellEnd"/>
      <w:r w:rsidRPr="001A5DCA">
        <w:rPr>
          <w:lang w:val="en-US" w:eastAsia="ja-JP"/>
        </w:rPr>
        <w:t xml:space="preserve"> (</w:t>
      </w:r>
    </w:p>
    <w:p w14:paraId="173A0CB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smls-owl:PhysicalObject</w:t>
      </w:r>
      <w:proofErr w:type="spellEnd"/>
    </w:p>
    <w:p w14:paraId="29078FEB" w14:textId="77777777" w:rsidR="00AF2288" w:rsidRPr="001A5DCA" w:rsidRDefault="00AF2288" w:rsidP="00AF2288">
      <w:pPr>
        <w:rPr>
          <w:lang w:val="en-US" w:eastAsia="ja-JP"/>
        </w:rPr>
      </w:pPr>
      <w:r w:rsidRPr="001A5DCA">
        <w:rPr>
          <w:lang w:val="en-US" w:eastAsia="ja-JP"/>
        </w:rPr>
        <w:lastRenderedPageBreak/>
        <w:t xml:space="preserve">      </w:t>
      </w:r>
      <w:proofErr w:type="spellStart"/>
      <w:r w:rsidRPr="001A5DCA">
        <w:rPr>
          <w:lang w:val="en-US" w:eastAsia="ja-JP"/>
        </w:rPr>
        <w:t>smls-owl:InformationObject</w:t>
      </w:r>
      <w:proofErr w:type="spellEnd"/>
    </w:p>
    <w:p w14:paraId="2228FB5F"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smls-owl:Activity</w:t>
      </w:r>
      <w:proofErr w:type="spellEnd"/>
    </w:p>
    <w:p w14:paraId="19402C8D"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smls-owl:Event</w:t>
      </w:r>
      <w:proofErr w:type="spellEnd"/>
    </w:p>
    <w:p w14:paraId="4DF9EA2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smls-owl:State</w:t>
      </w:r>
      <w:proofErr w:type="spellEnd"/>
    </w:p>
    <w:p w14:paraId="079988BB" w14:textId="77777777" w:rsidR="00AF2288" w:rsidRPr="001A5DCA" w:rsidRDefault="00AF2288" w:rsidP="00AF2288">
      <w:pPr>
        <w:rPr>
          <w:lang w:val="en-US" w:eastAsia="ja-JP"/>
        </w:rPr>
      </w:pPr>
      <w:r w:rsidRPr="001A5DCA">
        <w:rPr>
          <w:lang w:val="en-US" w:eastAsia="ja-JP"/>
        </w:rPr>
        <w:t xml:space="preserve">    ) ;</w:t>
      </w:r>
    </w:p>
    <w:p w14:paraId="281F333E" w14:textId="77777777" w:rsidR="00AF2288" w:rsidRPr="001A5DCA" w:rsidRDefault="00AF2288" w:rsidP="00AF2288">
      <w:pPr>
        <w:rPr>
          <w:lang w:val="en-US" w:eastAsia="ja-JP"/>
        </w:rPr>
      </w:pPr>
      <w:r w:rsidRPr="001A5DCA">
        <w:rPr>
          <w:lang w:val="en-US" w:eastAsia="ja-JP"/>
        </w:rPr>
        <w:t>].</w:t>
      </w:r>
    </w:p>
    <w:p w14:paraId="4FFDAC09" w14:textId="77777777" w:rsidR="00AF2288" w:rsidRPr="001A5DCA" w:rsidRDefault="00AF2288" w:rsidP="00AF2288">
      <w:pPr>
        <w:rPr>
          <w:lang w:val="en-US" w:eastAsia="ja-JP"/>
        </w:rPr>
      </w:pPr>
      <w:r w:rsidRPr="001A5DCA">
        <w:rPr>
          <w:lang w:val="en-US" w:eastAsia="ja-JP"/>
        </w:rPr>
        <w:t>[</w:t>
      </w:r>
    </w:p>
    <w:p w14:paraId="51BDBF4B"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owl:AllDisjointClasses</w:t>
      </w:r>
      <w:proofErr w:type="spellEnd"/>
      <w:r w:rsidRPr="001A5DCA">
        <w:rPr>
          <w:lang w:val="en-US" w:eastAsia="ja-JP"/>
        </w:rPr>
        <w:t xml:space="preserve"> ;</w:t>
      </w:r>
    </w:p>
    <w:p w14:paraId="77607AE8"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owl:members</w:t>
      </w:r>
      <w:proofErr w:type="spellEnd"/>
      <w:r w:rsidRPr="001A5DCA">
        <w:rPr>
          <w:lang w:val="en-US" w:eastAsia="ja-JP"/>
        </w:rPr>
        <w:t xml:space="preserve"> (</w:t>
      </w:r>
    </w:p>
    <w:p w14:paraId="4B580E3E"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smls-owl:PlannedObject</w:t>
      </w:r>
      <w:proofErr w:type="spellEnd"/>
    </w:p>
    <w:p w14:paraId="0C273306"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smls-owl:RealizedObject</w:t>
      </w:r>
      <w:proofErr w:type="spellEnd"/>
    </w:p>
    <w:p w14:paraId="56DD2021" w14:textId="77777777" w:rsidR="00AF2288" w:rsidRPr="001A5DCA" w:rsidRDefault="00AF2288" w:rsidP="00AF2288">
      <w:pPr>
        <w:rPr>
          <w:lang w:val="en-US" w:eastAsia="ja-JP"/>
        </w:rPr>
      </w:pPr>
      <w:r w:rsidRPr="001A5DCA">
        <w:rPr>
          <w:lang w:val="en-US" w:eastAsia="ja-JP"/>
        </w:rPr>
        <w:t xml:space="preserve">    ) ;</w:t>
      </w:r>
    </w:p>
    <w:p w14:paraId="7C267F9B" w14:textId="77777777" w:rsidR="00AF2288" w:rsidRPr="001A5DCA" w:rsidRDefault="00AF2288" w:rsidP="00AF2288">
      <w:pPr>
        <w:rPr>
          <w:lang w:val="en-US" w:eastAsia="ja-JP"/>
        </w:rPr>
      </w:pPr>
      <w:r w:rsidRPr="001A5DCA">
        <w:rPr>
          <w:lang w:val="en-US" w:eastAsia="ja-JP"/>
        </w:rPr>
        <w:t>].</w:t>
      </w:r>
    </w:p>
    <w:p w14:paraId="6BFA538B" w14:textId="77777777" w:rsidR="00AF2288" w:rsidRPr="001A5DCA" w:rsidRDefault="00AF2288" w:rsidP="00AF2288">
      <w:pPr>
        <w:rPr>
          <w:lang w:val="en-US" w:eastAsia="ja-JP"/>
        </w:rPr>
      </w:pPr>
      <w:r w:rsidRPr="001A5DCA">
        <w:rPr>
          <w:lang w:val="en-US" w:eastAsia="ja-JP"/>
        </w:rPr>
        <w:t>[</w:t>
      </w:r>
    </w:p>
    <w:p w14:paraId="7D63ED9C"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a</w:t>
      </w:r>
      <w:proofErr w:type="spellEnd"/>
      <w:r w:rsidRPr="001A5DCA">
        <w:rPr>
          <w:lang w:val="en-US" w:eastAsia="ja-JP"/>
        </w:rPr>
        <w:t xml:space="preserve"> </w:t>
      </w:r>
      <w:proofErr w:type="spellStart"/>
      <w:r w:rsidRPr="001A5DCA">
        <w:rPr>
          <w:lang w:val="en-US" w:eastAsia="ja-JP"/>
        </w:rPr>
        <w:t>owl:AllDisjointClasses</w:t>
      </w:r>
      <w:proofErr w:type="spellEnd"/>
      <w:r w:rsidRPr="001A5DCA">
        <w:rPr>
          <w:lang w:val="en-US" w:eastAsia="ja-JP"/>
        </w:rPr>
        <w:t xml:space="preserve"> ;</w:t>
      </w:r>
    </w:p>
    <w:p w14:paraId="7D9F6C15"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owl:members</w:t>
      </w:r>
      <w:proofErr w:type="spellEnd"/>
      <w:r w:rsidRPr="001A5DCA">
        <w:rPr>
          <w:lang w:val="en-US" w:eastAsia="ja-JP"/>
        </w:rPr>
        <w:t xml:space="preserve"> (</w:t>
      </w:r>
    </w:p>
    <w:p w14:paraId="68026FEA"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smls-owl:RealObject</w:t>
      </w:r>
      <w:proofErr w:type="spellEnd"/>
    </w:p>
    <w:p w14:paraId="408C61D0" w14:textId="77777777" w:rsidR="00AF2288" w:rsidRPr="001A5DCA" w:rsidRDefault="00AF2288" w:rsidP="00AF2288">
      <w:pPr>
        <w:rPr>
          <w:lang w:val="en-US" w:eastAsia="ja-JP"/>
        </w:rPr>
      </w:pPr>
      <w:r w:rsidRPr="001A5DCA">
        <w:rPr>
          <w:lang w:val="en-US" w:eastAsia="ja-JP"/>
        </w:rPr>
        <w:t xml:space="preserve">      </w:t>
      </w:r>
      <w:proofErr w:type="spellStart"/>
      <w:r w:rsidRPr="001A5DCA">
        <w:rPr>
          <w:lang w:val="en-US" w:eastAsia="ja-JP"/>
        </w:rPr>
        <w:t>smls-owl:Space</w:t>
      </w:r>
      <w:proofErr w:type="spellEnd"/>
    </w:p>
    <w:p w14:paraId="6491416D" w14:textId="77777777" w:rsidR="00AF2288" w:rsidRDefault="00AF2288" w:rsidP="00AF2288">
      <w:pPr>
        <w:rPr>
          <w:lang w:eastAsia="ja-JP"/>
        </w:rPr>
      </w:pPr>
      <w:r w:rsidRPr="001A5DCA">
        <w:rPr>
          <w:lang w:val="en-US" w:eastAsia="ja-JP"/>
        </w:rPr>
        <w:t xml:space="preserve">    </w:t>
      </w:r>
      <w:r>
        <w:rPr>
          <w:lang w:eastAsia="ja-JP"/>
        </w:rPr>
        <w:t>) ;</w:t>
      </w:r>
    </w:p>
    <w:p w14:paraId="7A4D6B00" w14:textId="3387DCC6" w:rsidR="00AF2288" w:rsidRDefault="00AF2288" w:rsidP="00AF2288">
      <w:pPr>
        <w:rPr>
          <w:lang w:eastAsia="ja-JP"/>
        </w:rPr>
      </w:pPr>
      <w:r>
        <w:rPr>
          <w:lang w:eastAsia="ja-JP"/>
        </w:rPr>
        <w:t>].</w:t>
      </w:r>
    </w:p>
    <w:bookmarkEnd w:id="164"/>
    <w:p w14:paraId="13C400B0" w14:textId="47B03B5D" w:rsidR="00CA0A3C" w:rsidRPr="00956F47" w:rsidRDefault="00CA0A3C" w:rsidP="00CA0A3C">
      <w:pPr>
        <w:pStyle w:val="Bijlage"/>
        <w:rPr>
          <w:sz w:val="30"/>
          <w:szCs w:val="30"/>
          <w:lang w:val="nl-NL"/>
        </w:rPr>
      </w:pPr>
      <w:r w:rsidRPr="00956F47">
        <w:rPr>
          <w:lang w:val="nl-NL"/>
        </w:rPr>
        <w:lastRenderedPageBreak/>
        <w:br/>
      </w:r>
      <w:bookmarkStart w:id="181" w:name="_Toc57887235"/>
      <w:r w:rsidRPr="00956F47">
        <w:rPr>
          <w:b w:val="0"/>
          <w:sz w:val="26"/>
          <w:szCs w:val="26"/>
          <w:lang w:val="nl-NL"/>
        </w:rPr>
        <w:t>(informati</w:t>
      </w:r>
      <w:r w:rsidR="004D2917" w:rsidRPr="00956F47">
        <w:rPr>
          <w:b w:val="0"/>
          <w:sz w:val="26"/>
          <w:szCs w:val="26"/>
          <w:lang w:val="nl-NL"/>
        </w:rPr>
        <w:t>ef</w:t>
      </w:r>
      <w:r w:rsidRPr="00956F47">
        <w:rPr>
          <w:b w:val="0"/>
          <w:sz w:val="26"/>
          <w:szCs w:val="26"/>
          <w:lang w:val="nl-NL"/>
        </w:rPr>
        <w:t>)</w:t>
      </w:r>
      <w:r w:rsidRPr="00956F47">
        <w:rPr>
          <w:b w:val="0"/>
          <w:sz w:val="26"/>
          <w:szCs w:val="26"/>
          <w:lang w:val="nl-NL"/>
        </w:rPr>
        <w:br/>
      </w:r>
      <w:r w:rsidRPr="00956F47">
        <w:rPr>
          <w:lang w:val="nl-NL"/>
        </w:rPr>
        <w:br/>
      </w:r>
      <w:r w:rsidR="00966C93" w:rsidRPr="00956F47">
        <w:rPr>
          <w:sz w:val="30"/>
          <w:szCs w:val="30"/>
          <w:lang w:val="nl-NL"/>
        </w:rPr>
        <w:t>Alternatieve zienswijze</w:t>
      </w:r>
      <w:r w:rsidR="004D2917" w:rsidRPr="00956F47">
        <w:rPr>
          <w:sz w:val="30"/>
          <w:szCs w:val="30"/>
          <w:lang w:val="nl-NL"/>
        </w:rPr>
        <w:t xml:space="preserve"> M. Baggen (RWS)</w:t>
      </w:r>
      <w:bookmarkEnd w:id="181"/>
    </w:p>
    <w:p w14:paraId="6C926358" w14:textId="77777777" w:rsidR="003A0858" w:rsidRPr="00956F47" w:rsidRDefault="003A0858">
      <w:pPr>
        <w:overflowPunct/>
        <w:autoSpaceDE/>
        <w:autoSpaceDN/>
        <w:adjustRightInd/>
        <w:spacing w:after="0" w:line="240" w:lineRule="auto"/>
        <w:textAlignment w:val="auto"/>
      </w:pPr>
      <w:r w:rsidRPr="00956F47">
        <w:br w:type="page"/>
      </w:r>
    </w:p>
    <w:p w14:paraId="3547A090" w14:textId="77777777" w:rsidR="005A414D" w:rsidRPr="00956F47" w:rsidRDefault="005A414D">
      <w:pPr>
        <w:overflowPunct/>
        <w:autoSpaceDE/>
        <w:autoSpaceDN/>
        <w:adjustRightInd/>
        <w:spacing w:after="0" w:line="240" w:lineRule="auto"/>
        <w:textAlignment w:val="auto"/>
      </w:pPr>
    </w:p>
    <w:p w14:paraId="173D665C" w14:textId="77777777" w:rsidR="004D2917" w:rsidRPr="00956F47" w:rsidRDefault="004D2917">
      <w:pPr>
        <w:overflowPunct/>
        <w:autoSpaceDE/>
        <w:autoSpaceDN/>
        <w:adjustRightInd/>
        <w:spacing w:after="0" w:line="240" w:lineRule="auto"/>
        <w:textAlignment w:val="auto"/>
      </w:pPr>
    </w:p>
    <w:p w14:paraId="3C3275D7" w14:textId="540AC8F5" w:rsidR="00816557" w:rsidRPr="00956F47" w:rsidRDefault="003F3E16">
      <w:pPr>
        <w:overflowPunct/>
        <w:autoSpaceDE/>
        <w:autoSpaceDN/>
        <w:adjustRightInd/>
        <w:spacing w:after="0" w:line="240" w:lineRule="auto"/>
        <w:textAlignment w:val="auto"/>
        <w:rPr>
          <w:b/>
          <w:bCs/>
        </w:rPr>
      </w:pPr>
      <w:r w:rsidRPr="00956F47">
        <w:rPr>
          <w:b/>
          <w:bCs/>
        </w:rPr>
        <w:t>Argument</w:t>
      </w:r>
    </w:p>
    <w:p w14:paraId="288F94AB" w14:textId="77777777" w:rsidR="00816557" w:rsidRPr="00956F47" w:rsidRDefault="00816557">
      <w:pPr>
        <w:overflowPunct/>
        <w:autoSpaceDE/>
        <w:autoSpaceDN/>
        <w:adjustRightInd/>
        <w:spacing w:after="0" w:line="240" w:lineRule="auto"/>
        <w:textAlignment w:val="auto"/>
      </w:pPr>
    </w:p>
    <w:p w14:paraId="3B25CD01" w14:textId="24D43FDE" w:rsidR="00816557" w:rsidRPr="00956F47" w:rsidRDefault="00816557" w:rsidP="00816557">
      <w:pPr>
        <w:overflowPunct/>
        <w:autoSpaceDE/>
        <w:autoSpaceDN/>
        <w:adjustRightInd/>
        <w:spacing w:after="0" w:line="240" w:lineRule="auto"/>
        <w:textAlignment w:val="auto"/>
      </w:pPr>
      <w:r w:rsidRPr="00956F47">
        <w:t>M. Baggen is het er niet mee eens dat Ruimten als apart concept gemodelleerd worden. Volgens hem “bestaan” ruimten niet.</w:t>
      </w:r>
    </w:p>
    <w:p w14:paraId="530DFB08" w14:textId="77777777" w:rsidR="00816557" w:rsidRPr="00956F47" w:rsidRDefault="00816557">
      <w:pPr>
        <w:overflowPunct/>
        <w:autoSpaceDE/>
        <w:autoSpaceDN/>
        <w:adjustRightInd/>
        <w:spacing w:after="0" w:line="240" w:lineRule="auto"/>
        <w:textAlignment w:val="auto"/>
      </w:pPr>
    </w:p>
    <w:p w14:paraId="76DF90D8" w14:textId="5B40D045" w:rsidR="00816557" w:rsidRPr="00956F47" w:rsidRDefault="00816557" w:rsidP="00816557">
      <w:pPr>
        <w:pStyle w:val="Lijstalinea"/>
        <w:numPr>
          <w:ilvl w:val="0"/>
          <w:numId w:val="14"/>
        </w:numPr>
        <w:ind w:left="1069"/>
      </w:pPr>
      <w:r w:rsidRPr="00956F47">
        <w:t>Object</w:t>
      </w:r>
    </w:p>
    <w:p w14:paraId="79C4A334" w14:textId="16A1CE41" w:rsidR="00816557" w:rsidRPr="00956F47" w:rsidRDefault="00816557" w:rsidP="00816557">
      <w:pPr>
        <w:pStyle w:val="Lijstalinea"/>
        <w:numPr>
          <w:ilvl w:val="0"/>
          <w:numId w:val="7"/>
        </w:numPr>
        <w:ind w:left="1418"/>
        <w:rPr>
          <w:rFonts w:eastAsiaTheme="majorEastAsia" w:cstheme="majorBidi"/>
        </w:rPr>
      </w:pPr>
      <w:r w:rsidRPr="00956F47">
        <w:t>Ruimte</w:t>
      </w:r>
      <w:r w:rsidR="003F3E16" w:rsidRPr="00956F47">
        <w:t xml:space="preserve"> </w:t>
      </w:r>
      <w:r w:rsidR="003F3E16" w:rsidRPr="00956F47">
        <w:rPr>
          <w:b/>
          <w:bCs/>
          <w:color w:val="FF0000"/>
          <w:sz w:val="40"/>
          <w:szCs w:val="40"/>
        </w:rPr>
        <w:t>X</w:t>
      </w:r>
    </w:p>
    <w:p w14:paraId="07B60219" w14:textId="77777777" w:rsidR="00816557" w:rsidRPr="00956F47" w:rsidRDefault="00816557" w:rsidP="00816557">
      <w:pPr>
        <w:pStyle w:val="Lijstalinea"/>
        <w:numPr>
          <w:ilvl w:val="1"/>
          <w:numId w:val="7"/>
        </w:numPr>
        <w:ind w:left="2138"/>
        <w:rPr>
          <w:rFonts w:eastAsiaTheme="majorEastAsia" w:cstheme="majorBidi"/>
          <w:i/>
          <w:iCs/>
        </w:rPr>
      </w:pPr>
      <w:r w:rsidRPr="00956F47">
        <w:rPr>
          <w:i/>
          <w:iCs/>
        </w:rPr>
        <w:t>Vertrek</w:t>
      </w:r>
    </w:p>
    <w:p w14:paraId="6C7B2477" w14:textId="77777777" w:rsidR="00816557" w:rsidRPr="00956F47" w:rsidRDefault="00816557" w:rsidP="00816557">
      <w:pPr>
        <w:pStyle w:val="Lijstalinea"/>
        <w:numPr>
          <w:ilvl w:val="1"/>
          <w:numId w:val="7"/>
        </w:numPr>
        <w:ind w:left="2138"/>
        <w:rPr>
          <w:rFonts w:eastAsiaTheme="majorEastAsia" w:cstheme="majorBidi"/>
          <w:i/>
          <w:iCs/>
        </w:rPr>
      </w:pPr>
      <w:r w:rsidRPr="00956F47">
        <w:rPr>
          <w:i/>
          <w:iCs/>
        </w:rPr>
        <w:t>Wegbaan</w:t>
      </w:r>
    </w:p>
    <w:p w14:paraId="4B32C997" w14:textId="77777777" w:rsidR="00816557" w:rsidRPr="00956F47" w:rsidRDefault="00816557" w:rsidP="00816557">
      <w:pPr>
        <w:pStyle w:val="Lijstalinea"/>
        <w:numPr>
          <w:ilvl w:val="1"/>
          <w:numId w:val="7"/>
        </w:numPr>
        <w:ind w:left="2138"/>
        <w:rPr>
          <w:rFonts w:eastAsiaTheme="majorEastAsia" w:cstheme="majorBidi"/>
          <w:i/>
          <w:iCs/>
        </w:rPr>
      </w:pPr>
      <w:r w:rsidRPr="00956F47">
        <w:rPr>
          <w:i/>
          <w:iCs/>
        </w:rPr>
        <w:t>Buis</w:t>
      </w:r>
    </w:p>
    <w:p w14:paraId="766C701B" w14:textId="77777777" w:rsidR="00816557" w:rsidRPr="00956F47" w:rsidRDefault="00816557" w:rsidP="00816557">
      <w:pPr>
        <w:pStyle w:val="Lijstalinea"/>
        <w:numPr>
          <w:ilvl w:val="1"/>
          <w:numId w:val="7"/>
        </w:numPr>
        <w:ind w:left="2138"/>
        <w:rPr>
          <w:rFonts w:eastAsiaTheme="majorEastAsia" w:cstheme="majorBidi"/>
          <w:i/>
          <w:iCs/>
        </w:rPr>
      </w:pPr>
      <w:r w:rsidRPr="00956F47">
        <w:rPr>
          <w:i/>
          <w:iCs/>
        </w:rPr>
        <w:t>Rivier</w:t>
      </w:r>
    </w:p>
    <w:p w14:paraId="3915BC3D" w14:textId="77777777" w:rsidR="00816557" w:rsidRPr="00956F47" w:rsidRDefault="00816557" w:rsidP="00816557">
      <w:pPr>
        <w:ind w:left="1058" w:firstLine="360"/>
      </w:pPr>
      <w:r w:rsidRPr="00956F47">
        <w:t xml:space="preserve">- </w:t>
      </w:r>
      <w:proofErr w:type="spellStart"/>
      <w:r w:rsidRPr="00956F47">
        <w:t>heeftDeel</w:t>
      </w:r>
      <w:proofErr w:type="spellEnd"/>
      <w:r w:rsidRPr="00956F47">
        <w:t xml:space="preserve"> Ruimte</w:t>
      </w:r>
    </w:p>
    <w:p w14:paraId="11E33087" w14:textId="7466F998" w:rsidR="00816557" w:rsidRPr="00956F47" w:rsidRDefault="00816557" w:rsidP="00816557">
      <w:pPr>
        <w:ind w:left="1058" w:firstLine="360"/>
      </w:pPr>
      <w:r w:rsidRPr="00956F47">
        <w:t xml:space="preserve">- </w:t>
      </w:r>
      <w:proofErr w:type="spellStart"/>
      <w:r w:rsidRPr="00956F47">
        <w:t>wordtBegrensdDoor</w:t>
      </w:r>
      <w:r w:rsidR="005635FF">
        <w:t>Object</w:t>
      </w:r>
      <w:proofErr w:type="spellEnd"/>
      <w:r w:rsidRPr="00956F47">
        <w:t xml:space="preserve"> </w:t>
      </w:r>
      <w:proofErr w:type="spellStart"/>
      <w:r w:rsidRPr="00956F47">
        <w:t>ReeelObject</w:t>
      </w:r>
      <w:proofErr w:type="spellEnd"/>
    </w:p>
    <w:p w14:paraId="53C95FA4" w14:textId="187C175E" w:rsidR="00816557" w:rsidRPr="00956F47" w:rsidRDefault="00816557" w:rsidP="00816557">
      <w:pPr>
        <w:ind w:left="1058" w:firstLine="360"/>
      </w:pPr>
      <w:r w:rsidRPr="00956F47">
        <w:t>- bevat Bulk</w:t>
      </w:r>
      <w:r w:rsidR="005635FF">
        <w:t>m</w:t>
      </w:r>
      <w:r w:rsidRPr="00956F47">
        <w:t>ateri</w:t>
      </w:r>
      <w:r w:rsidR="005635FF">
        <w:t>aal</w:t>
      </w:r>
    </w:p>
    <w:p w14:paraId="6F67040C" w14:textId="77777777" w:rsidR="00816557" w:rsidRPr="00956F47" w:rsidRDefault="00816557" w:rsidP="00816557">
      <w:pPr>
        <w:pStyle w:val="Lijstalinea"/>
        <w:numPr>
          <w:ilvl w:val="0"/>
          <w:numId w:val="7"/>
        </w:numPr>
        <w:ind w:left="1418"/>
        <w:rPr>
          <w:rFonts w:eastAsiaTheme="majorEastAsia" w:cstheme="majorBidi"/>
        </w:rPr>
      </w:pPr>
      <w:proofErr w:type="spellStart"/>
      <w:r w:rsidRPr="00956F47">
        <w:t>ReeelObject</w:t>
      </w:r>
      <w:proofErr w:type="spellEnd"/>
    </w:p>
    <w:p w14:paraId="70A2B4BF" w14:textId="55D83C89" w:rsidR="00816557" w:rsidRPr="00956F47" w:rsidRDefault="00816557" w:rsidP="003F3E16">
      <w:pPr>
        <w:ind w:left="349" w:firstLine="709"/>
        <w:rPr>
          <w:i/>
          <w:iCs/>
        </w:rPr>
      </w:pPr>
      <w:r w:rsidRPr="00956F47">
        <w:rPr>
          <w:i/>
          <w:iCs/>
        </w:rPr>
        <w:t>……</w:t>
      </w:r>
      <w:r w:rsidR="003F3E16" w:rsidRPr="00956F47">
        <w:rPr>
          <w:i/>
          <w:iCs/>
        </w:rPr>
        <w:t>etc.</w:t>
      </w:r>
    </w:p>
    <w:p w14:paraId="6783BE20" w14:textId="549B83B1" w:rsidR="004D2917" w:rsidRPr="00956F47" w:rsidRDefault="003F3E16">
      <w:pPr>
        <w:overflowPunct/>
        <w:autoSpaceDE/>
        <w:autoSpaceDN/>
        <w:adjustRightInd/>
        <w:spacing w:after="0" w:line="240" w:lineRule="auto"/>
        <w:textAlignment w:val="auto"/>
        <w:rPr>
          <w:b/>
          <w:sz w:val="24"/>
          <w:szCs w:val="20"/>
        </w:rPr>
      </w:pPr>
      <w:r w:rsidRPr="00956F47">
        <w:rPr>
          <w:rFonts w:eastAsia="Times New Roman"/>
          <w:color w:val="222222"/>
        </w:rPr>
        <w:t>M. Baggen ziet ruimten liever als Bulk</w:t>
      </w:r>
      <w:r w:rsidR="00EE1D91">
        <w:rPr>
          <w:rFonts w:eastAsia="Times New Roman"/>
          <w:color w:val="222222"/>
        </w:rPr>
        <w:t>m</w:t>
      </w:r>
      <w:r w:rsidRPr="00956F47">
        <w:rPr>
          <w:rFonts w:eastAsia="Times New Roman"/>
          <w:color w:val="222222"/>
        </w:rPr>
        <w:t>ateri</w:t>
      </w:r>
      <w:r w:rsidR="00EE1D91">
        <w:rPr>
          <w:rFonts w:eastAsia="Times New Roman"/>
          <w:color w:val="222222"/>
        </w:rPr>
        <w:t>aal.</w:t>
      </w:r>
    </w:p>
    <w:p w14:paraId="39B4EBBB" w14:textId="77777777" w:rsidR="003F3E16" w:rsidRPr="00956F47" w:rsidRDefault="000927C0" w:rsidP="000927C0">
      <w:pPr>
        <w:shd w:val="clear" w:color="auto" w:fill="FFFFFF"/>
        <w:overflowPunct/>
        <w:autoSpaceDE/>
        <w:autoSpaceDN/>
        <w:adjustRightInd/>
        <w:spacing w:after="0" w:line="240" w:lineRule="auto"/>
        <w:textAlignment w:val="auto"/>
        <w:rPr>
          <w:rFonts w:eastAsia="Times New Roman"/>
          <w:b/>
          <w:bCs/>
          <w:color w:val="222222"/>
        </w:rPr>
      </w:pPr>
      <w:r w:rsidRPr="00956F47">
        <w:rPr>
          <w:rFonts w:eastAsia="Times New Roman"/>
          <w:b/>
          <w:bCs/>
          <w:color w:val="222222"/>
        </w:rPr>
        <w:br/>
      </w:r>
    </w:p>
    <w:p w14:paraId="2D13651C" w14:textId="63972D62" w:rsidR="000D5DB1" w:rsidRPr="00956F47" w:rsidRDefault="000927C0" w:rsidP="000927C0">
      <w:pPr>
        <w:shd w:val="clear" w:color="auto" w:fill="FFFFFF"/>
        <w:overflowPunct/>
        <w:autoSpaceDE/>
        <w:autoSpaceDN/>
        <w:adjustRightInd/>
        <w:spacing w:after="0" w:line="240" w:lineRule="auto"/>
        <w:textAlignment w:val="auto"/>
        <w:rPr>
          <w:rFonts w:eastAsia="Times New Roman"/>
          <w:b/>
          <w:bCs/>
          <w:color w:val="222222"/>
        </w:rPr>
      </w:pPr>
      <w:r w:rsidRPr="00956F47">
        <w:rPr>
          <w:rFonts w:eastAsia="Times New Roman"/>
          <w:b/>
          <w:bCs/>
          <w:color w:val="222222"/>
        </w:rPr>
        <w:t>Tegenargumenten</w:t>
      </w:r>
    </w:p>
    <w:p w14:paraId="376D4FDB" w14:textId="7E2FA59B" w:rsidR="00775C94" w:rsidRPr="00956F47" w:rsidRDefault="000927C0" w:rsidP="000927C0">
      <w:p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br/>
        <w:t>Het bovenstaande argument tegen fysieke ruimten</w:t>
      </w:r>
      <w:r w:rsidR="00F97922" w:rsidRPr="00956F47">
        <w:rPr>
          <w:rFonts w:eastAsia="Times New Roman"/>
          <w:color w:val="222222"/>
        </w:rPr>
        <w:t xml:space="preserve"> </w:t>
      </w:r>
      <w:r w:rsidRPr="00956F47">
        <w:rPr>
          <w:rFonts w:eastAsia="Times New Roman"/>
          <w:color w:val="222222"/>
        </w:rPr>
        <w:t xml:space="preserve">als object is reductionistisch van aard. </w:t>
      </w:r>
      <w:r w:rsidR="00F97922" w:rsidRPr="00956F47">
        <w:rPr>
          <w:rFonts w:eastAsia="Times New Roman"/>
          <w:color w:val="222222"/>
        </w:rPr>
        <w:t xml:space="preserve">Hierbij </w:t>
      </w:r>
      <w:r w:rsidR="00775C94" w:rsidRPr="00956F47">
        <w:rPr>
          <w:rFonts w:eastAsia="Times New Roman"/>
          <w:color w:val="222222"/>
        </w:rPr>
        <w:t xml:space="preserve">dienen deze ruimten </w:t>
      </w:r>
      <w:r w:rsidR="00F97922" w:rsidRPr="00956F47">
        <w:rPr>
          <w:rFonts w:eastAsia="Times New Roman"/>
          <w:color w:val="222222"/>
        </w:rPr>
        <w:t>niet verwar</w:t>
      </w:r>
      <w:r w:rsidR="00775C94" w:rsidRPr="00956F47">
        <w:rPr>
          <w:rFonts w:eastAsia="Times New Roman"/>
          <w:color w:val="222222"/>
        </w:rPr>
        <w:t>t te worden</w:t>
      </w:r>
      <w:r w:rsidR="00F97922" w:rsidRPr="00956F47">
        <w:rPr>
          <w:rFonts w:eastAsia="Times New Roman"/>
          <w:color w:val="222222"/>
        </w:rPr>
        <w:t xml:space="preserve"> met abstracte, wiskundige ruimten als bij een geometrie</w:t>
      </w:r>
      <w:r w:rsidR="00775C94" w:rsidRPr="00956F47">
        <w:rPr>
          <w:rFonts w:eastAsia="Times New Roman"/>
          <w:color w:val="222222"/>
        </w:rPr>
        <w:t>.</w:t>
      </w:r>
    </w:p>
    <w:p w14:paraId="691ED90A" w14:textId="77777777" w:rsidR="00775C94" w:rsidRPr="00956F47" w:rsidRDefault="00775C94" w:rsidP="000927C0">
      <w:pPr>
        <w:shd w:val="clear" w:color="auto" w:fill="FFFFFF"/>
        <w:overflowPunct/>
        <w:autoSpaceDE/>
        <w:autoSpaceDN/>
        <w:adjustRightInd/>
        <w:spacing w:after="0" w:line="240" w:lineRule="auto"/>
        <w:textAlignment w:val="auto"/>
        <w:rPr>
          <w:rFonts w:eastAsia="Times New Roman"/>
          <w:color w:val="222222"/>
        </w:rPr>
      </w:pPr>
    </w:p>
    <w:p w14:paraId="234DBF38" w14:textId="3250BF74" w:rsidR="00120C69" w:rsidRPr="00956F47" w:rsidRDefault="000927C0" w:rsidP="000927C0">
      <w:p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Het is misschien niet mogelijk om ruimte</w:t>
      </w:r>
      <w:r w:rsidR="00816557" w:rsidRPr="00956F47">
        <w:rPr>
          <w:rFonts w:eastAsia="Times New Roman"/>
          <w:color w:val="222222"/>
        </w:rPr>
        <w:t>n</w:t>
      </w:r>
      <w:r w:rsidRPr="00956F47">
        <w:rPr>
          <w:rFonts w:eastAsia="Times New Roman"/>
          <w:color w:val="222222"/>
        </w:rPr>
        <w:t xml:space="preserve"> op te bouwen uit atomen en moleculen, ze kunnen nog steeds een </w:t>
      </w:r>
      <w:r w:rsidR="00781552" w:rsidRPr="00956F47">
        <w:rPr>
          <w:rFonts w:eastAsia="Times New Roman"/>
          <w:color w:val="222222"/>
        </w:rPr>
        <w:t xml:space="preserve">nuttig </w:t>
      </w:r>
      <w:r w:rsidRPr="00956F47">
        <w:rPr>
          <w:rFonts w:eastAsia="Times New Roman"/>
          <w:color w:val="222222"/>
        </w:rPr>
        <w:t xml:space="preserve">concept belichamen wat nodig is om bepaalde doelen te bereiken. </w:t>
      </w:r>
    </w:p>
    <w:p w14:paraId="33812E20" w14:textId="77777777" w:rsidR="00120C69" w:rsidRPr="00956F47" w:rsidRDefault="00120C69" w:rsidP="000927C0">
      <w:pPr>
        <w:shd w:val="clear" w:color="auto" w:fill="FFFFFF"/>
        <w:overflowPunct/>
        <w:autoSpaceDE/>
        <w:autoSpaceDN/>
        <w:adjustRightInd/>
        <w:spacing w:after="0" w:line="240" w:lineRule="auto"/>
        <w:textAlignment w:val="auto"/>
        <w:rPr>
          <w:rFonts w:eastAsia="Times New Roman"/>
          <w:color w:val="222222"/>
        </w:rPr>
      </w:pPr>
    </w:p>
    <w:p w14:paraId="3406A4CD" w14:textId="77777777" w:rsidR="00120C69" w:rsidRPr="00956F47" w:rsidRDefault="00120C69" w:rsidP="000927C0">
      <w:p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Voorbeelden:</w:t>
      </w:r>
    </w:p>
    <w:p w14:paraId="59B439EE" w14:textId="77777777" w:rsidR="00120C69" w:rsidRPr="00956F47" w:rsidRDefault="00120C69" w:rsidP="00120C69">
      <w:pPr>
        <w:pStyle w:val="Lijstalinea"/>
        <w:numPr>
          <w:ilvl w:val="0"/>
          <w:numId w:val="37"/>
        </w:num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e</w:t>
      </w:r>
      <w:r w:rsidR="000927C0" w:rsidRPr="00956F47">
        <w:rPr>
          <w:rFonts w:eastAsia="Times New Roman"/>
          <w:color w:val="222222"/>
        </w:rPr>
        <w:t>en installateur moet iets installeren in een bepaalde ruimte;</w:t>
      </w:r>
    </w:p>
    <w:p w14:paraId="7240247C" w14:textId="5A35DCB8" w:rsidR="00120C69" w:rsidRPr="00956F47" w:rsidRDefault="000927C0" w:rsidP="00120C69">
      <w:pPr>
        <w:pStyle w:val="Lijstalinea"/>
        <w:numPr>
          <w:ilvl w:val="0"/>
          <w:numId w:val="37"/>
        </w:num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een ruimte wordt ontworpen (denk</w:t>
      </w:r>
      <w:r w:rsidR="004C1830">
        <w:rPr>
          <w:rFonts w:eastAsia="Times New Roman"/>
          <w:color w:val="222222"/>
        </w:rPr>
        <w:t xml:space="preserve"> aan een</w:t>
      </w:r>
      <w:r w:rsidRPr="00956F47">
        <w:rPr>
          <w:rFonts w:eastAsia="Times New Roman"/>
          <w:color w:val="222222"/>
        </w:rPr>
        <w:t xml:space="preserve"> </w:t>
      </w:r>
      <w:r w:rsidR="004C1830">
        <w:rPr>
          <w:rFonts w:eastAsia="Times New Roman"/>
          <w:color w:val="222222"/>
        </w:rPr>
        <w:t>“</w:t>
      </w:r>
      <w:proofErr w:type="spellStart"/>
      <w:r w:rsidRPr="00956F47">
        <w:rPr>
          <w:rFonts w:eastAsia="Times New Roman"/>
          <w:color w:val="222222"/>
        </w:rPr>
        <w:t>IfcSpace</w:t>
      </w:r>
      <w:r w:rsidR="004C1830">
        <w:rPr>
          <w:rFonts w:eastAsia="Times New Roman"/>
          <w:color w:val="222222"/>
        </w:rPr>
        <w:t>”in</w:t>
      </w:r>
      <w:proofErr w:type="spellEnd"/>
      <w:r w:rsidR="004C1830">
        <w:rPr>
          <w:rFonts w:eastAsia="Times New Roman"/>
          <w:color w:val="222222"/>
        </w:rPr>
        <w:t xml:space="preserve"> het IFC schema van bSI</w:t>
      </w:r>
      <w:r w:rsidRPr="00956F47">
        <w:rPr>
          <w:rFonts w:eastAsia="Times New Roman"/>
          <w:color w:val="222222"/>
        </w:rPr>
        <w:t>) om een bepaald functioneel object als een vergaderzaal te implementeren;</w:t>
      </w:r>
    </w:p>
    <w:p w14:paraId="541A8877" w14:textId="064D99F7" w:rsidR="00120C69" w:rsidRPr="00956F47" w:rsidRDefault="000927C0" w:rsidP="00120C69">
      <w:pPr>
        <w:pStyle w:val="Lijstalinea"/>
        <w:numPr>
          <w:ilvl w:val="0"/>
          <w:numId w:val="37"/>
        </w:num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 xml:space="preserve">een </w:t>
      </w:r>
      <w:r w:rsidR="004C1830">
        <w:rPr>
          <w:rFonts w:eastAsia="Times New Roman"/>
          <w:color w:val="222222"/>
        </w:rPr>
        <w:t>rij</w:t>
      </w:r>
      <w:r w:rsidRPr="00956F47">
        <w:rPr>
          <w:rFonts w:eastAsia="Times New Roman"/>
          <w:color w:val="222222"/>
        </w:rPr>
        <w:t xml:space="preserve">baan is </w:t>
      </w:r>
      <w:r w:rsidR="00324E00">
        <w:rPr>
          <w:rFonts w:eastAsia="Times New Roman"/>
          <w:color w:val="222222"/>
        </w:rPr>
        <w:t xml:space="preserve">een </w:t>
      </w:r>
      <w:r w:rsidRPr="00956F47">
        <w:rPr>
          <w:rFonts w:eastAsia="Times New Roman"/>
          <w:color w:val="222222"/>
        </w:rPr>
        <w:t>onderdeel van een ruimtelijk wegnetwerk</w:t>
      </w:r>
      <w:r w:rsidR="00120C69" w:rsidRPr="00956F47">
        <w:rPr>
          <w:rFonts w:eastAsia="Times New Roman"/>
          <w:color w:val="222222"/>
        </w:rPr>
        <w:t>.</w:t>
      </w:r>
    </w:p>
    <w:p w14:paraId="1B493541" w14:textId="77777777" w:rsidR="00120C69" w:rsidRPr="00956F47" w:rsidRDefault="00120C69" w:rsidP="000927C0">
      <w:pPr>
        <w:shd w:val="clear" w:color="auto" w:fill="FFFFFF"/>
        <w:overflowPunct/>
        <w:autoSpaceDE/>
        <w:autoSpaceDN/>
        <w:adjustRightInd/>
        <w:spacing w:after="0" w:line="240" w:lineRule="auto"/>
        <w:textAlignment w:val="auto"/>
        <w:rPr>
          <w:rFonts w:eastAsia="Times New Roman"/>
          <w:color w:val="222222"/>
        </w:rPr>
      </w:pPr>
    </w:p>
    <w:p w14:paraId="2C19A29A" w14:textId="5B4910F9" w:rsidR="00816557" w:rsidRPr="00956F47" w:rsidRDefault="00120C69" w:rsidP="000927C0">
      <w:p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 xml:space="preserve">Omdat zowel de begrenzingen </w:t>
      </w:r>
      <w:r w:rsidR="00324E00">
        <w:rPr>
          <w:rFonts w:eastAsia="Times New Roman"/>
          <w:color w:val="222222"/>
        </w:rPr>
        <w:t>(</w:t>
      </w:r>
      <w:r w:rsidRPr="00956F47">
        <w:rPr>
          <w:rFonts w:eastAsia="Times New Roman"/>
          <w:color w:val="222222"/>
        </w:rPr>
        <w:t>de muren</w:t>
      </w:r>
      <w:r w:rsidR="00324E00">
        <w:rPr>
          <w:rFonts w:eastAsia="Times New Roman"/>
          <w:color w:val="222222"/>
        </w:rPr>
        <w:t>)</w:t>
      </w:r>
      <w:r w:rsidRPr="00956F47">
        <w:rPr>
          <w:rFonts w:eastAsia="Times New Roman"/>
          <w:color w:val="222222"/>
        </w:rPr>
        <w:t xml:space="preserve"> als de inhoud</w:t>
      </w:r>
      <w:r w:rsidR="00324E00">
        <w:rPr>
          <w:rFonts w:eastAsia="Times New Roman"/>
          <w:color w:val="222222"/>
        </w:rPr>
        <w:t xml:space="preserve"> (</w:t>
      </w:r>
      <w:r w:rsidRPr="00956F47">
        <w:rPr>
          <w:rFonts w:eastAsia="Times New Roman"/>
          <w:color w:val="222222"/>
        </w:rPr>
        <w:t>een hoeveelheid lucht</w:t>
      </w:r>
      <w:r w:rsidR="00324E00">
        <w:rPr>
          <w:rFonts w:eastAsia="Times New Roman"/>
          <w:color w:val="222222"/>
        </w:rPr>
        <w:t>)</w:t>
      </w:r>
      <w:r w:rsidRPr="00956F47">
        <w:rPr>
          <w:rFonts w:eastAsia="Times New Roman"/>
          <w:color w:val="222222"/>
        </w:rPr>
        <w:t xml:space="preserve">, geen direct aspect van </w:t>
      </w:r>
      <w:r w:rsidR="00324E00">
        <w:rPr>
          <w:rFonts w:eastAsia="Times New Roman"/>
          <w:color w:val="222222"/>
        </w:rPr>
        <w:t>de</w:t>
      </w:r>
      <w:r w:rsidRPr="00956F47">
        <w:rPr>
          <w:rFonts w:eastAsia="Times New Roman"/>
          <w:color w:val="222222"/>
        </w:rPr>
        <w:t xml:space="preserve"> ruimte</w:t>
      </w:r>
      <w:r w:rsidR="00324E00">
        <w:rPr>
          <w:rFonts w:eastAsia="Times New Roman"/>
          <w:color w:val="222222"/>
        </w:rPr>
        <w:t xml:space="preserve"> zélf</w:t>
      </w:r>
      <w:r w:rsidR="00816557" w:rsidRPr="00956F47">
        <w:rPr>
          <w:rFonts w:eastAsia="Times New Roman"/>
          <w:color w:val="222222"/>
        </w:rPr>
        <w:t xml:space="preserve"> zijn is het</w:t>
      </w:r>
      <w:r w:rsidR="000927C0" w:rsidRPr="00956F47">
        <w:rPr>
          <w:rFonts w:eastAsia="Times New Roman"/>
          <w:color w:val="222222"/>
        </w:rPr>
        <w:t xml:space="preserve"> </w:t>
      </w:r>
      <w:r w:rsidR="00816557" w:rsidRPr="00956F47">
        <w:rPr>
          <w:rFonts w:eastAsia="Times New Roman"/>
          <w:color w:val="222222"/>
        </w:rPr>
        <w:t xml:space="preserve">wellicht </w:t>
      </w:r>
      <w:r w:rsidR="000927C0" w:rsidRPr="00956F47">
        <w:rPr>
          <w:rFonts w:eastAsia="Times New Roman"/>
          <w:color w:val="222222"/>
        </w:rPr>
        <w:t>moeilijker</w:t>
      </w:r>
      <w:r w:rsidR="00816557" w:rsidRPr="00956F47">
        <w:rPr>
          <w:rFonts w:eastAsia="Times New Roman"/>
          <w:color w:val="222222"/>
        </w:rPr>
        <w:t xml:space="preserve"> een ruimte</w:t>
      </w:r>
      <w:r w:rsidR="000927C0" w:rsidRPr="00956F47">
        <w:rPr>
          <w:rFonts w:eastAsia="Times New Roman"/>
          <w:color w:val="222222"/>
        </w:rPr>
        <w:t xml:space="preserve"> reëel voor te stellen</w:t>
      </w:r>
      <w:r w:rsidR="00816557" w:rsidRPr="00956F47">
        <w:rPr>
          <w:rFonts w:eastAsia="Times New Roman"/>
          <w:color w:val="222222"/>
        </w:rPr>
        <w:t xml:space="preserve"> </w:t>
      </w:r>
      <w:r w:rsidR="000927C0" w:rsidRPr="00956F47">
        <w:rPr>
          <w:rFonts w:eastAsia="Times New Roman"/>
          <w:color w:val="222222"/>
        </w:rPr>
        <w:t xml:space="preserve">dan iets </w:t>
      </w:r>
      <w:r w:rsidR="0007184B">
        <w:rPr>
          <w:rFonts w:eastAsia="Times New Roman"/>
          <w:color w:val="222222"/>
        </w:rPr>
        <w:t>zichtbaars/</w:t>
      </w:r>
      <w:r w:rsidR="000927C0" w:rsidRPr="00956F47">
        <w:rPr>
          <w:rFonts w:eastAsia="Times New Roman"/>
          <w:color w:val="222222"/>
        </w:rPr>
        <w:t>tastbaars als een vloer, een spoorwissel of een boom</w:t>
      </w:r>
      <w:r w:rsidR="00816557" w:rsidRPr="00956F47">
        <w:rPr>
          <w:rFonts w:eastAsia="Times New Roman"/>
          <w:color w:val="222222"/>
        </w:rPr>
        <w:t>.</w:t>
      </w:r>
    </w:p>
    <w:p w14:paraId="333508D4" w14:textId="77777777" w:rsidR="00816557" w:rsidRPr="00956F47" w:rsidRDefault="00816557" w:rsidP="000927C0">
      <w:pPr>
        <w:shd w:val="clear" w:color="auto" w:fill="FFFFFF"/>
        <w:overflowPunct/>
        <w:autoSpaceDE/>
        <w:autoSpaceDN/>
        <w:adjustRightInd/>
        <w:spacing w:after="0" w:line="240" w:lineRule="auto"/>
        <w:textAlignment w:val="auto"/>
        <w:rPr>
          <w:rFonts w:eastAsia="Times New Roman"/>
          <w:color w:val="222222"/>
        </w:rPr>
      </w:pPr>
    </w:p>
    <w:p w14:paraId="335FFF26" w14:textId="367F5846" w:rsidR="000927C0" w:rsidRPr="00956F47" w:rsidRDefault="00816557" w:rsidP="000927C0">
      <w:pPr>
        <w:shd w:val="clear" w:color="auto" w:fill="FFFFFF"/>
        <w:overflowPunct/>
        <w:autoSpaceDE/>
        <w:autoSpaceDN/>
        <w:adjustRightInd/>
        <w:spacing w:after="0" w:line="240" w:lineRule="auto"/>
        <w:textAlignment w:val="auto"/>
        <w:rPr>
          <w:rFonts w:eastAsia="Times New Roman"/>
          <w:color w:val="222222"/>
        </w:rPr>
      </w:pPr>
      <w:r w:rsidRPr="00956F47">
        <w:rPr>
          <w:rFonts w:eastAsia="Times New Roman"/>
          <w:color w:val="222222"/>
        </w:rPr>
        <w:t xml:space="preserve">Toch </w:t>
      </w:r>
      <w:r w:rsidR="000927C0" w:rsidRPr="00956F47">
        <w:rPr>
          <w:rFonts w:eastAsia="Times New Roman"/>
          <w:color w:val="222222"/>
        </w:rPr>
        <w:t xml:space="preserve">is het handig om </w:t>
      </w:r>
      <w:r w:rsidRPr="00956F47">
        <w:rPr>
          <w:rFonts w:eastAsia="Times New Roman"/>
          <w:color w:val="222222"/>
        </w:rPr>
        <w:t>een ruimte</w:t>
      </w:r>
      <w:r w:rsidR="000927C0" w:rsidRPr="00956F47">
        <w:rPr>
          <w:rFonts w:eastAsia="Times New Roman"/>
          <w:color w:val="222222"/>
        </w:rPr>
        <w:t xml:space="preserve"> als concept expliciet te modelleren. In ieder geval </w:t>
      </w:r>
      <w:r w:rsidR="000927C0" w:rsidRPr="00956F47">
        <w:rPr>
          <w:rFonts w:eastAsia="Times New Roman"/>
          <w:i/>
          <w:iCs/>
          <w:color w:val="222222"/>
        </w:rPr>
        <w:t>is</w:t>
      </w:r>
      <w:r w:rsidR="000927C0" w:rsidRPr="00956F47">
        <w:rPr>
          <w:rFonts w:eastAsia="Times New Roman"/>
          <w:color w:val="222222"/>
        </w:rPr>
        <w:t> er dan iets met een begrenzing en een inhoud. Een meer metafysisch argument: dingen "bestaan" niet maar worden gezien (ontdekken versus creëren). Concepten zijn gedachten en wij bepalen als mens wat er al dan niet "bestaat".</w:t>
      </w:r>
    </w:p>
    <w:p w14:paraId="04CC1AB7" w14:textId="77777777" w:rsidR="000927C0" w:rsidRPr="00956F47" w:rsidRDefault="000927C0" w:rsidP="000927C0">
      <w:pPr>
        <w:shd w:val="clear" w:color="auto" w:fill="FFFFFF"/>
        <w:overflowPunct/>
        <w:autoSpaceDE/>
        <w:autoSpaceDN/>
        <w:adjustRightInd/>
        <w:spacing w:after="0" w:line="240" w:lineRule="auto"/>
        <w:textAlignment w:val="auto"/>
        <w:rPr>
          <w:rFonts w:eastAsia="Times New Roman"/>
          <w:color w:val="222222"/>
        </w:rPr>
      </w:pPr>
    </w:p>
    <w:p w14:paraId="0E7D1F56" w14:textId="77777777" w:rsidR="004D2917" w:rsidRPr="00956F47" w:rsidRDefault="004D2917">
      <w:pPr>
        <w:overflowPunct/>
        <w:autoSpaceDE/>
        <w:autoSpaceDN/>
        <w:adjustRightInd/>
        <w:spacing w:after="0" w:line="240" w:lineRule="auto"/>
        <w:textAlignment w:val="auto"/>
        <w:rPr>
          <w:b/>
          <w:sz w:val="28"/>
        </w:rPr>
      </w:pPr>
      <w:r w:rsidRPr="00956F47">
        <w:br w:type="page"/>
      </w:r>
    </w:p>
    <w:p w14:paraId="16DC1AA3" w14:textId="04FD8FAA" w:rsidR="00A4299E" w:rsidRPr="00613997" w:rsidRDefault="00A4299E" w:rsidP="0056575A">
      <w:pPr>
        <w:pStyle w:val="Kop1"/>
        <w:numPr>
          <w:ilvl w:val="0"/>
          <w:numId w:val="0"/>
        </w:numPr>
        <w:rPr>
          <w:lang w:val="en-US"/>
        </w:rPr>
      </w:pPr>
      <w:bookmarkStart w:id="182" w:name="_Toc57887236"/>
      <w:r w:rsidRPr="00613997">
        <w:rPr>
          <w:lang w:val="en-US"/>
        </w:rPr>
        <w:lastRenderedPageBreak/>
        <w:t>Bibliografie</w:t>
      </w:r>
      <w:bookmarkEnd w:id="182"/>
    </w:p>
    <w:p w14:paraId="54B0E50D" w14:textId="77777777" w:rsidR="00332129" w:rsidRPr="00613997" w:rsidRDefault="007365B3" w:rsidP="00CD6454">
      <w:pPr>
        <w:pStyle w:val="opsommingstreepje"/>
        <w:numPr>
          <w:ilvl w:val="0"/>
          <w:numId w:val="0"/>
        </w:numPr>
        <w:ind w:left="426" w:hanging="426"/>
        <w:rPr>
          <w:lang w:val="en-US"/>
        </w:rPr>
      </w:pPr>
      <w:r w:rsidRPr="00613997">
        <w:rPr>
          <w:lang w:val="en-US"/>
        </w:rPr>
        <w:t>[</w:t>
      </w:r>
      <w:r w:rsidR="007D0429" w:rsidRPr="00613997">
        <w:rPr>
          <w:lang w:val="en-US"/>
        </w:rPr>
        <w:t>1]</w:t>
      </w:r>
      <w:r w:rsidR="007D0429" w:rsidRPr="00613997">
        <w:rPr>
          <w:lang w:val="en-US"/>
        </w:rPr>
        <w:tab/>
      </w:r>
      <w:r w:rsidR="00D138DD" w:rsidRPr="00613997">
        <w:rPr>
          <w:lang w:val="en-US"/>
        </w:rPr>
        <w:t>Semantic Modelling and Linking (SML)</w:t>
      </w:r>
      <w:r w:rsidR="007D0429" w:rsidRPr="00613997">
        <w:rPr>
          <w:lang w:val="en-US"/>
        </w:rPr>
        <w:t xml:space="preserve"> standard</w:t>
      </w:r>
      <w:r w:rsidR="00D138DD" w:rsidRPr="00613997">
        <w:rPr>
          <w:lang w:val="en-US"/>
        </w:rPr>
        <w:t>, CEN TC442/WG4/TG3, ENQ draft</w:t>
      </w:r>
      <w:r w:rsidR="00EF532C" w:rsidRPr="00613997">
        <w:rPr>
          <w:lang w:val="en-US"/>
        </w:rPr>
        <w:t>,</w:t>
      </w:r>
      <w:r w:rsidR="00D138DD" w:rsidRPr="00613997">
        <w:rPr>
          <w:lang w:val="en-US"/>
        </w:rPr>
        <w:t xml:space="preserve"> September 2020.</w:t>
      </w:r>
    </w:p>
    <w:p w14:paraId="51F85B2E" w14:textId="63692B59" w:rsidR="00332129" w:rsidRPr="00613997" w:rsidRDefault="00332129" w:rsidP="00CD6454">
      <w:pPr>
        <w:pStyle w:val="opsommingstreepje"/>
        <w:numPr>
          <w:ilvl w:val="0"/>
          <w:numId w:val="0"/>
        </w:numPr>
        <w:ind w:left="426" w:hanging="426"/>
        <w:rPr>
          <w:lang w:val="en-US"/>
        </w:rPr>
      </w:pPr>
      <w:r w:rsidRPr="00613997">
        <w:rPr>
          <w:lang w:val="en-US"/>
        </w:rPr>
        <w:t>[2]</w:t>
      </w:r>
      <w:r w:rsidRPr="00613997">
        <w:rPr>
          <w:lang w:val="en-US"/>
        </w:rPr>
        <w:tab/>
        <w:t xml:space="preserve">OGC </w:t>
      </w:r>
      <w:proofErr w:type="spellStart"/>
      <w:r w:rsidRPr="00613997">
        <w:rPr>
          <w:lang w:val="en-US"/>
        </w:rPr>
        <w:t>GeoSPARQL</w:t>
      </w:r>
      <w:proofErr w:type="spellEnd"/>
      <w:r w:rsidRPr="00613997">
        <w:rPr>
          <w:lang w:val="en-US"/>
        </w:rPr>
        <w:t xml:space="preserve"> - A Geographic Query Language for RDF Data, versie 1.0, 10 september 2012.</w:t>
      </w:r>
    </w:p>
    <w:p w14:paraId="00A38E42" w14:textId="328169D5" w:rsidR="00332129" w:rsidRPr="00956F47" w:rsidRDefault="00C45EF1" w:rsidP="00CD6454">
      <w:pPr>
        <w:pStyle w:val="opsommingstreepje"/>
        <w:numPr>
          <w:ilvl w:val="0"/>
          <w:numId w:val="0"/>
        </w:numPr>
        <w:ind w:left="426" w:hanging="426"/>
      </w:pPr>
      <w:r w:rsidRPr="00956F47">
        <w:t>[3]</w:t>
      </w:r>
      <w:r w:rsidRPr="00956F47">
        <w:tab/>
      </w:r>
      <w:r w:rsidR="00C417A2" w:rsidRPr="00956F47">
        <w:t xml:space="preserve">Doorontwikkeling In Samenhang </w:t>
      </w:r>
      <w:r w:rsidR="002F6268" w:rsidRPr="00956F47">
        <w:t xml:space="preserve">van de </w:t>
      </w:r>
      <w:proofErr w:type="spellStart"/>
      <w:r w:rsidR="002F6268" w:rsidRPr="00956F47">
        <w:t>geo</w:t>
      </w:r>
      <w:proofErr w:type="spellEnd"/>
      <w:r w:rsidR="002F6268" w:rsidRPr="00956F47">
        <w:t xml:space="preserve">-basisregistraties </w:t>
      </w:r>
      <w:r w:rsidR="00C417A2" w:rsidRPr="00956F47">
        <w:t>(</w:t>
      </w:r>
      <w:r w:rsidRPr="00956F47">
        <w:t xml:space="preserve">DIS </w:t>
      </w:r>
      <w:proofErr w:type="spellStart"/>
      <w:r w:rsidRPr="00956F47">
        <w:t>Geo</w:t>
      </w:r>
      <w:proofErr w:type="spellEnd"/>
      <w:r w:rsidR="00C417A2" w:rsidRPr="00956F47">
        <w:t>)</w:t>
      </w:r>
      <w:r w:rsidR="001B3C42" w:rsidRPr="00956F47">
        <w:t xml:space="preserve"> </w:t>
      </w:r>
      <w:r w:rsidR="00103D31" w:rsidRPr="00956F47">
        <w:t>Samenhangende Object</w:t>
      </w:r>
      <w:r w:rsidR="001F74E8" w:rsidRPr="00956F47">
        <w:t>en R</w:t>
      </w:r>
      <w:r w:rsidR="00103D31" w:rsidRPr="00956F47">
        <w:t>egist</w:t>
      </w:r>
      <w:r w:rsidR="001F74E8" w:rsidRPr="00956F47">
        <w:t>r</w:t>
      </w:r>
      <w:r w:rsidR="00103D31" w:rsidRPr="00956F47">
        <w:t>atie</w:t>
      </w:r>
      <w:r w:rsidRPr="00956F47">
        <w:t xml:space="preserve"> </w:t>
      </w:r>
      <w:r w:rsidR="00103D31" w:rsidRPr="00956F47">
        <w:t>(</w:t>
      </w:r>
      <w:r w:rsidRPr="00956F47">
        <w:t>SOR</w:t>
      </w:r>
      <w:r w:rsidR="00103D31" w:rsidRPr="00956F47">
        <w:t>)</w:t>
      </w:r>
      <w:r w:rsidRPr="00956F47">
        <w:t xml:space="preserve">, </w:t>
      </w:r>
      <w:hyperlink r:id="rId38" w:history="1">
        <w:hyperlink r:id="rId39" w:history="1">
          <w:r w:rsidR="00184BE3" w:rsidRPr="00956F47">
            <w:rPr>
              <w:rStyle w:val="Hyperlink"/>
            </w:rPr>
            <w:t>https://docs.geostandaarden.nl/disgeo/hiso/</w:t>
          </w:r>
        </w:hyperlink>
      </w:hyperlink>
      <w:r w:rsidR="00184BE3" w:rsidRPr="00956F47">
        <w:t xml:space="preserve">, </w:t>
      </w:r>
      <w:hyperlink r:id="rId40" w:anchor="sor-begrippen-objecttypen-en-typeringen" w:history="1">
        <w:hyperlink r:id="rId41" w:history="1">
          <w:r w:rsidR="00C417A2" w:rsidRPr="00956F47">
            <w:rPr>
              <w:rStyle w:val="Hyperlink"/>
            </w:rPr>
            <w:t>https://docs.geostandaarden.nl/disgeo/emso/#sor-begrippen-objecttypen-en-typeringen</w:t>
          </w:r>
        </w:hyperlink>
      </w:hyperlink>
      <w:r w:rsidR="00C417A2" w:rsidRPr="00956F47">
        <w:t>.</w:t>
      </w:r>
    </w:p>
    <w:p w14:paraId="3F2D6234" w14:textId="1CD5138E" w:rsidR="002D6693" w:rsidRPr="00956F47" w:rsidRDefault="00477834" w:rsidP="002D6693">
      <w:pPr>
        <w:pStyle w:val="opsommingstreepje"/>
        <w:numPr>
          <w:ilvl w:val="0"/>
          <w:numId w:val="0"/>
        </w:numPr>
        <w:ind w:left="426" w:hanging="426"/>
      </w:pPr>
      <w:r w:rsidRPr="00956F47">
        <w:t>[4]</w:t>
      </w:r>
      <w:r w:rsidR="002D6693" w:rsidRPr="00956F47">
        <w:t xml:space="preserve">  </w:t>
      </w:r>
      <w:r w:rsidR="00CC28B4" w:rsidRPr="00956F47">
        <w:tab/>
      </w:r>
      <w:r w:rsidR="002D6693" w:rsidRPr="00956F47">
        <w:t xml:space="preserve">Wegennetwerk ZN (Districten West, Midden en </w:t>
      </w:r>
      <w:proofErr w:type="spellStart"/>
      <w:r w:rsidR="002D6693" w:rsidRPr="00956F47">
        <w:t>Zuid-Oost</w:t>
      </w:r>
      <w:proofErr w:type="spellEnd"/>
      <w:r w:rsidR="002D6693" w:rsidRPr="00956F47">
        <w:t>)</w:t>
      </w:r>
      <w:r w:rsidR="00CC28B4" w:rsidRPr="00956F47">
        <w:t>, RWS document.</w:t>
      </w:r>
    </w:p>
    <w:p w14:paraId="6570D891" w14:textId="6C2BC31A" w:rsidR="00D415E6" w:rsidRPr="00613997" w:rsidRDefault="00D415E6" w:rsidP="003F4A7A">
      <w:pPr>
        <w:pStyle w:val="opsommingstreepje"/>
        <w:numPr>
          <w:ilvl w:val="0"/>
          <w:numId w:val="0"/>
        </w:numPr>
        <w:ind w:left="426" w:hanging="426"/>
        <w:rPr>
          <w:lang w:val="en-US"/>
        </w:rPr>
      </w:pPr>
      <w:r w:rsidRPr="00613997">
        <w:rPr>
          <w:lang w:val="en-US"/>
        </w:rPr>
        <w:t>[5]</w:t>
      </w:r>
      <w:r w:rsidR="003F4A7A" w:rsidRPr="00613997">
        <w:rPr>
          <w:lang w:val="en-US"/>
        </w:rPr>
        <w:tab/>
      </w:r>
      <w:r w:rsidRPr="00613997">
        <w:rPr>
          <w:lang w:val="en-US"/>
        </w:rPr>
        <w:t>Spatial Data on the Web Best Practices</w:t>
      </w:r>
      <w:r w:rsidR="001A0F0D" w:rsidRPr="00613997">
        <w:rPr>
          <w:lang w:val="en-US"/>
        </w:rPr>
        <w:t xml:space="preserve">, </w:t>
      </w:r>
      <w:r w:rsidRPr="00613997">
        <w:rPr>
          <w:lang w:val="en-US"/>
        </w:rPr>
        <w:t>W3C Working Group Note 28 September 2017</w:t>
      </w:r>
      <w:r w:rsidR="001A0F0D" w:rsidRPr="00613997">
        <w:rPr>
          <w:lang w:val="en-US"/>
        </w:rPr>
        <w:t xml:space="preserve">, </w:t>
      </w:r>
      <w:hyperlink r:id="rId42" w:history="1">
        <w:r w:rsidR="001A0F0D" w:rsidRPr="00613997">
          <w:rPr>
            <w:rStyle w:val="Hyperlink"/>
            <w:lang w:val="en-US"/>
          </w:rPr>
          <w:t>https://www.w3.org/TR/sdw-bp/#bp-spatialdata</w:t>
        </w:r>
      </w:hyperlink>
      <w:r w:rsidR="00F933FE" w:rsidRPr="00613997">
        <w:rPr>
          <w:lang w:val="en-US"/>
        </w:rPr>
        <w:t xml:space="preserve"> (in het </w:t>
      </w:r>
      <w:proofErr w:type="spellStart"/>
      <w:r w:rsidR="00F933FE" w:rsidRPr="00613997">
        <w:rPr>
          <w:lang w:val="en-US"/>
        </w:rPr>
        <w:t>bijzonder</w:t>
      </w:r>
      <w:proofErr w:type="spellEnd"/>
      <w:r w:rsidR="00F933FE" w:rsidRPr="00613997">
        <w:rPr>
          <w:lang w:val="en-US"/>
        </w:rPr>
        <w:t xml:space="preserve">: </w:t>
      </w:r>
      <w:hyperlink r:id="rId43" w:history="1">
        <w:r w:rsidR="00F933FE" w:rsidRPr="00613997">
          <w:rPr>
            <w:rStyle w:val="Hyperlink"/>
            <w:lang w:val="en-US"/>
          </w:rPr>
          <w:t>https://www.w3.org/TR/sdw-bp/#applicability-formatVbp</w:t>
        </w:r>
      </w:hyperlink>
      <w:r w:rsidR="00F933FE" w:rsidRPr="00613997">
        <w:rPr>
          <w:lang w:val="en-US"/>
        </w:rPr>
        <w:t>).</w:t>
      </w:r>
    </w:p>
    <w:p w14:paraId="184FED88" w14:textId="60B72C9C" w:rsidR="004D05B4" w:rsidRDefault="004D05B4" w:rsidP="00BF7B8D">
      <w:pPr>
        <w:pStyle w:val="opsommingstreepje"/>
        <w:numPr>
          <w:ilvl w:val="0"/>
          <w:numId w:val="0"/>
        </w:numPr>
        <w:ind w:left="426" w:hanging="426"/>
        <w:rPr>
          <w:lang w:val="en-US"/>
        </w:rPr>
      </w:pPr>
      <w:r w:rsidRPr="00613997">
        <w:rPr>
          <w:lang w:val="en-US"/>
        </w:rPr>
        <w:t>[6]</w:t>
      </w:r>
      <w:r w:rsidR="00BD0E70" w:rsidRPr="00613997">
        <w:rPr>
          <w:lang w:val="en-US"/>
        </w:rPr>
        <w:tab/>
        <w:t xml:space="preserve">W3C/OGC </w:t>
      </w:r>
      <w:r w:rsidR="009B256B" w:rsidRPr="00613997">
        <w:rPr>
          <w:lang w:val="en-US"/>
        </w:rPr>
        <w:t>Time Ontology in OWL</w:t>
      </w:r>
      <w:r w:rsidR="00BF7B8D" w:rsidRPr="00613997">
        <w:rPr>
          <w:lang w:val="en-US"/>
        </w:rPr>
        <w:t xml:space="preserve">, </w:t>
      </w:r>
      <w:r w:rsidR="009B256B" w:rsidRPr="00613997">
        <w:rPr>
          <w:lang w:val="en-US"/>
        </w:rPr>
        <w:t>W3C Candidate Recommendation 26 March 2020</w:t>
      </w:r>
      <w:r w:rsidR="00BF7B8D" w:rsidRPr="00613997">
        <w:rPr>
          <w:lang w:val="en-US"/>
        </w:rPr>
        <w:t xml:space="preserve">, </w:t>
      </w:r>
      <w:hyperlink r:id="rId44" w:history="1">
        <w:r w:rsidR="00AF1067" w:rsidRPr="00613997">
          <w:rPr>
            <w:rStyle w:val="Hyperlink"/>
            <w:lang w:val="en-US"/>
          </w:rPr>
          <w:t>https://www.w3.org/TR/owl-time/</w:t>
        </w:r>
      </w:hyperlink>
      <w:r w:rsidR="00BF7B8D" w:rsidRPr="00613997">
        <w:rPr>
          <w:lang w:val="en-US"/>
        </w:rPr>
        <w:t>.</w:t>
      </w:r>
    </w:p>
    <w:p w14:paraId="6E3740D9" w14:textId="30029B7B" w:rsidR="00A06E5F" w:rsidRPr="004132CE" w:rsidRDefault="004132CE" w:rsidP="00BF7B8D">
      <w:pPr>
        <w:pStyle w:val="opsommingstreepje"/>
        <w:numPr>
          <w:ilvl w:val="0"/>
          <w:numId w:val="0"/>
        </w:numPr>
        <w:ind w:left="426" w:hanging="426"/>
        <w:rPr>
          <w:rStyle w:val="Hyperlink"/>
          <w:lang w:val="en-US"/>
        </w:rPr>
      </w:pPr>
      <w:r w:rsidRPr="004132CE">
        <w:rPr>
          <w:lang w:val="en-US"/>
        </w:rPr>
        <w:t>[7]</w:t>
      </w:r>
      <w:r w:rsidRPr="004132CE">
        <w:rPr>
          <w:lang w:val="en-US"/>
        </w:rPr>
        <w:tab/>
      </w:r>
      <w:hyperlink r:id="rId45" w:history="1">
        <w:r w:rsidRPr="004132CE">
          <w:rPr>
            <w:rStyle w:val="Hyperlink"/>
            <w:lang w:val="en-US"/>
          </w:rPr>
          <w:t>https://www.nen2767-4.nl/</w:t>
        </w:r>
      </w:hyperlink>
    </w:p>
    <w:p w14:paraId="31B48A05" w14:textId="34978C65" w:rsidR="004132CE" w:rsidRDefault="004132CE" w:rsidP="00BF7B8D">
      <w:pPr>
        <w:pStyle w:val="opsommingstreepje"/>
        <w:numPr>
          <w:ilvl w:val="0"/>
          <w:numId w:val="0"/>
        </w:numPr>
        <w:ind w:left="426" w:hanging="426"/>
        <w:rPr>
          <w:lang w:val="en-US"/>
        </w:rPr>
      </w:pPr>
      <w:r w:rsidRPr="004132CE">
        <w:rPr>
          <w:lang w:val="en-US"/>
        </w:rPr>
        <w:t>[8</w:t>
      </w:r>
      <w:r>
        <w:rPr>
          <w:lang w:val="en-US"/>
        </w:rPr>
        <w:t>]</w:t>
      </w:r>
      <w:r>
        <w:rPr>
          <w:lang w:val="en-US"/>
        </w:rPr>
        <w:tab/>
      </w:r>
      <w:hyperlink r:id="rId46" w:history="1">
        <w:r w:rsidRPr="001B3A3F">
          <w:rPr>
            <w:rStyle w:val="Hyperlink"/>
            <w:lang w:val="en-US"/>
          </w:rPr>
          <w:t>http://viewer.cbnl.org/</w:t>
        </w:r>
      </w:hyperlink>
    </w:p>
    <w:p w14:paraId="34F1D23D" w14:textId="75632A1D" w:rsidR="007E0C23" w:rsidRPr="00613997" w:rsidRDefault="00E64909" w:rsidP="00BF7B8D">
      <w:pPr>
        <w:pStyle w:val="opsommingstreepje"/>
        <w:numPr>
          <w:ilvl w:val="0"/>
          <w:numId w:val="0"/>
        </w:numPr>
        <w:ind w:left="426" w:hanging="426"/>
        <w:rPr>
          <w:lang w:val="en-US"/>
        </w:rPr>
      </w:pPr>
      <w:r>
        <w:rPr>
          <w:lang w:val="en-US"/>
        </w:rPr>
        <w:t>[9]</w:t>
      </w:r>
      <w:r>
        <w:rPr>
          <w:lang w:val="en-US"/>
        </w:rPr>
        <w:tab/>
      </w:r>
      <w:hyperlink r:id="rId47" w:history="1">
        <w:r w:rsidRPr="00B80850">
          <w:rPr>
            <w:rStyle w:val="Hyperlink"/>
            <w:lang w:val="en-US"/>
          </w:rPr>
          <w:t>https://rws.begrippenxl.nl/nl/</w:t>
        </w:r>
      </w:hyperlink>
    </w:p>
    <w:p w14:paraId="29C5E81F" w14:textId="4B1D3DAE" w:rsidR="00477834" w:rsidRPr="00613997" w:rsidRDefault="00477834" w:rsidP="00CD6454">
      <w:pPr>
        <w:pStyle w:val="opsommingstreepje"/>
        <w:numPr>
          <w:ilvl w:val="0"/>
          <w:numId w:val="0"/>
        </w:numPr>
        <w:ind w:left="426" w:hanging="426"/>
        <w:rPr>
          <w:lang w:val="en-US"/>
        </w:rPr>
      </w:pPr>
    </w:p>
    <w:sectPr w:rsidR="00477834" w:rsidRPr="00613997" w:rsidSect="00312648">
      <w:headerReference w:type="even" r:id="rId48"/>
      <w:headerReference w:type="default" r:id="rId49"/>
      <w:footerReference w:type="even" r:id="rId50"/>
      <w:footerReference w:type="default" r:id="rId51"/>
      <w:pgSz w:w="11907" w:h="16840" w:code="9"/>
      <w:pgMar w:top="1418" w:right="1134" w:bottom="1418" w:left="1134" w:header="720" w:footer="720" w:gutter="0"/>
      <w:pgNumType w:start="3"/>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Baggen, Mick (GPO)" w:date="2020-12-03T15:53:00Z" w:initials="B(">
    <w:p w14:paraId="0824BAD4" w14:textId="797ADC8E" w:rsidR="549E4795" w:rsidRDefault="549E4795">
      <w:r>
        <w:t xml:space="preserve">Uitstekend: nu wordt het duidelijk dat onder AbstractConcept in feite alle Waardetypen terecht komen! </w:t>
      </w:r>
      <w:r>
        <w:annotationRef/>
      </w:r>
    </w:p>
  </w:comment>
  <w:comment w:id="12" w:author="Bohms, H.M. (Michel)" w:date="2020-12-08T08:36:00Z" w:initials="BH(">
    <w:p w14:paraId="1961153B" w14:textId="48592AC0" w:rsidR="00646E88" w:rsidRDefault="00646E88">
      <w:pPr>
        <w:pStyle w:val="Tekstopmerking"/>
      </w:pPr>
      <w:r>
        <w:rPr>
          <w:rStyle w:val="Verwijzingopmerking"/>
        </w:rPr>
        <w:annotationRef/>
      </w:r>
      <w:r w:rsidR="00F350CC">
        <w:t>Mooi, alleen voegen we daar in dit deel dan nog materie aan toe wat jij nog niet zag zitten….</w:t>
      </w:r>
    </w:p>
  </w:comment>
  <w:comment w:id="86" w:author="Baggen, Mick (GPO)" w:date="2020-12-03T15:55:00Z" w:initials="B(">
    <w:p w14:paraId="0754EC44" w14:textId="5761C319" w:rsidR="1FB332EF" w:rsidRDefault="1FB332EF">
      <w:pPr>
        <w:pStyle w:val="Tekstopmerking"/>
      </w:pPr>
      <w:r>
        <w:t>Tekst aangepast</w:t>
      </w:r>
      <w:r>
        <w:rPr>
          <w:rStyle w:val="Verwijzingopmerking"/>
        </w:rPr>
        <w:annotationRef/>
      </w:r>
    </w:p>
  </w:comment>
  <w:comment w:id="87" w:author="Baggen, Mick (GPO)" w:date="2020-12-03T16:00:00Z" w:initials="B(">
    <w:p w14:paraId="6C58E2F7" w14:textId="0A27E864" w:rsidR="2C5FF318" w:rsidRDefault="2C5FF318">
      <w:pPr>
        <w:pStyle w:val="Tekstopmerking"/>
      </w:pPr>
      <w:r>
        <w:t>Tekst aangepast</w:t>
      </w:r>
      <w:r>
        <w:rPr>
          <w:rStyle w:val="Verwijzingopmerking"/>
        </w:rPr>
        <w:annotationRef/>
      </w:r>
    </w:p>
  </w:comment>
  <w:comment w:id="98" w:author="Baggen, Mick (GPO)" w:date="2020-12-03T16:03:00Z" w:initials="B(">
    <w:p w14:paraId="783DC012" w14:textId="5540E1FF" w:rsidR="2C5FF318" w:rsidRDefault="2C5FF318">
      <w:pPr>
        <w:pStyle w:val="Tekstopmerking"/>
      </w:pPr>
      <w:r>
        <w:t xml:space="preserve">Afbakening </w:t>
      </w:r>
      <w:proofErr w:type="spellStart"/>
      <w:r>
        <w:t>obv</w:t>
      </w:r>
      <w:proofErr w:type="spellEnd"/>
      <w:r>
        <w:t xml:space="preserve"> gebruik of conventie (dus niet een ander </w:t>
      </w:r>
      <w:proofErr w:type="spellStart"/>
      <w:r>
        <w:t>reeel</w:t>
      </w:r>
      <w:proofErr w:type="spellEnd"/>
      <w:r>
        <w:t xml:space="preserve"> object) is exact hetzelfde als "begrensd door andere ruimte". </w:t>
      </w:r>
      <w:r>
        <w:rPr>
          <w:rStyle w:val="Verwijzingopmerking"/>
        </w:rPr>
        <w:annotationRef/>
      </w:r>
    </w:p>
  </w:comment>
  <w:comment w:id="99" w:author="Baggen, Mick (GPO)" w:date="2020-12-03T16:02:00Z" w:initials="B(">
    <w:p w14:paraId="0DCBC28A" w14:textId="3C75187E" w:rsidR="2C5FF318" w:rsidRDefault="2C5FF318">
      <w:pPr>
        <w:pStyle w:val="Tekstopmerking"/>
      </w:pPr>
      <w:r>
        <w:t>Tekst aangepast: een fysiek object kan nooit 'leeg' zijn. Vervangen door "voornamelijk". Tenslotte kunnen ook kleine(re) organismen in voorkomen.</w:t>
      </w:r>
      <w:r>
        <w:rPr>
          <w:rStyle w:val="Verwijzingopmerking"/>
        </w:rPr>
        <w:annotationRef/>
      </w:r>
    </w:p>
  </w:comment>
  <w:comment w:id="100" w:author="Baggen, Mick (GPO)" w:date="2020-12-03T16:04:00Z" w:initials="B(">
    <w:p w14:paraId="5E74CBFE" w14:textId="54732F88" w:rsidR="2C5FF318" w:rsidRDefault="2C5FF318">
      <w:pPr>
        <w:pStyle w:val="Tekstopmerking"/>
      </w:pPr>
      <w:r>
        <w:t xml:space="preserve">Tekst aangepast: hoeveelheid toegevoegd, (voorkomt verwarring met materie) en </w:t>
      </w:r>
      <w:proofErr w:type="spellStart"/>
      <w:r>
        <w:t>materaal</w:t>
      </w:r>
      <w:proofErr w:type="spellEnd"/>
      <w:r>
        <w:t xml:space="preserve"> vervangen door materie (materiaal is functionele rol van materie).</w:t>
      </w:r>
      <w:r>
        <w:rPr>
          <w:rStyle w:val="Verwijzingopmerking"/>
        </w:rPr>
        <w:annotationRef/>
      </w:r>
    </w:p>
  </w:comment>
  <w:comment w:id="101" w:author="Baggen, Mick (GPO)" w:date="2020-12-03T16:07:00Z" w:initials="B(">
    <w:p w14:paraId="79A76726" w14:textId="239FA7F8" w:rsidR="2C5FF318" w:rsidRDefault="2C5FF318">
      <w:pPr>
        <w:pStyle w:val="Tekstopmerking"/>
      </w:pPr>
      <w:r>
        <w:t>ook een informatieobject (of symbolisch object, of rekenkundig object) kan functioneel zijn.</w:t>
      </w:r>
      <w:r>
        <w:rPr>
          <w:rStyle w:val="Verwijzingopmerking"/>
        </w:rPr>
        <w:annotationRef/>
      </w:r>
    </w:p>
  </w:comment>
  <w:comment w:id="102" w:author="Baggen, Mick (GPO)" w:date="2020-12-03T16:07:00Z" w:initials="B(">
    <w:p w14:paraId="160B963F" w14:textId="284DC858" w:rsidR="2C5FF318" w:rsidRDefault="2C5FF318">
      <w:pPr>
        <w:pStyle w:val="Tekstopmerking"/>
      </w:pPr>
      <w:r>
        <w:t>Aangevuld: of kan bestaan.</w:t>
      </w:r>
      <w:r>
        <w:rPr>
          <w:rStyle w:val="Verwijzingopmerking"/>
        </w:rPr>
        <w:annotationRef/>
      </w:r>
    </w:p>
  </w:comment>
  <w:comment w:id="104" w:author="Baggen, Mick (GPO)" w:date="2020-12-03T16:09:00Z" w:initials="B(">
    <w:p w14:paraId="79864E44" w14:textId="403080E3" w:rsidR="2C5FF318" w:rsidRDefault="2C5FF318">
      <w:pPr>
        <w:pStyle w:val="Tekstopmerking"/>
      </w:pPr>
      <w:r>
        <w:t>tekst toegevoegd</w:t>
      </w:r>
      <w:r>
        <w:rPr>
          <w:rStyle w:val="Verwijzingopmerking"/>
        </w:rPr>
        <w:annotationRef/>
      </w:r>
    </w:p>
  </w:comment>
  <w:comment w:id="119" w:author="Baggen, Mick (GPO)" w:date="2020-12-03T16:09:00Z" w:initials="B(">
    <w:p w14:paraId="536F09A3" w14:textId="6682009A" w:rsidR="2C5FF318" w:rsidRDefault="2C5FF318">
      <w:pPr>
        <w:pStyle w:val="Tekstopmerking"/>
      </w:pPr>
      <w:r>
        <w:t>Waar staat dit ding in de taxonomie?</w:t>
      </w:r>
      <w:r>
        <w:rPr>
          <w:rStyle w:val="Verwijzingopmerking"/>
        </w:rPr>
        <w:annotationRef/>
      </w:r>
    </w:p>
  </w:comment>
  <w:comment w:id="120" w:author="Baggen, Mick (GPO)" w:date="2020-12-07T10:54:00Z" w:initials="B(">
    <w:p w14:paraId="55A6D4E6" w14:textId="3F243873" w:rsidR="495DF9D5" w:rsidRDefault="495DF9D5">
      <w:r>
        <w:t>Vreemd. Ik dacht dat ReeelObject nu juist bedoeld was als vormvast object, en dat Ruimte bedoeld als niet-vormvats object. Wat doet Bulmateriaal hier dan nog?</w:t>
      </w:r>
      <w:r>
        <w:annotationRef/>
      </w:r>
    </w:p>
  </w:comment>
  <w:comment w:id="122" w:author="Baggen, Mick (GPO)" w:date="2020-12-03T16:10:00Z" w:initials="B(">
    <w:p w14:paraId="21DDEF99" w14:textId="73D753BE" w:rsidR="2C5FF318" w:rsidRDefault="2C5FF318">
      <w:pPr>
        <w:pStyle w:val="Tekstopmerking"/>
      </w:pPr>
      <w:r>
        <w:t xml:space="preserve">In 2660 termen zijn dit Rollen Z(e idee l1). In de Linked Data binding worden dit </w:t>
      </w:r>
      <w:proofErr w:type="spellStart"/>
      <w:r>
        <w:t>subclasses</w:t>
      </w:r>
      <w:proofErr w:type="spellEnd"/>
      <w:r>
        <w:t>. Maak dit duidelijk in de tekst.</w:t>
      </w:r>
      <w:r>
        <w:rPr>
          <w:rStyle w:val="Verwijzingopmerking"/>
        </w:rPr>
        <w:annotationRef/>
      </w:r>
    </w:p>
  </w:comment>
  <w:comment w:id="128" w:author="Baggen, Mick (GPO)" w:date="2020-12-07T10:55:00Z" w:initials="B(">
    <w:p w14:paraId="5DBC84C4" w14:textId="0C0BFE64" w:rsidR="495DF9D5" w:rsidRDefault="495DF9D5">
      <w:r>
        <w:t>Poort en Verbinding zijn bij uitstek Functionele Rollen van een ReeelObject (ook in mail naar Michel aangegeven).</w:t>
      </w:r>
      <w:r>
        <w:annotationRef/>
      </w:r>
    </w:p>
  </w:comment>
  <w:comment w:id="129" w:author="Bohms, H.M. (Michel)" w:date="2020-12-07T09:58:00Z" w:initials="BH(">
    <w:p w14:paraId="601FC8F1" w14:textId="1463EFB7" w:rsidR="007D5B89" w:rsidRDefault="007D5B89">
      <w:pPr>
        <w:pStyle w:val="Tekstopmerking"/>
      </w:pPr>
      <w:r>
        <w:rPr>
          <w:rStyle w:val="Verwijzingopmerking"/>
        </w:rPr>
        <w:annotationRef/>
      </w:r>
      <w:r>
        <w:t>Ok zo? Vanuit theorie? Energie==kracht, nog anderen?</w:t>
      </w:r>
    </w:p>
  </w:comment>
  <w:comment w:id="130" w:author="Gebruiker Office 2004 Test Drive" w:date="2020-10-14T21:58:00Z" w:initials="GD">
    <w:p w14:paraId="63824744" w14:textId="77777777" w:rsidR="00456BDC" w:rsidRDefault="00456BDC" w:rsidP="00456BDC">
      <w:pPr>
        <w:pStyle w:val="Tekstopmerking"/>
      </w:pPr>
      <w:r>
        <w:rPr>
          <w:rStyle w:val="Verwijzingopmerking"/>
        </w:rPr>
        <w:annotationRef/>
      </w:r>
      <w:r>
        <w:t xml:space="preserve">Systeem element bestaat uit systeemelement zelf en interface element naar analogie  van </w:t>
      </w:r>
      <w:proofErr w:type="spellStart"/>
      <w:r>
        <w:t>fem</w:t>
      </w:r>
      <w:proofErr w:type="spellEnd"/>
      <w:r>
        <w:t xml:space="preserve"> modelering (alleen als je interacties wil beschrijven tussen elementen. Scope </w:t>
      </w:r>
      <w:proofErr w:type="spellStart"/>
      <w:r>
        <w:t>afh</w:t>
      </w:r>
      <w:proofErr w:type="spellEnd"/>
      <w:r>
        <w:t xml:space="preserve"> dus.</w:t>
      </w:r>
    </w:p>
  </w:comment>
  <w:comment w:id="131" w:author="Baggen, Mick (GPO)" w:date="2020-10-08T16:46:00Z" w:initials="B(">
    <w:p w14:paraId="17F4DC97" w14:textId="77777777" w:rsidR="00456BDC" w:rsidRDefault="00456BDC" w:rsidP="00456BDC">
      <w:pPr>
        <w:pStyle w:val="Tekstopmerking"/>
      </w:pPr>
      <w:r w:rsidRPr="00610D5C">
        <w:t xml:space="preserve">Vreemd model: een system element does </w:t>
      </w:r>
      <w:proofErr w:type="spellStart"/>
      <w:r w:rsidRPr="00610D5C">
        <w:t>not</w:t>
      </w:r>
      <w:proofErr w:type="spellEnd"/>
      <w:r w:rsidRPr="00610D5C">
        <w:t xml:space="preserve"> </w:t>
      </w:r>
      <w:proofErr w:type="spellStart"/>
      <w:r w:rsidRPr="00610D5C">
        <w:t>consists</w:t>
      </w:r>
      <w:proofErr w:type="spellEnd"/>
      <w:r w:rsidRPr="00610D5C">
        <w:t xml:space="preserve"> of </w:t>
      </w:r>
      <w:proofErr w:type="spellStart"/>
      <w:r w:rsidRPr="00610D5C">
        <w:t>an</w:t>
      </w:r>
      <w:proofErr w:type="spellEnd"/>
      <w:r w:rsidRPr="00610D5C">
        <w:t xml:space="preserve"> interface! </w:t>
      </w:r>
      <w:r>
        <w:t xml:space="preserve">A system element </w:t>
      </w:r>
      <w:proofErr w:type="spellStart"/>
      <w:r>
        <w:t>provides</w:t>
      </w:r>
      <w:proofErr w:type="spellEnd"/>
      <w:r>
        <w:t xml:space="preserve"> (aanbieden) or </w:t>
      </w:r>
      <w:proofErr w:type="spellStart"/>
      <w:r>
        <w:t>uses</w:t>
      </w:r>
      <w:proofErr w:type="spellEnd"/>
      <w:r>
        <w:t xml:space="preserve"> (gebruiken) een interface. Een interface is  beschikbaar op een of meer poorten (ook geen </w:t>
      </w:r>
      <w:proofErr w:type="spellStart"/>
      <w:r>
        <w:t>consists</w:t>
      </w:r>
      <w:proofErr w:type="spellEnd"/>
      <w:r>
        <w:t xml:space="preserve"> of) Let op: </w:t>
      </w:r>
      <w:proofErr w:type="spellStart"/>
      <w:r>
        <w:t>consists</w:t>
      </w:r>
      <w:proofErr w:type="spellEnd"/>
      <w:r>
        <w:t xml:space="preserve"> of is nu gereserveerd voor object </w:t>
      </w:r>
      <w:proofErr w:type="spellStart"/>
      <w:r>
        <w:t>consists</w:t>
      </w:r>
      <w:proofErr w:type="spellEnd"/>
      <w:r>
        <w:t xml:space="preserve"> of </w:t>
      </w:r>
      <w:proofErr w:type="spellStart"/>
      <w:r>
        <w:t>chemical</w:t>
      </w:r>
      <w:proofErr w:type="spellEnd"/>
      <w:r>
        <w:t xml:space="preserve"> </w:t>
      </w:r>
      <w:proofErr w:type="spellStart"/>
      <w:r>
        <w:t>substance</w:t>
      </w:r>
      <w:proofErr w:type="spellEnd"/>
      <w:r>
        <w:t>.</w:t>
      </w:r>
      <w:r>
        <w:rPr>
          <w:rStyle w:val="Verwijzingopmerking"/>
        </w:rPr>
        <w:annotationRef/>
      </w:r>
    </w:p>
  </w:comment>
  <w:comment w:id="132" w:author="Bohms, H.M. (Michel) [2]" w:date="2020-10-09T16:05:00Z" w:initials="BH(">
    <w:p w14:paraId="27BF3B03" w14:textId="77777777" w:rsidR="00456BDC" w:rsidRDefault="00456BDC" w:rsidP="00456BDC">
      <w:pPr>
        <w:pStyle w:val="Tekstopmerking"/>
      </w:pPr>
      <w:r>
        <w:rPr>
          <w:rStyle w:val="Verwijzingopmerking"/>
        </w:rPr>
        <w:annotationRef/>
      </w:r>
      <w:r>
        <w:t>Eerste maar eens worden over de concepten, dan het plaatje</w:t>
      </w:r>
    </w:p>
  </w:comment>
  <w:comment w:id="135" w:author="Bohms, H.M. (Michel)" w:date="2020-12-02T14:14:00Z" w:initials="BH(">
    <w:p w14:paraId="5E17AF76" w14:textId="53148886" w:rsidR="00432D72" w:rsidRDefault="00432D72">
      <w:pPr>
        <w:pStyle w:val="Tekstopmerking"/>
      </w:pPr>
      <w:r>
        <w:rPr>
          <w:rStyle w:val="Verwijzingopmerking"/>
        </w:rPr>
        <w:annotationRef/>
      </w:r>
      <w:r>
        <w:t>Misschien scope boven? (wat we niet doen)</w:t>
      </w:r>
    </w:p>
  </w:comment>
  <w:comment w:id="136" w:author="Bohms, H.M. (Michel)" w:date="2020-12-02T14:11:00Z" w:initials="BH(">
    <w:p w14:paraId="49F03274" w14:textId="758CFEF3" w:rsidR="00432D72" w:rsidRDefault="00432D72">
      <w:pPr>
        <w:pStyle w:val="Tekstopmerking"/>
      </w:pPr>
      <w:r>
        <w:rPr>
          <w:rStyle w:val="Verwijzingopmerking"/>
        </w:rPr>
        <w:annotationRef/>
      </w:r>
      <w:r>
        <w:t>Niels h. kijkt hoe 3610 dit oplost….</w:t>
      </w:r>
      <w:proofErr w:type="spellStart"/>
      <w:r>
        <w:t>simple</w:t>
      </w:r>
      <w:proofErr w:type="spellEnd"/>
      <w:r>
        <w:t xml:space="preserve"> features….nieuwe 3610 …..2020versie…3d voorbere</w:t>
      </w:r>
      <w:r w:rsidR="00DF09D9">
        <w:t>i</w:t>
      </w:r>
      <w:r>
        <w:t>ding….via t3d?</w:t>
      </w:r>
    </w:p>
  </w:comment>
  <w:comment w:id="139" w:author="Bohms, H.M. (Michel)" w:date="2020-12-02T14:08:00Z" w:initials="BH(">
    <w:p w14:paraId="1A78BD5B" w14:textId="29CDAFD7" w:rsidR="00432D72" w:rsidRDefault="00432D72">
      <w:pPr>
        <w:pStyle w:val="Tekstopmerking"/>
      </w:pPr>
      <w:r>
        <w:rPr>
          <w:rStyle w:val="Verwijzingopmerking"/>
        </w:rPr>
        <w:annotationRef/>
      </w:r>
      <w:r>
        <w:t xml:space="preserve">Check bestaande </w:t>
      </w:r>
      <w:r w:rsidR="006C645A">
        <w:t xml:space="preserve">herbruikbare </w:t>
      </w:r>
      <w:r w:rsidR="003F540E">
        <w:t>ontologie</w:t>
      </w:r>
      <w:r>
        <w:t xml:space="preserve">module </w:t>
      </w:r>
      <w:r w:rsidR="006C645A">
        <w:t xml:space="preserve">vanuit bv </w:t>
      </w:r>
      <w:r>
        <w:t>15926?</w:t>
      </w:r>
      <w:r w:rsidR="000E3DEE">
        <w:t xml:space="preserve"> Link met presentatie Onno Paap van Fluor.</w:t>
      </w:r>
    </w:p>
  </w:comment>
  <w:comment w:id="141" w:author="Baggen, Mick (GPO)" w:date="2020-12-03T16:13:00Z" w:initials="B(">
    <w:p w14:paraId="1FB613E1" w14:textId="0B3D6DC1" w:rsidR="2C5FF318" w:rsidRDefault="2C5FF318">
      <w:pPr>
        <w:pStyle w:val="Tekstopmerking"/>
      </w:pPr>
      <w:r>
        <w:t>Deze indeling mag uitsluitend, indien je afspreekt dat Materie hiermee een Waardetype is geworden! Nadeel van die keuze: je kan dan verder niets meer zeggen over eigenschappen of gedrag van die materie!!! Ik vind dit dus te beperkend.</w:t>
      </w:r>
      <w:r>
        <w:rPr>
          <w:rStyle w:val="Verwijzingopmerking"/>
        </w:rPr>
        <w:annotationRef/>
      </w:r>
    </w:p>
  </w:comment>
  <w:comment w:id="142" w:author="Wouter van Riel" w:date="2020-12-02T14:08:00Z" w:initials="WvR">
    <w:p w14:paraId="7779558D" w14:textId="432DC63C" w:rsidR="00106E04" w:rsidRDefault="00106E04">
      <w:pPr>
        <w:pStyle w:val="Tekstopmerking"/>
      </w:pPr>
      <w:r>
        <w:rPr>
          <w:rStyle w:val="Verwijzingopmerking"/>
        </w:rPr>
        <w:annotationRef/>
      </w:r>
      <w:r>
        <w:t>Het woord ‘chemisch’ kan weg.</w:t>
      </w:r>
      <w:r w:rsidR="00CC3839">
        <w:t xml:space="preserve"> Alles in het leven in uiteindelijk chemie. Geldt ook voor het plaatje.</w:t>
      </w:r>
    </w:p>
  </w:comment>
  <w:comment w:id="143" w:author="Bohms, H.M. (Michel)" w:date="2020-12-03T10:56:00Z" w:initials="BH(">
    <w:p w14:paraId="274030EA" w14:textId="4AE3ED96" w:rsidR="00734699" w:rsidRDefault="00734699">
      <w:pPr>
        <w:pStyle w:val="Tekstopmerking"/>
      </w:pPr>
      <w:r>
        <w:rPr>
          <w:rStyle w:val="Verwijzingopmerking"/>
        </w:rPr>
        <w:annotationRef/>
      </w:r>
      <w:r w:rsidR="00BB70D0">
        <w:t xml:space="preserve">Liever niet: want dan staat er </w:t>
      </w:r>
      <w:r w:rsidR="002566D7">
        <w:t>Element en Verbinding</w:t>
      </w:r>
      <w:r w:rsidR="005971AF">
        <w:t>….</w:t>
      </w:r>
      <w:r w:rsidR="002566D7">
        <w:t xml:space="preserve">en </w:t>
      </w:r>
      <w:r w:rsidR="00B206E9">
        <w:t>d</w:t>
      </w:r>
      <w:r w:rsidR="005971AF">
        <w:t>ie</w:t>
      </w:r>
      <w:r w:rsidR="00B206E9">
        <w:t xml:space="preserve"> he</w:t>
      </w:r>
      <w:r w:rsidR="005971AF">
        <w:t>bben</w:t>
      </w:r>
      <w:r w:rsidR="00B206E9">
        <w:t xml:space="preserve"> hele andere connotaties….</w:t>
      </w:r>
    </w:p>
  </w:comment>
  <w:comment w:id="146" w:author="Bohms, H.M. (Michel)" w:date="2020-12-03T12:02:00Z" w:initials="BH(">
    <w:p w14:paraId="0C8CFA46" w14:textId="7C8D38EB" w:rsidR="007A3306" w:rsidRDefault="007A3306">
      <w:pPr>
        <w:pStyle w:val="Tekstopmerking"/>
      </w:pPr>
      <w:r>
        <w:rPr>
          <w:rStyle w:val="Verwijzingopmerking"/>
        </w:rPr>
        <w:annotationRef/>
      </w:r>
      <w:r>
        <w:t xml:space="preserve">Hier is nog een issue: </w:t>
      </w:r>
      <w:r w:rsidR="005D1326">
        <w:t>Berwich denkt dat dit niet nodig is. W</w:t>
      </w:r>
      <w:r w:rsidR="00FD5FF8">
        <w:t>e</w:t>
      </w:r>
      <w:r w:rsidR="005D1326">
        <w:t xml:space="preserve"> gaan </w:t>
      </w:r>
      <w:proofErr w:type="spellStart"/>
      <w:r w:rsidR="005D1326">
        <w:t>vb</w:t>
      </w:r>
      <w:proofErr w:type="spellEnd"/>
      <w:r w:rsidR="005D1326">
        <w:t xml:space="preserve"> maken. Ik denk wel nodig om </w:t>
      </w:r>
      <w:r w:rsidR="00FD5FF8">
        <w:t xml:space="preserve">FO-TO principe op meerder lagen in de </w:t>
      </w:r>
      <w:proofErr w:type="spellStart"/>
      <w:r w:rsidR="00FD5FF8">
        <w:t>decompsoitie</w:t>
      </w:r>
      <w:proofErr w:type="spellEnd"/>
      <w:r w:rsidR="00FD5FF8">
        <w:t xml:space="preserve"> toe te kunnen </w:t>
      </w:r>
      <w:proofErr w:type="spellStart"/>
      <w:r w:rsidR="00FD5FF8">
        <w:t>passen.De</w:t>
      </w:r>
      <w:proofErr w:type="spellEnd"/>
      <w:r w:rsidR="00FD5FF8">
        <w:t xml:space="preserve"> link van TO naar </w:t>
      </w:r>
      <w:proofErr w:type="spellStart"/>
      <w:r w:rsidR="00FD5FF8">
        <w:t>heeftDeel</w:t>
      </w:r>
      <w:proofErr w:type="spellEnd"/>
      <w:r w:rsidR="00FD5FF8">
        <w:t xml:space="preserve"> sub-FO is nl niet de inverse van </w:t>
      </w:r>
      <w:proofErr w:type="spellStart"/>
      <w:r w:rsidR="00FD5FF8">
        <w:t>wordtGeImplementeerdDoor</w:t>
      </w:r>
      <w:proofErr w:type="spellEnd"/>
      <w:r w:rsidR="00FD5FF8">
        <w:t xml:space="preserve"> (oftewel : implementeert)</w:t>
      </w:r>
      <w:r w:rsidR="00EB54A4">
        <w:t>. Berwich ook graag checken.</w:t>
      </w:r>
    </w:p>
  </w:comment>
  <w:comment w:id="166" w:author="Sluer, Berwich" w:date="2020-12-02T08:07:00Z" w:initials="SB">
    <w:p w14:paraId="63A2BE84" w14:textId="77777777" w:rsidR="0094241F" w:rsidRDefault="0094241F">
      <w:pPr>
        <w:pStyle w:val="Tekstopmerking"/>
      </w:pPr>
      <w:r>
        <w:rPr>
          <w:rStyle w:val="Verwijzingopmerking"/>
        </w:rPr>
        <w:annotationRef/>
      </w:r>
    </w:p>
    <w:p w14:paraId="32AFEAC0" w14:textId="77777777" w:rsidR="0094241F" w:rsidRDefault="0094241F">
      <w:pPr>
        <w:pStyle w:val="Tekstopmerking"/>
        <w:rPr>
          <w:rFonts w:ascii="Segoe UI Emoji" w:eastAsia="Segoe UI Emoji" w:hAnsi="Segoe UI Emoji" w:cs="Segoe UI Emoji"/>
        </w:rPr>
      </w:pPr>
      <w:r>
        <w:t>Het zou heel mooi zijn als Rijkswaterstaat ook nog de kleinste beheereenheid ‘</w:t>
      </w:r>
      <w:proofErr w:type="spellStart"/>
      <w:r>
        <w:t>Strookvak</w:t>
      </w:r>
      <w:proofErr w:type="spellEnd"/>
      <w:r>
        <w:t xml:space="preserve">’ (die ze zelf ook gebruiken in de vorm van </w:t>
      </w:r>
      <w:r w:rsidR="00934357">
        <w:t>‘</w:t>
      </w:r>
      <w:r>
        <w:t>100 m vak per strook</w:t>
      </w:r>
      <w:r w:rsidR="00934357">
        <w:t xml:space="preserve">’ hieraan toevoegt. En anders doen wij het wel </w:t>
      </w:r>
      <w:r w:rsidR="00934357">
        <w:rPr>
          <w:rFonts w:ascii="Segoe UI Emoji" w:eastAsia="Segoe UI Emoji" w:hAnsi="Segoe UI Emoji" w:cs="Segoe UI Emoji"/>
        </w:rPr>
        <w:t>😊</w:t>
      </w:r>
    </w:p>
    <w:p w14:paraId="005A0BA6" w14:textId="3C3DE704" w:rsidR="00934357" w:rsidRDefault="00934357">
      <w:pPr>
        <w:pStyle w:val="Tekstopmerking"/>
      </w:pPr>
      <w:r>
        <w:rPr>
          <w:rFonts w:ascii="Segoe UI Emoji" w:eastAsia="Segoe UI Emoji" w:hAnsi="Segoe UI Emoji" w:cs="Segoe UI Emoji"/>
        </w:rPr>
        <w:t xml:space="preserve">Mooi </w:t>
      </w:r>
      <w:r w:rsidR="00F9207C">
        <w:rPr>
          <w:rFonts w:ascii="Segoe UI Emoji" w:eastAsia="Segoe UI Emoji" w:hAnsi="Segoe UI Emoji" w:cs="Segoe UI Emoji"/>
        </w:rPr>
        <w:t>en duidelijk plaatje verder.</w:t>
      </w:r>
    </w:p>
  </w:comment>
  <w:comment w:id="167" w:author="Bohms, H.M. (Michel) [2]" w:date="2020-11-16T22:37:00Z" w:initials="BH(">
    <w:p w14:paraId="12ACB879" w14:textId="77777777" w:rsidR="00B26F5D" w:rsidRDefault="00B26F5D" w:rsidP="00B26F5D">
      <w:pPr>
        <w:pStyle w:val="Tekstopmerking"/>
      </w:pPr>
      <w:r>
        <w:rPr>
          <w:rStyle w:val="Verwijzingopmerking"/>
        </w:rPr>
        <w:annotationRef/>
      </w:r>
      <w:r>
        <w:t>Check met taxonomie als definitief</w:t>
      </w:r>
    </w:p>
  </w:comment>
  <w:comment w:id="168" w:author="Bohms, H.M. (Michel)" w:date="2020-12-02T14:21:00Z" w:initials="BH(">
    <w:p w14:paraId="05B7FCB3" w14:textId="526AC0F0" w:rsidR="002C5BC4" w:rsidRDefault="002C5BC4">
      <w:pPr>
        <w:pStyle w:val="Tekstopmerking"/>
      </w:pPr>
      <w:r>
        <w:rPr>
          <w:rStyle w:val="Verwijzingopmerking"/>
        </w:rPr>
        <w:annotationRef/>
      </w:r>
      <w:r>
        <w:t xml:space="preserve">Berwich update, </w:t>
      </w:r>
      <w:proofErr w:type="spellStart"/>
      <w:r>
        <w:t>oa</w:t>
      </w:r>
      <w:proofErr w:type="spellEnd"/>
      <w:r>
        <w:t xml:space="preserve"> kolom 2 er uit, kolom 3 ok is technisch</w:t>
      </w:r>
    </w:p>
  </w:comment>
  <w:comment w:id="169" w:author="Bohms, H.M. (Michel)" w:date="2020-12-02T15:25:00Z" w:initials="BH(">
    <w:p w14:paraId="7FF8ACE1" w14:textId="6C6CE2B9" w:rsidR="002D429A" w:rsidRDefault="002D429A">
      <w:pPr>
        <w:pStyle w:val="Tekstopmerking"/>
      </w:pPr>
      <w:r>
        <w:rPr>
          <w:rStyle w:val="Verwijzingopmerking"/>
        </w:rPr>
        <w:annotationRef/>
      </w:r>
      <w:r>
        <w:t>Na weghalen kolom eerder, hier wel iets over zeggen!</w:t>
      </w:r>
    </w:p>
  </w:comment>
  <w:comment w:id="171" w:author="Bohms, H.M. (Michel) [2]" w:date="2020-11-16T19:26:00Z" w:initials="BH(">
    <w:p w14:paraId="3EFCF65A" w14:textId="74D31421" w:rsidR="00A41AE3" w:rsidRDefault="00A41AE3">
      <w:pPr>
        <w:pStyle w:val="Tekstopmerking"/>
      </w:pPr>
      <w:r>
        <w:rPr>
          <w:rStyle w:val="Verwijzingopmerking"/>
        </w:rPr>
        <w:annotationRef/>
      </w:r>
      <w:r>
        <w:t xml:space="preserve">Als we dit zo doen dan wordt dit een </w:t>
      </w:r>
      <w:proofErr w:type="spellStart"/>
      <w:r>
        <w:t>gegevn</w:t>
      </w:r>
      <w:proofErr w:type="spellEnd"/>
      <w:r>
        <w:t xml:space="preserve"> vanuit 2660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24BAD4" w15:done="0"/>
  <w15:commentEx w15:paraId="1961153B" w15:paraIdParent="0824BAD4" w15:done="0"/>
  <w15:commentEx w15:paraId="0754EC44" w15:done="0"/>
  <w15:commentEx w15:paraId="6C58E2F7" w15:done="0"/>
  <w15:commentEx w15:paraId="783DC012" w15:done="0"/>
  <w15:commentEx w15:paraId="0DCBC28A" w15:done="0"/>
  <w15:commentEx w15:paraId="5E74CBFE" w15:done="0"/>
  <w15:commentEx w15:paraId="79A76726" w15:done="0"/>
  <w15:commentEx w15:paraId="160B963F" w15:done="0"/>
  <w15:commentEx w15:paraId="79864E44" w15:done="0"/>
  <w15:commentEx w15:paraId="536F09A3" w15:done="0"/>
  <w15:commentEx w15:paraId="55A6D4E6" w15:done="0"/>
  <w15:commentEx w15:paraId="21DDEF99" w15:done="0"/>
  <w15:commentEx w15:paraId="5DBC84C4" w15:done="0"/>
  <w15:commentEx w15:paraId="601FC8F1" w15:done="0"/>
  <w15:commentEx w15:paraId="63824744" w15:done="0"/>
  <w15:commentEx w15:paraId="17F4DC97" w15:done="0"/>
  <w15:commentEx w15:paraId="27BF3B03" w15:done="0"/>
  <w15:commentEx w15:paraId="5E17AF76" w15:done="0"/>
  <w15:commentEx w15:paraId="49F03274" w15:done="0"/>
  <w15:commentEx w15:paraId="1A78BD5B" w15:done="0"/>
  <w15:commentEx w15:paraId="1FB613E1" w15:done="0"/>
  <w15:commentEx w15:paraId="7779558D" w15:done="0"/>
  <w15:commentEx w15:paraId="274030EA" w15:paraIdParent="7779558D" w15:done="0"/>
  <w15:commentEx w15:paraId="0C8CFA46" w15:done="0"/>
  <w15:commentEx w15:paraId="005A0BA6" w15:done="0"/>
  <w15:commentEx w15:paraId="12ACB879" w15:done="0"/>
  <w15:commentEx w15:paraId="05B7FCB3" w15:done="0"/>
  <w15:commentEx w15:paraId="7FF8ACE1" w15:done="0"/>
  <w15:commentEx w15:paraId="3EFCF65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5CB2F4" w16cex:dateUtc="2020-12-03T14:53:00Z"/>
  <w16cex:commentExtensible w16cex:durableId="5CF616CF" w16cex:dateUtc="2020-12-03T14:55:00Z"/>
  <w16cex:commentExtensible w16cex:durableId="57ACBDE8" w16cex:dateUtc="2020-12-03T15:00:00Z"/>
  <w16cex:commentExtensible w16cex:durableId="52E239E4" w16cex:dateUtc="2020-12-03T15:03:00Z"/>
  <w16cex:commentExtensible w16cex:durableId="0EAC013A" w16cex:dateUtc="2020-12-03T15:02:00Z"/>
  <w16cex:commentExtensible w16cex:durableId="5D562548" w16cex:dateUtc="2020-12-03T15:04:00Z"/>
  <w16cex:commentExtensible w16cex:durableId="21D768F9" w16cex:dateUtc="2020-12-03T15:07:00Z"/>
  <w16cex:commentExtensible w16cex:durableId="15A3D03A" w16cex:dateUtc="2020-12-03T15:07:00Z"/>
  <w16cex:commentExtensible w16cex:durableId="482DB157" w16cex:dateUtc="2020-12-03T15:09:00Z"/>
  <w16cex:commentExtensible w16cex:durableId="78E8595C" w16cex:dateUtc="2020-12-03T15:09:00Z"/>
  <w16cex:commentExtensible w16cex:durableId="0D284ADE" w16cex:dateUtc="2020-12-03T15:10:00Z"/>
  <w16cex:commentExtensible w16cex:durableId="273D0F25" w16cex:dateUtc="2020-10-28T10:13:00Z"/>
  <w16cex:commentExtensible w16cex:durableId="74FB369E" w16cex:dateUtc="2020-12-03T15:13:00Z"/>
  <w16cex:commentExtensible w16cex:durableId="23721E6D" w16cex:dateUtc="2020-12-02T13:08:00Z"/>
  <w16cex:commentExtensible w16cex:durableId="237342FA" w16cex:dateUtc="2020-12-02T13:08:00Z"/>
  <w16cex:commentExtensible w16cex:durableId="531CA452" w16cex:dateUtc="2020-12-07T09:54:21.254Z"/>
  <w16cex:commentExtensible w16cex:durableId="604A0A6E" w16cex:dateUtc="2020-12-07T09:55:43.967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24BAD4" w16cid:durableId="365CB2F4"/>
  <w16cid:commentId w16cid:paraId="1961153B" w16cid:durableId="2379B99A"/>
  <w16cid:commentId w16cid:paraId="0754EC44" w16cid:durableId="5CF616CF"/>
  <w16cid:commentId w16cid:paraId="6C58E2F7" w16cid:durableId="57ACBDE8"/>
  <w16cid:commentId w16cid:paraId="783DC012" w16cid:durableId="52E239E4"/>
  <w16cid:commentId w16cid:paraId="0DCBC28A" w16cid:durableId="0EAC013A"/>
  <w16cid:commentId w16cid:paraId="5E74CBFE" w16cid:durableId="5D562548"/>
  <w16cid:commentId w16cid:paraId="79A76726" w16cid:durableId="21D768F9"/>
  <w16cid:commentId w16cid:paraId="160B963F" w16cid:durableId="15A3D03A"/>
  <w16cid:commentId w16cid:paraId="79864E44" w16cid:durableId="482DB157"/>
  <w16cid:commentId w16cid:paraId="536F09A3" w16cid:durableId="78E8595C"/>
  <w16cid:commentId w16cid:paraId="55A6D4E6" w16cid:durableId="531CA452"/>
  <w16cid:commentId w16cid:paraId="21DDEF99" w16cid:durableId="0D284ADE"/>
  <w16cid:commentId w16cid:paraId="5DBC84C4" w16cid:durableId="604A0A6E"/>
  <w16cid:commentId w16cid:paraId="601FC8F1" w16cid:durableId="23787B5F"/>
  <w16cid:commentId w16cid:paraId="63824744" w16cid:durableId="23328F59"/>
  <w16cid:commentId w16cid:paraId="17F4DC97" w16cid:durableId="23328F5A"/>
  <w16cid:commentId w16cid:paraId="27BF3B03" w16cid:durableId="23328F5B"/>
  <w16cid:commentId w16cid:paraId="5E17AF76" w16cid:durableId="23721FBB"/>
  <w16cid:commentId w16cid:paraId="49F03274" w16cid:durableId="23721F2E"/>
  <w16cid:commentId w16cid:paraId="1A78BD5B" w16cid:durableId="23721E40"/>
  <w16cid:commentId w16cid:paraId="1FB613E1" w16cid:durableId="74FB369E"/>
  <w16cid:commentId w16cid:paraId="7779558D" w16cid:durableId="23721E6D"/>
  <w16cid:commentId w16cid:paraId="274030EA" w16cid:durableId="237342FA"/>
  <w16cid:commentId w16cid:paraId="0C8CFA46" w16cid:durableId="2373524E"/>
  <w16cid:commentId w16cid:paraId="005A0BA6" w16cid:durableId="2371C9C2"/>
  <w16cid:commentId w16cid:paraId="12ACB879" w16cid:durableId="235F8D36"/>
  <w16cid:commentId w16cid:paraId="05B7FCB3" w16cid:durableId="2372216C"/>
  <w16cid:commentId w16cid:paraId="7FF8ACE1" w16cid:durableId="2372307F"/>
  <w16cid:commentId w16cid:paraId="3EFCF65A" w16cid:durableId="235D50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A2B59" w14:textId="77777777" w:rsidR="000E68BE" w:rsidRDefault="000E68BE" w:rsidP="00A4299E">
      <w:pPr>
        <w:spacing w:after="0" w:line="240" w:lineRule="auto"/>
      </w:pPr>
      <w:r>
        <w:separator/>
      </w:r>
    </w:p>
  </w:endnote>
  <w:endnote w:type="continuationSeparator" w:id="0">
    <w:p w14:paraId="630949A9" w14:textId="77777777" w:rsidR="000E68BE" w:rsidRDefault="000E68BE" w:rsidP="00A4299E">
      <w:pPr>
        <w:spacing w:after="0" w:line="240" w:lineRule="auto"/>
      </w:pPr>
      <w:r>
        <w:continuationSeparator/>
      </w:r>
    </w:p>
  </w:endnote>
  <w:endnote w:type="continuationNotice" w:id="1">
    <w:p w14:paraId="38F3A0E6" w14:textId="77777777" w:rsidR="000E68BE" w:rsidRDefault="000E68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6" w14:textId="77777777" w:rsidR="00E4132E" w:rsidRDefault="00E4132E">
    <w:pP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7" w14:textId="77777777" w:rsidR="00E4132E" w:rsidRDefault="00E4132E">
    <w:pP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A" w14:textId="77777777" w:rsidR="00E4132E" w:rsidRPr="00010987" w:rsidRDefault="00E4132E">
    <w:pPr>
      <w:ind w:right="360"/>
      <w:rPr>
        <w:b/>
        <w:bCs/>
      </w:rPr>
    </w:pPr>
    <w:r w:rsidRPr="00010987">
      <w:rPr>
        <w:rStyle w:val="Paginanummer"/>
        <w:b/>
        <w:bCs/>
      </w:rPr>
      <w:fldChar w:fldCharType="begin"/>
    </w:r>
    <w:r w:rsidRPr="00010987">
      <w:rPr>
        <w:rStyle w:val="Paginanummer"/>
        <w:b/>
        <w:bCs/>
      </w:rPr>
      <w:instrText xml:space="preserve"> PAGE </w:instrText>
    </w:r>
    <w:r w:rsidRPr="00010987">
      <w:rPr>
        <w:rStyle w:val="Paginanummer"/>
        <w:b/>
        <w:bCs/>
      </w:rPr>
      <w:fldChar w:fldCharType="separate"/>
    </w:r>
    <w:r>
      <w:rPr>
        <w:rStyle w:val="Paginanummer"/>
        <w:b/>
        <w:bCs/>
        <w:noProof/>
      </w:rPr>
      <w:t>18</w:t>
    </w:r>
    <w:r w:rsidRPr="00010987">
      <w:rPr>
        <w:rStyle w:val="Paginanumme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B" w14:textId="77777777" w:rsidR="00E4132E" w:rsidRPr="00C37DBF" w:rsidRDefault="00E4132E">
    <w:pPr>
      <w:jc w:val="right"/>
      <w:rPr>
        <w:b/>
        <w:bCs/>
      </w:rPr>
    </w:pPr>
    <w:r w:rsidRPr="00C37DBF">
      <w:rPr>
        <w:rStyle w:val="Paginanummer"/>
        <w:b/>
        <w:bCs/>
      </w:rPr>
      <w:fldChar w:fldCharType="begin"/>
    </w:r>
    <w:r w:rsidRPr="00C37DBF">
      <w:rPr>
        <w:rStyle w:val="Paginanummer"/>
        <w:b/>
        <w:bCs/>
      </w:rPr>
      <w:instrText xml:space="preserve"> PAGE </w:instrText>
    </w:r>
    <w:r w:rsidRPr="00C37DBF">
      <w:rPr>
        <w:rStyle w:val="Paginanummer"/>
        <w:b/>
        <w:bCs/>
      </w:rPr>
      <w:fldChar w:fldCharType="separate"/>
    </w:r>
    <w:r>
      <w:rPr>
        <w:rStyle w:val="Paginanummer"/>
        <w:b/>
        <w:bCs/>
        <w:noProof/>
      </w:rPr>
      <w:t>19</w:t>
    </w:r>
    <w:r w:rsidRPr="00C37DBF">
      <w:rPr>
        <w:rStyle w:val="Paginanumme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2F156" w14:textId="77777777" w:rsidR="000E68BE" w:rsidRDefault="000E68BE" w:rsidP="00A4299E">
      <w:pPr>
        <w:spacing w:after="0" w:line="240" w:lineRule="auto"/>
      </w:pPr>
      <w:r>
        <w:separator/>
      </w:r>
    </w:p>
  </w:footnote>
  <w:footnote w:type="continuationSeparator" w:id="0">
    <w:p w14:paraId="303F336D" w14:textId="77777777" w:rsidR="000E68BE" w:rsidRDefault="000E68BE" w:rsidP="00A4299E">
      <w:pPr>
        <w:spacing w:after="0" w:line="240" w:lineRule="auto"/>
      </w:pPr>
      <w:r>
        <w:continuationSeparator/>
      </w:r>
    </w:p>
  </w:footnote>
  <w:footnote w:type="continuationNotice" w:id="1">
    <w:p w14:paraId="5F2BCD0D" w14:textId="77777777" w:rsidR="000E68BE" w:rsidRDefault="000E68BE">
      <w:pPr>
        <w:spacing w:after="0" w:line="240" w:lineRule="auto"/>
      </w:pPr>
    </w:p>
  </w:footnote>
  <w:footnote w:id="2">
    <w:p w14:paraId="6B5D3C80" w14:textId="27C43AF7" w:rsidR="00FA0EEE" w:rsidRDefault="00FA0EEE" w:rsidP="00FA0EEE">
      <w:pPr>
        <w:pStyle w:val="Voetnoottekst"/>
      </w:pPr>
      <w:r>
        <w:rPr>
          <w:rStyle w:val="Voetnootmarkering"/>
        </w:rPr>
        <w:footnoteRef/>
      </w:r>
      <w:r>
        <w:t xml:space="preserve"> Moet ook geschikt zijn om mengsels te specificeren a</w:t>
      </w:r>
      <w:r w:rsidR="004A496E">
        <w:t>an de hand van</w:t>
      </w:r>
      <w:r>
        <w:t xml:space="preserve"> verhoudingen</w:t>
      </w:r>
    </w:p>
  </w:footnote>
  <w:footnote w:id="3">
    <w:p w14:paraId="6738BBEB" w14:textId="19158EAD" w:rsidR="00271054" w:rsidRDefault="00271054">
      <w:pPr>
        <w:pStyle w:val="Voetnoottekst"/>
      </w:pPr>
      <w:r>
        <w:rPr>
          <w:rStyle w:val="Voetnootmarkering"/>
        </w:rPr>
        <w:footnoteRef/>
      </w:r>
      <w:r>
        <w:t xml:space="preserve"> </w:t>
      </w:r>
      <w:r w:rsidR="004145D9">
        <w:t>De</w:t>
      </w:r>
      <w:r w:rsidR="00451463">
        <w:t>z</w:t>
      </w:r>
      <w:r w:rsidR="004145D9">
        <w:t>e bep</w:t>
      </w:r>
      <w:r w:rsidR="00451463">
        <w:t>er</w:t>
      </w:r>
      <w:r w:rsidR="004145D9">
        <w:t xml:space="preserve">king geldt </w:t>
      </w:r>
      <w:r w:rsidR="00B74207">
        <w:t xml:space="preserve">altijd d.w.z. </w:t>
      </w:r>
      <w:r w:rsidR="004145D9">
        <w:t xml:space="preserve">voor iedere instantie van </w:t>
      </w:r>
      <w:r w:rsidR="005771B4">
        <w:t>het con</w:t>
      </w:r>
      <w:r w:rsidR="00451463">
        <w:t>cept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8" w14:textId="77777777" w:rsidR="00E4132E" w:rsidRPr="002D6ABF" w:rsidRDefault="00E4132E" w:rsidP="00AC5CD1">
    <w:pPr>
      <w:pStyle w:val="Koptekst"/>
    </w:pPr>
    <w:r>
      <w:t>NEN 2660-2</w:t>
    </w:r>
    <w:r w:rsidRPr="002D6ABF">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1B09" w14:textId="77777777" w:rsidR="00E4132E" w:rsidRPr="002D6ABF" w:rsidRDefault="00E4132E" w:rsidP="00AC5CD1">
    <w:pPr>
      <w:pStyle w:val="Koptekst"/>
      <w:jc w:val="right"/>
    </w:pPr>
    <w:r>
      <w:t>NEN 2660-2</w:t>
    </w:r>
    <w:r w:rsidRPr="002D6ABF">
      <w:t>:</w:t>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29C264E"/>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03F46165"/>
    <w:multiLevelType w:val="hybridMultilevel"/>
    <w:tmpl w:val="482400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890A02"/>
    <w:multiLevelType w:val="hybridMultilevel"/>
    <w:tmpl w:val="4D0C15D2"/>
    <w:lvl w:ilvl="0" w:tplc="149AAABA">
      <w:numFmt w:val="bullet"/>
      <w:lvlText w:val="-"/>
      <w:lvlJc w:val="left"/>
      <w:pPr>
        <w:ind w:left="720" w:hanging="360"/>
      </w:pPr>
      <w:rPr>
        <w:rFonts w:ascii="Cambria" w:eastAsia="Calibri" w:hAnsi="Cambria"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62C7F13"/>
    <w:multiLevelType w:val="hybridMultilevel"/>
    <w:tmpl w:val="820EC210"/>
    <w:lvl w:ilvl="0" w:tplc="04130001">
      <w:start w:val="1"/>
      <w:numFmt w:val="bullet"/>
      <w:lvlText w:val=""/>
      <w:lvlJc w:val="left"/>
      <w:pPr>
        <w:ind w:left="1407" w:hanging="360"/>
      </w:pPr>
      <w:rPr>
        <w:rFonts w:ascii="Symbol" w:hAnsi="Symbol" w:hint="default"/>
      </w:rPr>
    </w:lvl>
    <w:lvl w:ilvl="1" w:tplc="043259CC">
      <w:numFmt w:val="bullet"/>
      <w:lvlText w:val="-"/>
      <w:lvlJc w:val="left"/>
      <w:pPr>
        <w:ind w:left="2127" w:hanging="360"/>
      </w:pPr>
      <w:rPr>
        <w:rFonts w:ascii="Cambria" w:eastAsia="Calibri" w:hAnsi="Cambria" w:cs="Arial" w:hint="default"/>
      </w:rPr>
    </w:lvl>
    <w:lvl w:ilvl="2" w:tplc="04130005" w:tentative="1">
      <w:start w:val="1"/>
      <w:numFmt w:val="bullet"/>
      <w:lvlText w:val=""/>
      <w:lvlJc w:val="left"/>
      <w:pPr>
        <w:ind w:left="2847" w:hanging="360"/>
      </w:pPr>
      <w:rPr>
        <w:rFonts w:ascii="Wingdings" w:hAnsi="Wingdings" w:hint="default"/>
      </w:rPr>
    </w:lvl>
    <w:lvl w:ilvl="3" w:tplc="04130001" w:tentative="1">
      <w:start w:val="1"/>
      <w:numFmt w:val="bullet"/>
      <w:lvlText w:val=""/>
      <w:lvlJc w:val="left"/>
      <w:pPr>
        <w:ind w:left="3567" w:hanging="360"/>
      </w:pPr>
      <w:rPr>
        <w:rFonts w:ascii="Symbol" w:hAnsi="Symbol" w:hint="default"/>
      </w:rPr>
    </w:lvl>
    <w:lvl w:ilvl="4" w:tplc="04130003" w:tentative="1">
      <w:start w:val="1"/>
      <w:numFmt w:val="bullet"/>
      <w:lvlText w:val="o"/>
      <w:lvlJc w:val="left"/>
      <w:pPr>
        <w:ind w:left="4287" w:hanging="360"/>
      </w:pPr>
      <w:rPr>
        <w:rFonts w:ascii="Courier New" w:hAnsi="Courier New" w:cs="Courier New" w:hint="default"/>
      </w:rPr>
    </w:lvl>
    <w:lvl w:ilvl="5" w:tplc="04130005" w:tentative="1">
      <w:start w:val="1"/>
      <w:numFmt w:val="bullet"/>
      <w:lvlText w:val=""/>
      <w:lvlJc w:val="left"/>
      <w:pPr>
        <w:ind w:left="5007" w:hanging="360"/>
      </w:pPr>
      <w:rPr>
        <w:rFonts w:ascii="Wingdings" w:hAnsi="Wingdings" w:hint="default"/>
      </w:rPr>
    </w:lvl>
    <w:lvl w:ilvl="6" w:tplc="04130001" w:tentative="1">
      <w:start w:val="1"/>
      <w:numFmt w:val="bullet"/>
      <w:lvlText w:val=""/>
      <w:lvlJc w:val="left"/>
      <w:pPr>
        <w:ind w:left="5727" w:hanging="360"/>
      </w:pPr>
      <w:rPr>
        <w:rFonts w:ascii="Symbol" w:hAnsi="Symbol" w:hint="default"/>
      </w:rPr>
    </w:lvl>
    <w:lvl w:ilvl="7" w:tplc="04130003" w:tentative="1">
      <w:start w:val="1"/>
      <w:numFmt w:val="bullet"/>
      <w:lvlText w:val="o"/>
      <w:lvlJc w:val="left"/>
      <w:pPr>
        <w:ind w:left="6447" w:hanging="360"/>
      </w:pPr>
      <w:rPr>
        <w:rFonts w:ascii="Courier New" w:hAnsi="Courier New" w:cs="Courier New" w:hint="default"/>
      </w:rPr>
    </w:lvl>
    <w:lvl w:ilvl="8" w:tplc="04130005" w:tentative="1">
      <w:start w:val="1"/>
      <w:numFmt w:val="bullet"/>
      <w:lvlText w:val=""/>
      <w:lvlJc w:val="left"/>
      <w:pPr>
        <w:ind w:left="7167" w:hanging="360"/>
      </w:pPr>
      <w:rPr>
        <w:rFonts w:ascii="Wingdings" w:hAnsi="Wingdings" w:hint="default"/>
      </w:rPr>
    </w:lvl>
  </w:abstractNum>
  <w:abstractNum w:abstractNumId="4" w15:restartNumberingAfterBreak="0">
    <w:nsid w:val="08A55008"/>
    <w:multiLevelType w:val="multilevel"/>
    <w:tmpl w:val="C8F299AA"/>
    <w:lvl w:ilvl="0">
      <w:start w:val="1"/>
      <w:numFmt w:val="upperLetter"/>
      <w:pStyle w:val="Bijlage"/>
      <w:suff w:val="nothing"/>
      <w:lvlText w:val="Bijlage %1"/>
      <w:lvlJc w:val="left"/>
      <w:pPr>
        <w:ind w:left="0" w:firstLine="0"/>
      </w:pPr>
      <w:rPr>
        <w:rFonts w:asciiTheme="majorHAnsi" w:hAnsiTheme="majorHAnsi" w:hint="default"/>
        <w:b/>
        <w:i w:val="0"/>
        <w:sz w:val="30"/>
        <w:szCs w:val="30"/>
      </w:rPr>
    </w:lvl>
    <w:lvl w:ilvl="1">
      <w:start w:val="1"/>
      <w:numFmt w:val="decimal"/>
      <w:pStyle w:val="ptb2"/>
      <w:lvlText w:val="%1.%2"/>
      <w:lvlJc w:val="left"/>
      <w:pPr>
        <w:tabs>
          <w:tab w:val="num" w:pos="360"/>
        </w:tabs>
        <w:ind w:left="0" w:firstLine="0"/>
      </w:pPr>
      <w:rPr>
        <w:rFonts w:hint="default"/>
        <w:b/>
        <w:i w:val="0"/>
      </w:rPr>
    </w:lvl>
    <w:lvl w:ilvl="2">
      <w:start w:val="1"/>
      <w:numFmt w:val="decimal"/>
      <w:pStyle w:val="ptb3"/>
      <w:lvlText w:val="%1.%2.%3"/>
      <w:lvlJc w:val="left"/>
      <w:pPr>
        <w:tabs>
          <w:tab w:val="num" w:pos="720"/>
        </w:tabs>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ptb4"/>
      <w:lvlText w:val="%1.%2.%3.%4"/>
      <w:lvlJc w:val="left"/>
      <w:pPr>
        <w:tabs>
          <w:tab w:val="num" w:pos="1080"/>
        </w:tabs>
        <w:ind w:left="0" w:firstLine="0"/>
      </w:pPr>
      <w:rPr>
        <w:rFonts w:hint="default"/>
        <w:b/>
        <w:i w:val="0"/>
      </w:rPr>
    </w:lvl>
    <w:lvl w:ilvl="4">
      <w:start w:val="1"/>
      <w:numFmt w:val="decimal"/>
      <w:pStyle w:val="ptb5"/>
      <w:lvlText w:val="%1.%2.%3.%4.%5"/>
      <w:lvlJc w:val="left"/>
      <w:pPr>
        <w:tabs>
          <w:tab w:val="num" w:pos="1080"/>
        </w:tabs>
        <w:ind w:left="0" w:firstLine="0"/>
      </w:pPr>
      <w:rPr>
        <w:rFonts w:hint="default"/>
        <w:b/>
        <w:i w:val="0"/>
      </w:rPr>
    </w:lvl>
    <w:lvl w:ilvl="5">
      <w:start w:val="1"/>
      <w:numFmt w:val="decimal"/>
      <w:pStyle w:val="ptb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BA20281"/>
    <w:multiLevelType w:val="hybridMultilevel"/>
    <w:tmpl w:val="CC04330A"/>
    <w:lvl w:ilvl="0" w:tplc="04130001">
      <w:start w:val="1"/>
      <w:numFmt w:val="bullet"/>
      <w:lvlText w:val=""/>
      <w:lvlJc w:val="left"/>
      <w:pPr>
        <w:ind w:left="357" w:hanging="360"/>
      </w:pPr>
      <w:rPr>
        <w:rFonts w:ascii="Symbol" w:hAnsi="Symbol" w:hint="default"/>
      </w:rPr>
    </w:lvl>
    <w:lvl w:ilvl="1" w:tplc="04130003">
      <w:start w:val="1"/>
      <w:numFmt w:val="bullet"/>
      <w:lvlText w:val="o"/>
      <w:lvlJc w:val="left"/>
      <w:pPr>
        <w:ind w:left="1077" w:hanging="360"/>
      </w:pPr>
      <w:rPr>
        <w:rFonts w:ascii="Courier New" w:hAnsi="Courier New" w:cs="Courier New" w:hint="default"/>
      </w:rPr>
    </w:lvl>
    <w:lvl w:ilvl="2" w:tplc="04130005" w:tentative="1">
      <w:start w:val="1"/>
      <w:numFmt w:val="bullet"/>
      <w:lvlText w:val=""/>
      <w:lvlJc w:val="left"/>
      <w:pPr>
        <w:ind w:left="1797" w:hanging="360"/>
      </w:pPr>
      <w:rPr>
        <w:rFonts w:ascii="Wingdings" w:hAnsi="Wingdings" w:hint="default"/>
      </w:rPr>
    </w:lvl>
    <w:lvl w:ilvl="3" w:tplc="04130001" w:tentative="1">
      <w:start w:val="1"/>
      <w:numFmt w:val="bullet"/>
      <w:lvlText w:val=""/>
      <w:lvlJc w:val="left"/>
      <w:pPr>
        <w:ind w:left="2517" w:hanging="360"/>
      </w:pPr>
      <w:rPr>
        <w:rFonts w:ascii="Symbol" w:hAnsi="Symbol" w:hint="default"/>
      </w:rPr>
    </w:lvl>
    <w:lvl w:ilvl="4" w:tplc="04130003" w:tentative="1">
      <w:start w:val="1"/>
      <w:numFmt w:val="bullet"/>
      <w:lvlText w:val="o"/>
      <w:lvlJc w:val="left"/>
      <w:pPr>
        <w:ind w:left="3237" w:hanging="360"/>
      </w:pPr>
      <w:rPr>
        <w:rFonts w:ascii="Courier New" w:hAnsi="Courier New" w:cs="Courier New" w:hint="default"/>
      </w:rPr>
    </w:lvl>
    <w:lvl w:ilvl="5" w:tplc="04130005" w:tentative="1">
      <w:start w:val="1"/>
      <w:numFmt w:val="bullet"/>
      <w:lvlText w:val=""/>
      <w:lvlJc w:val="left"/>
      <w:pPr>
        <w:ind w:left="3957" w:hanging="360"/>
      </w:pPr>
      <w:rPr>
        <w:rFonts w:ascii="Wingdings" w:hAnsi="Wingdings" w:hint="default"/>
      </w:rPr>
    </w:lvl>
    <w:lvl w:ilvl="6" w:tplc="04130001" w:tentative="1">
      <w:start w:val="1"/>
      <w:numFmt w:val="bullet"/>
      <w:lvlText w:val=""/>
      <w:lvlJc w:val="left"/>
      <w:pPr>
        <w:ind w:left="4677" w:hanging="360"/>
      </w:pPr>
      <w:rPr>
        <w:rFonts w:ascii="Symbol" w:hAnsi="Symbol" w:hint="default"/>
      </w:rPr>
    </w:lvl>
    <w:lvl w:ilvl="7" w:tplc="04130003" w:tentative="1">
      <w:start w:val="1"/>
      <w:numFmt w:val="bullet"/>
      <w:lvlText w:val="o"/>
      <w:lvlJc w:val="left"/>
      <w:pPr>
        <w:ind w:left="5397" w:hanging="360"/>
      </w:pPr>
      <w:rPr>
        <w:rFonts w:ascii="Courier New" w:hAnsi="Courier New" w:cs="Courier New" w:hint="default"/>
      </w:rPr>
    </w:lvl>
    <w:lvl w:ilvl="8" w:tplc="04130005" w:tentative="1">
      <w:start w:val="1"/>
      <w:numFmt w:val="bullet"/>
      <w:lvlText w:val=""/>
      <w:lvlJc w:val="left"/>
      <w:pPr>
        <w:ind w:left="6117" w:hanging="360"/>
      </w:pPr>
      <w:rPr>
        <w:rFonts w:ascii="Wingdings" w:hAnsi="Wingdings" w:hint="default"/>
      </w:rPr>
    </w:lvl>
  </w:abstractNum>
  <w:abstractNum w:abstractNumId="6" w15:restartNumberingAfterBreak="0">
    <w:nsid w:val="0C566118"/>
    <w:multiLevelType w:val="hybridMultilevel"/>
    <w:tmpl w:val="C9729B44"/>
    <w:lvl w:ilvl="0" w:tplc="A23EB464">
      <w:start w:val="1"/>
      <w:numFmt w:val="bullet"/>
      <w:lvlText w:val=""/>
      <w:lvlJc w:val="left"/>
      <w:pPr>
        <w:ind w:left="720" w:hanging="360"/>
      </w:pPr>
      <w:rPr>
        <w:rFonts w:ascii="Symbol" w:hAnsi="Symbol" w:hint="default"/>
      </w:rPr>
    </w:lvl>
    <w:lvl w:ilvl="1" w:tplc="EF74D87A">
      <w:start w:val="1"/>
      <w:numFmt w:val="bullet"/>
      <w:lvlText w:val="o"/>
      <w:lvlJc w:val="left"/>
      <w:pPr>
        <w:ind w:left="1440" w:hanging="360"/>
      </w:pPr>
      <w:rPr>
        <w:rFonts w:ascii="Courier New" w:hAnsi="Courier New" w:hint="default"/>
      </w:rPr>
    </w:lvl>
    <w:lvl w:ilvl="2" w:tplc="6E648BFE">
      <w:start w:val="1"/>
      <w:numFmt w:val="bullet"/>
      <w:lvlText w:val=""/>
      <w:lvlJc w:val="left"/>
      <w:pPr>
        <w:ind w:left="2160" w:hanging="360"/>
      </w:pPr>
      <w:rPr>
        <w:rFonts w:ascii="Wingdings" w:hAnsi="Wingdings" w:hint="default"/>
      </w:rPr>
    </w:lvl>
    <w:lvl w:ilvl="3" w:tplc="FE163B60">
      <w:start w:val="1"/>
      <w:numFmt w:val="bullet"/>
      <w:lvlText w:val=""/>
      <w:lvlJc w:val="left"/>
      <w:pPr>
        <w:ind w:left="2880" w:hanging="360"/>
      </w:pPr>
      <w:rPr>
        <w:rFonts w:ascii="Symbol" w:hAnsi="Symbol" w:hint="default"/>
      </w:rPr>
    </w:lvl>
    <w:lvl w:ilvl="4" w:tplc="4C98FBB6">
      <w:start w:val="1"/>
      <w:numFmt w:val="bullet"/>
      <w:lvlText w:val="o"/>
      <w:lvlJc w:val="left"/>
      <w:pPr>
        <w:ind w:left="3600" w:hanging="360"/>
      </w:pPr>
      <w:rPr>
        <w:rFonts w:ascii="Courier New" w:hAnsi="Courier New" w:hint="default"/>
      </w:rPr>
    </w:lvl>
    <w:lvl w:ilvl="5" w:tplc="1CF43F04">
      <w:start w:val="1"/>
      <w:numFmt w:val="bullet"/>
      <w:lvlText w:val=""/>
      <w:lvlJc w:val="left"/>
      <w:pPr>
        <w:ind w:left="4320" w:hanging="360"/>
      </w:pPr>
      <w:rPr>
        <w:rFonts w:ascii="Wingdings" w:hAnsi="Wingdings" w:hint="default"/>
      </w:rPr>
    </w:lvl>
    <w:lvl w:ilvl="6" w:tplc="0784B3F6">
      <w:start w:val="1"/>
      <w:numFmt w:val="bullet"/>
      <w:lvlText w:val=""/>
      <w:lvlJc w:val="left"/>
      <w:pPr>
        <w:ind w:left="5040" w:hanging="360"/>
      </w:pPr>
      <w:rPr>
        <w:rFonts w:ascii="Symbol" w:hAnsi="Symbol" w:hint="default"/>
      </w:rPr>
    </w:lvl>
    <w:lvl w:ilvl="7" w:tplc="59A693B4">
      <w:start w:val="1"/>
      <w:numFmt w:val="bullet"/>
      <w:lvlText w:val="o"/>
      <w:lvlJc w:val="left"/>
      <w:pPr>
        <w:ind w:left="5760" w:hanging="360"/>
      </w:pPr>
      <w:rPr>
        <w:rFonts w:ascii="Courier New" w:hAnsi="Courier New" w:hint="default"/>
      </w:rPr>
    </w:lvl>
    <w:lvl w:ilvl="8" w:tplc="CCBE14AA">
      <w:start w:val="1"/>
      <w:numFmt w:val="bullet"/>
      <w:lvlText w:val=""/>
      <w:lvlJc w:val="left"/>
      <w:pPr>
        <w:ind w:left="6480" w:hanging="360"/>
      </w:pPr>
      <w:rPr>
        <w:rFonts w:ascii="Wingdings" w:hAnsi="Wingdings" w:hint="default"/>
      </w:rPr>
    </w:lvl>
  </w:abstractNum>
  <w:abstractNum w:abstractNumId="7" w15:restartNumberingAfterBreak="0">
    <w:nsid w:val="0C9569B2"/>
    <w:multiLevelType w:val="hybridMultilevel"/>
    <w:tmpl w:val="F2CE8E52"/>
    <w:lvl w:ilvl="0" w:tplc="04130001">
      <w:start w:val="1"/>
      <w:numFmt w:val="bullet"/>
      <w:lvlText w:val=""/>
      <w:lvlJc w:val="left"/>
      <w:pPr>
        <w:ind w:left="1069" w:hanging="360"/>
      </w:pPr>
      <w:rPr>
        <w:rFonts w:ascii="Symbol" w:hAnsi="Symbol" w:hint="default"/>
      </w:rPr>
    </w:lvl>
    <w:lvl w:ilvl="1" w:tplc="04130003">
      <w:start w:val="1"/>
      <w:numFmt w:val="bullet"/>
      <w:lvlText w:val="o"/>
      <w:lvlJc w:val="left"/>
      <w:pPr>
        <w:ind w:left="1789" w:hanging="360"/>
      </w:pPr>
      <w:rPr>
        <w:rFonts w:ascii="Courier New" w:hAnsi="Courier New" w:cs="Courier New" w:hint="default"/>
      </w:rPr>
    </w:lvl>
    <w:lvl w:ilvl="2" w:tplc="04130005">
      <w:start w:val="1"/>
      <w:numFmt w:val="bullet"/>
      <w:lvlText w:val=""/>
      <w:lvlJc w:val="left"/>
      <w:pPr>
        <w:ind w:left="2509" w:hanging="360"/>
      </w:pPr>
      <w:rPr>
        <w:rFonts w:ascii="Wingdings" w:hAnsi="Wingdings" w:hint="default"/>
      </w:rPr>
    </w:lvl>
    <w:lvl w:ilvl="3" w:tplc="04130001">
      <w:start w:val="1"/>
      <w:numFmt w:val="bullet"/>
      <w:lvlText w:val=""/>
      <w:lvlJc w:val="left"/>
      <w:pPr>
        <w:ind w:left="3229" w:hanging="360"/>
      </w:pPr>
      <w:rPr>
        <w:rFonts w:ascii="Symbol" w:hAnsi="Symbol" w:hint="default"/>
      </w:rPr>
    </w:lvl>
    <w:lvl w:ilvl="4" w:tplc="04130003">
      <w:start w:val="1"/>
      <w:numFmt w:val="bullet"/>
      <w:lvlText w:val="o"/>
      <w:lvlJc w:val="left"/>
      <w:pPr>
        <w:ind w:left="3949" w:hanging="360"/>
      </w:pPr>
      <w:rPr>
        <w:rFonts w:ascii="Courier New" w:hAnsi="Courier New" w:cs="Courier New" w:hint="default"/>
      </w:rPr>
    </w:lvl>
    <w:lvl w:ilvl="5" w:tplc="04130005">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8" w15:restartNumberingAfterBreak="0">
    <w:nsid w:val="0E1A1FA3"/>
    <w:multiLevelType w:val="hybridMultilevel"/>
    <w:tmpl w:val="AA7036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FA01214"/>
    <w:multiLevelType w:val="hybridMultilevel"/>
    <w:tmpl w:val="8E26B9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4F949A4"/>
    <w:multiLevelType w:val="hybridMultilevel"/>
    <w:tmpl w:val="C12C58E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91386B"/>
    <w:multiLevelType w:val="hybridMultilevel"/>
    <w:tmpl w:val="3E023D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7343A84"/>
    <w:multiLevelType w:val="hybridMultilevel"/>
    <w:tmpl w:val="1A2EA0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E897EAB"/>
    <w:multiLevelType w:val="hybridMultilevel"/>
    <w:tmpl w:val="B48012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EAD6917"/>
    <w:multiLevelType w:val="hybridMultilevel"/>
    <w:tmpl w:val="D79E5A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26167D9"/>
    <w:multiLevelType w:val="hybridMultilevel"/>
    <w:tmpl w:val="7062FD6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33A2149A"/>
    <w:multiLevelType w:val="hybridMultilevel"/>
    <w:tmpl w:val="2D5229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43C18EF"/>
    <w:multiLevelType w:val="hybridMultilevel"/>
    <w:tmpl w:val="6542F4B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6D36E30"/>
    <w:multiLevelType w:val="hybridMultilevel"/>
    <w:tmpl w:val="BE7C100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7200D29"/>
    <w:multiLevelType w:val="hybridMultilevel"/>
    <w:tmpl w:val="1D1C06C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0" w15:restartNumberingAfterBreak="0">
    <w:nsid w:val="39D14131"/>
    <w:multiLevelType w:val="hybridMultilevel"/>
    <w:tmpl w:val="7B26D09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D16216"/>
    <w:multiLevelType w:val="hybridMultilevel"/>
    <w:tmpl w:val="66E2464E"/>
    <w:lvl w:ilvl="0" w:tplc="EC62FB98">
      <w:start w:val="1"/>
      <w:numFmt w:val="lowerLetter"/>
      <w:pStyle w:val="opsommingletters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F4D3FDA"/>
    <w:multiLevelType w:val="hybridMultilevel"/>
    <w:tmpl w:val="A7B8CBD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15D4A9C"/>
    <w:multiLevelType w:val="hybridMultilevel"/>
    <w:tmpl w:val="6508516A"/>
    <w:lvl w:ilvl="0" w:tplc="E1B67D9C">
      <w:numFmt w:val="bullet"/>
      <w:lvlText w:val="-"/>
      <w:lvlJc w:val="left"/>
      <w:pPr>
        <w:ind w:left="720" w:hanging="360"/>
      </w:pPr>
      <w:rPr>
        <w:rFonts w:ascii="Cambria" w:eastAsia="Calibri"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36A7D"/>
    <w:multiLevelType w:val="hybridMultilevel"/>
    <w:tmpl w:val="FD347C4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467A6EAD"/>
    <w:multiLevelType w:val="hybridMultilevel"/>
    <w:tmpl w:val="8E2A714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6" w15:restartNumberingAfterBreak="0">
    <w:nsid w:val="46F44708"/>
    <w:multiLevelType w:val="hybridMultilevel"/>
    <w:tmpl w:val="68DE98F8"/>
    <w:lvl w:ilvl="0" w:tplc="0413000F">
      <w:start w:val="1"/>
      <w:numFmt w:val="decimal"/>
      <w:lvlText w:val="%1."/>
      <w:lvlJc w:val="left"/>
      <w:pPr>
        <w:ind w:left="720" w:hanging="360"/>
      </w:pPr>
      <w:rPr>
        <w:rFonts w:hint="default"/>
      </w:rPr>
    </w:lvl>
    <w:lvl w:ilvl="1" w:tplc="043259CC">
      <w:numFmt w:val="bullet"/>
      <w:lvlText w:val="-"/>
      <w:lvlJc w:val="left"/>
      <w:pPr>
        <w:ind w:left="1440" w:hanging="360"/>
      </w:pPr>
      <w:rPr>
        <w:rFonts w:ascii="Cambria" w:eastAsia="Calibri" w:hAnsi="Cambria"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9517ABD"/>
    <w:multiLevelType w:val="hybridMultilevel"/>
    <w:tmpl w:val="12E2C5B2"/>
    <w:lvl w:ilvl="0" w:tplc="DF36C622">
      <w:start w:val="1"/>
      <w:numFmt w:val="decimal"/>
      <w:pStyle w:val="opsomminggenummerdinopmerking"/>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49852D70"/>
    <w:multiLevelType w:val="hybridMultilevel"/>
    <w:tmpl w:val="C824CB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3482E38"/>
    <w:multiLevelType w:val="hybridMultilevel"/>
    <w:tmpl w:val="94E6B890"/>
    <w:lvl w:ilvl="0" w:tplc="0413000D">
      <w:start w:val="1"/>
      <w:numFmt w:val="bullet"/>
      <w:lvlText w:val=""/>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0" w15:restartNumberingAfterBreak="0">
    <w:nsid w:val="53483E7F"/>
    <w:multiLevelType w:val="hybridMultilevel"/>
    <w:tmpl w:val="8E76ABDC"/>
    <w:lvl w:ilvl="0" w:tplc="0413000D">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1" w15:restartNumberingAfterBreak="0">
    <w:nsid w:val="57AF2109"/>
    <w:multiLevelType w:val="hybridMultilevel"/>
    <w:tmpl w:val="A9525046"/>
    <w:lvl w:ilvl="0" w:tplc="0413000D">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2" w15:restartNumberingAfterBreak="0">
    <w:nsid w:val="5DF539DA"/>
    <w:multiLevelType w:val="hybridMultilevel"/>
    <w:tmpl w:val="B85E74C0"/>
    <w:lvl w:ilvl="0" w:tplc="483EBF84">
      <w:start w:val="1"/>
      <w:numFmt w:val="lowerLetter"/>
      <w:pStyle w:val="opsommingletters"/>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EBB0598"/>
    <w:multiLevelType w:val="hybridMultilevel"/>
    <w:tmpl w:val="8B46A8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FE1764B"/>
    <w:multiLevelType w:val="hybridMultilevel"/>
    <w:tmpl w:val="FC8AC014"/>
    <w:lvl w:ilvl="0" w:tplc="04130001">
      <w:start w:val="1"/>
      <w:numFmt w:val="bullet"/>
      <w:lvlText w:val=""/>
      <w:lvlJc w:val="left"/>
      <w:pPr>
        <w:ind w:left="1778" w:hanging="360"/>
      </w:pPr>
      <w:rPr>
        <w:rFonts w:ascii="Symbol" w:hAnsi="Symbol" w:hint="default"/>
      </w:rPr>
    </w:lvl>
    <w:lvl w:ilvl="1" w:tplc="04130003">
      <w:start w:val="1"/>
      <w:numFmt w:val="bullet"/>
      <w:lvlText w:val="o"/>
      <w:lvlJc w:val="left"/>
      <w:pPr>
        <w:ind w:left="2498" w:hanging="360"/>
      </w:pPr>
      <w:rPr>
        <w:rFonts w:ascii="Courier New" w:hAnsi="Courier New" w:cs="Courier New" w:hint="default"/>
      </w:rPr>
    </w:lvl>
    <w:lvl w:ilvl="2" w:tplc="04130005">
      <w:start w:val="1"/>
      <w:numFmt w:val="bullet"/>
      <w:lvlText w:val=""/>
      <w:lvlJc w:val="left"/>
      <w:pPr>
        <w:ind w:left="3218" w:hanging="360"/>
      </w:pPr>
      <w:rPr>
        <w:rFonts w:ascii="Wingdings" w:hAnsi="Wingdings" w:hint="default"/>
      </w:rPr>
    </w:lvl>
    <w:lvl w:ilvl="3" w:tplc="04130001" w:tentative="1">
      <w:start w:val="1"/>
      <w:numFmt w:val="bullet"/>
      <w:lvlText w:val=""/>
      <w:lvlJc w:val="left"/>
      <w:pPr>
        <w:ind w:left="3938" w:hanging="360"/>
      </w:pPr>
      <w:rPr>
        <w:rFonts w:ascii="Symbol" w:hAnsi="Symbol" w:hint="default"/>
      </w:rPr>
    </w:lvl>
    <w:lvl w:ilvl="4" w:tplc="04130003" w:tentative="1">
      <w:start w:val="1"/>
      <w:numFmt w:val="bullet"/>
      <w:lvlText w:val="o"/>
      <w:lvlJc w:val="left"/>
      <w:pPr>
        <w:ind w:left="4658" w:hanging="360"/>
      </w:pPr>
      <w:rPr>
        <w:rFonts w:ascii="Courier New" w:hAnsi="Courier New" w:cs="Courier New" w:hint="default"/>
      </w:rPr>
    </w:lvl>
    <w:lvl w:ilvl="5" w:tplc="04130005" w:tentative="1">
      <w:start w:val="1"/>
      <w:numFmt w:val="bullet"/>
      <w:lvlText w:val=""/>
      <w:lvlJc w:val="left"/>
      <w:pPr>
        <w:ind w:left="5378" w:hanging="360"/>
      </w:pPr>
      <w:rPr>
        <w:rFonts w:ascii="Wingdings" w:hAnsi="Wingdings" w:hint="default"/>
      </w:rPr>
    </w:lvl>
    <w:lvl w:ilvl="6" w:tplc="04130001" w:tentative="1">
      <w:start w:val="1"/>
      <w:numFmt w:val="bullet"/>
      <w:lvlText w:val=""/>
      <w:lvlJc w:val="left"/>
      <w:pPr>
        <w:ind w:left="6098" w:hanging="360"/>
      </w:pPr>
      <w:rPr>
        <w:rFonts w:ascii="Symbol" w:hAnsi="Symbol" w:hint="default"/>
      </w:rPr>
    </w:lvl>
    <w:lvl w:ilvl="7" w:tplc="04130003" w:tentative="1">
      <w:start w:val="1"/>
      <w:numFmt w:val="bullet"/>
      <w:lvlText w:val="o"/>
      <w:lvlJc w:val="left"/>
      <w:pPr>
        <w:ind w:left="6818" w:hanging="360"/>
      </w:pPr>
      <w:rPr>
        <w:rFonts w:ascii="Courier New" w:hAnsi="Courier New" w:cs="Courier New" w:hint="default"/>
      </w:rPr>
    </w:lvl>
    <w:lvl w:ilvl="8" w:tplc="04130005" w:tentative="1">
      <w:start w:val="1"/>
      <w:numFmt w:val="bullet"/>
      <w:lvlText w:val=""/>
      <w:lvlJc w:val="left"/>
      <w:pPr>
        <w:ind w:left="7538" w:hanging="360"/>
      </w:pPr>
      <w:rPr>
        <w:rFonts w:ascii="Wingdings" w:hAnsi="Wingdings" w:hint="default"/>
      </w:rPr>
    </w:lvl>
  </w:abstractNum>
  <w:abstractNum w:abstractNumId="35" w15:restartNumberingAfterBreak="0">
    <w:nsid w:val="628C4EB7"/>
    <w:multiLevelType w:val="hybridMultilevel"/>
    <w:tmpl w:val="FDC28A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845662"/>
    <w:multiLevelType w:val="hybridMultilevel"/>
    <w:tmpl w:val="7DAED9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BD81DD2"/>
    <w:multiLevelType w:val="hybridMultilevel"/>
    <w:tmpl w:val="92EC03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D1D3FE1"/>
    <w:multiLevelType w:val="hybridMultilevel"/>
    <w:tmpl w:val="61682C96"/>
    <w:lvl w:ilvl="0" w:tplc="0413000D">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9" w15:restartNumberingAfterBreak="0">
    <w:nsid w:val="6F987875"/>
    <w:multiLevelType w:val="hybridMultilevel"/>
    <w:tmpl w:val="3DD22E38"/>
    <w:lvl w:ilvl="0" w:tplc="8ADC86A0">
      <w:start w:val="1"/>
      <w:numFmt w:val="decimal"/>
      <w:pStyle w:val="opsomminggenummerd"/>
      <w:lvlText w:val="%1)"/>
      <w:lvlJc w:val="left"/>
      <w:pPr>
        <w:ind w:left="720" w:hanging="360"/>
      </w:pPr>
      <w:rPr>
        <w:rFonts w:ascii="Cambria" w:hAnsi="Cambria"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0E27027"/>
    <w:multiLevelType w:val="hybridMultilevel"/>
    <w:tmpl w:val="93325AEA"/>
    <w:lvl w:ilvl="0" w:tplc="04130001">
      <w:start w:val="1"/>
      <w:numFmt w:val="bullet"/>
      <w:lvlText w:val=""/>
      <w:lvlJc w:val="left"/>
      <w:pPr>
        <w:ind w:left="283" w:hanging="283"/>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293302A"/>
    <w:multiLevelType w:val="hybridMultilevel"/>
    <w:tmpl w:val="D3EA4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3D62DDB"/>
    <w:multiLevelType w:val="hybridMultilevel"/>
    <w:tmpl w:val="1BD41170"/>
    <w:lvl w:ilvl="0" w:tplc="E974BF3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3" w15:restartNumberingAfterBreak="0">
    <w:nsid w:val="77FD7C42"/>
    <w:multiLevelType w:val="hybridMultilevel"/>
    <w:tmpl w:val="61CAF76A"/>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4" w15:restartNumberingAfterBreak="0">
    <w:nsid w:val="7AC05BB1"/>
    <w:multiLevelType w:val="hybridMultilevel"/>
    <w:tmpl w:val="F0A0BA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B9B3495"/>
    <w:multiLevelType w:val="hybridMultilevel"/>
    <w:tmpl w:val="D7F6BB3E"/>
    <w:lvl w:ilvl="0" w:tplc="D73A7C6A">
      <w:start w:val="1"/>
      <w:numFmt w:val="bullet"/>
      <w:pStyle w:val="opsommingstreepje"/>
      <w:lvlText w:val="—"/>
      <w:legacy w:legacy="1" w:legacySpace="0" w:legacyIndent="283"/>
      <w:lvlJc w:val="left"/>
      <w:pPr>
        <w:ind w:left="283" w:hanging="283"/>
      </w:pPr>
      <w:rPr>
        <w:rFonts w:ascii="Times New Roman" w:hAnsi="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E1551E2"/>
    <w:multiLevelType w:val="hybridMultilevel"/>
    <w:tmpl w:val="FFFFFFFF"/>
    <w:lvl w:ilvl="0" w:tplc="066A724A">
      <w:start w:val="1"/>
      <w:numFmt w:val="bullet"/>
      <w:lvlText w:val=""/>
      <w:lvlJc w:val="left"/>
      <w:pPr>
        <w:ind w:left="720" w:hanging="360"/>
      </w:pPr>
      <w:rPr>
        <w:rFonts w:ascii="Symbol" w:hAnsi="Symbol" w:hint="default"/>
      </w:rPr>
    </w:lvl>
    <w:lvl w:ilvl="1" w:tplc="EAECE4D2">
      <w:start w:val="1"/>
      <w:numFmt w:val="bullet"/>
      <w:lvlText w:val="o"/>
      <w:lvlJc w:val="left"/>
      <w:pPr>
        <w:ind w:left="1440" w:hanging="360"/>
      </w:pPr>
      <w:rPr>
        <w:rFonts w:ascii="Courier New" w:hAnsi="Courier New" w:hint="default"/>
      </w:rPr>
    </w:lvl>
    <w:lvl w:ilvl="2" w:tplc="E2F8F712">
      <w:start w:val="1"/>
      <w:numFmt w:val="bullet"/>
      <w:lvlText w:val=""/>
      <w:lvlJc w:val="left"/>
      <w:pPr>
        <w:ind w:left="2160" w:hanging="360"/>
      </w:pPr>
      <w:rPr>
        <w:rFonts w:ascii="Wingdings" w:hAnsi="Wingdings" w:hint="default"/>
      </w:rPr>
    </w:lvl>
    <w:lvl w:ilvl="3" w:tplc="1A8A8682">
      <w:start w:val="1"/>
      <w:numFmt w:val="bullet"/>
      <w:lvlText w:val=""/>
      <w:lvlJc w:val="left"/>
      <w:pPr>
        <w:ind w:left="2880" w:hanging="360"/>
      </w:pPr>
      <w:rPr>
        <w:rFonts w:ascii="Symbol" w:hAnsi="Symbol" w:hint="default"/>
      </w:rPr>
    </w:lvl>
    <w:lvl w:ilvl="4" w:tplc="B40EEF28">
      <w:start w:val="1"/>
      <w:numFmt w:val="bullet"/>
      <w:lvlText w:val="o"/>
      <w:lvlJc w:val="left"/>
      <w:pPr>
        <w:ind w:left="3600" w:hanging="360"/>
      </w:pPr>
      <w:rPr>
        <w:rFonts w:ascii="Courier New" w:hAnsi="Courier New" w:hint="default"/>
      </w:rPr>
    </w:lvl>
    <w:lvl w:ilvl="5" w:tplc="785E379E">
      <w:start w:val="1"/>
      <w:numFmt w:val="bullet"/>
      <w:lvlText w:val=""/>
      <w:lvlJc w:val="left"/>
      <w:pPr>
        <w:ind w:left="4320" w:hanging="360"/>
      </w:pPr>
      <w:rPr>
        <w:rFonts w:ascii="Wingdings" w:hAnsi="Wingdings" w:hint="default"/>
      </w:rPr>
    </w:lvl>
    <w:lvl w:ilvl="6" w:tplc="2B384FC4">
      <w:start w:val="1"/>
      <w:numFmt w:val="bullet"/>
      <w:lvlText w:val=""/>
      <w:lvlJc w:val="left"/>
      <w:pPr>
        <w:ind w:left="5040" w:hanging="360"/>
      </w:pPr>
      <w:rPr>
        <w:rFonts w:ascii="Symbol" w:hAnsi="Symbol" w:hint="default"/>
      </w:rPr>
    </w:lvl>
    <w:lvl w:ilvl="7" w:tplc="92148EBC">
      <w:start w:val="1"/>
      <w:numFmt w:val="bullet"/>
      <w:lvlText w:val="o"/>
      <w:lvlJc w:val="left"/>
      <w:pPr>
        <w:ind w:left="5760" w:hanging="360"/>
      </w:pPr>
      <w:rPr>
        <w:rFonts w:ascii="Courier New" w:hAnsi="Courier New" w:hint="default"/>
      </w:rPr>
    </w:lvl>
    <w:lvl w:ilvl="8" w:tplc="4EFA6506">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2"/>
  </w:num>
  <w:num w:numId="4">
    <w:abstractNumId w:val="39"/>
  </w:num>
  <w:num w:numId="5">
    <w:abstractNumId w:val="27"/>
  </w:num>
  <w:num w:numId="6">
    <w:abstractNumId w:val="21"/>
  </w:num>
  <w:num w:numId="7">
    <w:abstractNumId w:val="7"/>
  </w:num>
  <w:num w:numId="8">
    <w:abstractNumId w:val="13"/>
  </w:num>
  <w:num w:numId="9">
    <w:abstractNumId w:val="45"/>
  </w:num>
  <w:num w:numId="10">
    <w:abstractNumId w:val="28"/>
  </w:num>
  <w:num w:numId="11">
    <w:abstractNumId w:val="1"/>
  </w:num>
  <w:num w:numId="12">
    <w:abstractNumId w:val="44"/>
  </w:num>
  <w:num w:numId="13">
    <w:abstractNumId w:val="25"/>
  </w:num>
  <w:num w:numId="14">
    <w:abstractNumId w:val="22"/>
  </w:num>
  <w:num w:numId="15">
    <w:abstractNumId w:val="40"/>
  </w:num>
  <w:num w:numId="16">
    <w:abstractNumId w:val="37"/>
  </w:num>
  <w:num w:numId="17">
    <w:abstractNumId w:val="17"/>
  </w:num>
  <w:num w:numId="18">
    <w:abstractNumId w:val="5"/>
  </w:num>
  <w:num w:numId="19">
    <w:abstractNumId w:val="41"/>
  </w:num>
  <w:num w:numId="20">
    <w:abstractNumId w:val="3"/>
  </w:num>
  <w:num w:numId="21">
    <w:abstractNumId w:val="34"/>
  </w:num>
  <w:num w:numId="22">
    <w:abstractNumId w:val="43"/>
  </w:num>
  <w:num w:numId="23">
    <w:abstractNumId w:val="33"/>
  </w:num>
  <w:num w:numId="24">
    <w:abstractNumId w:val="26"/>
  </w:num>
  <w:num w:numId="25">
    <w:abstractNumId w:val="6"/>
  </w:num>
  <w:num w:numId="26">
    <w:abstractNumId w:val="46"/>
  </w:num>
  <w:num w:numId="27">
    <w:abstractNumId w:val="18"/>
  </w:num>
  <w:num w:numId="28">
    <w:abstractNumId w:val="8"/>
  </w:num>
  <w:num w:numId="29">
    <w:abstractNumId w:val="23"/>
  </w:num>
  <w:num w:numId="30">
    <w:abstractNumId w:val="2"/>
  </w:num>
  <w:num w:numId="31">
    <w:abstractNumId w:val="16"/>
  </w:num>
  <w:num w:numId="32">
    <w:abstractNumId w:val="9"/>
  </w:num>
  <w:num w:numId="33">
    <w:abstractNumId w:val="19"/>
  </w:num>
  <w:num w:numId="34">
    <w:abstractNumId w:val="11"/>
  </w:num>
  <w:num w:numId="35">
    <w:abstractNumId w:val="24"/>
  </w:num>
  <w:num w:numId="36">
    <w:abstractNumId w:val="45"/>
  </w:num>
  <w:num w:numId="37">
    <w:abstractNumId w:val="35"/>
  </w:num>
  <w:num w:numId="38">
    <w:abstractNumId w:val="30"/>
  </w:num>
  <w:num w:numId="39">
    <w:abstractNumId w:val="42"/>
  </w:num>
  <w:num w:numId="40">
    <w:abstractNumId w:val="31"/>
  </w:num>
  <w:num w:numId="41">
    <w:abstractNumId w:val="38"/>
  </w:num>
  <w:num w:numId="42">
    <w:abstractNumId w:val="14"/>
  </w:num>
  <w:num w:numId="43">
    <w:abstractNumId w:val="36"/>
  </w:num>
  <w:num w:numId="44">
    <w:abstractNumId w:val="29"/>
  </w:num>
  <w:num w:numId="45">
    <w:abstractNumId w:val="45"/>
  </w:num>
  <w:num w:numId="46">
    <w:abstractNumId w:val="20"/>
  </w:num>
  <w:num w:numId="47">
    <w:abstractNumId w:val="12"/>
  </w:num>
  <w:num w:numId="48">
    <w:abstractNumId w:val="45"/>
  </w:num>
  <w:num w:numId="49">
    <w:abstractNumId w:val="45"/>
  </w:num>
  <w:num w:numId="50">
    <w:abstractNumId w:val="45"/>
  </w:num>
  <w:num w:numId="51">
    <w:abstractNumId w:val="10"/>
  </w:num>
  <w:num w:numId="52">
    <w:abstractNumId w:val="45"/>
  </w:num>
  <w:num w:numId="53">
    <w:abstractNumId w:val="45"/>
  </w:num>
  <w:num w:numId="54">
    <w:abstractNumId w:val="45"/>
  </w:num>
  <w:num w:numId="55">
    <w:abstractNumId w:val="15"/>
  </w:num>
  <w:num w:numId="56">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ggen, Mick (GPO)">
    <w15:presenceInfo w15:providerId="AD" w15:userId="S::mick.baggen_rws.nl#ext#@nendelft.onmicrosoft.com::3b639380-465b-4211-a9ba-5e6316225360"/>
  </w15:person>
  <w15:person w15:author="Bohms, H.M. (Michel)">
    <w15:presenceInfo w15:providerId="AD" w15:userId="S::michel.bohms@tno.nl::f0b80a2c-ca6a-4850-9433-81e4d17ec5c1"/>
  </w15:person>
  <w15:person w15:author="Bohms, H.M. (Michel) [2]">
    <w15:presenceInfo w15:providerId="AD" w15:userId="S::michel.bohms_tno.nl#ext#@nendelft.onmicrosoft.com::7791a15d-b203-4a89-b088-f2b40107e953"/>
  </w15:person>
  <w15:person w15:author="Wouter van Riel">
    <w15:presenceInfo w15:providerId="AD" w15:userId="S::wouter.van.riel@infralytics.org::d8adda34-74d4-4d87-a75b-27786f4c3bd5"/>
  </w15:person>
  <w15:person w15:author="Sluer, Berwich">
    <w15:presenceInfo w15:providerId="AD" w15:userId="S::berwich.sluer@boskalis.com::db90e4f5-de77-465f-aa8d-71ff522b8b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ocumentProtection w:formatting="1" w:enforcement="0"/>
  <w:defaultTabStop w:val="709"/>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2"/>
    <w:compatSetting w:name="useWord2013TrackBottomHyphenation" w:uri="http://schemas.microsoft.com/office/word" w:val="1"/>
  </w:compat>
  <w:rsids>
    <w:rsidRoot w:val="00251A43"/>
    <w:rsid w:val="00000404"/>
    <w:rsid w:val="00000609"/>
    <w:rsid w:val="00000720"/>
    <w:rsid w:val="00000873"/>
    <w:rsid w:val="00000DE3"/>
    <w:rsid w:val="0000115C"/>
    <w:rsid w:val="00001173"/>
    <w:rsid w:val="00001440"/>
    <w:rsid w:val="0000161C"/>
    <w:rsid w:val="0000210D"/>
    <w:rsid w:val="00003504"/>
    <w:rsid w:val="00003624"/>
    <w:rsid w:val="000037A0"/>
    <w:rsid w:val="000038DA"/>
    <w:rsid w:val="00003D5A"/>
    <w:rsid w:val="000045C8"/>
    <w:rsid w:val="000049C7"/>
    <w:rsid w:val="00004A91"/>
    <w:rsid w:val="00004B85"/>
    <w:rsid w:val="00005079"/>
    <w:rsid w:val="000054D7"/>
    <w:rsid w:val="000058C4"/>
    <w:rsid w:val="00005D76"/>
    <w:rsid w:val="000061F2"/>
    <w:rsid w:val="00007A62"/>
    <w:rsid w:val="0001002E"/>
    <w:rsid w:val="00010987"/>
    <w:rsid w:val="00010E5D"/>
    <w:rsid w:val="00010EE8"/>
    <w:rsid w:val="0001187E"/>
    <w:rsid w:val="000119B0"/>
    <w:rsid w:val="00011B46"/>
    <w:rsid w:val="00011C92"/>
    <w:rsid w:val="00011D03"/>
    <w:rsid w:val="00011ECB"/>
    <w:rsid w:val="000124F5"/>
    <w:rsid w:val="00012849"/>
    <w:rsid w:val="00012C40"/>
    <w:rsid w:val="00013827"/>
    <w:rsid w:val="00013AB7"/>
    <w:rsid w:val="00014018"/>
    <w:rsid w:val="00014592"/>
    <w:rsid w:val="0001497D"/>
    <w:rsid w:val="00014B7F"/>
    <w:rsid w:val="00014EE8"/>
    <w:rsid w:val="00015263"/>
    <w:rsid w:val="00015300"/>
    <w:rsid w:val="000156F0"/>
    <w:rsid w:val="000163A2"/>
    <w:rsid w:val="00016BD5"/>
    <w:rsid w:val="00016DBB"/>
    <w:rsid w:val="0001716C"/>
    <w:rsid w:val="0002051B"/>
    <w:rsid w:val="00020940"/>
    <w:rsid w:val="00021670"/>
    <w:rsid w:val="00021C47"/>
    <w:rsid w:val="00022EE2"/>
    <w:rsid w:val="00022FE3"/>
    <w:rsid w:val="000230BD"/>
    <w:rsid w:val="00023A04"/>
    <w:rsid w:val="00023AC6"/>
    <w:rsid w:val="00024489"/>
    <w:rsid w:val="0002486A"/>
    <w:rsid w:val="00024FAB"/>
    <w:rsid w:val="000251F1"/>
    <w:rsid w:val="0002571C"/>
    <w:rsid w:val="000257D5"/>
    <w:rsid w:val="00025A67"/>
    <w:rsid w:val="00025FB4"/>
    <w:rsid w:val="00025FD2"/>
    <w:rsid w:val="00026DA8"/>
    <w:rsid w:val="00027214"/>
    <w:rsid w:val="00027302"/>
    <w:rsid w:val="000278C2"/>
    <w:rsid w:val="00027955"/>
    <w:rsid w:val="0003034A"/>
    <w:rsid w:val="0003034B"/>
    <w:rsid w:val="00030627"/>
    <w:rsid w:val="00030874"/>
    <w:rsid w:val="00031133"/>
    <w:rsid w:val="00031549"/>
    <w:rsid w:val="0003184B"/>
    <w:rsid w:val="000319AF"/>
    <w:rsid w:val="000321DC"/>
    <w:rsid w:val="00032391"/>
    <w:rsid w:val="00032614"/>
    <w:rsid w:val="00032871"/>
    <w:rsid w:val="00032D14"/>
    <w:rsid w:val="000336F7"/>
    <w:rsid w:val="00033C4A"/>
    <w:rsid w:val="00033F64"/>
    <w:rsid w:val="000346CD"/>
    <w:rsid w:val="000348FF"/>
    <w:rsid w:val="000349BA"/>
    <w:rsid w:val="000349F2"/>
    <w:rsid w:val="00035076"/>
    <w:rsid w:val="000352BC"/>
    <w:rsid w:val="000354CF"/>
    <w:rsid w:val="0003593F"/>
    <w:rsid w:val="000365D8"/>
    <w:rsid w:val="00036768"/>
    <w:rsid w:val="000368D0"/>
    <w:rsid w:val="000376EA"/>
    <w:rsid w:val="00040214"/>
    <w:rsid w:val="00040458"/>
    <w:rsid w:val="00040864"/>
    <w:rsid w:val="00041A26"/>
    <w:rsid w:val="00041EDE"/>
    <w:rsid w:val="00041F56"/>
    <w:rsid w:val="00042A39"/>
    <w:rsid w:val="00042B76"/>
    <w:rsid w:val="00043032"/>
    <w:rsid w:val="00043255"/>
    <w:rsid w:val="00043A95"/>
    <w:rsid w:val="00044058"/>
    <w:rsid w:val="0004432B"/>
    <w:rsid w:val="00044423"/>
    <w:rsid w:val="0004454D"/>
    <w:rsid w:val="00044F79"/>
    <w:rsid w:val="00045113"/>
    <w:rsid w:val="00045A6D"/>
    <w:rsid w:val="00045C29"/>
    <w:rsid w:val="00046099"/>
    <w:rsid w:val="0004625D"/>
    <w:rsid w:val="00046980"/>
    <w:rsid w:val="000473BD"/>
    <w:rsid w:val="00047472"/>
    <w:rsid w:val="000478D5"/>
    <w:rsid w:val="00047D0B"/>
    <w:rsid w:val="00050171"/>
    <w:rsid w:val="00050755"/>
    <w:rsid w:val="0005086D"/>
    <w:rsid w:val="000508C8"/>
    <w:rsid w:val="00050CC9"/>
    <w:rsid w:val="00051707"/>
    <w:rsid w:val="0005188D"/>
    <w:rsid w:val="00052B9F"/>
    <w:rsid w:val="0005354D"/>
    <w:rsid w:val="000539E4"/>
    <w:rsid w:val="00054338"/>
    <w:rsid w:val="000543EA"/>
    <w:rsid w:val="000552AD"/>
    <w:rsid w:val="0005534B"/>
    <w:rsid w:val="000563D0"/>
    <w:rsid w:val="00056997"/>
    <w:rsid w:val="00056A88"/>
    <w:rsid w:val="0005779B"/>
    <w:rsid w:val="000601C8"/>
    <w:rsid w:val="00060309"/>
    <w:rsid w:val="00060916"/>
    <w:rsid w:val="000609B7"/>
    <w:rsid w:val="00060BD6"/>
    <w:rsid w:val="000614F3"/>
    <w:rsid w:val="0006199E"/>
    <w:rsid w:val="000619C4"/>
    <w:rsid w:val="00062D48"/>
    <w:rsid w:val="00063358"/>
    <w:rsid w:val="0006357D"/>
    <w:rsid w:val="00063B09"/>
    <w:rsid w:val="00064BA5"/>
    <w:rsid w:val="0006528C"/>
    <w:rsid w:val="00065499"/>
    <w:rsid w:val="00065547"/>
    <w:rsid w:val="00065825"/>
    <w:rsid w:val="000659DB"/>
    <w:rsid w:val="00065DEB"/>
    <w:rsid w:val="00066030"/>
    <w:rsid w:val="00066448"/>
    <w:rsid w:val="00066718"/>
    <w:rsid w:val="00066903"/>
    <w:rsid w:val="00066B7E"/>
    <w:rsid w:val="00066D96"/>
    <w:rsid w:val="0006704B"/>
    <w:rsid w:val="00067E76"/>
    <w:rsid w:val="00067F2C"/>
    <w:rsid w:val="00067FC2"/>
    <w:rsid w:val="00070274"/>
    <w:rsid w:val="0007045E"/>
    <w:rsid w:val="00070496"/>
    <w:rsid w:val="000707CB"/>
    <w:rsid w:val="00070C5C"/>
    <w:rsid w:val="00071299"/>
    <w:rsid w:val="0007184B"/>
    <w:rsid w:val="000722C1"/>
    <w:rsid w:val="00072584"/>
    <w:rsid w:val="00072C46"/>
    <w:rsid w:val="00072E4A"/>
    <w:rsid w:val="0007364D"/>
    <w:rsid w:val="00073695"/>
    <w:rsid w:val="0007409D"/>
    <w:rsid w:val="00074C82"/>
    <w:rsid w:val="00074D1B"/>
    <w:rsid w:val="00074D21"/>
    <w:rsid w:val="00074EB4"/>
    <w:rsid w:val="000755AE"/>
    <w:rsid w:val="00075C6D"/>
    <w:rsid w:val="00075EE4"/>
    <w:rsid w:val="000761D3"/>
    <w:rsid w:val="00076C44"/>
    <w:rsid w:val="00076D74"/>
    <w:rsid w:val="00076EE9"/>
    <w:rsid w:val="000772EC"/>
    <w:rsid w:val="00077634"/>
    <w:rsid w:val="0007781D"/>
    <w:rsid w:val="00080056"/>
    <w:rsid w:val="0008008D"/>
    <w:rsid w:val="00080212"/>
    <w:rsid w:val="00080CE7"/>
    <w:rsid w:val="00080DB7"/>
    <w:rsid w:val="000815E3"/>
    <w:rsid w:val="00081BA4"/>
    <w:rsid w:val="000826E4"/>
    <w:rsid w:val="00082EA3"/>
    <w:rsid w:val="00083306"/>
    <w:rsid w:val="00083AE3"/>
    <w:rsid w:val="0008435D"/>
    <w:rsid w:val="000845FB"/>
    <w:rsid w:val="00084C97"/>
    <w:rsid w:val="000857BE"/>
    <w:rsid w:val="00085E72"/>
    <w:rsid w:val="000860F1"/>
    <w:rsid w:val="00086158"/>
    <w:rsid w:val="000863FB"/>
    <w:rsid w:val="00087706"/>
    <w:rsid w:val="00087D15"/>
    <w:rsid w:val="000902C8"/>
    <w:rsid w:val="00090622"/>
    <w:rsid w:val="00090EBF"/>
    <w:rsid w:val="00091914"/>
    <w:rsid w:val="00091A51"/>
    <w:rsid w:val="00091BEA"/>
    <w:rsid w:val="00091FBC"/>
    <w:rsid w:val="00092181"/>
    <w:rsid w:val="00092725"/>
    <w:rsid w:val="000927C0"/>
    <w:rsid w:val="000927FE"/>
    <w:rsid w:val="000933E1"/>
    <w:rsid w:val="0009369C"/>
    <w:rsid w:val="00093930"/>
    <w:rsid w:val="00093B81"/>
    <w:rsid w:val="00093C97"/>
    <w:rsid w:val="00094346"/>
    <w:rsid w:val="00094BE7"/>
    <w:rsid w:val="00094FAF"/>
    <w:rsid w:val="00095189"/>
    <w:rsid w:val="00095372"/>
    <w:rsid w:val="000955A8"/>
    <w:rsid w:val="00095642"/>
    <w:rsid w:val="0009594F"/>
    <w:rsid w:val="00095CC6"/>
    <w:rsid w:val="00095F12"/>
    <w:rsid w:val="000962E9"/>
    <w:rsid w:val="0009662D"/>
    <w:rsid w:val="00096896"/>
    <w:rsid w:val="00096BC2"/>
    <w:rsid w:val="00097692"/>
    <w:rsid w:val="00097B45"/>
    <w:rsid w:val="00097B58"/>
    <w:rsid w:val="00097C9B"/>
    <w:rsid w:val="000A04C2"/>
    <w:rsid w:val="000A08C2"/>
    <w:rsid w:val="000A1B04"/>
    <w:rsid w:val="000A1F0E"/>
    <w:rsid w:val="000A1F72"/>
    <w:rsid w:val="000A22E4"/>
    <w:rsid w:val="000A2ED8"/>
    <w:rsid w:val="000A33A2"/>
    <w:rsid w:val="000A35B3"/>
    <w:rsid w:val="000A3FF2"/>
    <w:rsid w:val="000A44B7"/>
    <w:rsid w:val="000A4B7F"/>
    <w:rsid w:val="000A5747"/>
    <w:rsid w:val="000A5987"/>
    <w:rsid w:val="000A5F2F"/>
    <w:rsid w:val="000A61A0"/>
    <w:rsid w:val="000A63A7"/>
    <w:rsid w:val="000A670D"/>
    <w:rsid w:val="000A6883"/>
    <w:rsid w:val="000A6AA7"/>
    <w:rsid w:val="000A75AD"/>
    <w:rsid w:val="000A7F1D"/>
    <w:rsid w:val="000B0282"/>
    <w:rsid w:val="000B07B6"/>
    <w:rsid w:val="000B0AB4"/>
    <w:rsid w:val="000B0C5F"/>
    <w:rsid w:val="000B1389"/>
    <w:rsid w:val="000B151C"/>
    <w:rsid w:val="000B1B2B"/>
    <w:rsid w:val="000B22B1"/>
    <w:rsid w:val="000B2341"/>
    <w:rsid w:val="000B2816"/>
    <w:rsid w:val="000B2867"/>
    <w:rsid w:val="000B297B"/>
    <w:rsid w:val="000B2C0E"/>
    <w:rsid w:val="000B2CE8"/>
    <w:rsid w:val="000B3268"/>
    <w:rsid w:val="000B37D2"/>
    <w:rsid w:val="000B3A62"/>
    <w:rsid w:val="000B4146"/>
    <w:rsid w:val="000B4A4A"/>
    <w:rsid w:val="000B5ACC"/>
    <w:rsid w:val="000B5C09"/>
    <w:rsid w:val="000B62B9"/>
    <w:rsid w:val="000B66B8"/>
    <w:rsid w:val="000B67A9"/>
    <w:rsid w:val="000B6E29"/>
    <w:rsid w:val="000B7B3B"/>
    <w:rsid w:val="000B7CB5"/>
    <w:rsid w:val="000B7F2D"/>
    <w:rsid w:val="000C071C"/>
    <w:rsid w:val="000C07AF"/>
    <w:rsid w:val="000C0E40"/>
    <w:rsid w:val="000C191E"/>
    <w:rsid w:val="000C1A16"/>
    <w:rsid w:val="000C1C71"/>
    <w:rsid w:val="000C1FDD"/>
    <w:rsid w:val="000C30CB"/>
    <w:rsid w:val="000C3297"/>
    <w:rsid w:val="000C34D6"/>
    <w:rsid w:val="000C3831"/>
    <w:rsid w:val="000C3AF4"/>
    <w:rsid w:val="000C3DBF"/>
    <w:rsid w:val="000C42F3"/>
    <w:rsid w:val="000C48B4"/>
    <w:rsid w:val="000C5031"/>
    <w:rsid w:val="000C5170"/>
    <w:rsid w:val="000C5CDC"/>
    <w:rsid w:val="000C726B"/>
    <w:rsid w:val="000C7A97"/>
    <w:rsid w:val="000C7F75"/>
    <w:rsid w:val="000D020F"/>
    <w:rsid w:val="000D112D"/>
    <w:rsid w:val="000D15A8"/>
    <w:rsid w:val="000D165C"/>
    <w:rsid w:val="000D2200"/>
    <w:rsid w:val="000D2F9F"/>
    <w:rsid w:val="000D2FB0"/>
    <w:rsid w:val="000D38B8"/>
    <w:rsid w:val="000D38CC"/>
    <w:rsid w:val="000D38E3"/>
    <w:rsid w:val="000D438A"/>
    <w:rsid w:val="000D4C35"/>
    <w:rsid w:val="000D5DB1"/>
    <w:rsid w:val="000D656A"/>
    <w:rsid w:val="000D6676"/>
    <w:rsid w:val="000D68C8"/>
    <w:rsid w:val="000D6BC5"/>
    <w:rsid w:val="000D6EC7"/>
    <w:rsid w:val="000D73F3"/>
    <w:rsid w:val="000D757F"/>
    <w:rsid w:val="000D7ABD"/>
    <w:rsid w:val="000D7BA0"/>
    <w:rsid w:val="000D7BAA"/>
    <w:rsid w:val="000D7C10"/>
    <w:rsid w:val="000E01D6"/>
    <w:rsid w:val="000E056C"/>
    <w:rsid w:val="000E08D6"/>
    <w:rsid w:val="000E1B84"/>
    <w:rsid w:val="000E1FEC"/>
    <w:rsid w:val="000E2437"/>
    <w:rsid w:val="000E2662"/>
    <w:rsid w:val="000E274B"/>
    <w:rsid w:val="000E34A8"/>
    <w:rsid w:val="000E357B"/>
    <w:rsid w:val="000E3BE5"/>
    <w:rsid w:val="000E3DEE"/>
    <w:rsid w:val="000E4741"/>
    <w:rsid w:val="000E50AC"/>
    <w:rsid w:val="000E562E"/>
    <w:rsid w:val="000E57C0"/>
    <w:rsid w:val="000E5992"/>
    <w:rsid w:val="000E5E0F"/>
    <w:rsid w:val="000E5F2D"/>
    <w:rsid w:val="000E62BE"/>
    <w:rsid w:val="000E68BE"/>
    <w:rsid w:val="000E6A30"/>
    <w:rsid w:val="000E6CBB"/>
    <w:rsid w:val="000E7221"/>
    <w:rsid w:val="000E7D89"/>
    <w:rsid w:val="000E7E37"/>
    <w:rsid w:val="000F04B3"/>
    <w:rsid w:val="000F085F"/>
    <w:rsid w:val="000F1166"/>
    <w:rsid w:val="000F24D9"/>
    <w:rsid w:val="000F2D90"/>
    <w:rsid w:val="000F2DEE"/>
    <w:rsid w:val="000F2E98"/>
    <w:rsid w:val="000F37B0"/>
    <w:rsid w:val="000F3C70"/>
    <w:rsid w:val="000F4243"/>
    <w:rsid w:val="000F44EF"/>
    <w:rsid w:val="000F45B8"/>
    <w:rsid w:val="000F4694"/>
    <w:rsid w:val="000F4996"/>
    <w:rsid w:val="000F4C43"/>
    <w:rsid w:val="000F59BC"/>
    <w:rsid w:val="000F5CB9"/>
    <w:rsid w:val="000F5D2A"/>
    <w:rsid w:val="000F632B"/>
    <w:rsid w:val="000F66CD"/>
    <w:rsid w:val="0010047D"/>
    <w:rsid w:val="00100896"/>
    <w:rsid w:val="00100B1C"/>
    <w:rsid w:val="00100BE2"/>
    <w:rsid w:val="00100F48"/>
    <w:rsid w:val="001026E4"/>
    <w:rsid w:val="001026E5"/>
    <w:rsid w:val="00102B1E"/>
    <w:rsid w:val="001037AE"/>
    <w:rsid w:val="00103880"/>
    <w:rsid w:val="00103D31"/>
    <w:rsid w:val="00103E6F"/>
    <w:rsid w:val="00104465"/>
    <w:rsid w:val="00104A37"/>
    <w:rsid w:val="001053DF"/>
    <w:rsid w:val="0010557A"/>
    <w:rsid w:val="00106113"/>
    <w:rsid w:val="0010646F"/>
    <w:rsid w:val="00106E04"/>
    <w:rsid w:val="0010727C"/>
    <w:rsid w:val="001073E0"/>
    <w:rsid w:val="00107C33"/>
    <w:rsid w:val="0011021C"/>
    <w:rsid w:val="0011078A"/>
    <w:rsid w:val="00110833"/>
    <w:rsid w:val="00110C9F"/>
    <w:rsid w:val="00111012"/>
    <w:rsid w:val="00111CAE"/>
    <w:rsid w:val="00111E53"/>
    <w:rsid w:val="001120C0"/>
    <w:rsid w:val="00112AC2"/>
    <w:rsid w:val="00112C67"/>
    <w:rsid w:val="00112F0F"/>
    <w:rsid w:val="00113723"/>
    <w:rsid w:val="0011411F"/>
    <w:rsid w:val="00114631"/>
    <w:rsid w:val="00114DC0"/>
    <w:rsid w:val="00115C87"/>
    <w:rsid w:val="00115F82"/>
    <w:rsid w:val="001161DA"/>
    <w:rsid w:val="0011669C"/>
    <w:rsid w:val="001170E5"/>
    <w:rsid w:val="00117352"/>
    <w:rsid w:val="001174FB"/>
    <w:rsid w:val="00120BD8"/>
    <w:rsid w:val="00120C69"/>
    <w:rsid w:val="00120EB1"/>
    <w:rsid w:val="00120F45"/>
    <w:rsid w:val="00120FBF"/>
    <w:rsid w:val="00121086"/>
    <w:rsid w:val="001212E1"/>
    <w:rsid w:val="00121EA9"/>
    <w:rsid w:val="001221FB"/>
    <w:rsid w:val="001225E9"/>
    <w:rsid w:val="00122C4D"/>
    <w:rsid w:val="001230E8"/>
    <w:rsid w:val="001236B2"/>
    <w:rsid w:val="00123B82"/>
    <w:rsid w:val="00124A9F"/>
    <w:rsid w:val="00125063"/>
    <w:rsid w:val="001253CD"/>
    <w:rsid w:val="001254AD"/>
    <w:rsid w:val="0012557E"/>
    <w:rsid w:val="001259E4"/>
    <w:rsid w:val="00125B3E"/>
    <w:rsid w:val="0012656D"/>
    <w:rsid w:val="00126CD4"/>
    <w:rsid w:val="001272B9"/>
    <w:rsid w:val="00127510"/>
    <w:rsid w:val="00127571"/>
    <w:rsid w:val="00127F7D"/>
    <w:rsid w:val="0013019A"/>
    <w:rsid w:val="00130C66"/>
    <w:rsid w:val="00130ECF"/>
    <w:rsid w:val="00131C76"/>
    <w:rsid w:val="00132382"/>
    <w:rsid w:val="0013274A"/>
    <w:rsid w:val="0013281D"/>
    <w:rsid w:val="001328A0"/>
    <w:rsid w:val="00132E68"/>
    <w:rsid w:val="0013309D"/>
    <w:rsid w:val="00133552"/>
    <w:rsid w:val="00133D91"/>
    <w:rsid w:val="0013450D"/>
    <w:rsid w:val="00134A6B"/>
    <w:rsid w:val="00134FD6"/>
    <w:rsid w:val="0013533F"/>
    <w:rsid w:val="00135A4A"/>
    <w:rsid w:val="00136098"/>
    <w:rsid w:val="001361BD"/>
    <w:rsid w:val="0013657C"/>
    <w:rsid w:val="00136885"/>
    <w:rsid w:val="00136D77"/>
    <w:rsid w:val="00137143"/>
    <w:rsid w:val="00137EC5"/>
    <w:rsid w:val="001402CD"/>
    <w:rsid w:val="00141658"/>
    <w:rsid w:val="0014167C"/>
    <w:rsid w:val="00141C17"/>
    <w:rsid w:val="00141DDC"/>
    <w:rsid w:val="00142189"/>
    <w:rsid w:val="001424DB"/>
    <w:rsid w:val="00142B22"/>
    <w:rsid w:val="00142B59"/>
    <w:rsid w:val="00142C0A"/>
    <w:rsid w:val="00143419"/>
    <w:rsid w:val="00143619"/>
    <w:rsid w:val="00143E9D"/>
    <w:rsid w:val="001440A8"/>
    <w:rsid w:val="00144811"/>
    <w:rsid w:val="00144C0D"/>
    <w:rsid w:val="00144E16"/>
    <w:rsid w:val="00145154"/>
    <w:rsid w:val="00145C15"/>
    <w:rsid w:val="00145EEA"/>
    <w:rsid w:val="001460B9"/>
    <w:rsid w:val="00146866"/>
    <w:rsid w:val="00147089"/>
    <w:rsid w:val="0014789B"/>
    <w:rsid w:val="001478E1"/>
    <w:rsid w:val="00147FA2"/>
    <w:rsid w:val="001500D5"/>
    <w:rsid w:val="001500E0"/>
    <w:rsid w:val="00150E76"/>
    <w:rsid w:val="00151427"/>
    <w:rsid w:val="00151853"/>
    <w:rsid w:val="0015193D"/>
    <w:rsid w:val="00151972"/>
    <w:rsid w:val="001519B9"/>
    <w:rsid w:val="00151E00"/>
    <w:rsid w:val="001521E4"/>
    <w:rsid w:val="00152375"/>
    <w:rsid w:val="001523AA"/>
    <w:rsid w:val="00152A31"/>
    <w:rsid w:val="00152BED"/>
    <w:rsid w:val="00152C24"/>
    <w:rsid w:val="00152D9B"/>
    <w:rsid w:val="0015382D"/>
    <w:rsid w:val="00154563"/>
    <w:rsid w:val="001545BC"/>
    <w:rsid w:val="001545C6"/>
    <w:rsid w:val="0015473B"/>
    <w:rsid w:val="00154A10"/>
    <w:rsid w:val="00154D29"/>
    <w:rsid w:val="00155B94"/>
    <w:rsid w:val="00156045"/>
    <w:rsid w:val="00156337"/>
    <w:rsid w:val="001568F8"/>
    <w:rsid w:val="00156C30"/>
    <w:rsid w:val="0015718B"/>
    <w:rsid w:val="001572CE"/>
    <w:rsid w:val="001574A8"/>
    <w:rsid w:val="00157EED"/>
    <w:rsid w:val="001608CB"/>
    <w:rsid w:val="00160CC8"/>
    <w:rsid w:val="00161203"/>
    <w:rsid w:val="0016159F"/>
    <w:rsid w:val="001618D5"/>
    <w:rsid w:val="00162147"/>
    <w:rsid w:val="00162220"/>
    <w:rsid w:val="00162743"/>
    <w:rsid w:val="0016294C"/>
    <w:rsid w:val="00163577"/>
    <w:rsid w:val="0016384E"/>
    <w:rsid w:val="00163AE3"/>
    <w:rsid w:val="00163BFC"/>
    <w:rsid w:val="00163E32"/>
    <w:rsid w:val="00165692"/>
    <w:rsid w:val="001657B2"/>
    <w:rsid w:val="00165816"/>
    <w:rsid w:val="00165C69"/>
    <w:rsid w:val="00165EF2"/>
    <w:rsid w:val="00166227"/>
    <w:rsid w:val="001666D7"/>
    <w:rsid w:val="00166830"/>
    <w:rsid w:val="00166ED8"/>
    <w:rsid w:val="00167174"/>
    <w:rsid w:val="001676A5"/>
    <w:rsid w:val="00167B9F"/>
    <w:rsid w:val="001704B3"/>
    <w:rsid w:val="001708D8"/>
    <w:rsid w:val="00170981"/>
    <w:rsid w:val="00170F99"/>
    <w:rsid w:val="00171777"/>
    <w:rsid w:val="00171FFE"/>
    <w:rsid w:val="001728EA"/>
    <w:rsid w:val="0017290C"/>
    <w:rsid w:val="00172B31"/>
    <w:rsid w:val="0017425A"/>
    <w:rsid w:val="00174450"/>
    <w:rsid w:val="00174790"/>
    <w:rsid w:val="00174A33"/>
    <w:rsid w:val="00174E8F"/>
    <w:rsid w:val="00175303"/>
    <w:rsid w:val="001754AE"/>
    <w:rsid w:val="00175883"/>
    <w:rsid w:val="00175BC5"/>
    <w:rsid w:val="00176B17"/>
    <w:rsid w:val="00176C3D"/>
    <w:rsid w:val="00177266"/>
    <w:rsid w:val="001772F1"/>
    <w:rsid w:val="00177CCA"/>
    <w:rsid w:val="00177CFD"/>
    <w:rsid w:val="001803BC"/>
    <w:rsid w:val="0018052E"/>
    <w:rsid w:val="00180A10"/>
    <w:rsid w:val="00180E91"/>
    <w:rsid w:val="00181354"/>
    <w:rsid w:val="00181820"/>
    <w:rsid w:val="00181F60"/>
    <w:rsid w:val="00182319"/>
    <w:rsid w:val="00182963"/>
    <w:rsid w:val="0018327B"/>
    <w:rsid w:val="0018330F"/>
    <w:rsid w:val="001834CD"/>
    <w:rsid w:val="0018360C"/>
    <w:rsid w:val="00183773"/>
    <w:rsid w:val="00183CE5"/>
    <w:rsid w:val="00183F8A"/>
    <w:rsid w:val="001849A4"/>
    <w:rsid w:val="00184B8B"/>
    <w:rsid w:val="00184BE3"/>
    <w:rsid w:val="00185615"/>
    <w:rsid w:val="0018577B"/>
    <w:rsid w:val="00186042"/>
    <w:rsid w:val="0018659E"/>
    <w:rsid w:val="0018716E"/>
    <w:rsid w:val="001878EB"/>
    <w:rsid w:val="001900E7"/>
    <w:rsid w:val="001901C1"/>
    <w:rsid w:val="00190674"/>
    <w:rsid w:val="00190D3E"/>
    <w:rsid w:val="00190E91"/>
    <w:rsid w:val="0019190D"/>
    <w:rsid w:val="00191AC3"/>
    <w:rsid w:val="0019212D"/>
    <w:rsid w:val="00192371"/>
    <w:rsid w:val="001928B9"/>
    <w:rsid w:val="00192C8D"/>
    <w:rsid w:val="001935EF"/>
    <w:rsid w:val="00193601"/>
    <w:rsid w:val="00194224"/>
    <w:rsid w:val="001945D9"/>
    <w:rsid w:val="001948E9"/>
    <w:rsid w:val="00194D41"/>
    <w:rsid w:val="00195092"/>
    <w:rsid w:val="00195BDC"/>
    <w:rsid w:val="00195D00"/>
    <w:rsid w:val="00195DEA"/>
    <w:rsid w:val="00195FAB"/>
    <w:rsid w:val="0019635D"/>
    <w:rsid w:val="00196ACE"/>
    <w:rsid w:val="00196B1E"/>
    <w:rsid w:val="00196C4F"/>
    <w:rsid w:val="001972F9"/>
    <w:rsid w:val="001979E7"/>
    <w:rsid w:val="00197DE1"/>
    <w:rsid w:val="001A0008"/>
    <w:rsid w:val="001A044C"/>
    <w:rsid w:val="001A06B5"/>
    <w:rsid w:val="001A078F"/>
    <w:rsid w:val="001A090B"/>
    <w:rsid w:val="001A0F0D"/>
    <w:rsid w:val="001A1AB4"/>
    <w:rsid w:val="001A24BD"/>
    <w:rsid w:val="001A28FD"/>
    <w:rsid w:val="001A3686"/>
    <w:rsid w:val="001A384B"/>
    <w:rsid w:val="001A44E6"/>
    <w:rsid w:val="001A5A83"/>
    <w:rsid w:val="001A5DCA"/>
    <w:rsid w:val="001A7AB1"/>
    <w:rsid w:val="001B0209"/>
    <w:rsid w:val="001B0760"/>
    <w:rsid w:val="001B0877"/>
    <w:rsid w:val="001B09BE"/>
    <w:rsid w:val="001B160D"/>
    <w:rsid w:val="001B1617"/>
    <w:rsid w:val="001B1822"/>
    <w:rsid w:val="001B2056"/>
    <w:rsid w:val="001B22FE"/>
    <w:rsid w:val="001B2540"/>
    <w:rsid w:val="001B25B9"/>
    <w:rsid w:val="001B26BA"/>
    <w:rsid w:val="001B3B0D"/>
    <w:rsid w:val="001B3C42"/>
    <w:rsid w:val="001B4122"/>
    <w:rsid w:val="001B429D"/>
    <w:rsid w:val="001B4558"/>
    <w:rsid w:val="001B4C69"/>
    <w:rsid w:val="001B4CC3"/>
    <w:rsid w:val="001B4E6C"/>
    <w:rsid w:val="001B5189"/>
    <w:rsid w:val="001B525F"/>
    <w:rsid w:val="001B5442"/>
    <w:rsid w:val="001B61C4"/>
    <w:rsid w:val="001B6AFE"/>
    <w:rsid w:val="001B6E4A"/>
    <w:rsid w:val="001B6E5F"/>
    <w:rsid w:val="001B6E93"/>
    <w:rsid w:val="001B7497"/>
    <w:rsid w:val="001B7864"/>
    <w:rsid w:val="001C0273"/>
    <w:rsid w:val="001C0D09"/>
    <w:rsid w:val="001C172F"/>
    <w:rsid w:val="001C1E3F"/>
    <w:rsid w:val="001C2550"/>
    <w:rsid w:val="001C2602"/>
    <w:rsid w:val="001C26C8"/>
    <w:rsid w:val="001C29E6"/>
    <w:rsid w:val="001C2E18"/>
    <w:rsid w:val="001C3975"/>
    <w:rsid w:val="001C411A"/>
    <w:rsid w:val="001C477A"/>
    <w:rsid w:val="001C496B"/>
    <w:rsid w:val="001C4A1E"/>
    <w:rsid w:val="001C4FA3"/>
    <w:rsid w:val="001C54A4"/>
    <w:rsid w:val="001C5A2A"/>
    <w:rsid w:val="001C5DE9"/>
    <w:rsid w:val="001C6208"/>
    <w:rsid w:val="001C64B3"/>
    <w:rsid w:val="001C64DB"/>
    <w:rsid w:val="001C6EC2"/>
    <w:rsid w:val="001C6F9E"/>
    <w:rsid w:val="001C7023"/>
    <w:rsid w:val="001C775A"/>
    <w:rsid w:val="001C7C05"/>
    <w:rsid w:val="001C7DAB"/>
    <w:rsid w:val="001C7DEE"/>
    <w:rsid w:val="001D02CC"/>
    <w:rsid w:val="001D0431"/>
    <w:rsid w:val="001D07B5"/>
    <w:rsid w:val="001D0E22"/>
    <w:rsid w:val="001D1084"/>
    <w:rsid w:val="001D115E"/>
    <w:rsid w:val="001D1811"/>
    <w:rsid w:val="001D2102"/>
    <w:rsid w:val="001D213D"/>
    <w:rsid w:val="001D2BA6"/>
    <w:rsid w:val="001D30CE"/>
    <w:rsid w:val="001D313E"/>
    <w:rsid w:val="001D3532"/>
    <w:rsid w:val="001D36F9"/>
    <w:rsid w:val="001D3E4B"/>
    <w:rsid w:val="001D41F5"/>
    <w:rsid w:val="001D4979"/>
    <w:rsid w:val="001D4BE9"/>
    <w:rsid w:val="001D6FD1"/>
    <w:rsid w:val="001D7072"/>
    <w:rsid w:val="001D70AB"/>
    <w:rsid w:val="001D7201"/>
    <w:rsid w:val="001D72AA"/>
    <w:rsid w:val="001D74BB"/>
    <w:rsid w:val="001D79FB"/>
    <w:rsid w:val="001D7B43"/>
    <w:rsid w:val="001D7C57"/>
    <w:rsid w:val="001D7CF7"/>
    <w:rsid w:val="001E084E"/>
    <w:rsid w:val="001E13A8"/>
    <w:rsid w:val="001E13F6"/>
    <w:rsid w:val="001E1518"/>
    <w:rsid w:val="001E1A2C"/>
    <w:rsid w:val="001E1D90"/>
    <w:rsid w:val="001E2616"/>
    <w:rsid w:val="001E2734"/>
    <w:rsid w:val="001E29A9"/>
    <w:rsid w:val="001E3926"/>
    <w:rsid w:val="001E395B"/>
    <w:rsid w:val="001E3EEC"/>
    <w:rsid w:val="001E416B"/>
    <w:rsid w:val="001E41B7"/>
    <w:rsid w:val="001E439B"/>
    <w:rsid w:val="001E489F"/>
    <w:rsid w:val="001E647D"/>
    <w:rsid w:val="001E649D"/>
    <w:rsid w:val="001E64D9"/>
    <w:rsid w:val="001E6983"/>
    <w:rsid w:val="001E6ABD"/>
    <w:rsid w:val="001E70DA"/>
    <w:rsid w:val="001E7503"/>
    <w:rsid w:val="001E7990"/>
    <w:rsid w:val="001F01F5"/>
    <w:rsid w:val="001F0D35"/>
    <w:rsid w:val="001F16FD"/>
    <w:rsid w:val="001F1850"/>
    <w:rsid w:val="001F18BB"/>
    <w:rsid w:val="001F229D"/>
    <w:rsid w:val="001F2343"/>
    <w:rsid w:val="001F4A6B"/>
    <w:rsid w:val="001F5466"/>
    <w:rsid w:val="001F54BD"/>
    <w:rsid w:val="001F566A"/>
    <w:rsid w:val="001F56CC"/>
    <w:rsid w:val="001F5A5D"/>
    <w:rsid w:val="001F62E1"/>
    <w:rsid w:val="001F66B0"/>
    <w:rsid w:val="001F6737"/>
    <w:rsid w:val="001F6B04"/>
    <w:rsid w:val="001F705E"/>
    <w:rsid w:val="001F7206"/>
    <w:rsid w:val="001F74E8"/>
    <w:rsid w:val="001F7704"/>
    <w:rsid w:val="001F7C53"/>
    <w:rsid w:val="002007B5"/>
    <w:rsid w:val="002008F2"/>
    <w:rsid w:val="00201B2B"/>
    <w:rsid w:val="00201D88"/>
    <w:rsid w:val="0020231C"/>
    <w:rsid w:val="002028B2"/>
    <w:rsid w:val="0020301E"/>
    <w:rsid w:val="0020308E"/>
    <w:rsid w:val="00203A6B"/>
    <w:rsid w:val="00203D40"/>
    <w:rsid w:val="002043E7"/>
    <w:rsid w:val="002046AE"/>
    <w:rsid w:val="00204847"/>
    <w:rsid w:val="0020486B"/>
    <w:rsid w:val="00204BD9"/>
    <w:rsid w:val="00204BF6"/>
    <w:rsid w:val="00204EAA"/>
    <w:rsid w:val="002054A1"/>
    <w:rsid w:val="00205505"/>
    <w:rsid w:val="00205BD3"/>
    <w:rsid w:val="00205FD9"/>
    <w:rsid w:val="00206D7F"/>
    <w:rsid w:val="00207CEB"/>
    <w:rsid w:val="00207E27"/>
    <w:rsid w:val="002101C7"/>
    <w:rsid w:val="00210F25"/>
    <w:rsid w:val="0021171D"/>
    <w:rsid w:val="00211B7F"/>
    <w:rsid w:val="002124C9"/>
    <w:rsid w:val="00212A86"/>
    <w:rsid w:val="00213433"/>
    <w:rsid w:val="00214FEA"/>
    <w:rsid w:val="00215206"/>
    <w:rsid w:val="002153E0"/>
    <w:rsid w:val="002154A5"/>
    <w:rsid w:val="0021553B"/>
    <w:rsid w:val="002157CC"/>
    <w:rsid w:val="002159F1"/>
    <w:rsid w:val="00215E84"/>
    <w:rsid w:val="00216185"/>
    <w:rsid w:val="00216647"/>
    <w:rsid w:val="00216806"/>
    <w:rsid w:val="00216E15"/>
    <w:rsid w:val="00217336"/>
    <w:rsid w:val="00217DB9"/>
    <w:rsid w:val="00217E47"/>
    <w:rsid w:val="002202B6"/>
    <w:rsid w:val="002203F4"/>
    <w:rsid w:val="00220837"/>
    <w:rsid w:val="0022094D"/>
    <w:rsid w:val="00220A7F"/>
    <w:rsid w:val="0022112B"/>
    <w:rsid w:val="00221C6E"/>
    <w:rsid w:val="00221D4A"/>
    <w:rsid w:val="0022291A"/>
    <w:rsid w:val="00222CDF"/>
    <w:rsid w:val="00222D8F"/>
    <w:rsid w:val="00222E0D"/>
    <w:rsid w:val="002231AC"/>
    <w:rsid w:val="00223BC5"/>
    <w:rsid w:val="00223DB4"/>
    <w:rsid w:val="00224A60"/>
    <w:rsid w:val="00224CBD"/>
    <w:rsid w:val="0022591F"/>
    <w:rsid w:val="00225CB3"/>
    <w:rsid w:val="00225F79"/>
    <w:rsid w:val="0022627D"/>
    <w:rsid w:val="002264CF"/>
    <w:rsid w:val="00226EF9"/>
    <w:rsid w:val="00227128"/>
    <w:rsid w:val="00227BD7"/>
    <w:rsid w:val="00227D83"/>
    <w:rsid w:val="00227EFF"/>
    <w:rsid w:val="002304DE"/>
    <w:rsid w:val="00230AE4"/>
    <w:rsid w:val="002312CB"/>
    <w:rsid w:val="0023146D"/>
    <w:rsid w:val="0023163D"/>
    <w:rsid w:val="002316DE"/>
    <w:rsid w:val="00232414"/>
    <w:rsid w:val="00232B1E"/>
    <w:rsid w:val="00232ECB"/>
    <w:rsid w:val="002332DF"/>
    <w:rsid w:val="0023371B"/>
    <w:rsid w:val="00233FB1"/>
    <w:rsid w:val="00234576"/>
    <w:rsid w:val="002356CF"/>
    <w:rsid w:val="002356E2"/>
    <w:rsid w:val="00235B3E"/>
    <w:rsid w:val="00235D30"/>
    <w:rsid w:val="00235E94"/>
    <w:rsid w:val="00235FCA"/>
    <w:rsid w:val="0023618C"/>
    <w:rsid w:val="00236204"/>
    <w:rsid w:val="0023620B"/>
    <w:rsid w:val="00236402"/>
    <w:rsid w:val="0023690C"/>
    <w:rsid w:val="00236955"/>
    <w:rsid w:val="00236D9E"/>
    <w:rsid w:val="00236E0A"/>
    <w:rsid w:val="002375F9"/>
    <w:rsid w:val="00240263"/>
    <w:rsid w:val="00240420"/>
    <w:rsid w:val="00240C36"/>
    <w:rsid w:val="00240D29"/>
    <w:rsid w:val="00240D8A"/>
    <w:rsid w:val="00240E4D"/>
    <w:rsid w:val="002410CF"/>
    <w:rsid w:val="00242186"/>
    <w:rsid w:val="00242432"/>
    <w:rsid w:val="00242AE5"/>
    <w:rsid w:val="00242B2F"/>
    <w:rsid w:val="002432B3"/>
    <w:rsid w:val="00243E5D"/>
    <w:rsid w:val="00244391"/>
    <w:rsid w:val="002443C9"/>
    <w:rsid w:val="00244D52"/>
    <w:rsid w:val="0024539D"/>
    <w:rsid w:val="00245423"/>
    <w:rsid w:val="00245472"/>
    <w:rsid w:val="0024612E"/>
    <w:rsid w:val="002462C4"/>
    <w:rsid w:val="0024685F"/>
    <w:rsid w:val="0024691C"/>
    <w:rsid w:val="00246B85"/>
    <w:rsid w:val="00247FDE"/>
    <w:rsid w:val="002510EC"/>
    <w:rsid w:val="00251A43"/>
    <w:rsid w:val="00251AB7"/>
    <w:rsid w:val="00253ADC"/>
    <w:rsid w:val="00253CE1"/>
    <w:rsid w:val="00254C3D"/>
    <w:rsid w:val="00254C88"/>
    <w:rsid w:val="00254EEB"/>
    <w:rsid w:val="002559CB"/>
    <w:rsid w:val="00255C3B"/>
    <w:rsid w:val="0025603F"/>
    <w:rsid w:val="002564ED"/>
    <w:rsid w:val="002566D7"/>
    <w:rsid w:val="002568C3"/>
    <w:rsid w:val="0025712B"/>
    <w:rsid w:val="00257426"/>
    <w:rsid w:val="002575DA"/>
    <w:rsid w:val="00257C8E"/>
    <w:rsid w:val="00257D53"/>
    <w:rsid w:val="002605C2"/>
    <w:rsid w:val="00260BB3"/>
    <w:rsid w:val="00260E36"/>
    <w:rsid w:val="002612E7"/>
    <w:rsid w:val="00261F78"/>
    <w:rsid w:val="00263099"/>
    <w:rsid w:val="00263B61"/>
    <w:rsid w:val="00264032"/>
    <w:rsid w:val="0026452B"/>
    <w:rsid w:val="00265505"/>
    <w:rsid w:val="00265D1D"/>
    <w:rsid w:val="00266158"/>
    <w:rsid w:val="002669E2"/>
    <w:rsid w:val="00266BA6"/>
    <w:rsid w:val="00266F42"/>
    <w:rsid w:val="0026750D"/>
    <w:rsid w:val="00267545"/>
    <w:rsid w:val="002675C2"/>
    <w:rsid w:val="00267700"/>
    <w:rsid w:val="002677AD"/>
    <w:rsid w:val="002677D9"/>
    <w:rsid w:val="00267B5C"/>
    <w:rsid w:val="00267CED"/>
    <w:rsid w:val="00267EB0"/>
    <w:rsid w:val="002700AF"/>
    <w:rsid w:val="0027013E"/>
    <w:rsid w:val="00270433"/>
    <w:rsid w:val="00270457"/>
    <w:rsid w:val="00271054"/>
    <w:rsid w:val="00271061"/>
    <w:rsid w:val="002710DD"/>
    <w:rsid w:val="002712AD"/>
    <w:rsid w:val="002717A0"/>
    <w:rsid w:val="00271977"/>
    <w:rsid w:val="002724D8"/>
    <w:rsid w:val="00273418"/>
    <w:rsid w:val="00273572"/>
    <w:rsid w:val="00273682"/>
    <w:rsid w:val="00273A74"/>
    <w:rsid w:val="002743D8"/>
    <w:rsid w:val="00274966"/>
    <w:rsid w:val="00274BE3"/>
    <w:rsid w:val="00274EDF"/>
    <w:rsid w:val="002753F0"/>
    <w:rsid w:val="002755AE"/>
    <w:rsid w:val="002762B8"/>
    <w:rsid w:val="0027647B"/>
    <w:rsid w:val="002765C5"/>
    <w:rsid w:val="002767D8"/>
    <w:rsid w:val="0027706E"/>
    <w:rsid w:val="00277597"/>
    <w:rsid w:val="002775DF"/>
    <w:rsid w:val="002775EA"/>
    <w:rsid w:val="0027769C"/>
    <w:rsid w:val="002777D9"/>
    <w:rsid w:val="00277831"/>
    <w:rsid w:val="00277868"/>
    <w:rsid w:val="00277F10"/>
    <w:rsid w:val="0028066E"/>
    <w:rsid w:val="002807BB"/>
    <w:rsid w:val="00280991"/>
    <w:rsid w:val="00280DAC"/>
    <w:rsid w:val="00280F21"/>
    <w:rsid w:val="00281095"/>
    <w:rsid w:val="002814E9"/>
    <w:rsid w:val="00281559"/>
    <w:rsid w:val="002818F0"/>
    <w:rsid w:val="00281A8E"/>
    <w:rsid w:val="002820A8"/>
    <w:rsid w:val="002820B5"/>
    <w:rsid w:val="00282523"/>
    <w:rsid w:val="00284C38"/>
    <w:rsid w:val="00284C73"/>
    <w:rsid w:val="00284CF1"/>
    <w:rsid w:val="00285140"/>
    <w:rsid w:val="0028536A"/>
    <w:rsid w:val="002857F7"/>
    <w:rsid w:val="002859A5"/>
    <w:rsid w:val="00285C78"/>
    <w:rsid w:val="00286ADC"/>
    <w:rsid w:val="00286DC3"/>
    <w:rsid w:val="00286FC7"/>
    <w:rsid w:val="002879E7"/>
    <w:rsid w:val="002902CC"/>
    <w:rsid w:val="002906D6"/>
    <w:rsid w:val="00290C2D"/>
    <w:rsid w:val="00290F44"/>
    <w:rsid w:val="0029105C"/>
    <w:rsid w:val="002912CB"/>
    <w:rsid w:val="0029148F"/>
    <w:rsid w:val="0029152F"/>
    <w:rsid w:val="00291BEF"/>
    <w:rsid w:val="0029222E"/>
    <w:rsid w:val="00292324"/>
    <w:rsid w:val="0029237E"/>
    <w:rsid w:val="002924BB"/>
    <w:rsid w:val="00292B01"/>
    <w:rsid w:val="00292CC5"/>
    <w:rsid w:val="00292F24"/>
    <w:rsid w:val="00293121"/>
    <w:rsid w:val="00293936"/>
    <w:rsid w:val="00293CCF"/>
    <w:rsid w:val="00293D45"/>
    <w:rsid w:val="002940A1"/>
    <w:rsid w:val="00294C01"/>
    <w:rsid w:val="00294E8A"/>
    <w:rsid w:val="00294EA5"/>
    <w:rsid w:val="00294EAF"/>
    <w:rsid w:val="002955DA"/>
    <w:rsid w:val="00295988"/>
    <w:rsid w:val="002959B9"/>
    <w:rsid w:val="002961CC"/>
    <w:rsid w:val="00296590"/>
    <w:rsid w:val="00296A0B"/>
    <w:rsid w:val="002970D8"/>
    <w:rsid w:val="0029722F"/>
    <w:rsid w:val="0029726D"/>
    <w:rsid w:val="00297441"/>
    <w:rsid w:val="00297949"/>
    <w:rsid w:val="00297CEB"/>
    <w:rsid w:val="00297D57"/>
    <w:rsid w:val="002A0063"/>
    <w:rsid w:val="002A00CF"/>
    <w:rsid w:val="002A1225"/>
    <w:rsid w:val="002A12A8"/>
    <w:rsid w:val="002A14EE"/>
    <w:rsid w:val="002A196D"/>
    <w:rsid w:val="002A1E07"/>
    <w:rsid w:val="002A23C9"/>
    <w:rsid w:val="002A2455"/>
    <w:rsid w:val="002A2AB4"/>
    <w:rsid w:val="002A3310"/>
    <w:rsid w:val="002A3327"/>
    <w:rsid w:val="002A430C"/>
    <w:rsid w:val="002A44BE"/>
    <w:rsid w:val="002A4725"/>
    <w:rsid w:val="002A4A4C"/>
    <w:rsid w:val="002A5582"/>
    <w:rsid w:val="002A58F1"/>
    <w:rsid w:val="002A5BB4"/>
    <w:rsid w:val="002A5F3F"/>
    <w:rsid w:val="002A6775"/>
    <w:rsid w:val="002A67EE"/>
    <w:rsid w:val="002A7281"/>
    <w:rsid w:val="002A7586"/>
    <w:rsid w:val="002A7595"/>
    <w:rsid w:val="002A7D82"/>
    <w:rsid w:val="002A7F88"/>
    <w:rsid w:val="002B0ED8"/>
    <w:rsid w:val="002B1B17"/>
    <w:rsid w:val="002B1FF9"/>
    <w:rsid w:val="002B2539"/>
    <w:rsid w:val="002B36B8"/>
    <w:rsid w:val="002B3850"/>
    <w:rsid w:val="002B3B3F"/>
    <w:rsid w:val="002B3E1D"/>
    <w:rsid w:val="002B55A5"/>
    <w:rsid w:val="002B5B44"/>
    <w:rsid w:val="002B5C89"/>
    <w:rsid w:val="002B60EB"/>
    <w:rsid w:val="002B6634"/>
    <w:rsid w:val="002B6793"/>
    <w:rsid w:val="002B6959"/>
    <w:rsid w:val="002B6BEF"/>
    <w:rsid w:val="002B7349"/>
    <w:rsid w:val="002B786D"/>
    <w:rsid w:val="002B7F34"/>
    <w:rsid w:val="002C1304"/>
    <w:rsid w:val="002C147A"/>
    <w:rsid w:val="002C169A"/>
    <w:rsid w:val="002C1E80"/>
    <w:rsid w:val="002C233F"/>
    <w:rsid w:val="002C2C48"/>
    <w:rsid w:val="002C2E58"/>
    <w:rsid w:val="002C30B9"/>
    <w:rsid w:val="002C33B7"/>
    <w:rsid w:val="002C34E9"/>
    <w:rsid w:val="002C3528"/>
    <w:rsid w:val="002C397A"/>
    <w:rsid w:val="002C3BC2"/>
    <w:rsid w:val="002C3C79"/>
    <w:rsid w:val="002C4578"/>
    <w:rsid w:val="002C50F5"/>
    <w:rsid w:val="002C56B7"/>
    <w:rsid w:val="002C5942"/>
    <w:rsid w:val="002C5BC4"/>
    <w:rsid w:val="002C5E97"/>
    <w:rsid w:val="002C6247"/>
    <w:rsid w:val="002C63A4"/>
    <w:rsid w:val="002C6704"/>
    <w:rsid w:val="002C6725"/>
    <w:rsid w:val="002C6B30"/>
    <w:rsid w:val="002C6D36"/>
    <w:rsid w:val="002C6F88"/>
    <w:rsid w:val="002C78E5"/>
    <w:rsid w:val="002C7DE3"/>
    <w:rsid w:val="002C7F2E"/>
    <w:rsid w:val="002D0087"/>
    <w:rsid w:val="002D04CC"/>
    <w:rsid w:val="002D0548"/>
    <w:rsid w:val="002D0686"/>
    <w:rsid w:val="002D1065"/>
    <w:rsid w:val="002D1414"/>
    <w:rsid w:val="002D160B"/>
    <w:rsid w:val="002D1866"/>
    <w:rsid w:val="002D1B82"/>
    <w:rsid w:val="002D1DAE"/>
    <w:rsid w:val="002D1DD1"/>
    <w:rsid w:val="002D2199"/>
    <w:rsid w:val="002D231D"/>
    <w:rsid w:val="002D2570"/>
    <w:rsid w:val="002D2AAB"/>
    <w:rsid w:val="002D3785"/>
    <w:rsid w:val="002D3BF6"/>
    <w:rsid w:val="002D3D6E"/>
    <w:rsid w:val="002D3F76"/>
    <w:rsid w:val="002D408C"/>
    <w:rsid w:val="002D429A"/>
    <w:rsid w:val="002D4D67"/>
    <w:rsid w:val="002D5579"/>
    <w:rsid w:val="002D55B1"/>
    <w:rsid w:val="002D5D02"/>
    <w:rsid w:val="002D6130"/>
    <w:rsid w:val="002D65B0"/>
    <w:rsid w:val="002D6693"/>
    <w:rsid w:val="002D670C"/>
    <w:rsid w:val="002D683E"/>
    <w:rsid w:val="002D6ABF"/>
    <w:rsid w:val="002D6E34"/>
    <w:rsid w:val="002D6F54"/>
    <w:rsid w:val="002D73C9"/>
    <w:rsid w:val="002D7ED6"/>
    <w:rsid w:val="002D7FD4"/>
    <w:rsid w:val="002E0158"/>
    <w:rsid w:val="002E0297"/>
    <w:rsid w:val="002E0BB8"/>
    <w:rsid w:val="002E1343"/>
    <w:rsid w:val="002E1ADD"/>
    <w:rsid w:val="002E24BF"/>
    <w:rsid w:val="002E2897"/>
    <w:rsid w:val="002E2A7C"/>
    <w:rsid w:val="002E2B98"/>
    <w:rsid w:val="002E2BA3"/>
    <w:rsid w:val="002E3749"/>
    <w:rsid w:val="002E3793"/>
    <w:rsid w:val="002E495B"/>
    <w:rsid w:val="002E4ACC"/>
    <w:rsid w:val="002E4EE5"/>
    <w:rsid w:val="002E5128"/>
    <w:rsid w:val="002E59F2"/>
    <w:rsid w:val="002E5AE7"/>
    <w:rsid w:val="002E5ECA"/>
    <w:rsid w:val="002E5F70"/>
    <w:rsid w:val="002E63BB"/>
    <w:rsid w:val="002E733C"/>
    <w:rsid w:val="002F020E"/>
    <w:rsid w:val="002F0807"/>
    <w:rsid w:val="002F090D"/>
    <w:rsid w:val="002F0C9A"/>
    <w:rsid w:val="002F0CBE"/>
    <w:rsid w:val="002F14CD"/>
    <w:rsid w:val="002F19B2"/>
    <w:rsid w:val="002F1C30"/>
    <w:rsid w:val="002F20BB"/>
    <w:rsid w:val="002F21A3"/>
    <w:rsid w:val="002F2983"/>
    <w:rsid w:val="002F2DC0"/>
    <w:rsid w:val="002F300E"/>
    <w:rsid w:val="002F30F7"/>
    <w:rsid w:val="002F325D"/>
    <w:rsid w:val="002F37FB"/>
    <w:rsid w:val="002F3DD5"/>
    <w:rsid w:val="002F418B"/>
    <w:rsid w:val="002F4391"/>
    <w:rsid w:val="002F4640"/>
    <w:rsid w:val="002F481D"/>
    <w:rsid w:val="002F4BE1"/>
    <w:rsid w:val="002F4F86"/>
    <w:rsid w:val="002F5968"/>
    <w:rsid w:val="002F59C4"/>
    <w:rsid w:val="002F5E0E"/>
    <w:rsid w:val="002F6268"/>
    <w:rsid w:val="002F6433"/>
    <w:rsid w:val="002F6692"/>
    <w:rsid w:val="002F6888"/>
    <w:rsid w:val="002F6E89"/>
    <w:rsid w:val="002F70A8"/>
    <w:rsid w:val="002F768C"/>
    <w:rsid w:val="002F76E3"/>
    <w:rsid w:val="002F7B2A"/>
    <w:rsid w:val="002F7F98"/>
    <w:rsid w:val="00300D7F"/>
    <w:rsid w:val="00300F77"/>
    <w:rsid w:val="0030144D"/>
    <w:rsid w:val="0030180D"/>
    <w:rsid w:val="0030193F"/>
    <w:rsid w:val="003026F3"/>
    <w:rsid w:val="00302713"/>
    <w:rsid w:val="00302779"/>
    <w:rsid w:val="003035A0"/>
    <w:rsid w:val="00303696"/>
    <w:rsid w:val="00303731"/>
    <w:rsid w:val="00303787"/>
    <w:rsid w:val="00303870"/>
    <w:rsid w:val="0030455E"/>
    <w:rsid w:val="00304943"/>
    <w:rsid w:val="003052B0"/>
    <w:rsid w:val="003055A9"/>
    <w:rsid w:val="00305BF7"/>
    <w:rsid w:val="0030656D"/>
    <w:rsid w:val="003067F4"/>
    <w:rsid w:val="00307717"/>
    <w:rsid w:val="00307901"/>
    <w:rsid w:val="00307B7A"/>
    <w:rsid w:val="00310A5E"/>
    <w:rsid w:val="00310DA3"/>
    <w:rsid w:val="003110EB"/>
    <w:rsid w:val="003110FF"/>
    <w:rsid w:val="003113BE"/>
    <w:rsid w:val="0031144E"/>
    <w:rsid w:val="003118FC"/>
    <w:rsid w:val="00311AF1"/>
    <w:rsid w:val="00311F61"/>
    <w:rsid w:val="00312576"/>
    <w:rsid w:val="00312648"/>
    <w:rsid w:val="00312AD4"/>
    <w:rsid w:val="00312CAE"/>
    <w:rsid w:val="00313446"/>
    <w:rsid w:val="0031353F"/>
    <w:rsid w:val="00313738"/>
    <w:rsid w:val="00313C45"/>
    <w:rsid w:val="00313C53"/>
    <w:rsid w:val="00313D03"/>
    <w:rsid w:val="00313D28"/>
    <w:rsid w:val="003142D0"/>
    <w:rsid w:val="003145FD"/>
    <w:rsid w:val="00314955"/>
    <w:rsid w:val="00314F2A"/>
    <w:rsid w:val="003154A8"/>
    <w:rsid w:val="00315766"/>
    <w:rsid w:val="00315FB4"/>
    <w:rsid w:val="00316236"/>
    <w:rsid w:val="0031660B"/>
    <w:rsid w:val="0032070C"/>
    <w:rsid w:val="00320FB5"/>
    <w:rsid w:val="003219D1"/>
    <w:rsid w:val="00321A9B"/>
    <w:rsid w:val="0032254B"/>
    <w:rsid w:val="003225E2"/>
    <w:rsid w:val="00322A7B"/>
    <w:rsid w:val="00322CDA"/>
    <w:rsid w:val="00322CF4"/>
    <w:rsid w:val="00322E52"/>
    <w:rsid w:val="003232FA"/>
    <w:rsid w:val="003240E5"/>
    <w:rsid w:val="003242D3"/>
    <w:rsid w:val="00324E00"/>
    <w:rsid w:val="00325546"/>
    <w:rsid w:val="0032668C"/>
    <w:rsid w:val="00326A7A"/>
    <w:rsid w:val="00326BF0"/>
    <w:rsid w:val="00326FF2"/>
    <w:rsid w:val="0032703F"/>
    <w:rsid w:val="00327221"/>
    <w:rsid w:val="00327394"/>
    <w:rsid w:val="00327850"/>
    <w:rsid w:val="003302E9"/>
    <w:rsid w:val="00330440"/>
    <w:rsid w:val="00330EA7"/>
    <w:rsid w:val="0033112F"/>
    <w:rsid w:val="0033133E"/>
    <w:rsid w:val="003317C2"/>
    <w:rsid w:val="00332037"/>
    <w:rsid w:val="00332129"/>
    <w:rsid w:val="00332876"/>
    <w:rsid w:val="00332A2C"/>
    <w:rsid w:val="00332A93"/>
    <w:rsid w:val="00332DA3"/>
    <w:rsid w:val="00332DCC"/>
    <w:rsid w:val="00332EB0"/>
    <w:rsid w:val="00333402"/>
    <w:rsid w:val="003334A4"/>
    <w:rsid w:val="0033433C"/>
    <w:rsid w:val="003343E1"/>
    <w:rsid w:val="0033492C"/>
    <w:rsid w:val="00334969"/>
    <w:rsid w:val="00334A97"/>
    <w:rsid w:val="00335438"/>
    <w:rsid w:val="0033599D"/>
    <w:rsid w:val="00335ABB"/>
    <w:rsid w:val="00335B13"/>
    <w:rsid w:val="00335BA9"/>
    <w:rsid w:val="0033603C"/>
    <w:rsid w:val="0033640D"/>
    <w:rsid w:val="00337169"/>
    <w:rsid w:val="003373DB"/>
    <w:rsid w:val="003376F2"/>
    <w:rsid w:val="003377BD"/>
    <w:rsid w:val="003378FE"/>
    <w:rsid w:val="00337B56"/>
    <w:rsid w:val="003406D2"/>
    <w:rsid w:val="0034077E"/>
    <w:rsid w:val="003407AE"/>
    <w:rsid w:val="003408FA"/>
    <w:rsid w:val="00340B74"/>
    <w:rsid w:val="00340D53"/>
    <w:rsid w:val="003413CD"/>
    <w:rsid w:val="00341737"/>
    <w:rsid w:val="00341B73"/>
    <w:rsid w:val="00342095"/>
    <w:rsid w:val="0034228E"/>
    <w:rsid w:val="00342F11"/>
    <w:rsid w:val="00343724"/>
    <w:rsid w:val="00343C90"/>
    <w:rsid w:val="003440B6"/>
    <w:rsid w:val="003441D1"/>
    <w:rsid w:val="003444ED"/>
    <w:rsid w:val="003449FF"/>
    <w:rsid w:val="00344B53"/>
    <w:rsid w:val="00344DE2"/>
    <w:rsid w:val="003452A8"/>
    <w:rsid w:val="00345EC1"/>
    <w:rsid w:val="00345F91"/>
    <w:rsid w:val="003467D6"/>
    <w:rsid w:val="0034749D"/>
    <w:rsid w:val="003502C7"/>
    <w:rsid w:val="00350B1F"/>
    <w:rsid w:val="00350C3F"/>
    <w:rsid w:val="003512E7"/>
    <w:rsid w:val="003513A1"/>
    <w:rsid w:val="00351683"/>
    <w:rsid w:val="00351740"/>
    <w:rsid w:val="00351946"/>
    <w:rsid w:val="00351C62"/>
    <w:rsid w:val="00351C6E"/>
    <w:rsid w:val="00351E70"/>
    <w:rsid w:val="0035261F"/>
    <w:rsid w:val="00352725"/>
    <w:rsid w:val="00352825"/>
    <w:rsid w:val="00352CE1"/>
    <w:rsid w:val="00352E7B"/>
    <w:rsid w:val="003531AD"/>
    <w:rsid w:val="0035331F"/>
    <w:rsid w:val="00353BA7"/>
    <w:rsid w:val="0035412F"/>
    <w:rsid w:val="00354270"/>
    <w:rsid w:val="0035439C"/>
    <w:rsid w:val="00354A08"/>
    <w:rsid w:val="00354BAB"/>
    <w:rsid w:val="00354E67"/>
    <w:rsid w:val="00355068"/>
    <w:rsid w:val="00355905"/>
    <w:rsid w:val="0035647C"/>
    <w:rsid w:val="00356852"/>
    <w:rsid w:val="00356DFD"/>
    <w:rsid w:val="00356F6A"/>
    <w:rsid w:val="00356FEB"/>
    <w:rsid w:val="00357068"/>
    <w:rsid w:val="003570E6"/>
    <w:rsid w:val="0035722B"/>
    <w:rsid w:val="003574FE"/>
    <w:rsid w:val="00357F51"/>
    <w:rsid w:val="00357FE2"/>
    <w:rsid w:val="003606A2"/>
    <w:rsid w:val="00360F22"/>
    <w:rsid w:val="003613A0"/>
    <w:rsid w:val="0036152A"/>
    <w:rsid w:val="00361AA9"/>
    <w:rsid w:val="00361DE1"/>
    <w:rsid w:val="00361E1F"/>
    <w:rsid w:val="00362570"/>
    <w:rsid w:val="00362EB3"/>
    <w:rsid w:val="00363A21"/>
    <w:rsid w:val="0036484D"/>
    <w:rsid w:val="003652D7"/>
    <w:rsid w:val="00365E2A"/>
    <w:rsid w:val="00365EB3"/>
    <w:rsid w:val="003660A1"/>
    <w:rsid w:val="00366126"/>
    <w:rsid w:val="0036659D"/>
    <w:rsid w:val="003667A3"/>
    <w:rsid w:val="003667F5"/>
    <w:rsid w:val="0036683B"/>
    <w:rsid w:val="00366B4F"/>
    <w:rsid w:val="003675BB"/>
    <w:rsid w:val="00367731"/>
    <w:rsid w:val="00367885"/>
    <w:rsid w:val="00367B3F"/>
    <w:rsid w:val="00367DF8"/>
    <w:rsid w:val="00370B2F"/>
    <w:rsid w:val="00370D57"/>
    <w:rsid w:val="003712DC"/>
    <w:rsid w:val="003714D5"/>
    <w:rsid w:val="00371C65"/>
    <w:rsid w:val="00371E85"/>
    <w:rsid w:val="00372EEC"/>
    <w:rsid w:val="003731E8"/>
    <w:rsid w:val="003735A7"/>
    <w:rsid w:val="0037393D"/>
    <w:rsid w:val="00373A2B"/>
    <w:rsid w:val="00373D3A"/>
    <w:rsid w:val="00374AF3"/>
    <w:rsid w:val="00375822"/>
    <w:rsid w:val="00375AAA"/>
    <w:rsid w:val="00375C6B"/>
    <w:rsid w:val="0037653D"/>
    <w:rsid w:val="00376ACE"/>
    <w:rsid w:val="003773C1"/>
    <w:rsid w:val="003774A4"/>
    <w:rsid w:val="003777EA"/>
    <w:rsid w:val="00377D9D"/>
    <w:rsid w:val="00380A2A"/>
    <w:rsid w:val="00380CF9"/>
    <w:rsid w:val="00381810"/>
    <w:rsid w:val="00381B11"/>
    <w:rsid w:val="00381B37"/>
    <w:rsid w:val="00382611"/>
    <w:rsid w:val="00383286"/>
    <w:rsid w:val="003839A0"/>
    <w:rsid w:val="0038505D"/>
    <w:rsid w:val="003853A0"/>
    <w:rsid w:val="00385BE2"/>
    <w:rsid w:val="00385EF9"/>
    <w:rsid w:val="00385F60"/>
    <w:rsid w:val="003865CD"/>
    <w:rsid w:val="00386659"/>
    <w:rsid w:val="00386733"/>
    <w:rsid w:val="00386AA3"/>
    <w:rsid w:val="00386D21"/>
    <w:rsid w:val="0038732A"/>
    <w:rsid w:val="003876BD"/>
    <w:rsid w:val="003876DA"/>
    <w:rsid w:val="00387FA1"/>
    <w:rsid w:val="00391025"/>
    <w:rsid w:val="00391790"/>
    <w:rsid w:val="00391D65"/>
    <w:rsid w:val="00391EDB"/>
    <w:rsid w:val="003927EE"/>
    <w:rsid w:val="0039297E"/>
    <w:rsid w:val="00392CE9"/>
    <w:rsid w:val="00392F3C"/>
    <w:rsid w:val="00393AF0"/>
    <w:rsid w:val="00393E43"/>
    <w:rsid w:val="00393F69"/>
    <w:rsid w:val="003944E4"/>
    <w:rsid w:val="00394545"/>
    <w:rsid w:val="00395892"/>
    <w:rsid w:val="00396072"/>
    <w:rsid w:val="00396BC3"/>
    <w:rsid w:val="00397019"/>
    <w:rsid w:val="003970BD"/>
    <w:rsid w:val="00397557"/>
    <w:rsid w:val="00397CF0"/>
    <w:rsid w:val="00397EBA"/>
    <w:rsid w:val="003A0858"/>
    <w:rsid w:val="003A0BB3"/>
    <w:rsid w:val="003A0F1A"/>
    <w:rsid w:val="003A0F5A"/>
    <w:rsid w:val="003A1078"/>
    <w:rsid w:val="003A1202"/>
    <w:rsid w:val="003A1387"/>
    <w:rsid w:val="003A1B58"/>
    <w:rsid w:val="003A2342"/>
    <w:rsid w:val="003A2CC6"/>
    <w:rsid w:val="003A3103"/>
    <w:rsid w:val="003A5A1E"/>
    <w:rsid w:val="003A6471"/>
    <w:rsid w:val="003A6E5E"/>
    <w:rsid w:val="003A715B"/>
    <w:rsid w:val="003A740B"/>
    <w:rsid w:val="003A7A68"/>
    <w:rsid w:val="003B0E35"/>
    <w:rsid w:val="003B0E78"/>
    <w:rsid w:val="003B16B3"/>
    <w:rsid w:val="003B1731"/>
    <w:rsid w:val="003B1E60"/>
    <w:rsid w:val="003B1F70"/>
    <w:rsid w:val="003B28F4"/>
    <w:rsid w:val="003B2AB5"/>
    <w:rsid w:val="003B2C4D"/>
    <w:rsid w:val="003B2FE8"/>
    <w:rsid w:val="003B3E61"/>
    <w:rsid w:val="003B4278"/>
    <w:rsid w:val="003B5C68"/>
    <w:rsid w:val="003B5CDF"/>
    <w:rsid w:val="003B65E1"/>
    <w:rsid w:val="003B68FE"/>
    <w:rsid w:val="003B6B58"/>
    <w:rsid w:val="003B6BBF"/>
    <w:rsid w:val="003B71BE"/>
    <w:rsid w:val="003B747E"/>
    <w:rsid w:val="003B7984"/>
    <w:rsid w:val="003B79FA"/>
    <w:rsid w:val="003C04C7"/>
    <w:rsid w:val="003C060E"/>
    <w:rsid w:val="003C09D2"/>
    <w:rsid w:val="003C0C0A"/>
    <w:rsid w:val="003C0F3E"/>
    <w:rsid w:val="003C1073"/>
    <w:rsid w:val="003C1316"/>
    <w:rsid w:val="003C16B8"/>
    <w:rsid w:val="003C1F45"/>
    <w:rsid w:val="003C2094"/>
    <w:rsid w:val="003C255E"/>
    <w:rsid w:val="003C262D"/>
    <w:rsid w:val="003C2A1C"/>
    <w:rsid w:val="003C2B62"/>
    <w:rsid w:val="003C2BBA"/>
    <w:rsid w:val="003C2DA1"/>
    <w:rsid w:val="003C34B1"/>
    <w:rsid w:val="003C36B6"/>
    <w:rsid w:val="003C3C1B"/>
    <w:rsid w:val="003C3FAC"/>
    <w:rsid w:val="003C4ACF"/>
    <w:rsid w:val="003C4BC7"/>
    <w:rsid w:val="003C5B06"/>
    <w:rsid w:val="003C5B33"/>
    <w:rsid w:val="003C6A01"/>
    <w:rsid w:val="003C6B35"/>
    <w:rsid w:val="003C6EBF"/>
    <w:rsid w:val="003C6F03"/>
    <w:rsid w:val="003C7196"/>
    <w:rsid w:val="003C7250"/>
    <w:rsid w:val="003C7B69"/>
    <w:rsid w:val="003D027F"/>
    <w:rsid w:val="003D0366"/>
    <w:rsid w:val="003D05B0"/>
    <w:rsid w:val="003D07A8"/>
    <w:rsid w:val="003D0DA2"/>
    <w:rsid w:val="003D185F"/>
    <w:rsid w:val="003D19D0"/>
    <w:rsid w:val="003D2492"/>
    <w:rsid w:val="003D2497"/>
    <w:rsid w:val="003D2727"/>
    <w:rsid w:val="003D2C3B"/>
    <w:rsid w:val="003D340C"/>
    <w:rsid w:val="003D42D2"/>
    <w:rsid w:val="003D432E"/>
    <w:rsid w:val="003D44E8"/>
    <w:rsid w:val="003D4CDB"/>
    <w:rsid w:val="003D4F1A"/>
    <w:rsid w:val="003D573C"/>
    <w:rsid w:val="003D5DF3"/>
    <w:rsid w:val="003D6454"/>
    <w:rsid w:val="003D6B2A"/>
    <w:rsid w:val="003D7283"/>
    <w:rsid w:val="003D783D"/>
    <w:rsid w:val="003D7A32"/>
    <w:rsid w:val="003D7D2B"/>
    <w:rsid w:val="003E0557"/>
    <w:rsid w:val="003E0972"/>
    <w:rsid w:val="003E1C7A"/>
    <w:rsid w:val="003E3ACA"/>
    <w:rsid w:val="003E3EB8"/>
    <w:rsid w:val="003E4459"/>
    <w:rsid w:val="003E56BB"/>
    <w:rsid w:val="003E59A6"/>
    <w:rsid w:val="003E5B8C"/>
    <w:rsid w:val="003E600F"/>
    <w:rsid w:val="003E68A1"/>
    <w:rsid w:val="003E6B76"/>
    <w:rsid w:val="003E6FBD"/>
    <w:rsid w:val="003E7061"/>
    <w:rsid w:val="003E7242"/>
    <w:rsid w:val="003E795A"/>
    <w:rsid w:val="003E7A5E"/>
    <w:rsid w:val="003E7C8C"/>
    <w:rsid w:val="003E7D4A"/>
    <w:rsid w:val="003E7EC3"/>
    <w:rsid w:val="003E7FB1"/>
    <w:rsid w:val="003E7FCB"/>
    <w:rsid w:val="003F0121"/>
    <w:rsid w:val="003F01B1"/>
    <w:rsid w:val="003F026B"/>
    <w:rsid w:val="003F1CD4"/>
    <w:rsid w:val="003F1D79"/>
    <w:rsid w:val="003F2687"/>
    <w:rsid w:val="003F2700"/>
    <w:rsid w:val="003F29A1"/>
    <w:rsid w:val="003F2C50"/>
    <w:rsid w:val="003F2FA2"/>
    <w:rsid w:val="003F343D"/>
    <w:rsid w:val="003F3E16"/>
    <w:rsid w:val="003F4593"/>
    <w:rsid w:val="003F4A7A"/>
    <w:rsid w:val="003F4DAB"/>
    <w:rsid w:val="003F540E"/>
    <w:rsid w:val="003F58C3"/>
    <w:rsid w:val="003F5935"/>
    <w:rsid w:val="003F59EC"/>
    <w:rsid w:val="003F5CD6"/>
    <w:rsid w:val="003F60B7"/>
    <w:rsid w:val="003F61B1"/>
    <w:rsid w:val="003F6251"/>
    <w:rsid w:val="003F63BC"/>
    <w:rsid w:val="003F70CE"/>
    <w:rsid w:val="003F71FC"/>
    <w:rsid w:val="003F740F"/>
    <w:rsid w:val="003F7738"/>
    <w:rsid w:val="003F7A86"/>
    <w:rsid w:val="003F7BC6"/>
    <w:rsid w:val="003F7C93"/>
    <w:rsid w:val="003F7DA8"/>
    <w:rsid w:val="004016F9"/>
    <w:rsid w:val="00401883"/>
    <w:rsid w:val="00401C5E"/>
    <w:rsid w:val="00402E1F"/>
    <w:rsid w:val="00403197"/>
    <w:rsid w:val="00403679"/>
    <w:rsid w:val="004036ED"/>
    <w:rsid w:val="00403858"/>
    <w:rsid w:val="00403DAE"/>
    <w:rsid w:val="00403E90"/>
    <w:rsid w:val="0040483B"/>
    <w:rsid w:val="00404CD3"/>
    <w:rsid w:val="004050D2"/>
    <w:rsid w:val="00405226"/>
    <w:rsid w:val="004052F4"/>
    <w:rsid w:val="004059AF"/>
    <w:rsid w:val="00405ABD"/>
    <w:rsid w:val="00405B9A"/>
    <w:rsid w:val="00405C12"/>
    <w:rsid w:val="0040658D"/>
    <w:rsid w:val="00406ACA"/>
    <w:rsid w:val="00406F60"/>
    <w:rsid w:val="00407244"/>
    <w:rsid w:val="0040771B"/>
    <w:rsid w:val="00407907"/>
    <w:rsid w:val="00407ABA"/>
    <w:rsid w:val="00407B38"/>
    <w:rsid w:val="004103FF"/>
    <w:rsid w:val="00411570"/>
    <w:rsid w:val="00411701"/>
    <w:rsid w:val="00411769"/>
    <w:rsid w:val="00411983"/>
    <w:rsid w:val="00411AF7"/>
    <w:rsid w:val="00411CBF"/>
    <w:rsid w:val="00412A9E"/>
    <w:rsid w:val="00413116"/>
    <w:rsid w:val="004132CE"/>
    <w:rsid w:val="00413402"/>
    <w:rsid w:val="00413477"/>
    <w:rsid w:val="00413574"/>
    <w:rsid w:val="0041372E"/>
    <w:rsid w:val="004137EF"/>
    <w:rsid w:val="00413C2C"/>
    <w:rsid w:val="00413F13"/>
    <w:rsid w:val="004145D9"/>
    <w:rsid w:val="00414A92"/>
    <w:rsid w:val="00414BEA"/>
    <w:rsid w:val="00415CA7"/>
    <w:rsid w:val="0041603B"/>
    <w:rsid w:val="00416206"/>
    <w:rsid w:val="004162AE"/>
    <w:rsid w:val="004163FD"/>
    <w:rsid w:val="00416B6A"/>
    <w:rsid w:val="00416FD2"/>
    <w:rsid w:val="004177B8"/>
    <w:rsid w:val="00417FD8"/>
    <w:rsid w:val="00420904"/>
    <w:rsid w:val="00420D81"/>
    <w:rsid w:val="00421006"/>
    <w:rsid w:val="0042120E"/>
    <w:rsid w:val="00421896"/>
    <w:rsid w:val="00421A17"/>
    <w:rsid w:val="00422795"/>
    <w:rsid w:val="00422F25"/>
    <w:rsid w:val="00423087"/>
    <w:rsid w:val="00423122"/>
    <w:rsid w:val="004231D9"/>
    <w:rsid w:val="00423D79"/>
    <w:rsid w:val="00423F34"/>
    <w:rsid w:val="0042418E"/>
    <w:rsid w:val="004247DA"/>
    <w:rsid w:val="00424D01"/>
    <w:rsid w:val="004257EE"/>
    <w:rsid w:val="004259F3"/>
    <w:rsid w:val="00425C62"/>
    <w:rsid w:val="00426323"/>
    <w:rsid w:val="004265F6"/>
    <w:rsid w:val="004270D4"/>
    <w:rsid w:val="00427396"/>
    <w:rsid w:val="0042786E"/>
    <w:rsid w:val="00427A98"/>
    <w:rsid w:val="00427AAB"/>
    <w:rsid w:val="00427DB0"/>
    <w:rsid w:val="00427E0B"/>
    <w:rsid w:val="00427F18"/>
    <w:rsid w:val="0043000A"/>
    <w:rsid w:val="0043012C"/>
    <w:rsid w:val="0043062F"/>
    <w:rsid w:val="00430659"/>
    <w:rsid w:val="004308E1"/>
    <w:rsid w:val="00430B43"/>
    <w:rsid w:val="00431191"/>
    <w:rsid w:val="00431409"/>
    <w:rsid w:val="00431606"/>
    <w:rsid w:val="00431712"/>
    <w:rsid w:val="0043229B"/>
    <w:rsid w:val="00432617"/>
    <w:rsid w:val="00432A4F"/>
    <w:rsid w:val="00432CB2"/>
    <w:rsid w:val="00432D72"/>
    <w:rsid w:val="00432E9A"/>
    <w:rsid w:val="00432F29"/>
    <w:rsid w:val="00433158"/>
    <w:rsid w:val="004331D8"/>
    <w:rsid w:val="004332D7"/>
    <w:rsid w:val="0043394F"/>
    <w:rsid w:val="00433EE5"/>
    <w:rsid w:val="00433FA2"/>
    <w:rsid w:val="00434352"/>
    <w:rsid w:val="00434572"/>
    <w:rsid w:val="00434720"/>
    <w:rsid w:val="00434DAA"/>
    <w:rsid w:val="0043526A"/>
    <w:rsid w:val="00435ABA"/>
    <w:rsid w:val="00436041"/>
    <w:rsid w:val="004367C7"/>
    <w:rsid w:val="004368CB"/>
    <w:rsid w:val="00436963"/>
    <w:rsid w:val="00441272"/>
    <w:rsid w:val="00441A8D"/>
    <w:rsid w:val="00442224"/>
    <w:rsid w:val="00442494"/>
    <w:rsid w:val="00442710"/>
    <w:rsid w:val="00442A4B"/>
    <w:rsid w:val="00442C1E"/>
    <w:rsid w:val="00442F95"/>
    <w:rsid w:val="004432A5"/>
    <w:rsid w:val="00443492"/>
    <w:rsid w:val="0044370D"/>
    <w:rsid w:val="00443BA5"/>
    <w:rsid w:val="00443D3B"/>
    <w:rsid w:val="004442F3"/>
    <w:rsid w:val="0044440B"/>
    <w:rsid w:val="00444739"/>
    <w:rsid w:val="00444F9C"/>
    <w:rsid w:val="00445553"/>
    <w:rsid w:val="00445A2C"/>
    <w:rsid w:val="00445B55"/>
    <w:rsid w:val="00446358"/>
    <w:rsid w:val="00446456"/>
    <w:rsid w:val="00446662"/>
    <w:rsid w:val="00446A4A"/>
    <w:rsid w:val="00446C84"/>
    <w:rsid w:val="00446CE6"/>
    <w:rsid w:val="00446D8E"/>
    <w:rsid w:val="00447070"/>
    <w:rsid w:val="00447393"/>
    <w:rsid w:val="00447C60"/>
    <w:rsid w:val="00447E6C"/>
    <w:rsid w:val="00447E8B"/>
    <w:rsid w:val="004501C6"/>
    <w:rsid w:val="00450291"/>
    <w:rsid w:val="00450358"/>
    <w:rsid w:val="00450488"/>
    <w:rsid w:val="00450880"/>
    <w:rsid w:val="00451035"/>
    <w:rsid w:val="004510CD"/>
    <w:rsid w:val="004510DA"/>
    <w:rsid w:val="00451463"/>
    <w:rsid w:val="00452312"/>
    <w:rsid w:val="0045253C"/>
    <w:rsid w:val="0045274A"/>
    <w:rsid w:val="00452754"/>
    <w:rsid w:val="004529E4"/>
    <w:rsid w:val="00453094"/>
    <w:rsid w:val="0045311D"/>
    <w:rsid w:val="0045322D"/>
    <w:rsid w:val="004535FF"/>
    <w:rsid w:val="00454B17"/>
    <w:rsid w:val="00454F5A"/>
    <w:rsid w:val="00454FE5"/>
    <w:rsid w:val="00455474"/>
    <w:rsid w:val="00455A31"/>
    <w:rsid w:val="00455B4E"/>
    <w:rsid w:val="0045698A"/>
    <w:rsid w:val="00456BDC"/>
    <w:rsid w:val="00456D52"/>
    <w:rsid w:val="004572CA"/>
    <w:rsid w:val="004573F6"/>
    <w:rsid w:val="00457420"/>
    <w:rsid w:val="00460470"/>
    <w:rsid w:val="004607A9"/>
    <w:rsid w:val="0046097A"/>
    <w:rsid w:val="00460AD6"/>
    <w:rsid w:val="00460BDB"/>
    <w:rsid w:val="00460F9A"/>
    <w:rsid w:val="004610E4"/>
    <w:rsid w:val="00461177"/>
    <w:rsid w:val="0046149B"/>
    <w:rsid w:val="004619F6"/>
    <w:rsid w:val="00461DA1"/>
    <w:rsid w:val="00462203"/>
    <w:rsid w:val="00462274"/>
    <w:rsid w:val="004622EC"/>
    <w:rsid w:val="00462922"/>
    <w:rsid w:val="00462F3C"/>
    <w:rsid w:val="00463220"/>
    <w:rsid w:val="004635E0"/>
    <w:rsid w:val="00463C6D"/>
    <w:rsid w:val="00464120"/>
    <w:rsid w:val="0046489C"/>
    <w:rsid w:val="00464AB8"/>
    <w:rsid w:val="00464F27"/>
    <w:rsid w:val="00465130"/>
    <w:rsid w:val="00465164"/>
    <w:rsid w:val="00465396"/>
    <w:rsid w:val="00465A24"/>
    <w:rsid w:val="00465D6C"/>
    <w:rsid w:val="004661DD"/>
    <w:rsid w:val="00466694"/>
    <w:rsid w:val="00466ACD"/>
    <w:rsid w:val="00466BD8"/>
    <w:rsid w:val="00466DF2"/>
    <w:rsid w:val="004672B4"/>
    <w:rsid w:val="00467A49"/>
    <w:rsid w:val="00470156"/>
    <w:rsid w:val="0047022A"/>
    <w:rsid w:val="004706D4"/>
    <w:rsid w:val="00470952"/>
    <w:rsid w:val="00470C48"/>
    <w:rsid w:val="00471165"/>
    <w:rsid w:val="004722B9"/>
    <w:rsid w:val="0047262E"/>
    <w:rsid w:val="00472C79"/>
    <w:rsid w:val="00472E14"/>
    <w:rsid w:val="00473EB5"/>
    <w:rsid w:val="00474460"/>
    <w:rsid w:val="00474FE8"/>
    <w:rsid w:val="00475445"/>
    <w:rsid w:val="004756AC"/>
    <w:rsid w:val="00475A86"/>
    <w:rsid w:val="00477094"/>
    <w:rsid w:val="00477834"/>
    <w:rsid w:val="00477A3F"/>
    <w:rsid w:val="00477F04"/>
    <w:rsid w:val="00480350"/>
    <w:rsid w:val="00480380"/>
    <w:rsid w:val="0048089F"/>
    <w:rsid w:val="00480A81"/>
    <w:rsid w:val="00481794"/>
    <w:rsid w:val="004818B7"/>
    <w:rsid w:val="00481DED"/>
    <w:rsid w:val="00482757"/>
    <w:rsid w:val="00482A08"/>
    <w:rsid w:val="0048315C"/>
    <w:rsid w:val="004834FE"/>
    <w:rsid w:val="00483667"/>
    <w:rsid w:val="004839CC"/>
    <w:rsid w:val="00483A72"/>
    <w:rsid w:val="00483B5F"/>
    <w:rsid w:val="00484115"/>
    <w:rsid w:val="004841EF"/>
    <w:rsid w:val="00484720"/>
    <w:rsid w:val="0048515C"/>
    <w:rsid w:val="00485881"/>
    <w:rsid w:val="00485AE2"/>
    <w:rsid w:val="00485BA0"/>
    <w:rsid w:val="00485DFF"/>
    <w:rsid w:val="004863B3"/>
    <w:rsid w:val="0048656A"/>
    <w:rsid w:val="004865CA"/>
    <w:rsid w:val="00486D29"/>
    <w:rsid w:val="00487159"/>
    <w:rsid w:val="00487DEE"/>
    <w:rsid w:val="004902C5"/>
    <w:rsid w:val="004905DA"/>
    <w:rsid w:val="004906BC"/>
    <w:rsid w:val="004909EE"/>
    <w:rsid w:val="0049114E"/>
    <w:rsid w:val="004911FA"/>
    <w:rsid w:val="00492D67"/>
    <w:rsid w:val="00493214"/>
    <w:rsid w:val="00493726"/>
    <w:rsid w:val="004942F3"/>
    <w:rsid w:val="00494441"/>
    <w:rsid w:val="004951DB"/>
    <w:rsid w:val="00495B82"/>
    <w:rsid w:val="00495E6D"/>
    <w:rsid w:val="00495EB6"/>
    <w:rsid w:val="00495F46"/>
    <w:rsid w:val="0049711E"/>
    <w:rsid w:val="004A0486"/>
    <w:rsid w:val="004A1409"/>
    <w:rsid w:val="004A1443"/>
    <w:rsid w:val="004A1AC5"/>
    <w:rsid w:val="004A1BAE"/>
    <w:rsid w:val="004A1F10"/>
    <w:rsid w:val="004A20C3"/>
    <w:rsid w:val="004A244E"/>
    <w:rsid w:val="004A27D1"/>
    <w:rsid w:val="004A32D0"/>
    <w:rsid w:val="004A36A9"/>
    <w:rsid w:val="004A3B52"/>
    <w:rsid w:val="004A3C3F"/>
    <w:rsid w:val="004A3C58"/>
    <w:rsid w:val="004A469C"/>
    <w:rsid w:val="004A496E"/>
    <w:rsid w:val="004A49F5"/>
    <w:rsid w:val="004A4CD4"/>
    <w:rsid w:val="004A4E86"/>
    <w:rsid w:val="004A4E8E"/>
    <w:rsid w:val="004A533A"/>
    <w:rsid w:val="004A5495"/>
    <w:rsid w:val="004A5C24"/>
    <w:rsid w:val="004A64F4"/>
    <w:rsid w:val="004A722D"/>
    <w:rsid w:val="004A7377"/>
    <w:rsid w:val="004A775C"/>
    <w:rsid w:val="004B0B3C"/>
    <w:rsid w:val="004B0D4F"/>
    <w:rsid w:val="004B156C"/>
    <w:rsid w:val="004B1E9E"/>
    <w:rsid w:val="004B21C8"/>
    <w:rsid w:val="004B2733"/>
    <w:rsid w:val="004B3829"/>
    <w:rsid w:val="004B3860"/>
    <w:rsid w:val="004B398F"/>
    <w:rsid w:val="004B425D"/>
    <w:rsid w:val="004B4510"/>
    <w:rsid w:val="004B48E3"/>
    <w:rsid w:val="004B4DD2"/>
    <w:rsid w:val="004B507E"/>
    <w:rsid w:val="004B518F"/>
    <w:rsid w:val="004B5530"/>
    <w:rsid w:val="004B55DC"/>
    <w:rsid w:val="004B59FB"/>
    <w:rsid w:val="004B5A87"/>
    <w:rsid w:val="004B5DEF"/>
    <w:rsid w:val="004B5FF8"/>
    <w:rsid w:val="004B66ED"/>
    <w:rsid w:val="004B682E"/>
    <w:rsid w:val="004B6D14"/>
    <w:rsid w:val="004B6D59"/>
    <w:rsid w:val="004B7211"/>
    <w:rsid w:val="004B7636"/>
    <w:rsid w:val="004B76A3"/>
    <w:rsid w:val="004B76EC"/>
    <w:rsid w:val="004B781F"/>
    <w:rsid w:val="004C0041"/>
    <w:rsid w:val="004C1260"/>
    <w:rsid w:val="004C1271"/>
    <w:rsid w:val="004C1505"/>
    <w:rsid w:val="004C1830"/>
    <w:rsid w:val="004C19F3"/>
    <w:rsid w:val="004C1DF9"/>
    <w:rsid w:val="004C2147"/>
    <w:rsid w:val="004C22E5"/>
    <w:rsid w:val="004C2638"/>
    <w:rsid w:val="004C26BC"/>
    <w:rsid w:val="004C271B"/>
    <w:rsid w:val="004C2B81"/>
    <w:rsid w:val="004C2D3F"/>
    <w:rsid w:val="004C31B3"/>
    <w:rsid w:val="004C3479"/>
    <w:rsid w:val="004C364E"/>
    <w:rsid w:val="004C365B"/>
    <w:rsid w:val="004C37F6"/>
    <w:rsid w:val="004C3BCF"/>
    <w:rsid w:val="004C4D3C"/>
    <w:rsid w:val="004C4E61"/>
    <w:rsid w:val="004C5B17"/>
    <w:rsid w:val="004C5F4B"/>
    <w:rsid w:val="004C61DE"/>
    <w:rsid w:val="004C6812"/>
    <w:rsid w:val="004C6C1D"/>
    <w:rsid w:val="004C6DB9"/>
    <w:rsid w:val="004C766F"/>
    <w:rsid w:val="004C7822"/>
    <w:rsid w:val="004C783E"/>
    <w:rsid w:val="004C7CDC"/>
    <w:rsid w:val="004C7D8F"/>
    <w:rsid w:val="004D05B4"/>
    <w:rsid w:val="004D0C91"/>
    <w:rsid w:val="004D13CE"/>
    <w:rsid w:val="004D140C"/>
    <w:rsid w:val="004D1517"/>
    <w:rsid w:val="004D1CF5"/>
    <w:rsid w:val="004D25A6"/>
    <w:rsid w:val="004D2917"/>
    <w:rsid w:val="004D3158"/>
    <w:rsid w:val="004D334A"/>
    <w:rsid w:val="004D3392"/>
    <w:rsid w:val="004D3414"/>
    <w:rsid w:val="004D43F0"/>
    <w:rsid w:val="004D44B6"/>
    <w:rsid w:val="004D4B19"/>
    <w:rsid w:val="004D4B4B"/>
    <w:rsid w:val="004D50B9"/>
    <w:rsid w:val="004D5A1F"/>
    <w:rsid w:val="004D5BE7"/>
    <w:rsid w:val="004D5CE9"/>
    <w:rsid w:val="004D6E2C"/>
    <w:rsid w:val="004D7769"/>
    <w:rsid w:val="004D7774"/>
    <w:rsid w:val="004D7809"/>
    <w:rsid w:val="004D7C06"/>
    <w:rsid w:val="004E1CCC"/>
    <w:rsid w:val="004E29A2"/>
    <w:rsid w:val="004E2CD6"/>
    <w:rsid w:val="004E2DF0"/>
    <w:rsid w:val="004E30C4"/>
    <w:rsid w:val="004E3264"/>
    <w:rsid w:val="004E34F0"/>
    <w:rsid w:val="004E3908"/>
    <w:rsid w:val="004E3A25"/>
    <w:rsid w:val="004E3B1C"/>
    <w:rsid w:val="004E3C0F"/>
    <w:rsid w:val="004E3FEB"/>
    <w:rsid w:val="004E40FC"/>
    <w:rsid w:val="004E4273"/>
    <w:rsid w:val="004E44E5"/>
    <w:rsid w:val="004E4DC9"/>
    <w:rsid w:val="004E5643"/>
    <w:rsid w:val="004E5FC5"/>
    <w:rsid w:val="004E64FB"/>
    <w:rsid w:val="004E67F6"/>
    <w:rsid w:val="004E6825"/>
    <w:rsid w:val="004E684A"/>
    <w:rsid w:val="004E70E1"/>
    <w:rsid w:val="004E7831"/>
    <w:rsid w:val="004E7BAB"/>
    <w:rsid w:val="004F005D"/>
    <w:rsid w:val="004F01A2"/>
    <w:rsid w:val="004F01AF"/>
    <w:rsid w:val="004F029E"/>
    <w:rsid w:val="004F0AD2"/>
    <w:rsid w:val="004F0C71"/>
    <w:rsid w:val="004F0F19"/>
    <w:rsid w:val="004F10F1"/>
    <w:rsid w:val="004F14CE"/>
    <w:rsid w:val="004F1651"/>
    <w:rsid w:val="004F2028"/>
    <w:rsid w:val="004F22F3"/>
    <w:rsid w:val="004F2780"/>
    <w:rsid w:val="004F359A"/>
    <w:rsid w:val="004F3C09"/>
    <w:rsid w:val="004F3C4B"/>
    <w:rsid w:val="004F45A7"/>
    <w:rsid w:val="004F468B"/>
    <w:rsid w:val="004F47A4"/>
    <w:rsid w:val="004F513B"/>
    <w:rsid w:val="004F51E2"/>
    <w:rsid w:val="004F6B45"/>
    <w:rsid w:val="004F6C0C"/>
    <w:rsid w:val="004F6EE6"/>
    <w:rsid w:val="004F79C6"/>
    <w:rsid w:val="004F7B55"/>
    <w:rsid w:val="00500B34"/>
    <w:rsid w:val="00500BB8"/>
    <w:rsid w:val="00500C63"/>
    <w:rsid w:val="00500D20"/>
    <w:rsid w:val="00500E20"/>
    <w:rsid w:val="00500E71"/>
    <w:rsid w:val="00500ECE"/>
    <w:rsid w:val="00501014"/>
    <w:rsid w:val="00501105"/>
    <w:rsid w:val="0050117C"/>
    <w:rsid w:val="00501BC4"/>
    <w:rsid w:val="005023D1"/>
    <w:rsid w:val="0050269A"/>
    <w:rsid w:val="005029D7"/>
    <w:rsid w:val="00502F45"/>
    <w:rsid w:val="00502FD5"/>
    <w:rsid w:val="005031EB"/>
    <w:rsid w:val="0050354E"/>
    <w:rsid w:val="00504542"/>
    <w:rsid w:val="00504875"/>
    <w:rsid w:val="00504A91"/>
    <w:rsid w:val="00504FF3"/>
    <w:rsid w:val="00507301"/>
    <w:rsid w:val="0050742F"/>
    <w:rsid w:val="00507D86"/>
    <w:rsid w:val="0051007E"/>
    <w:rsid w:val="00510122"/>
    <w:rsid w:val="00510335"/>
    <w:rsid w:val="0051097A"/>
    <w:rsid w:val="005112A1"/>
    <w:rsid w:val="0051156C"/>
    <w:rsid w:val="0051158C"/>
    <w:rsid w:val="00511DD6"/>
    <w:rsid w:val="00511E88"/>
    <w:rsid w:val="00511F47"/>
    <w:rsid w:val="00512038"/>
    <w:rsid w:val="00512403"/>
    <w:rsid w:val="00512567"/>
    <w:rsid w:val="005127B3"/>
    <w:rsid w:val="00512D27"/>
    <w:rsid w:val="00512D2D"/>
    <w:rsid w:val="00512E8A"/>
    <w:rsid w:val="0051319B"/>
    <w:rsid w:val="005131ED"/>
    <w:rsid w:val="005134BC"/>
    <w:rsid w:val="00513538"/>
    <w:rsid w:val="00513685"/>
    <w:rsid w:val="005136D1"/>
    <w:rsid w:val="00513C80"/>
    <w:rsid w:val="00513CA1"/>
    <w:rsid w:val="00514455"/>
    <w:rsid w:val="00514E7E"/>
    <w:rsid w:val="00514E87"/>
    <w:rsid w:val="00514F0C"/>
    <w:rsid w:val="00515364"/>
    <w:rsid w:val="0051565C"/>
    <w:rsid w:val="00515AC7"/>
    <w:rsid w:val="00515D37"/>
    <w:rsid w:val="005160A5"/>
    <w:rsid w:val="00516309"/>
    <w:rsid w:val="0051658B"/>
    <w:rsid w:val="00516694"/>
    <w:rsid w:val="00516A95"/>
    <w:rsid w:val="00516C9D"/>
    <w:rsid w:val="00516D8E"/>
    <w:rsid w:val="00517ABF"/>
    <w:rsid w:val="0052016E"/>
    <w:rsid w:val="0052064B"/>
    <w:rsid w:val="00520D20"/>
    <w:rsid w:val="00520EE1"/>
    <w:rsid w:val="005211BC"/>
    <w:rsid w:val="00521525"/>
    <w:rsid w:val="0052176D"/>
    <w:rsid w:val="005217FD"/>
    <w:rsid w:val="00521E2D"/>
    <w:rsid w:val="00522B47"/>
    <w:rsid w:val="00522E08"/>
    <w:rsid w:val="00523373"/>
    <w:rsid w:val="00523531"/>
    <w:rsid w:val="00523EED"/>
    <w:rsid w:val="005241F2"/>
    <w:rsid w:val="00524213"/>
    <w:rsid w:val="00524288"/>
    <w:rsid w:val="005247F2"/>
    <w:rsid w:val="00524809"/>
    <w:rsid w:val="00524856"/>
    <w:rsid w:val="0052485D"/>
    <w:rsid w:val="00524866"/>
    <w:rsid w:val="0052489A"/>
    <w:rsid w:val="005249A7"/>
    <w:rsid w:val="00525975"/>
    <w:rsid w:val="00525DDC"/>
    <w:rsid w:val="00526228"/>
    <w:rsid w:val="005264BA"/>
    <w:rsid w:val="0052665C"/>
    <w:rsid w:val="00526988"/>
    <w:rsid w:val="00526DB7"/>
    <w:rsid w:val="00526EA5"/>
    <w:rsid w:val="0052731A"/>
    <w:rsid w:val="005274FE"/>
    <w:rsid w:val="005276EC"/>
    <w:rsid w:val="00527DEB"/>
    <w:rsid w:val="00527F09"/>
    <w:rsid w:val="00527F18"/>
    <w:rsid w:val="005301E6"/>
    <w:rsid w:val="00530705"/>
    <w:rsid w:val="00530A2C"/>
    <w:rsid w:val="00530DD6"/>
    <w:rsid w:val="00530EF6"/>
    <w:rsid w:val="00531040"/>
    <w:rsid w:val="00531247"/>
    <w:rsid w:val="0053142F"/>
    <w:rsid w:val="00531940"/>
    <w:rsid w:val="00531A2D"/>
    <w:rsid w:val="00531C51"/>
    <w:rsid w:val="00531F68"/>
    <w:rsid w:val="0053208A"/>
    <w:rsid w:val="005321A9"/>
    <w:rsid w:val="00532F14"/>
    <w:rsid w:val="005330F2"/>
    <w:rsid w:val="00533B92"/>
    <w:rsid w:val="00535173"/>
    <w:rsid w:val="005351E4"/>
    <w:rsid w:val="00536F8A"/>
    <w:rsid w:val="005374F0"/>
    <w:rsid w:val="00537D81"/>
    <w:rsid w:val="00537E47"/>
    <w:rsid w:val="0054007D"/>
    <w:rsid w:val="005400F7"/>
    <w:rsid w:val="00540126"/>
    <w:rsid w:val="0054061B"/>
    <w:rsid w:val="00540BD3"/>
    <w:rsid w:val="0054105F"/>
    <w:rsid w:val="00541078"/>
    <w:rsid w:val="00541100"/>
    <w:rsid w:val="0054221D"/>
    <w:rsid w:val="00542B31"/>
    <w:rsid w:val="00542C44"/>
    <w:rsid w:val="00542C80"/>
    <w:rsid w:val="00542E9B"/>
    <w:rsid w:val="005430D4"/>
    <w:rsid w:val="0054312E"/>
    <w:rsid w:val="0054367C"/>
    <w:rsid w:val="0054381D"/>
    <w:rsid w:val="0054390A"/>
    <w:rsid w:val="00543F92"/>
    <w:rsid w:val="00543FDB"/>
    <w:rsid w:val="00544232"/>
    <w:rsid w:val="00544368"/>
    <w:rsid w:val="00544483"/>
    <w:rsid w:val="005447EE"/>
    <w:rsid w:val="00544AC2"/>
    <w:rsid w:val="00544DD9"/>
    <w:rsid w:val="00544EE8"/>
    <w:rsid w:val="00545BEF"/>
    <w:rsid w:val="0054657A"/>
    <w:rsid w:val="00546A5A"/>
    <w:rsid w:val="005479C7"/>
    <w:rsid w:val="00547A40"/>
    <w:rsid w:val="00550466"/>
    <w:rsid w:val="00550C1B"/>
    <w:rsid w:val="00551059"/>
    <w:rsid w:val="00551C37"/>
    <w:rsid w:val="0055214C"/>
    <w:rsid w:val="00552A97"/>
    <w:rsid w:val="00552FEB"/>
    <w:rsid w:val="00553973"/>
    <w:rsid w:val="00554785"/>
    <w:rsid w:val="0055496F"/>
    <w:rsid w:val="00554AA8"/>
    <w:rsid w:val="005553C9"/>
    <w:rsid w:val="00555550"/>
    <w:rsid w:val="0055559E"/>
    <w:rsid w:val="0055560D"/>
    <w:rsid w:val="00555686"/>
    <w:rsid w:val="005556F1"/>
    <w:rsid w:val="005560AA"/>
    <w:rsid w:val="00556514"/>
    <w:rsid w:val="0055677A"/>
    <w:rsid w:val="00556931"/>
    <w:rsid w:val="0055696F"/>
    <w:rsid w:val="005572FC"/>
    <w:rsid w:val="0055779B"/>
    <w:rsid w:val="0055797E"/>
    <w:rsid w:val="00560052"/>
    <w:rsid w:val="005600C8"/>
    <w:rsid w:val="005602BE"/>
    <w:rsid w:val="0056045F"/>
    <w:rsid w:val="005611B2"/>
    <w:rsid w:val="00561E0D"/>
    <w:rsid w:val="005621AC"/>
    <w:rsid w:val="005623F2"/>
    <w:rsid w:val="005625A8"/>
    <w:rsid w:val="00562DDA"/>
    <w:rsid w:val="00562E0D"/>
    <w:rsid w:val="00562E84"/>
    <w:rsid w:val="005635FF"/>
    <w:rsid w:val="00563CEE"/>
    <w:rsid w:val="00563DF3"/>
    <w:rsid w:val="00563E12"/>
    <w:rsid w:val="00563E89"/>
    <w:rsid w:val="00564B20"/>
    <w:rsid w:val="00564CBA"/>
    <w:rsid w:val="00564CCB"/>
    <w:rsid w:val="00565536"/>
    <w:rsid w:val="0056569F"/>
    <w:rsid w:val="0056575A"/>
    <w:rsid w:val="00565A3E"/>
    <w:rsid w:val="00565A52"/>
    <w:rsid w:val="00565B2F"/>
    <w:rsid w:val="00565B8B"/>
    <w:rsid w:val="00565EAF"/>
    <w:rsid w:val="00565F17"/>
    <w:rsid w:val="005663EE"/>
    <w:rsid w:val="0056643A"/>
    <w:rsid w:val="00566805"/>
    <w:rsid w:val="00566979"/>
    <w:rsid w:val="00566E34"/>
    <w:rsid w:val="00567069"/>
    <w:rsid w:val="00567132"/>
    <w:rsid w:val="005671BD"/>
    <w:rsid w:val="00570369"/>
    <w:rsid w:val="0057050D"/>
    <w:rsid w:val="005708E8"/>
    <w:rsid w:val="00570B4C"/>
    <w:rsid w:val="00570C15"/>
    <w:rsid w:val="0057129A"/>
    <w:rsid w:val="00571324"/>
    <w:rsid w:val="00572238"/>
    <w:rsid w:val="00572B25"/>
    <w:rsid w:val="00572F85"/>
    <w:rsid w:val="00572FA9"/>
    <w:rsid w:val="005734C1"/>
    <w:rsid w:val="0057382B"/>
    <w:rsid w:val="00574104"/>
    <w:rsid w:val="00574675"/>
    <w:rsid w:val="005748A6"/>
    <w:rsid w:val="005749C7"/>
    <w:rsid w:val="00574F8E"/>
    <w:rsid w:val="005754E4"/>
    <w:rsid w:val="005764BF"/>
    <w:rsid w:val="0057718F"/>
    <w:rsid w:val="005771B4"/>
    <w:rsid w:val="00577232"/>
    <w:rsid w:val="0057765D"/>
    <w:rsid w:val="00577878"/>
    <w:rsid w:val="005778E9"/>
    <w:rsid w:val="005779F0"/>
    <w:rsid w:val="00577FB0"/>
    <w:rsid w:val="005801CF"/>
    <w:rsid w:val="00580606"/>
    <w:rsid w:val="00580676"/>
    <w:rsid w:val="0058074A"/>
    <w:rsid w:val="00580994"/>
    <w:rsid w:val="005811D4"/>
    <w:rsid w:val="00581777"/>
    <w:rsid w:val="00581D29"/>
    <w:rsid w:val="00581EF8"/>
    <w:rsid w:val="00582779"/>
    <w:rsid w:val="00582BF8"/>
    <w:rsid w:val="00583082"/>
    <w:rsid w:val="005831E1"/>
    <w:rsid w:val="005839DC"/>
    <w:rsid w:val="00583B28"/>
    <w:rsid w:val="00584586"/>
    <w:rsid w:val="0058460F"/>
    <w:rsid w:val="00584841"/>
    <w:rsid w:val="0058491C"/>
    <w:rsid w:val="00585826"/>
    <w:rsid w:val="00585DDC"/>
    <w:rsid w:val="00586296"/>
    <w:rsid w:val="005871B0"/>
    <w:rsid w:val="00587671"/>
    <w:rsid w:val="00590103"/>
    <w:rsid w:val="0059150C"/>
    <w:rsid w:val="00591659"/>
    <w:rsid w:val="00591813"/>
    <w:rsid w:val="00591958"/>
    <w:rsid w:val="00591BAB"/>
    <w:rsid w:val="005921C9"/>
    <w:rsid w:val="005923A2"/>
    <w:rsid w:val="005926BD"/>
    <w:rsid w:val="005933E0"/>
    <w:rsid w:val="00593889"/>
    <w:rsid w:val="00594BFA"/>
    <w:rsid w:val="00594F6C"/>
    <w:rsid w:val="005952C0"/>
    <w:rsid w:val="0059530B"/>
    <w:rsid w:val="00595573"/>
    <w:rsid w:val="00595C98"/>
    <w:rsid w:val="00595D0D"/>
    <w:rsid w:val="00595EB2"/>
    <w:rsid w:val="00595F1D"/>
    <w:rsid w:val="00596BD7"/>
    <w:rsid w:val="00596C0E"/>
    <w:rsid w:val="005971AF"/>
    <w:rsid w:val="0059746E"/>
    <w:rsid w:val="00597D68"/>
    <w:rsid w:val="005A01E8"/>
    <w:rsid w:val="005A0CC7"/>
    <w:rsid w:val="005A0FC5"/>
    <w:rsid w:val="005A122E"/>
    <w:rsid w:val="005A1419"/>
    <w:rsid w:val="005A1922"/>
    <w:rsid w:val="005A1A04"/>
    <w:rsid w:val="005A1DD0"/>
    <w:rsid w:val="005A225F"/>
    <w:rsid w:val="005A2BCF"/>
    <w:rsid w:val="005A369E"/>
    <w:rsid w:val="005A414D"/>
    <w:rsid w:val="005A4450"/>
    <w:rsid w:val="005A644D"/>
    <w:rsid w:val="005A659F"/>
    <w:rsid w:val="005A6A72"/>
    <w:rsid w:val="005A6B01"/>
    <w:rsid w:val="005A6B27"/>
    <w:rsid w:val="005A6E4E"/>
    <w:rsid w:val="005A7309"/>
    <w:rsid w:val="005A76C8"/>
    <w:rsid w:val="005A7929"/>
    <w:rsid w:val="005A7A54"/>
    <w:rsid w:val="005A7A6D"/>
    <w:rsid w:val="005B0ADD"/>
    <w:rsid w:val="005B1030"/>
    <w:rsid w:val="005B1273"/>
    <w:rsid w:val="005B1304"/>
    <w:rsid w:val="005B2514"/>
    <w:rsid w:val="005B2955"/>
    <w:rsid w:val="005B298C"/>
    <w:rsid w:val="005B2B55"/>
    <w:rsid w:val="005B2FC0"/>
    <w:rsid w:val="005B3285"/>
    <w:rsid w:val="005B336C"/>
    <w:rsid w:val="005B33C5"/>
    <w:rsid w:val="005B364D"/>
    <w:rsid w:val="005B38CD"/>
    <w:rsid w:val="005B393E"/>
    <w:rsid w:val="005B3D26"/>
    <w:rsid w:val="005B3FD4"/>
    <w:rsid w:val="005B4217"/>
    <w:rsid w:val="005B46B1"/>
    <w:rsid w:val="005B4ED7"/>
    <w:rsid w:val="005B59A0"/>
    <w:rsid w:val="005B646D"/>
    <w:rsid w:val="005B6F02"/>
    <w:rsid w:val="005B70C5"/>
    <w:rsid w:val="005B79DA"/>
    <w:rsid w:val="005B7A80"/>
    <w:rsid w:val="005C0A8D"/>
    <w:rsid w:val="005C0B80"/>
    <w:rsid w:val="005C1EF0"/>
    <w:rsid w:val="005C206F"/>
    <w:rsid w:val="005C2738"/>
    <w:rsid w:val="005C2750"/>
    <w:rsid w:val="005C2EA4"/>
    <w:rsid w:val="005C3358"/>
    <w:rsid w:val="005C36E1"/>
    <w:rsid w:val="005C3EF5"/>
    <w:rsid w:val="005C4384"/>
    <w:rsid w:val="005C4653"/>
    <w:rsid w:val="005C4817"/>
    <w:rsid w:val="005C4FA8"/>
    <w:rsid w:val="005C544B"/>
    <w:rsid w:val="005C54B5"/>
    <w:rsid w:val="005C6043"/>
    <w:rsid w:val="005C652C"/>
    <w:rsid w:val="005C67F6"/>
    <w:rsid w:val="005C6AD7"/>
    <w:rsid w:val="005C6E58"/>
    <w:rsid w:val="005C7025"/>
    <w:rsid w:val="005C7DFF"/>
    <w:rsid w:val="005D001F"/>
    <w:rsid w:val="005D03E2"/>
    <w:rsid w:val="005D0CCE"/>
    <w:rsid w:val="005D10BA"/>
    <w:rsid w:val="005D1326"/>
    <w:rsid w:val="005D1BB4"/>
    <w:rsid w:val="005D1C3B"/>
    <w:rsid w:val="005D1DA0"/>
    <w:rsid w:val="005D1E76"/>
    <w:rsid w:val="005D1F93"/>
    <w:rsid w:val="005D2D24"/>
    <w:rsid w:val="005D2D67"/>
    <w:rsid w:val="005D2F94"/>
    <w:rsid w:val="005D305A"/>
    <w:rsid w:val="005D353B"/>
    <w:rsid w:val="005D36F9"/>
    <w:rsid w:val="005D3B2C"/>
    <w:rsid w:val="005D4A27"/>
    <w:rsid w:val="005D4DBD"/>
    <w:rsid w:val="005D511C"/>
    <w:rsid w:val="005D5900"/>
    <w:rsid w:val="005D5B21"/>
    <w:rsid w:val="005D5DF8"/>
    <w:rsid w:val="005D5F48"/>
    <w:rsid w:val="005D65CE"/>
    <w:rsid w:val="005D69C5"/>
    <w:rsid w:val="005D6B2D"/>
    <w:rsid w:val="005D6FAA"/>
    <w:rsid w:val="005D6FBC"/>
    <w:rsid w:val="005D73F6"/>
    <w:rsid w:val="005D7525"/>
    <w:rsid w:val="005D7668"/>
    <w:rsid w:val="005D7D3E"/>
    <w:rsid w:val="005D7E11"/>
    <w:rsid w:val="005E00A0"/>
    <w:rsid w:val="005E0A93"/>
    <w:rsid w:val="005E0FC0"/>
    <w:rsid w:val="005E10B6"/>
    <w:rsid w:val="005E17BA"/>
    <w:rsid w:val="005E395B"/>
    <w:rsid w:val="005E434F"/>
    <w:rsid w:val="005E48D9"/>
    <w:rsid w:val="005E4B1C"/>
    <w:rsid w:val="005E5007"/>
    <w:rsid w:val="005E5424"/>
    <w:rsid w:val="005E5719"/>
    <w:rsid w:val="005E5A36"/>
    <w:rsid w:val="005E664E"/>
    <w:rsid w:val="005E69F6"/>
    <w:rsid w:val="005E6A91"/>
    <w:rsid w:val="005E6CC6"/>
    <w:rsid w:val="005E796E"/>
    <w:rsid w:val="005E7BF2"/>
    <w:rsid w:val="005E7E07"/>
    <w:rsid w:val="005F02CA"/>
    <w:rsid w:val="005F0648"/>
    <w:rsid w:val="005F08FD"/>
    <w:rsid w:val="005F0FF4"/>
    <w:rsid w:val="005F1068"/>
    <w:rsid w:val="005F1539"/>
    <w:rsid w:val="005F15DA"/>
    <w:rsid w:val="005F161F"/>
    <w:rsid w:val="005F1AA7"/>
    <w:rsid w:val="005F2542"/>
    <w:rsid w:val="005F2F8C"/>
    <w:rsid w:val="005F314D"/>
    <w:rsid w:val="005F3725"/>
    <w:rsid w:val="005F4186"/>
    <w:rsid w:val="005F4507"/>
    <w:rsid w:val="005F4598"/>
    <w:rsid w:val="005F4A6A"/>
    <w:rsid w:val="005F4ED1"/>
    <w:rsid w:val="005F5449"/>
    <w:rsid w:val="005F57A5"/>
    <w:rsid w:val="005F67CC"/>
    <w:rsid w:val="005F6903"/>
    <w:rsid w:val="005F749E"/>
    <w:rsid w:val="005F797E"/>
    <w:rsid w:val="006005AA"/>
    <w:rsid w:val="00600DD4"/>
    <w:rsid w:val="00601A07"/>
    <w:rsid w:val="00601BF7"/>
    <w:rsid w:val="00601F9D"/>
    <w:rsid w:val="0060233A"/>
    <w:rsid w:val="00602376"/>
    <w:rsid w:val="006026B8"/>
    <w:rsid w:val="00602944"/>
    <w:rsid w:val="00602CB5"/>
    <w:rsid w:val="00602F75"/>
    <w:rsid w:val="006033E9"/>
    <w:rsid w:val="0060350D"/>
    <w:rsid w:val="006038CC"/>
    <w:rsid w:val="00603D0F"/>
    <w:rsid w:val="00603E44"/>
    <w:rsid w:val="00603FCC"/>
    <w:rsid w:val="0060444A"/>
    <w:rsid w:val="0060490D"/>
    <w:rsid w:val="00604A57"/>
    <w:rsid w:val="00604BEB"/>
    <w:rsid w:val="00605506"/>
    <w:rsid w:val="00605791"/>
    <w:rsid w:val="00605E13"/>
    <w:rsid w:val="00605EE8"/>
    <w:rsid w:val="0060634A"/>
    <w:rsid w:val="00606942"/>
    <w:rsid w:val="00606954"/>
    <w:rsid w:val="006069F5"/>
    <w:rsid w:val="00606B8F"/>
    <w:rsid w:val="00606FC6"/>
    <w:rsid w:val="006070E2"/>
    <w:rsid w:val="00607192"/>
    <w:rsid w:val="006077C0"/>
    <w:rsid w:val="0060796E"/>
    <w:rsid w:val="00610874"/>
    <w:rsid w:val="006109EC"/>
    <w:rsid w:val="00610D37"/>
    <w:rsid w:val="00610D5C"/>
    <w:rsid w:val="006112A8"/>
    <w:rsid w:val="006119BB"/>
    <w:rsid w:val="006120DE"/>
    <w:rsid w:val="006121F7"/>
    <w:rsid w:val="00612BB0"/>
    <w:rsid w:val="006135E0"/>
    <w:rsid w:val="0061386B"/>
    <w:rsid w:val="00613997"/>
    <w:rsid w:val="00613AEE"/>
    <w:rsid w:val="00613F95"/>
    <w:rsid w:val="00613F99"/>
    <w:rsid w:val="0061405D"/>
    <w:rsid w:val="00614190"/>
    <w:rsid w:val="00615987"/>
    <w:rsid w:val="00616B5C"/>
    <w:rsid w:val="00616C01"/>
    <w:rsid w:val="00616E64"/>
    <w:rsid w:val="0061750B"/>
    <w:rsid w:val="00617556"/>
    <w:rsid w:val="00617BFE"/>
    <w:rsid w:val="00620042"/>
    <w:rsid w:val="00620072"/>
    <w:rsid w:val="0062048A"/>
    <w:rsid w:val="00620CAE"/>
    <w:rsid w:val="0062146F"/>
    <w:rsid w:val="00621755"/>
    <w:rsid w:val="00621F7E"/>
    <w:rsid w:val="0062211A"/>
    <w:rsid w:val="006227C1"/>
    <w:rsid w:val="006229FA"/>
    <w:rsid w:val="00622D1C"/>
    <w:rsid w:val="0062375B"/>
    <w:rsid w:val="00623ABE"/>
    <w:rsid w:val="00623B63"/>
    <w:rsid w:val="00623D9C"/>
    <w:rsid w:val="00624050"/>
    <w:rsid w:val="006244A4"/>
    <w:rsid w:val="006245F8"/>
    <w:rsid w:val="00624D1F"/>
    <w:rsid w:val="006251A8"/>
    <w:rsid w:val="006256FA"/>
    <w:rsid w:val="00625728"/>
    <w:rsid w:val="0062647B"/>
    <w:rsid w:val="00626C30"/>
    <w:rsid w:val="00626F67"/>
    <w:rsid w:val="0062736A"/>
    <w:rsid w:val="00631901"/>
    <w:rsid w:val="00631A1A"/>
    <w:rsid w:val="0063216C"/>
    <w:rsid w:val="00632470"/>
    <w:rsid w:val="0063314A"/>
    <w:rsid w:val="006340E9"/>
    <w:rsid w:val="00634C69"/>
    <w:rsid w:val="0063557D"/>
    <w:rsid w:val="00635719"/>
    <w:rsid w:val="006359B1"/>
    <w:rsid w:val="00635B5A"/>
    <w:rsid w:val="0063644F"/>
    <w:rsid w:val="006369C5"/>
    <w:rsid w:val="00636E1B"/>
    <w:rsid w:val="0063728A"/>
    <w:rsid w:val="006375AB"/>
    <w:rsid w:val="00637B28"/>
    <w:rsid w:val="00637D4E"/>
    <w:rsid w:val="00640127"/>
    <w:rsid w:val="00640418"/>
    <w:rsid w:val="00640E46"/>
    <w:rsid w:val="00641012"/>
    <w:rsid w:val="0064103A"/>
    <w:rsid w:val="0064109C"/>
    <w:rsid w:val="0064109F"/>
    <w:rsid w:val="00641542"/>
    <w:rsid w:val="006419A1"/>
    <w:rsid w:val="006425E9"/>
    <w:rsid w:val="0064272A"/>
    <w:rsid w:val="00642773"/>
    <w:rsid w:val="006427D3"/>
    <w:rsid w:val="00642CAA"/>
    <w:rsid w:val="00643048"/>
    <w:rsid w:val="006430B0"/>
    <w:rsid w:val="0064320F"/>
    <w:rsid w:val="006434A1"/>
    <w:rsid w:val="0064372B"/>
    <w:rsid w:val="00644517"/>
    <w:rsid w:val="006445E8"/>
    <w:rsid w:val="00644682"/>
    <w:rsid w:val="0064478B"/>
    <w:rsid w:val="00644AE7"/>
    <w:rsid w:val="00644E6A"/>
    <w:rsid w:val="00645041"/>
    <w:rsid w:val="006450E0"/>
    <w:rsid w:val="0064531A"/>
    <w:rsid w:val="0064591E"/>
    <w:rsid w:val="00645EA4"/>
    <w:rsid w:val="0064633D"/>
    <w:rsid w:val="00646E88"/>
    <w:rsid w:val="00647081"/>
    <w:rsid w:val="006470B7"/>
    <w:rsid w:val="00647BC3"/>
    <w:rsid w:val="00647E96"/>
    <w:rsid w:val="00650085"/>
    <w:rsid w:val="00650621"/>
    <w:rsid w:val="00650886"/>
    <w:rsid w:val="00651DD7"/>
    <w:rsid w:val="0065388A"/>
    <w:rsid w:val="00653FC7"/>
    <w:rsid w:val="0065414B"/>
    <w:rsid w:val="006549C0"/>
    <w:rsid w:val="0065592D"/>
    <w:rsid w:val="00655A72"/>
    <w:rsid w:val="006562AD"/>
    <w:rsid w:val="00656651"/>
    <w:rsid w:val="00657540"/>
    <w:rsid w:val="0065779D"/>
    <w:rsid w:val="00657A7D"/>
    <w:rsid w:val="00657BB6"/>
    <w:rsid w:val="00657C71"/>
    <w:rsid w:val="00660ECC"/>
    <w:rsid w:val="0066101B"/>
    <w:rsid w:val="006617A6"/>
    <w:rsid w:val="006621BD"/>
    <w:rsid w:val="00662C32"/>
    <w:rsid w:val="00662E9F"/>
    <w:rsid w:val="00663A63"/>
    <w:rsid w:val="006641E0"/>
    <w:rsid w:val="00664BB0"/>
    <w:rsid w:val="0066530F"/>
    <w:rsid w:val="006659E8"/>
    <w:rsid w:val="00666350"/>
    <w:rsid w:val="00666AFB"/>
    <w:rsid w:val="00666F04"/>
    <w:rsid w:val="00667086"/>
    <w:rsid w:val="0066736E"/>
    <w:rsid w:val="00667388"/>
    <w:rsid w:val="006674E2"/>
    <w:rsid w:val="006703BD"/>
    <w:rsid w:val="00670428"/>
    <w:rsid w:val="00670BE5"/>
    <w:rsid w:val="00671056"/>
    <w:rsid w:val="006715E6"/>
    <w:rsid w:val="00671E74"/>
    <w:rsid w:val="0067217D"/>
    <w:rsid w:val="006724AC"/>
    <w:rsid w:val="0067259F"/>
    <w:rsid w:val="00672E7D"/>
    <w:rsid w:val="00672FDE"/>
    <w:rsid w:val="0067489B"/>
    <w:rsid w:val="006748F3"/>
    <w:rsid w:val="00674B2A"/>
    <w:rsid w:val="00674DF0"/>
    <w:rsid w:val="00674EA2"/>
    <w:rsid w:val="006752EA"/>
    <w:rsid w:val="00676170"/>
    <w:rsid w:val="0067659B"/>
    <w:rsid w:val="0067671D"/>
    <w:rsid w:val="006768D8"/>
    <w:rsid w:val="00676EED"/>
    <w:rsid w:val="0067728E"/>
    <w:rsid w:val="00677788"/>
    <w:rsid w:val="00677EDE"/>
    <w:rsid w:val="00680B7B"/>
    <w:rsid w:val="0068103A"/>
    <w:rsid w:val="00681326"/>
    <w:rsid w:val="00681B59"/>
    <w:rsid w:val="00681D47"/>
    <w:rsid w:val="0068279C"/>
    <w:rsid w:val="0068311E"/>
    <w:rsid w:val="00683317"/>
    <w:rsid w:val="006838A3"/>
    <w:rsid w:val="006845BC"/>
    <w:rsid w:val="00685057"/>
    <w:rsid w:val="0068538F"/>
    <w:rsid w:val="00685437"/>
    <w:rsid w:val="006855BC"/>
    <w:rsid w:val="006855DD"/>
    <w:rsid w:val="00686173"/>
    <w:rsid w:val="00686B09"/>
    <w:rsid w:val="00687249"/>
    <w:rsid w:val="00687286"/>
    <w:rsid w:val="00687518"/>
    <w:rsid w:val="0068778E"/>
    <w:rsid w:val="00687AEC"/>
    <w:rsid w:val="006903EA"/>
    <w:rsid w:val="0069055E"/>
    <w:rsid w:val="00690D17"/>
    <w:rsid w:val="00690D95"/>
    <w:rsid w:val="00691086"/>
    <w:rsid w:val="00692C0B"/>
    <w:rsid w:val="00692C5B"/>
    <w:rsid w:val="00692D19"/>
    <w:rsid w:val="0069387D"/>
    <w:rsid w:val="006950B0"/>
    <w:rsid w:val="00695299"/>
    <w:rsid w:val="00695442"/>
    <w:rsid w:val="006956CD"/>
    <w:rsid w:val="00695F54"/>
    <w:rsid w:val="0069627F"/>
    <w:rsid w:val="006966B5"/>
    <w:rsid w:val="00696E9C"/>
    <w:rsid w:val="00697348"/>
    <w:rsid w:val="006A05FC"/>
    <w:rsid w:val="006A0C24"/>
    <w:rsid w:val="006A0C50"/>
    <w:rsid w:val="006A10C7"/>
    <w:rsid w:val="006A1237"/>
    <w:rsid w:val="006A16C2"/>
    <w:rsid w:val="006A1D49"/>
    <w:rsid w:val="006A1FB2"/>
    <w:rsid w:val="006A20B0"/>
    <w:rsid w:val="006A2601"/>
    <w:rsid w:val="006A2A66"/>
    <w:rsid w:val="006A2A9F"/>
    <w:rsid w:val="006A2E01"/>
    <w:rsid w:val="006A3488"/>
    <w:rsid w:val="006A36B3"/>
    <w:rsid w:val="006A376E"/>
    <w:rsid w:val="006A3F3F"/>
    <w:rsid w:val="006A3F97"/>
    <w:rsid w:val="006A4067"/>
    <w:rsid w:val="006A47C9"/>
    <w:rsid w:val="006A4C04"/>
    <w:rsid w:val="006A53AF"/>
    <w:rsid w:val="006A55F9"/>
    <w:rsid w:val="006A60E2"/>
    <w:rsid w:val="006A63E6"/>
    <w:rsid w:val="006A64FE"/>
    <w:rsid w:val="006A65C0"/>
    <w:rsid w:val="006A663D"/>
    <w:rsid w:val="006A682E"/>
    <w:rsid w:val="006A6A37"/>
    <w:rsid w:val="006A6B74"/>
    <w:rsid w:val="006A6C48"/>
    <w:rsid w:val="006A6D44"/>
    <w:rsid w:val="006A715D"/>
    <w:rsid w:val="006A7744"/>
    <w:rsid w:val="006B03C5"/>
    <w:rsid w:val="006B0C39"/>
    <w:rsid w:val="006B10E5"/>
    <w:rsid w:val="006B10F7"/>
    <w:rsid w:val="006B16B3"/>
    <w:rsid w:val="006B1C08"/>
    <w:rsid w:val="006B1C2C"/>
    <w:rsid w:val="006B217C"/>
    <w:rsid w:val="006B22FA"/>
    <w:rsid w:val="006B2AEE"/>
    <w:rsid w:val="006B2C52"/>
    <w:rsid w:val="006B310F"/>
    <w:rsid w:val="006B3156"/>
    <w:rsid w:val="006B319E"/>
    <w:rsid w:val="006B3570"/>
    <w:rsid w:val="006B370E"/>
    <w:rsid w:val="006B3EF5"/>
    <w:rsid w:val="006B4825"/>
    <w:rsid w:val="006B4A8D"/>
    <w:rsid w:val="006B4CFA"/>
    <w:rsid w:val="006B55EF"/>
    <w:rsid w:val="006B587C"/>
    <w:rsid w:val="006B63A7"/>
    <w:rsid w:val="006B6641"/>
    <w:rsid w:val="006B68D1"/>
    <w:rsid w:val="006B6ADF"/>
    <w:rsid w:val="006B71AF"/>
    <w:rsid w:val="006B738F"/>
    <w:rsid w:val="006B7503"/>
    <w:rsid w:val="006C0708"/>
    <w:rsid w:val="006C12C6"/>
    <w:rsid w:val="006C1514"/>
    <w:rsid w:val="006C1D2F"/>
    <w:rsid w:val="006C1E79"/>
    <w:rsid w:val="006C2292"/>
    <w:rsid w:val="006C2BB4"/>
    <w:rsid w:val="006C30EA"/>
    <w:rsid w:val="006C3525"/>
    <w:rsid w:val="006C380E"/>
    <w:rsid w:val="006C381A"/>
    <w:rsid w:val="006C4A79"/>
    <w:rsid w:val="006C4D20"/>
    <w:rsid w:val="006C5C7D"/>
    <w:rsid w:val="006C618F"/>
    <w:rsid w:val="006C645A"/>
    <w:rsid w:val="006C6A90"/>
    <w:rsid w:val="006C6FD1"/>
    <w:rsid w:val="006C7144"/>
    <w:rsid w:val="006C7486"/>
    <w:rsid w:val="006C7563"/>
    <w:rsid w:val="006D0A95"/>
    <w:rsid w:val="006D115E"/>
    <w:rsid w:val="006D17E1"/>
    <w:rsid w:val="006D184C"/>
    <w:rsid w:val="006D1B9B"/>
    <w:rsid w:val="006D1D68"/>
    <w:rsid w:val="006D21C8"/>
    <w:rsid w:val="006D23C3"/>
    <w:rsid w:val="006D27EE"/>
    <w:rsid w:val="006D29AD"/>
    <w:rsid w:val="006D2A9C"/>
    <w:rsid w:val="006D2D3D"/>
    <w:rsid w:val="006D2EEE"/>
    <w:rsid w:val="006D323E"/>
    <w:rsid w:val="006D355E"/>
    <w:rsid w:val="006D371C"/>
    <w:rsid w:val="006D3EBF"/>
    <w:rsid w:val="006D421D"/>
    <w:rsid w:val="006D4470"/>
    <w:rsid w:val="006D448A"/>
    <w:rsid w:val="006D4563"/>
    <w:rsid w:val="006D493A"/>
    <w:rsid w:val="006D4AC1"/>
    <w:rsid w:val="006D50B2"/>
    <w:rsid w:val="006D6406"/>
    <w:rsid w:val="006D667A"/>
    <w:rsid w:val="006D683D"/>
    <w:rsid w:val="006D6A6B"/>
    <w:rsid w:val="006D703E"/>
    <w:rsid w:val="006D7548"/>
    <w:rsid w:val="006D7A56"/>
    <w:rsid w:val="006E00D6"/>
    <w:rsid w:val="006E03B0"/>
    <w:rsid w:val="006E044B"/>
    <w:rsid w:val="006E0514"/>
    <w:rsid w:val="006E0B04"/>
    <w:rsid w:val="006E1065"/>
    <w:rsid w:val="006E15D2"/>
    <w:rsid w:val="006E16B7"/>
    <w:rsid w:val="006E24D4"/>
    <w:rsid w:val="006E2C7D"/>
    <w:rsid w:val="006E2E24"/>
    <w:rsid w:val="006E3737"/>
    <w:rsid w:val="006E38BA"/>
    <w:rsid w:val="006E3C62"/>
    <w:rsid w:val="006E41CC"/>
    <w:rsid w:val="006E4250"/>
    <w:rsid w:val="006E459C"/>
    <w:rsid w:val="006E4F68"/>
    <w:rsid w:val="006E53F1"/>
    <w:rsid w:val="006E57E4"/>
    <w:rsid w:val="006E662B"/>
    <w:rsid w:val="006E71C8"/>
    <w:rsid w:val="006E743B"/>
    <w:rsid w:val="006E7F35"/>
    <w:rsid w:val="006F0078"/>
    <w:rsid w:val="006F0235"/>
    <w:rsid w:val="006F023C"/>
    <w:rsid w:val="006F02E9"/>
    <w:rsid w:val="006F0BF0"/>
    <w:rsid w:val="006F0EA4"/>
    <w:rsid w:val="006F10FC"/>
    <w:rsid w:val="006F146B"/>
    <w:rsid w:val="006F1C11"/>
    <w:rsid w:val="006F1C90"/>
    <w:rsid w:val="006F2203"/>
    <w:rsid w:val="006F22AD"/>
    <w:rsid w:val="006F2360"/>
    <w:rsid w:val="006F24DF"/>
    <w:rsid w:val="006F274A"/>
    <w:rsid w:val="006F2BA1"/>
    <w:rsid w:val="006F3457"/>
    <w:rsid w:val="006F37B2"/>
    <w:rsid w:val="006F3A51"/>
    <w:rsid w:val="006F3F28"/>
    <w:rsid w:val="006F50F9"/>
    <w:rsid w:val="006F57A2"/>
    <w:rsid w:val="006F5A93"/>
    <w:rsid w:val="006F6459"/>
    <w:rsid w:val="006F65AA"/>
    <w:rsid w:val="006F6B5A"/>
    <w:rsid w:val="006F72F4"/>
    <w:rsid w:val="00700073"/>
    <w:rsid w:val="007002D9"/>
    <w:rsid w:val="00700D7E"/>
    <w:rsid w:val="007016D4"/>
    <w:rsid w:val="007017F5"/>
    <w:rsid w:val="00702304"/>
    <w:rsid w:val="007026EA"/>
    <w:rsid w:val="00702885"/>
    <w:rsid w:val="007028A4"/>
    <w:rsid w:val="00702E35"/>
    <w:rsid w:val="007032C7"/>
    <w:rsid w:val="00703427"/>
    <w:rsid w:val="00703587"/>
    <w:rsid w:val="007036A4"/>
    <w:rsid w:val="00703C83"/>
    <w:rsid w:val="00703E50"/>
    <w:rsid w:val="00705D80"/>
    <w:rsid w:val="00705F30"/>
    <w:rsid w:val="007066E1"/>
    <w:rsid w:val="00707410"/>
    <w:rsid w:val="00707A43"/>
    <w:rsid w:val="00707A63"/>
    <w:rsid w:val="00707D1A"/>
    <w:rsid w:val="00707D6B"/>
    <w:rsid w:val="0071007A"/>
    <w:rsid w:val="00710212"/>
    <w:rsid w:val="00710474"/>
    <w:rsid w:val="007107B0"/>
    <w:rsid w:val="0071104E"/>
    <w:rsid w:val="007111D2"/>
    <w:rsid w:val="007113D7"/>
    <w:rsid w:val="0071147A"/>
    <w:rsid w:val="00711517"/>
    <w:rsid w:val="0071166D"/>
    <w:rsid w:val="007116A7"/>
    <w:rsid w:val="00711801"/>
    <w:rsid w:val="00711C15"/>
    <w:rsid w:val="00711C39"/>
    <w:rsid w:val="00711E4E"/>
    <w:rsid w:val="00711EE1"/>
    <w:rsid w:val="00712543"/>
    <w:rsid w:val="007127C4"/>
    <w:rsid w:val="00712BFF"/>
    <w:rsid w:val="007135EC"/>
    <w:rsid w:val="00713B04"/>
    <w:rsid w:val="00714031"/>
    <w:rsid w:val="0071460A"/>
    <w:rsid w:val="00714DD6"/>
    <w:rsid w:val="0071539A"/>
    <w:rsid w:val="007156C6"/>
    <w:rsid w:val="0071588A"/>
    <w:rsid w:val="00715EA1"/>
    <w:rsid w:val="0071666D"/>
    <w:rsid w:val="0071674F"/>
    <w:rsid w:val="007175B2"/>
    <w:rsid w:val="00717629"/>
    <w:rsid w:val="007177D7"/>
    <w:rsid w:val="00717C1F"/>
    <w:rsid w:val="00717FFC"/>
    <w:rsid w:val="00720717"/>
    <w:rsid w:val="00720735"/>
    <w:rsid w:val="00720889"/>
    <w:rsid w:val="00720C46"/>
    <w:rsid w:val="00720D21"/>
    <w:rsid w:val="00721938"/>
    <w:rsid w:val="00721C18"/>
    <w:rsid w:val="00721D70"/>
    <w:rsid w:val="007222EB"/>
    <w:rsid w:val="007229D3"/>
    <w:rsid w:val="007232DD"/>
    <w:rsid w:val="007233AC"/>
    <w:rsid w:val="00723D06"/>
    <w:rsid w:val="00723DA0"/>
    <w:rsid w:val="00724235"/>
    <w:rsid w:val="007242E6"/>
    <w:rsid w:val="007248F5"/>
    <w:rsid w:val="0072495A"/>
    <w:rsid w:val="00724B63"/>
    <w:rsid w:val="00724C53"/>
    <w:rsid w:val="00724E7B"/>
    <w:rsid w:val="00724F3D"/>
    <w:rsid w:val="0072528D"/>
    <w:rsid w:val="00725801"/>
    <w:rsid w:val="0072588F"/>
    <w:rsid w:val="00726118"/>
    <w:rsid w:val="00727053"/>
    <w:rsid w:val="007271FF"/>
    <w:rsid w:val="00727928"/>
    <w:rsid w:val="007304FF"/>
    <w:rsid w:val="00730768"/>
    <w:rsid w:val="00730BA7"/>
    <w:rsid w:val="007310B3"/>
    <w:rsid w:val="00731D40"/>
    <w:rsid w:val="00732520"/>
    <w:rsid w:val="00732542"/>
    <w:rsid w:val="00732E57"/>
    <w:rsid w:val="00732FA0"/>
    <w:rsid w:val="007331F6"/>
    <w:rsid w:val="007332BB"/>
    <w:rsid w:val="007337C9"/>
    <w:rsid w:val="00733DDC"/>
    <w:rsid w:val="00734699"/>
    <w:rsid w:val="00734907"/>
    <w:rsid w:val="00735199"/>
    <w:rsid w:val="00735368"/>
    <w:rsid w:val="00735E47"/>
    <w:rsid w:val="00736149"/>
    <w:rsid w:val="007365B3"/>
    <w:rsid w:val="007367BE"/>
    <w:rsid w:val="00736A4E"/>
    <w:rsid w:val="00737974"/>
    <w:rsid w:val="00737E9A"/>
    <w:rsid w:val="00740B32"/>
    <w:rsid w:val="00741778"/>
    <w:rsid w:val="00742072"/>
    <w:rsid w:val="0074222E"/>
    <w:rsid w:val="007422B3"/>
    <w:rsid w:val="007425EF"/>
    <w:rsid w:val="0074263D"/>
    <w:rsid w:val="00742F6B"/>
    <w:rsid w:val="00743271"/>
    <w:rsid w:val="00743831"/>
    <w:rsid w:val="00743A3F"/>
    <w:rsid w:val="00743D6C"/>
    <w:rsid w:val="007440F5"/>
    <w:rsid w:val="007442C1"/>
    <w:rsid w:val="00744544"/>
    <w:rsid w:val="00744AA4"/>
    <w:rsid w:val="00744D97"/>
    <w:rsid w:val="0074512C"/>
    <w:rsid w:val="007452EF"/>
    <w:rsid w:val="0074544F"/>
    <w:rsid w:val="007457D0"/>
    <w:rsid w:val="00745D2C"/>
    <w:rsid w:val="00745D8A"/>
    <w:rsid w:val="00746219"/>
    <w:rsid w:val="00746267"/>
    <w:rsid w:val="00746268"/>
    <w:rsid w:val="0074635B"/>
    <w:rsid w:val="0074658C"/>
    <w:rsid w:val="00746959"/>
    <w:rsid w:val="007473E4"/>
    <w:rsid w:val="00747A65"/>
    <w:rsid w:val="00747A75"/>
    <w:rsid w:val="00747CBC"/>
    <w:rsid w:val="007501CA"/>
    <w:rsid w:val="007502E6"/>
    <w:rsid w:val="007504F8"/>
    <w:rsid w:val="00750752"/>
    <w:rsid w:val="0075081E"/>
    <w:rsid w:val="007508CF"/>
    <w:rsid w:val="00750A69"/>
    <w:rsid w:val="00750B2F"/>
    <w:rsid w:val="007515D1"/>
    <w:rsid w:val="007519DB"/>
    <w:rsid w:val="00752A14"/>
    <w:rsid w:val="00752BC8"/>
    <w:rsid w:val="00752F1F"/>
    <w:rsid w:val="00753333"/>
    <w:rsid w:val="007533C4"/>
    <w:rsid w:val="007533EC"/>
    <w:rsid w:val="00753D6D"/>
    <w:rsid w:val="007542BE"/>
    <w:rsid w:val="00754E0F"/>
    <w:rsid w:val="00755BA9"/>
    <w:rsid w:val="0075605F"/>
    <w:rsid w:val="0075652E"/>
    <w:rsid w:val="00757505"/>
    <w:rsid w:val="007576FB"/>
    <w:rsid w:val="007577D7"/>
    <w:rsid w:val="007602E7"/>
    <w:rsid w:val="0076051A"/>
    <w:rsid w:val="0076081B"/>
    <w:rsid w:val="00760CD0"/>
    <w:rsid w:val="00760DB6"/>
    <w:rsid w:val="00761248"/>
    <w:rsid w:val="007613FE"/>
    <w:rsid w:val="00761A41"/>
    <w:rsid w:val="00761F51"/>
    <w:rsid w:val="00763536"/>
    <w:rsid w:val="007637FF"/>
    <w:rsid w:val="00763B05"/>
    <w:rsid w:val="00763BBE"/>
    <w:rsid w:val="00764EC0"/>
    <w:rsid w:val="00764F08"/>
    <w:rsid w:val="007651E0"/>
    <w:rsid w:val="007657FE"/>
    <w:rsid w:val="007662F8"/>
    <w:rsid w:val="007663C7"/>
    <w:rsid w:val="0076655D"/>
    <w:rsid w:val="0076669D"/>
    <w:rsid w:val="0076675D"/>
    <w:rsid w:val="00766B28"/>
    <w:rsid w:val="00767BFF"/>
    <w:rsid w:val="00767E7F"/>
    <w:rsid w:val="00770582"/>
    <w:rsid w:val="00770859"/>
    <w:rsid w:val="00770D63"/>
    <w:rsid w:val="0077115F"/>
    <w:rsid w:val="00771540"/>
    <w:rsid w:val="007715B1"/>
    <w:rsid w:val="007716E8"/>
    <w:rsid w:val="00771992"/>
    <w:rsid w:val="007719A9"/>
    <w:rsid w:val="00772591"/>
    <w:rsid w:val="00772A14"/>
    <w:rsid w:val="00772A26"/>
    <w:rsid w:val="00772E69"/>
    <w:rsid w:val="0077332D"/>
    <w:rsid w:val="0077348A"/>
    <w:rsid w:val="007739C9"/>
    <w:rsid w:val="00773BFA"/>
    <w:rsid w:val="00773DC5"/>
    <w:rsid w:val="00773F9F"/>
    <w:rsid w:val="00774003"/>
    <w:rsid w:val="007741EC"/>
    <w:rsid w:val="00774486"/>
    <w:rsid w:val="0077458D"/>
    <w:rsid w:val="007747BD"/>
    <w:rsid w:val="00775473"/>
    <w:rsid w:val="00775529"/>
    <w:rsid w:val="00775C94"/>
    <w:rsid w:val="00775CBA"/>
    <w:rsid w:val="00775EF1"/>
    <w:rsid w:val="00776AB0"/>
    <w:rsid w:val="007777AB"/>
    <w:rsid w:val="007804AA"/>
    <w:rsid w:val="007804CF"/>
    <w:rsid w:val="0078052D"/>
    <w:rsid w:val="00780545"/>
    <w:rsid w:val="007806D5"/>
    <w:rsid w:val="00780C35"/>
    <w:rsid w:val="00780F1E"/>
    <w:rsid w:val="0078103B"/>
    <w:rsid w:val="00781552"/>
    <w:rsid w:val="007818AE"/>
    <w:rsid w:val="00781E81"/>
    <w:rsid w:val="00781F60"/>
    <w:rsid w:val="007821FA"/>
    <w:rsid w:val="00782C03"/>
    <w:rsid w:val="00782D1E"/>
    <w:rsid w:val="00782FFB"/>
    <w:rsid w:val="007834FC"/>
    <w:rsid w:val="00783690"/>
    <w:rsid w:val="00783CD2"/>
    <w:rsid w:val="00784071"/>
    <w:rsid w:val="00784081"/>
    <w:rsid w:val="007843A0"/>
    <w:rsid w:val="0078485B"/>
    <w:rsid w:val="00784B43"/>
    <w:rsid w:val="00784D38"/>
    <w:rsid w:val="00784F32"/>
    <w:rsid w:val="00785079"/>
    <w:rsid w:val="0078559E"/>
    <w:rsid w:val="007856AF"/>
    <w:rsid w:val="0078595A"/>
    <w:rsid w:val="00786439"/>
    <w:rsid w:val="00786C4E"/>
    <w:rsid w:val="00786D7E"/>
    <w:rsid w:val="007879D0"/>
    <w:rsid w:val="00787F57"/>
    <w:rsid w:val="007903AA"/>
    <w:rsid w:val="00790887"/>
    <w:rsid w:val="00791F7F"/>
    <w:rsid w:val="00791FA6"/>
    <w:rsid w:val="007927C2"/>
    <w:rsid w:val="007936CA"/>
    <w:rsid w:val="00793BFF"/>
    <w:rsid w:val="007945BE"/>
    <w:rsid w:val="00794856"/>
    <w:rsid w:val="007949DC"/>
    <w:rsid w:val="00794C63"/>
    <w:rsid w:val="00794DED"/>
    <w:rsid w:val="00795006"/>
    <w:rsid w:val="00795345"/>
    <w:rsid w:val="00795676"/>
    <w:rsid w:val="0079654C"/>
    <w:rsid w:val="007969AD"/>
    <w:rsid w:val="0079700C"/>
    <w:rsid w:val="0079713E"/>
    <w:rsid w:val="007977FC"/>
    <w:rsid w:val="00797B47"/>
    <w:rsid w:val="00797D2B"/>
    <w:rsid w:val="007A027A"/>
    <w:rsid w:val="007A0597"/>
    <w:rsid w:val="007A0947"/>
    <w:rsid w:val="007A0B3C"/>
    <w:rsid w:val="007A15C2"/>
    <w:rsid w:val="007A205B"/>
    <w:rsid w:val="007A2562"/>
    <w:rsid w:val="007A26CA"/>
    <w:rsid w:val="007A2CCD"/>
    <w:rsid w:val="007A3086"/>
    <w:rsid w:val="007A3215"/>
    <w:rsid w:val="007A3306"/>
    <w:rsid w:val="007A38D3"/>
    <w:rsid w:val="007A3B98"/>
    <w:rsid w:val="007A3EAB"/>
    <w:rsid w:val="007A4860"/>
    <w:rsid w:val="007A4A88"/>
    <w:rsid w:val="007A52FC"/>
    <w:rsid w:val="007A6571"/>
    <w:rsid w:val="007A6740"/>
    <w:rsid w:val="007A756D"/>
    <w:rsid w:val="007A7F17"/>
    <w:rsid w:val="007B083A"/>
    <w:rsid w:val="007B089D"/>
    <w:rsid w:val="007B1458"/>
    <w:rsid w:val="007B1927"/>
    <w:rsid w:val="007B2903"/>
    <w:rsid w:val="007B3214"/>
    <w:rsid w:val="007B3D0D"/>
    <w:rsid w:val="007B3F9E"/>
    <w:rsid w:val="007B40CC"/>
    <w:rsid w:val="007B429F"/>
    <w:rsid w:val="007B4682"/>
    <w:rsid w:val="007B47EE"/>
    <w:rsid w:val="007B4D40"/>
    <w:rsid w:val="007B4FD3"/>
    <w:rsid w:val="007B50BF"/>
    <w:rsid w:val="007B50D4"/>
    <w:rsid w:val="007B59E7"/>
    <w:rsid w:val="007B5B57"/>
    <w:rsid w:val="007B5ED3"/>
    <w:rsid w:val="007B6167"/>
    <w:rsid w:val="007B6925"/>
    <w:rsid w:val="007B70CA"/>
    <w:rsid w:val="007B71C6"/>
    <w:rsid w:val="007B7613"/>
    <w:rsid w:val="007B7643"/>
    <w:rsid w:val="007B7CB8"/>
    <w:rsid w:val="007C0EF2"/>
    <w:rsid w:val="007C1CAB"/>
    <w:rsid w:val="007C233D"/>
    <w:rsid w:val="007C2EF3"/>
    <w:rsid w:val="007C33CE"/>
    <w:rsid w:val="007C3545"/>
    <w:rsid w:val="007C3A28"/>
    <w:rsid w:val="007C3AAD"/>
    <w:rsid w:val="007C3D8A"/>
    <w:rsid w:val="007C41BC"/>
    <w:rsid w:val="007C462C"/>
    <w:rsid w:val="007C46A1"/>
    <w:rsid w:val="007C4778"/>
    <w:rsid w:val="007C48E5"/>
    <w:rsid w:val="007C4A15"/>
    <w:rsid w:val="007C4A3B"/>
    <w:rsid w:val="007C4C59"/>
    <w:rsid w:val="007C4D47"/>
    <w:rsid w:val="007C527B"/>
    <w:rsid w:val="007C5497"/>
    <w:rsid w:val="007C54B1"/>
    <w:rsid w:val="007C602C"/>
    <w:rsid w:val="007C64F2"/>
    <w:rsid w:val="007C6E55"/>
    <w:rsid w:val="007C71ED"/>
    <w:rsid w:val="007C7514"/>
    <w:rsid w:val="007D01D6"/>
    <w:rsid w:val="007D0429"/>
    <w:rsid w:val="007D08BD"/>
    <w:rsid w:val="007D090C"/>
    <w:rsid w:val="007D0C83"/>
    <w:rsid w:val="007D10B6"/>
    <w:rsid w:val="007D1128"/>
    <w:rsid w:val="007D14E9"/>
    <w:rsid w:val="007D1E0F"/>
    <w:rsid w:val="007D2136"/>
    <w:rsid w:val="007D2802"/>
    <w:rsid w:val="007D2E2D"/>
    <w:rsid w:val="007D3075"/>
    <w:rsid w:val="007D314E"/>
    <w:rsid w:val="007D3175"/>
    <w:rsid w:val="007D3222"/>
    <w:rsid w:val="007D3A08"/>
    <w:rsid w:val="007D3ADE"/>
    <w:rsid w:val="007D4176"/>
    <w:rsid w:val="007D4341"/>
    <w:rsid w:val="007D4901"/>
    <w:rsid w:val="007D503C"/>
    <w:rsid w:val="007D5109"/>
    <w:rsid w:val="007D5B89"/>
    <w:rsid w:val="007D5D54"/>
    <w:rsid w:val="007D6097"/>
    <w:rsid w:val="007D658B"/>
    <w:rsid w:val="007D66AA"/>
    <w:rsid w:val="007D7170"/>
    <w:rsid w:val="007D78A8"/>
    <w:rsid w:val="007D7943"/>
    <w:rsid w:val="007D7B98"/>
    <w:rsid w:val="007E05A8"/>
    <w:rsid w:val="007E0B02"/>
    <w:rsid w:val="007E0C23"/>
    <w:rsid w:val="007E0CD6"/>
    <w:rsid w:val="007E13C5"/>
    <w:rsid w:val="007E1A1A"/>
    <w:rsid w:val="007E1FB7"/>
    <w:rsid w:val="007E21AF"/>
    <w:rsid w:val="007E29B8"/>
    <w:rsid w:val="007E2C96"/>
    <w:rsid w:val="007E344C"/>
    <w:rsid w:val="007E36C1"/>
    <w:rsid w:val="007E44F3"/>
    <w:rsid w:val="007E49F4"/>
    <w:rsid w:val="007E4DD8"/>
    <w:rsid w:val="007E58A9"/>
    <w:rsid w:val="007E66E7"/>
    <w:rsid w:val="007E66FF"/>
    <w:rsid w:val="007E6783"/>
    <w:rsid w:val="007E6A92"/>
    <w:rsid w:val="007E717E"/>
    <w:rsid w:val="007E77BD"/>
    <w:rsid w:val="007E7871"/>
    <w:rsid w:val="007E7B4A"/>
    <w:rsid w:val="007F033A"/>
    <w:rsid w:val="007F0D53"/>
    <w:rsid w:val="007F1163"/>
    <w:rsid w:val="007F1B3B"/>
    <w:rsid w:val="007F1CBC"/>
    <w:rsid w:val="007F1DD7"/>
    <w:rsid w:val="007F2097"/>
    <w:rsid w:val="007F2586"/>
    <w:rsid w:val="007F25D8"/>
    <w:rsid w:val="007F265C"/>
    <w:rsid w:val="007F28BF"/>
    <w:rsid w:val="007F28D2"/>
    <w:rsid w:val="007F2B9A"/>
    <w:rsid w:val="007F3455"/>
    <w:rsid w:val="007F36E0"/>
    <w:rsid w:val="007F3DFB"/>
    <w:rsid w:val="007F442B"/>
    <w:rsid w:val="007F5005"/>
    <w:rsid w:val="007F5328"/>
    <w:rsid w:val="007F5E8F"/>
    <w:rsid w:val="007F606D"/>
    <w:rsid w:val="007F6161"/>
    <w:rsid w:val="007F67EA"/>
    <w:rsid w:val="007F6DB2"/>
    <w:rsid w:val="007F6E3F"/>
    <w:rsid w:val="007F74FF"/>
    <w:rsid w:val="007F7894"/>
    <w:rsid w:val="00800501"/>
    <w:rsid w:val="0080087C"/>
    <w:rsid w:val="00800907"/>
    <w:rsid w:val="00800EA9"/>
    <w:rsid w:val="00800EEE"/>
    <w:rsid w:val="008011BC"/>
    <w:rsid w:val="008015F8"/>
    <w:rsid w:val="008017CD"/>
    <w:rsid w:val="00801984"/>
    <w:rsid w:val="00801C98"/>
    <w:rsid w:val="00801CB2"/>
    <w:rsid w:val="0080270D"/>
    <w:rsid w:val="00802823"/>
    <w:rsid w:val="00802C15"/>
    <w:rsid w:val="008031A4"/>
    <w:rsid w:val="008032CF"/>
    <w:rsid w:val="00803C06"/>
    <w:rsid w:val="0080449F"/>
    <w:rsid w:val="008044B8"/>
    <w:rsid w:val="00804EC1"/>
    <w:rsid w:val="0080535E"/>
    <w:rsid w:val="0080571F"/>
    <w:rsid w:val="00806588"/>
    <w:rsid w:val="00807106"/>
    <w:rsid w:val="00807798"/>
    <w:rsid w:val="00807C13"/>
    <w:rsid w:val="00807E70"/>
    <w:rsid w:val="0081056D"/>
    <w:rsid w:val="00810EB0"/>
    <w:rsid w:val="0081182A"/>
    <w:rsid w:val="00811B10"/>
    <w:rsid w:val="00812631"/>
    <w:rsid w:val="00812B7D"/>
    <w:rsid w:val="00812EC0"/>
    <w:rsid w:val="008136A9"/>
    <w:rsid w:val="008138FC"/>
    <w:rsid w:val="00813A3B"/>
    <w:rsid w:val="00813C35"/>
    <w:rsid w:val="00813D80"/>
    <w:rsid w:val="00813D89"/>
    <w:rsid w:val="00813EB5"/>
    <w:rsid w:val="0081441E"/>
    <w:rsid w:val="008144AC"/>
    <w:rsid w:val="00814576"/>
    <w:rsid w:val="0081474B"/>
    <w:rsid w:val="00814964"/>
    <w:rsid w:val="00814D48"/>
    <w:rsid w:val="00814F02"/>
    <w:rsid w:val="00815129"/>
    <w:rsid w:val="008154B0"/>
    <w:rsid w:val="0081550F"/>
    <w:rsid w:val="008157B5"/>
    <w:rsid w:val="008159BC"/>
    <w:rsid w:val="00816557"/>
    <w:rsid w:val="00816596"/>
    <w:rsid w:val="00816793"/>
    <w:rsid w:val="008167DF"/>
    <w:rsid w:val="0081690B"/>
    <w:rsid w:val="00816C26"/>
    <w:rsid w:val="00816DB2"/>
    <w:rsid w:val="00816FFF"/>
    <w:rsid w:val="008172C8"/>
    <w:rsid w:val="00817DFC"/>
    <w:rsid w:val="008200DA"/>
    <w:rsid w:val="008203D5"/>
    <w:rsid w:val="00820931"/>
    <w:rsid w:val="00820AA8"/>
    <w:rsid w:val="00821197"/>
    <w:rsid w:val="0082145B"/>
    <w:rsid w:val="0082171F"/>
    <w:rsid w:val="008219AC"/>
    <w:rsid w:val="00821B43"/>
    <w:rsid w:val="008223D5"/>
    <w:rsid w:val="0082253F"/>
    <w:rsid w:val="0082286D"/>
    <w:rsid w:val="008228B0"/>
    <w:rsid w:val="00822B73"/>
    <w:rsid w:val="00822B7F"/>
    <w:rsid w:val="00822B89"/>
    <w:rsid w:val="00822F59"/>
    <w:rsid w:val="00823830"/>
    <w:rsid w:val="00823B73"/>
    <w:rsid w:val="00823CA7"/>
    <w:rsid w:val="00823E9D"/>
    <w:rsid w:val="008246D8"/>
    <w:rsid w:val="008249E2"/>
    <w:rsid w:val="00824D09"/>
    <w:rsid w:val="00824EA3"/>
    <w:rsid w:val="008255F7"/>
    <w:rsid w:val="008256EA"/>
    <w:rsid w:val="00825969"/>
    <w:rsid w:val="00825BFE"/>
    <w:rsid w:val="00827A16"/>
    <w:rsid w:val="00827A83"/>
    <w:rsid w:val="008302CC"/>
    <w:rsid w:val="0083059B"/>
    <w:rsid w:val="008307F4"/>
    <w:rsid w:val="008310A3"/>
    <w:rsid w:val="008316D3"/>
    <w:rsid w:val="0083319E"/>
    <w:rsid w:val="008337FB"/>
    <w:rsid w:val="00834277"/>
    <w:rsid w:val="008348C6"/>
    <w:rsid w:val="008349DF"/>
    <w:rsid w:val="00834A75"/>
    <w:rsid w:val="00834EE5"/>
    <w:rsid w:val="00835A4A"/>
    <w:rsid w:val="00835E02"/>
    <w:rsid w:val="008362A3"/>
    <w:rsid w:val="008365FF"/>
    <w:rsid w:val="008366F1"/>
    <w:rsid w:val="00836755"/>
    <w:rsid w:val="00836FEF"/>
    <w:rsid w:val="0083725C"/>
    <w:rsid w:val="008373A3"/>
    <w:rsid w:val="0083746E"/>
    <w:rsid w:val="008379D8"/>
    <w:rsid w:val="00840272"/>
    <w:rsid w:val="00840B8C"/>
    <w:rsid w:val="00841218"/>
    <w:rsid w:val="0084156C"/>
    <w:rsid w:val="00843344"/>
    <w:rsid w:val="00843443"/>
    <w:rsid w:val="00843591"/>
    <w:rsid w:val="008439FD"/>
    <w:rsid w:val="00843E27"/>
    <w:rsid w:val="0084454F"/>
    <w:rsid w:val="00844E54"/>
    <w:rsid w:val="00844FF2"/>
    <w:rsid w:val="0084529C"/>
    <w:rsid w:val="008455BC"/>
    <w:rsid w:val="00845A4F"/>
    <w:rsid w:val="00845CD0"/>
    <w:rsid w:val="0084636F"/>
    <w:rsid w:val="0084685C"/>
    <w:rsid w:val="0084726F"/>
    <w:rsid w:val="00847566"/>
    <w:rsid w:val="00847A2D"/>
    <w:rsid w:val="00850E90"/>
    <w:rsid w:val="008511B6"/>
    <w:rsid w:val="00851653"/>
    <w:rsid w:val="008516CF"/>
    <w:rsid w:val="00851A35"/>
    <w:rsid w:val="00851C28"/>
    <w:rsid w:val="00851C3E"/>
    <w:rsid w:val="008521F4"/>
    <w:rsid w:val="00852F33"/>
    <w:rsid w:val="00852F5A"/>
    <w:rsid w:val="00853C9F"/>
    <w:rsid w:val="00853E85"/>
    <w:rsid w:val="00854194"/>
    <w:rsid w:val="00854809"/>
    <w:rsid w:val="00854A7F"/>
    <w:rsid w:val="00854ADD"/>
    <w:rsid w:val="00855141"/>
    <w:rsid w:val="00856888"/>
    <w:rsid w:val="00857159"/>
    <w:rsid w:val="00857B12"/>
    <w:rsid w:val="00857E29"/>
    <w:rsid w:val="008603C9"/>
    <w:rsid w:val="008604DA"/>
    <w:rsid w:val="00860528"/>
    <w:rsid w:val="008605EA"/>
    <w:rsid w:val="00860638"/>
    <w:rsid w:val="008611FD"/>
    <w:rsid w:val="008612DE"/>
    <w:rsid w:val="0086151D"/>
    <w:rsid w:val="008623E0"/>
    <w:rsid w:val="00862409"/>
    <w:rsid w:val="008627BB"/>
    <w:rsid w:val="00862827"/>
    <w:rsid w:val="0086309A"/>
    <w:rsid w:val="00863320"/>
    <w:rsid w:val="008634C5"/>
    <w:rsid w:val="008644DC"/>
    <w:rsid w:val="00864663"/>
    <w:rsid w:val="0086489B"/>
    <w:rsid w:val="0086508E"/>
    <w:rsid w:val="00865D19"/>
    <w:rsid w:val="00865E61"/>
    <w:rsid w:val="00866150"/>
    <w:rsid w:val="008669FA"/>
    <w:rsid w:val="00866BB9"/>
    <w:rsid w:val="00867112"/>
    <w:rsid w:val="008676FB"/>
    <w:rsid w:val="008677FF"/>
    <w:rsid w:val="00867E66"/>
    <w:rsid w:val="00867F04"/>
    <w:rsid w:val="00871000"/>
    <w:rsid w:val="008715FF"/>
    <w:rsid w:val="0087180D"/>
    <w:rsid w:val="00871A6E"/>
    <w:rsid w:val="00872C94"/>
    <w:rsid w:val="008733A2"/>
    <w:rsid w:val="008736C5"/>
    <w:rsid w:val="00874097"/>
    <w:rsid w:val="008744C8"/>
    <w:rsid w:val="00874513"/>
    <w:rsid w:val="008750B7"/>
    <w:rsid w:val="00875778"/>
    <w:rsid w:val="00875850"/>
    <w:rsid w:val="008762D9"/>
    <w:rsid w:val="008765FF"/>
    <w:rsid w:val="00876A2A"/>
    <w:rsid w:val="008775B1"/>
    <w:rsid w:val="00877925"/>
    <w:rsid w:val="008803E9"/>
    <w:rsid w:val="00880924"/>
    <w:rsid w:val="00880987"/>
    <w:rsid w:val="00880D26"/>
    <w:rsid w:val="00880D58"/>
    <w:rsid w:val="00881040"/>
    <w:rsid w:val="00881660"/>
    <w:rsid w:val="00881790"/>
    <w:rsid w:val="00881996"/>
    <w:rsid w:val="00881B9B"/>
    <w:rsid w:val="00881CC4"/>
    <w:rsid w:val="00881EF7"/>
    <w:rsid w:val="00882A0E"/>
    <w:rsid w:val="00882C63"/>
    <w:rsid w:val="00882EE1"/>
    <w:rsid w:val="00882FD6"/>
    <w:rsid w:val="00883BA7"/>
    <w:rsid w:val="00883F7C"/>
    <w:rsid w:val="00884049"/>
    <w:rsid w:val="00884A54"/>
    <w:rsid w:val="00884A84"/>
    <w:rsid w:val="008850EB"/>
    <w:rsid w:val="008867B0"/>
    <w:rsid w:val="0088681B"/>
    <w:rsid w:val="00887792"/>
    <w:rsid w:val="00887ED6"/>
    <w:rsid w:val="0089028A"/>
    <w:rsid w:val="008904AB"/>
    <w:rsid w:val="00890672"/>
    <w:rsid w:val="008906FA"/>
    <w:rsid w:val="0089074C"/>
    <w:rsid w:val="008914B7"/>
    <w:rsid w:val="0089173A"/>
    <w:rsid w:val="00891A9A"/>
    <w:rsid w:val="00891EE5"/>
    <w:rsid w:val="00892D76"/>
    <w:rsid w:val="00892DC5"/>
    <w:rsid w:val="00893696"/>
    <w:rsid w:val="008937C3"/>
    <w:rsid w:val="00893E40"/>
    <w:rsid w:val="00893EB7"/>
    <w:rsid w:val="00893FD5"/>
    <w:rsid w:val="008943FE"/>
    <w:rsid w:val="008945F2"/>
    <w:rsid w:val="0089474C"/>
    <w:rsid w:val="00894907"/>
    <w:rsid w:val="008956B0"/>
    <w:rsid w:val="008956FD"/>
    <w:rsid w:val="0089652F"/>
    <w:rsid w:val="00896602"/>
    <w:rsid w:val="0089669C"/>
    <w:rsid w:val="0089705C"/>
    <w:rsid w:val="00897CF7"/>
    <w:rsid w:val="00897D0B"/>
    <w:rsid w:val="00897DC5"/>
    <w:rsid w:val="008A009D"/>
    <w:rsid w:val="008A03D7"/>
    <w:rsid w:val="008A04AD"/>
    <w:rsid w:val="008A0599"/>
    <w:rsid w:val="008A05E3"/>
    <w:rsid w:val="008A0739"/>
    <w:rsid w:val="008A0E5F"/>
    <w:rsid w:val="008A1D40"/>
    <w:rsid w:val="008A1F98"/>
    <w:rsid w:val="008A24E3"/>
    <w:rsid w:val="008A2C26"/>
    <w:rsid w:val="008A3053"/>
    <w:rsid w:val="008A30A5"/>
    <w:rsid w:val="008A30BF"/>
    <w:rsid w:val="008A317A"/>
    <w:rsid w:val="008A35B9"/>
    <w:rsid w:val="008A3977"/>
    <w:rsid w:val="008A3BB7"/>
    <w:rsid w:val="008A3F69"/>
    <w:rsid w:val="008A476F"/>
    <w:rsid w:val="008A48E3"/>
    <w:rsid w:val="008A4DEF"/>
    <w:rsid w:val="008A4E53"/>
    <w:rsid w:val="008A566F"/>
    <w:rsid w:val="008A5738"/>
    <w:rsid w:val="008A5E19"/>
    <w:rsid w:val="008A5EB7"/>
    <w:rsid w:val="008A61E5"/>
    <w:rsid w:val="008A69CD"/>
    <w:rsid w:val="008A7371"/>
    <w:rsid w:val="008A7455"/>
    <w:rsid w:val="008A7CCC"/>
    <w:rsid w:val="008B09C4"/>
    <w:rsid w:val="008B0D4D"/>
    <w:rsid w:val="008B1AD3"/>
    <w:rsid w:val="008B21AE"/>
    <w:rsid w:val="008B222A"/>
    <w:rsid w:val="008B2447"/>
    <w:rsid w:val="008B24C1"/>
    <w:rsid w:val="008B2690"/>
    <w:rsid w:val="008B2A19"/>
    <w:rsid w:val="008B33CA"/>
    <w:rsid w:val="008B3CF9"/>
    <w:rsid w:val="008B429A"/>
    <w:rsid w:val="008B4555"/>
    <w:rsid w:val="008B46A6"/>
    <w:rsid w:val="008B4FC7"/>
    <w:rsid w:val="008B5E6A"/>
    <w:rsid w:val="008B6070"/>
    <w:rsid w:val="008B72C8"/>
    <w:rsid w:val="008B7F35"/>
    <w:rsid w:val="008C026C"/>
    <w:rsid w:val="008C0334"/>
    <w:rsid w:val="008C03EC"/>
    <w:rsid w:val="008C0478"/>
    <w:rsid w:val="008C1428"/>
    <w:rsid w:val="008C1759"/>
    <w:rsid w:val="008C1E96"/>
    <w:rsid w:val="008C28D3"/>
    <w:rsid w:val="008C2E88"/>
    <w:rsid w:val="008C31B4"/>
    <w:rsid w:val="008C3226"/>
    <w:rsid w:val="008C3585"/>
    <w:rsid w:val="008C4203"/>
    <w:rsid w:val="008C4875"/>
    <w:rsid w:val="008C5425"/>
    <w:rsid w:val="008C5842"/>
    <w:rsid w:val="008C71AF"/>
    <w:rsid w:val="008C754C"/>
    <w:rsid w:val="008C76DD"/>
    <w:rsid w:val="008C7736"/>
    <w:rsid w:val="008D01C7"/>
    <w:rsid w:val="008D0405"/>
    <w:rsid w:val="008D0541"/>
    <w:rsid w:val="008D05E4"/>
    <w:rsid w:val="008D0CEB"/>
    <w:rsid w:val="008D13B7"/>
    <w:rsid w:val="008D18FA"/>
    <w:rsid w:val="008D1976"/>
    <w:rsid w:val="008D19DA"/>
    <w:rsid w:val="008D1AE7"/>
    <w:rsid w:val="008D1F24"/>
    <w:rsid w:val="008D21D7"/>
    <w:rsid w:val="008D29CA"/>
    <w:rsid w:val="008D3520"/>
    <w:rsid w:val="008D3627"/>
    <w:rsid w:val="008D3630"/>
    <w:rsid w:val="008D3A71"/>
    <w:rsid w:val="008D3C14"/>
    <w:rsid w:val="008D3C27"/>
    <w:rsid w:val="008D3F70"/>
    <w:rsid w:val="008D5605"/>
    <w:rsid w:val="008D6325"/>
    <w:rsid w:val="008D65CC"/>
    <w:rsid w:val="008D797D"/>
    <w:rsid w:val="008E0210"/>
    <w:rsid w:val="008E0E94"/>
    <w:rsid w:val="008E1696"/>
    <w:rsid w:val="008E17A7"/>
    <w:rsid w:val="008E1932"/>
    <w:rsid w:val="008E197F"/>
    <w:rsid w:val="008E1D19"/>
    <w:rsid w:val="008E2357"/>
    <w:rsid w:val="008E2751"/>
    <w:rsid w:val="008E292D"/>
    <w:rsid w:val="008E2A09"/>
    <w:rsid w:val="008E33B8"/>
    <w:rsid w:val="008E34FE"/>
    <w:rsid w:val="008E36D9"/>
    <w:rsid w:val="008E3E5D"/>
    <w:rsid w:val="008E5377"/>
    <w:rsid w:val="008E5434"/>
    <w:rsid w:val="008E5892"/>
    <w:rsid w:val="008E64CD"/>
    <w:rsid w:val="008E689C"/>
    <w:rsid w:val="008E696A"/>
    <w:rsid w:val="008E6CBB"/>
    <w:rsid w:val="008E71CA"/>
    <w:rsid w:val="008E78FF"/>
    <w:rsid w:val="008E79AD"/>
    <w:rsid w:val="008E7FB8"/>
    <w:rsid w:val="008F0411"/>
    <w:rsid w:val="008F0DDD"/>
    <w:rsid w:val="008F0FB0"/>
    <w:rsid w:val="008F1297"/>
    <w:rsid w:val="008F135C"/>
    <w:rsid w:val="008F13F6"/>
    <w:rsid w:val="008F1549"/>
    <w:rsid w:val="008F1E4E"/>
    <w:rsid w:val="008F23FF"/>
    <w:rsid w:val="008F3212"/>
    <w:rsid w:val="008F3407"/>
    <w:rsid w:val="008F381A"/>
    <w:rsid w:val="008F3B63"/>
    <w:rsid w:val="008F4977"/>
    <w:rsid w:val="008F4B71"/>
    <w:rsid w:val="008F4C30"/>
    <w:rsid w:val="008F588C"/>
    <w:rsid w:val="008F58F0"/>
    <w:rsid w:val="008F5AD5"/>
    <w:rsid w:val="008F6147"/>
    <w:rsid w:val="008F6191"/>
    <w:rsid w:val="008F71CB"/>
    <w:rsid w:val="008F7230"/>
    <w:rsid w:val="008F7239"/>
    <w:rsid w:val="008F7523"/>
    <w:rsid w:val="008F7D7F"/>
    <w:rsid w:val="00900083"/>
    <w:rsid w:val="00900417"/>
    <w:rsid w:val="00901B9E"/>
    <w:rsid w:val="0090216C"/>
    <w:rsid w:val="00902581"/>
    <w:rsid w:val="0090290F"/>
    <w:rsid w:val="00902D02"/>
    <w:rsid w:val="00902DF7"/>
    <w:rsid w:val="00902FA9"/>
    <w:rsid w:val="0090336C"/>
    <w:rsid w:val="00903C14"/>
    <w:rsid w:val="00904759"/>
    <w:rsid w:val="00904D50"/>
    <w:rsid w:val="00905242"/>
    <w:rsid w:val="00905594"/>
    <w:rsid w:val="009057FB"/>
    <w:rsid w:val="0090592D"/>
    <w:rsid w:val="00905DAE"/>
    <w:rsid w:val="00905E1D"/>
    <w:rsid w:val="00906AC6"/>
    <w:rsid w:val="00906ADF"/>
    <w:rsid w:val="00906E7D"/>
    <w:rsid w:val="00906E9B"/>
    <w:rsid w:val="00906EFF"/>
    <w:rsid w:val="009073A7"/>
    <w:rsid w:val="00907956"/>
    <w:rsid w:val="00907BA1"/>
    <w:rsid w:val="00907BAB"/>
    <w:rsid w:val="00910D69"/>
    <w:rsid w:val="009111C5"/>
    <w:rsid w:val="0091198A"/>
    <w:rsid w:val="009125F1"/>
    <w:rsid w:val="00912947"/>
    <w:rsid w:val="009130C1"/>
    <w:rsid w:val="009133FE"/>
    <w:rsid w:val="00913666"/>
    <w:rsid w:val="00913770"/>
    <w:rsid w:val="0091399D"/>
    <w:rsid w:val="00913ED2"/>
    <w:rsid w:val="00914825"/>
    <w:rsid w:val="00914A98"/>
    <w:rsid w:val="0091534D"/>
    <w:rsid w:val="00915744"/>
    <w:rsid w:val="00915C0B"/>
    <w:rsid w:val="00915C45"/>
    <w:rsid w:val="00916187"/>
    <w:rsid w:val="0091683F"/>
    <w:rsid w:val="00916EEB"/>
    <w:rsid w:val="00916FE7"/>
    <w:rsid w:val="00917B5F"/>
    <w:rsid w:val="00917F95"/>
    <w:rsid w:val="00917FE4"/>
    <w:rsid w:val="009200AF"/>
    <w:rsid w:val="009203DE"/>
    <w:rsid w:val="009203F7"/>
    <w:rsid w:val="00920A86"/>
    <w:rsid w:val="0092122B"/>
    <w:rsid w:val="00921384"/>
    <w:rsid w:val="009216E3"/>
    <w:rsid w:val="0092177E"/>
    <w:rsid w:val="009217FE"/>
    <w:rsid w:val="00922006"/>
    <w:rsid w:val="0092236F"/>
    <w:rsid w:val="009223FD"/>
    <w:rsid w:val="009229CC"/>
    <w:rsid w:val="00922AAA"/>
    <w:rsid w:val="00922EFB"/>
    <w:rsid w:val="00923BB0"/>
    <w:rsid w:val="00923E2A"/>
    <w:rsid w:val="0092410E"/>
    <w:rsid w:val="009244A4"/>
    <w:rsid w:val="00924B7C"/>
    <w:rsid w:val="0092544C"/>
    <w:rsid w:val="00925512"/>
    <w:rsid w:val="009259D3"/>
    <w:rsid w:val="00925B7C"/>
    <w:rsid w:val="0092668E"/>
    <w:rsid w:val="00926776"/>
    <w:rsid w:val="00926814"/>
    <w:rsid w:val="00926AE2"/>
    <w:rsid w:val="00926E12"/>
    <w:rsid w:val="00926E71"/>
    <w:rsid w:val="00927823"/>
    <w:rsid w:val="0093268D"/>
    <w:rsid w:val="009327C8"/>
    <w:rsid w:val="00932E14"/>
    <w:rsid w:val="00933A0A"/>
    <w:rsid w:val="00933AE9"/>
    <w:rsid w:val="009340B4"/>
    <w:rsid w:val="009341B8"/>
    <w:rsid w:val="00934357"/>
    <w:rsid w:val="009345AC"/>
    <w:rsid w:val="00934A26"/>
    <w:rsid w:val="00934D3F"/>
    <w:rsid w:val="0093567C"/>
    <w:rsid w:val="00935D73"/>
    <w:rsid w:val="00936495"/>
    <w:rsid w:val="009365F9"/>
    <w:rsid w:val="009367FD"/>
    <w:rsid w:val="00936E51"/>
    <w:rsid w:val="0093708F"/>
    <w:rsid w:val="00937382"/>
    <w:rsid w:val="00937922"/>
    <w:rsid w:val="00937B54"/>
    <w:rsid w:val="00937BBA"/>
    <w:rsid w:val="00937F14"/>
    <w:rsid w:val="00937FD5"/>
    <w:rsid w:val="00940603"/>
    <w:rsid w:val="00940BB5"/>
    <w:rsid w:val="00941039"/>
    <w:rsid w:val="00941DB6"/>
    <w:rsid w:val="009420D7"/>
    <w:rsid w:val="0094241F"/>
    <w:rsid w:val="0094251F"/>
    <w:rsid w:val="009425F4"/>
    <w:rsid w:val="0094268F"/>
    <w:rsid w:val="0094309F"/>
    <w:rsid w:val="00943693"/>
    <w:rsid w:val="009439B5"/>
    <w:rsid w:val="00943ADB"/>
    <w:rsid w:val="00943BB4"/>
    <w:rsid w:val="009440E6"/>
    <w:rsid w:val="00944829"/>
    <w:rsid w:val="00945F1D"/>
    <w:rsid w:val="00946208"/>
    <w:rsid w:val="00947CC4"/>
    <w:rsid w:val="00947FF5"/>
    <w:rsid w:val="00950860"/>
    <w:rsid w:val="00950872"/>
    <w:rsid w:val="00950CE9"/>
    <w:rsid w:val="00950E4D"/>
    <w:rsid w:val="00950E6B"/>
    <w:rsid w:val="00951D32"/>
    <w:rsid w:val="00951D64"/>
    <w:rsid w:val="00951DAF"/>
    <w:rsid w:val="00952368"/>
    <w:rsid w:val="0095258B"/>
    <w:rsid w:val="009526CA"/>
    <w:rsid w:val="00952A03"/>
    <w:rsid w:val="00952F7F"/>
    <w:rsid w:val="0095347F"/>
    <w:rsid w:val="00953E17"/>
    <w:rsid w:val="009540A9"/>
    <w:rsid w:val="00954299"/>
    <w:rsid w:val="0095435A"/>
    <w:rsid w:val="0095472C"/>
    <w:rsid w:val="00954E3D"/>
    <w:rsid w:val="00955015"/>
    <w:rsid w:val="0095506B"/>
    <w:rsid w:val="00955776"/>
    <w:rsid w:val="009568F3"/>
    <w:rsid w:val="00956DD8"/>
    <w:rsid w:val="00956F47"/>
    <w:rsid w:val="009571B6"/>
    <w:rsid w:val="00957D02"/>
    <w:rsid w:val="00960AA6"/>
    <w:rsid w:val="00960D2D"/>
    <w:rsid w:val="009611F0"/>
    <w:rsid w:val="0096132E"/>
    <w:rsid w:val="009614AC"/>
    <w:rsid w:val="00961659"/>
    <w:rsid w:val="00961EF2"/>
    <w:rsid w:val="009623F8"/>
    <w:rsid w:val="00962555"/>
    <w:rsid w:val="00962729"/>
    <w:rsid w:val="0096275B"/>
    <w:rsid w:val="0096299A"/>
    <w:rsid w:val="00962DFD"/>
    <w:rsid w:val="009630A4"/>
    <w:rsid w:val="009630B5"/>
    <w:rsid w:val="009630EC"/>
    <w:rsid w:val="00963648"/>
    <w:rsid w:val="009638FF"/>
    <w:rsid w:val="0096471A"/>
    <w:rsid w:val="009649C8"/>
    <w:rsid w:val="00965108"/>
    <w:rsid w:val="0096552A"/>
    <w:rsid w:val="0096615E"/>
    <w:rsid w:val="00966273"/>
    <w:rsid w:val="00966C93"/>
    <w:rsid w:val="00966ED6"/>
    <w:rsid w:val="0096704E"/>
    <w:rsid w:val="0096707C"/>
    <w:rsid w:val="009670C4"/>
    <w:rsid w:val="009673CA"/>
    <w:rsid w:val="009678DA"/>
    <w:rsid w:val="00967925"/>
    <w:rsid w:val="00970472"/>
    <w:rsid w:val="00970AB8"/>
    <w:rsid w:val="00970E34"/>
    <w:rsid w:val="0097124C"/>
    <w:rsid w:val="00973173"/>
    <w:rsid w:val="00973425"/>
    <w:rsid w:val="00973D06"/>
    <w:rsid w:val="00973F6D"/>
    <w:rsid w:val="009747C3"/>
    <w:rsid w:val="00974968"/>
    <w:rsid w:val="00974D39"/>
    <w:rsid w:val="00974D84"/>
    <w:rsid w:val="009751C2"/>
    <w:rsid w:val="00975BB2"/>
    <w:rsid w:val="00975FE6"/>
    <w:rsid w:val="009760DA"/>
    <w:rsid w:val="00976513"/>
    <w:rsid w:val="0097693C"/>
    <w:rsid w:val="009769A5"/>
    <w:rsid w:val="00977433"/>
    <w:rsid w:val="00977F92"/>
    <w:rsid w:val="009804E4"/>
    <w:rsid w:val="00980E83"/>
    <w:rsid w:val="0098113A"/>
    <w:rsid w:val="009817C3"/>
    <w:rsid w:val="00981A4B"/>
    <w:rsid w:val="00981BC3"/>
    <w:rsid w:val="00981DD0"/>
    <w:rsid w:val="00981E7A"/>
    <w:rsid w:val="0098260B"/>
    <w:rsid w:val="00982B50"/>
    <w:rsid w:val="0098348F"/>
    <w:rsid w:val="009837B2"/>
    <w:rsid w:val="00983AEE"/>
    <w:rsid w:val="00985333"/>
    <w:rsid w:val="009853FC"/>
    <w:rsid w:val="009855FF"/>
    <w:rsid w:val="00985A61"/>
    <w:rsid w:val="00985CCA"/>
    <w:rsid w:val="00985DFE"/>
    <w:rsid w:val="009869DF"/>
    <w:rsid w:val="00987449"/>
    <w:rsid w:val="009877C6"/>
    <w:rsid w:val="00987A70"/>
    <w:rsid w:val="00987D43"/>
    <w:rsid w:val="0099058C"/>
    <w:rsid w:val="009909FC"/>
    <w:rsid w:val="00990DAF"/>
    <w:rsid w:val="0099157A"/>
    <w:rsid w:val="00991658"/>
    <w:rsid w:val="00991683"/>
    <w:rsid w:val="0099173E"/>
    <w:rsid w:val="00991DEF"/>
    <w:rsid w:val="00992478"/>
    <w:rsid w:val="009931FF"/>
    <w:rsid w:val="00993655"/>
    <w:rsid w:val="0099387A"/>
    <w:rsid w:val="00993C6B"/>
    <w:rsid w:val="00993CD4"/>
    <w:rsid w:val="00994574"/>
    <w:rsid w:val="009956D4"/>
    <w:rsid w:val="009956E9"/>
    <w:rsid w:val="009958A1"/>
    <w:rsid w:val="00995D78"/>
    <w:rsid w:val="00996519"/>
    <w:rsid w:val="00996606"/>
    <w:rsid w:val="00996787"/>
    <w:rsid w:val="0099691A"/>
    <w:rsid w:val="00996C0B"/>
    <w:rsid w:val="00996D77"/>
    <w:rsid w:val="00997149"/>
    <w:rsid w:val="00997285"/>
    <w:rsid w:val="00997473"/>
    <w:rsid w:val="00997513"/>
    <w:rsid w:val="00997EBF"/>
    <w:rsid w:val="009A0345"/>
    <w:rsid w:val="009A05DF"/>
    <w:rsid w:val="009A1178"/>
    <w:rsid w:val="009A12E8"/>
    <w:rsid w:val="009A15F0"/>
    <w:rsid w:val="009A1959"/>
    <w:rsid w:val="009A2BD3"/>
    <w:rsid w:val="009A2CE8"/>
    <w:rsid w:val="009A3801"/>
    <w:rsid w:val="009A4569"/>
    <w:rsid w:val="009A4A00"/>
    <w:rsid w:val="009A53DE"/>
    <w:rsid w:val="009A5556"/>
    <w:rsid w:val="009A58E6"/>
    <w:rsid w:val="009A5E46"/>
    <w:rsid w:val="009A68E7"/>
    <w:rsid w:val="009A69D2"/>
    <w:rsid w:val="009A70ED"/>
    <w:rsid w:val="009A7577"/>
    <w:rsid w:val="009A75C7"/>
    <w:rsid w:val="009B1384"/>
    <w:rsid w:val="009B14B8"/>
    <w:rsid w:val="009B1667"/>
    <w:rsid w:val="009B17AA"/>
    <w:rsid w:val="009B21BD"/>
    <w:rsid w:val="009B233C"/>
    <w:rsid w:val="009B23D0"/>
    <w:rsid w:val="009B2412"/>
    <w:rsid w:val="009B256B"/>
    <w:rsid w:val="009B2D0A"/>
    <w:rsid w:val="009B3017"/>
    <w:rsid w:val="009B3398"/>
    <w:rsid w:val="009B355E"/>
    <w:rsid w:val="009B399F"/>
    <w:rsid w:val="009B3A03"/>
    <w:rsid w:val="009B3BFA"/>
    <w:rsid w:val="009B3CA6"/>
    <w:rsid w:val="009B3CB4"/>
    <w:rsid w:val="009B3FA0"/>
    <w:rsid w:val="009B41A5"/>
    <w:rsid w:val="009B4341"/>
    <w:rsid w:val="009B4A3B"/>
    <w:rsid w:val="009B4A90"/>
    <w:rsid w:val="009B6AE6"/>
    <w:rsid w:val="009B6EB5"/>
    <w:rsid w:val="009B6EDC"/>
    <w:rsid w:val="009B704A"/>
    <w:rsid w:val="009B719E"/>
    <w:rsid w:val="009B7314"/>
    <w:rsid w:val="009B76C8"/>
    <w:rsid w:val="009C0035"/>
    <w:rsid w:val="009C0119"/>
    <w:rsid w:val="009C0F2A"/>
    <w:rsid w:val="009C15EE"/>
    <w:rsid w:val="009C1866"/>
    <w:rsid w:val="009C1DCD"/>
    <w:rsid w:val="009C1E4F"/>
    <w:rsid w:val="009C1F3A"/>
    <w:rsid w:val="009C2A80"/>
    <w:rsid w:val="009C2AD4"/>
    <w:rsid w:val="009C3379"/>
    <w:rsid w:val="009C3D2B"/>
    <w:rsid w:val="009C4567"/>
    <w:rsid w:val="009C45C8"/>
    <w:rsid w:val="009C483E"/>
    <w:rsid w:val="009C4A61"/>
    <w:rsid w:val="009C4B12"/>
    <w:rsid w:val="009C4B1A"/>
    <w:rsid w:val="009C4BE4"/>
    <w:rsid w:val="009C4EDD"/>
    <w:rsid w:val="009C5384"/>
    <w:rsid w:val="009C5C40"/>
    <w:rsid w:val="009C5C84"/>
    <w:rsid w:val="009C6DAC"/>
    <w:rsid w:val="009C6DF0"/>
    <w:rsid w:val="009C7899"/>
    <w:rsid w:val="009C7BDF"/>
    <w:rsid w:val="009C7F8E"/>
    <w:rsid w:val="009D04B2"/>
    <w:rsid w:val="009D08B2"/>
    <w:rsid w:val="009D0A8F"/>
    <w:rsid w:val="009D0D0A"/>
    <w:rsid w:val="009D1063"/>
    <w:rsid w:val="009D1470"/>
    <w:rsid w:val="009D14A6"/>
    <w:rsid w:val="009D1573"/>
    <w:rsid w:val="009D1BC7"/>
    <w:rsid w:val="009D1C1A"/>
    <w:rsid w:val="009D239C"/>
    <w:rsid w:val="009D2C26"/>
    <w:rsid w:val="009D2CE9"/>
    <w:rsid w:val="009D31F1"/>
    <w:rsid w:val="009D3603"/>
    <w:rsid w:val="009D3CAD"/>
    <w:rsid w:val="009D3DA2"/>
    <w:rsid w:val="009D3F69"/>
    <w:rsid w:val="009D4963"/>
    <w:rsid w:val="009D4B59"/>
    <w:rsid w:val="009D6192"/>
    <w:rsid w:val="009D63DB"/>
    <w:rsid w:val="009D70C7"/>
    <w:rsid w:val="009D76EF"/>
    <w:rsid w:val="009E01FA"/>
    <w:rsid w:val="009E0C3C"/>
    <w:rsid w:val="009E119B"/>
    <w:rsid w:val="009E1EF8"/>
    <w:rsid w:val="009E2287"/>
    <w:rsid w:val="009E2488"/>
    <w:rsid w:val="009E3483"/>
    <w:rsid w:val="009E3C30"/>
    <w:rsid w:val="009E3D8D"/>
    <w:rsid w:val="009E3F4B"/>
    <w:rsid w:val="009E3FE1"/>
    <w:rsid w:val="009E4145"/>
    <w:rsid w:val="009E48F8"/>
    <w:rsid w:val="009E4E60"/>
    <w:rsid w:val="009E4FD2"/>
    <w:rsid w:val="009E5435"/>
    <w:rsid w:val="009E59D8"/>
    <w:rsid w:val="009E5CD8"/>
    <w:rsid w:val="009E5DA5"/>
    <w:rsid w:val="009E6741"/>
    <w:rsid w:val="009E684C"/>
    <w:rsid w:val="009E6CC8"/>
    <w:rsid w:val="009E7038"/>
    <w:rsid w:val="009E7286"/>
    <w:rsid w:val="009E7DD0"/>
    <w:rsid w:val="009F006B"/>
    <w:rsid w:val="009F168D"/>
    <w:rsid w:val="009F186A"/>
    <w:rsid w:val="009F1D0A"/>
    <w:rsid w:val="009F28BD"/>
    <w:rsid w:val="009F3E96"/>
    <w:rsid w:val="009F4121"/>
    <w:rsid w:val="009F4AB9"/>
    <w:rsid w:val="009F501E"/>
    <w:rsid w:val="009F57FB"/>
    <w:rsid w:val="009F5E35"/>
    <w:rsid w:val="009F613B"/>
    <w:rsid w:val="009F653A"/>
    <w:rsid w:val="009F6857"/>
    <w:rsid w:val="009F6A33"/>
    <w:rsid w:val="009F6AED"/>
    <w:rsid w:val="009F6F4D"/>
    <w:rsid w:val="009F70C8"/>
    <w:rsid w:val="009F7C0D"/>
    <w:rsid w:val="009F7CCA"/>
    <w:rsid w:val="009F7D94"/>
    <w:rsid w:val="00A0016C"/>
    <w:rsid w:val="00A006C8"/>
    <w:rsid w:val="00A0111D"/>
    <w:rsid w:val="00A0114D"/>
    <w:rsid w:val="00A0170E"/>
    <w:rsid w:val="00A01DE7"/>
    <w:rsid w:val="00A01EE7"/>
    <w:rsid w:val="00A0239E"/>
    <w:rsid w:val="00A0295A"/>
    <w:rsid w:val="00A03BD4"/>
    <w:rsid w:val="00A0412A"/>
    <w:rsid w:val="00A048F6"/>
    <w:rsid w:val="00A04ADC"/>
    <w:rsid w:val="00A04AF1"/>
    <w:rsid w:val="00A050FF"/>
    <w:rsid w:val="00A05673"/>
    <w:rsid w:val="00A057C3"/>
    <w:rsid w:val="00A058AA"/>
    <w:rsid w:val="00A05C41"/>
    <w:rsid w:val="00A05FF3"/>
    <w:rsid w:val="00A0657E"/>
    <w:rsid w:val="00A06E5F"/>
    <w:rsid w:val="00A1026E"/>
    <w:rsid w:val="00A104FC"/>
    <w:rsid w:val="00A105E7"/>
    <w:rsid w:val="00A107A0"/>
    <w:rsid w:val="00A10829"/>
    <w:rsid w:val="00A10A50"/>
    <w:rsid w:val="00A11299"/>
    <w:rsid w:val="00A1190A"/>
    <w:rsid w:val="00A11AF4"/>
    <w:rsid w:val="00A11C81"/>
    <w:rsid w:val="00A11E7C"/>
    <w:rsid w:val="00A11EE3"/>
    <w:rsid w:val="00A11F52"/>
    <w:rsid w:val="00A12003"/>
    <w:rsid w:val="00A12381"/>
    <w:rsid w:val="00A12D58"/>
    <w:rsid w:val="00A12F67"/>
    <w:rsid w:val="00A1308C"/>
    <w:rsid w:val="00A1353E"/>
    <w:rsid w:val="00A13E60"/>
    <w:rsid w:val="00A14699"/>
    <w:rsid w:val="00A14D85"/>
    <w:rsid w:val="00A153CE"/>
    <w:rsid w:val="00A15DE4"/>
    <w:rsid w:val="00A16103"/>
    <w:rsid w:val="00A1615D"/>
    <w:rsid w:val="00A1618E"/>
    <w:rsid w:val="00A1619D"/>
    <w:rsid w:val="00A16244"/>
    <w:rsid w:val="00A162FB"/>
    <w:rsid w:val="00A1649B"/>
    <w:rsid w:val="00A169CA"/>
    <w:rsid w:val="00A17261"/>
    <w:rsid w:val="00A1760F"/>
    <w:rsid w:val="00A178EF"/>
    <w:rsid w:val="00A17E2E"/>
    <w:rsid w:val="00A2042A"/>
    <w:rsid w:val="00A2053B"/>
    <w:rsid w:val="00A20639"/>
    <w:rsid w:val="00A208D5"/>
    <w:rsid w:val="00A20A72"/>
    <w:rsid w:val="00A20C6A"/>
    <w:rsid w:val="00A20D7D"/>
    <w:rsid w:val="00A2101F"/>
    <w:rsid w:val="00A2110A"/>
    <w:rsid w:val="00A21560"/>
    <w:rsid w:val="00A21980"/>
    <w:rsid w:val="00A21DA8"/>
    <w:rsid w:val="00A21E02"/>
    <w:rsid w:val="00A21E33"/>
    <w:rsid w:val="00A22480"/>
    <w:rsid w:val="00A22AF7"/>
    <w:rsid w:val="00A22C67"/>
    <w:rsid w:val="00A24022"/>
    <w:rsid w:val="00A24E76"/>
    <w:rsid w:val="00A24ED2"/>
    <w:rsid w:val="00A252C1"/>
    <w:rsid w:val="00A254DC"/>
    <w:rsid w:val="00A26075"/>
    <w:rsid w:val="00A263DB"/>
    <w:rsid w:val="00A26EF7"/>
    <w:rsid w:val="00A27AEF"/>
    <w:rsid w:val="00A27E01"/>
    <w:rsid w:val="00A27F61"/>
    <w:rsid w:val="00A307FE"/>
    <w:rsid w:val="00A30D25"/>
    <w:rsid w:val="00A3108C"/>
    <w:rsid w:val="00A31702"/>
    <w:rsid w:val="00A3192C"/>
    <w:rsid w:val="00A31E99"/>
    <w:rsid w:val="00A31F46"/>
    <w:rsid w:val="00A3201D"/>
    <w:rsid w:val="00A32CE2"/>
    <w:rsid w:val="00A338E2"/>
    <w:rsid w:val="00A33902"/>
    <w:rsid w:val="00A33C8D"/>
    <w:rsid w:val="00A341BC"/>
    <w:rsid w:val="00A348A1"/>
    <w:rsid w:val="00A34A3A"/>
    <w:rsid w:val="00A34DA0"/>
    <w:rsid w:val="00A34DD4"/>
    <w:rsid w:val="00A35277"/>
    <w:rsid w:val="00A356BF"/>
    <w:rsid w:val="00A356D0"/>
    <w:rsid w:val="00A356DB"/>
    <w:rsid w:val="00A35A0C"/>
    <w:rsid w:val="00A35A9D"/>
    <w:rsid w:val="00A3602F"/>
    <w:rsid w:val="00A36270"/>
    <w:rsid w:val="00A3726F"/>
    <w:rsid w:val="00A3745F"/>
    <w:rsid w:val="00A37472"/>
    <w:rsid w:val="00A374E6"/>
    <w:rsid w:val="00A37581"/>
    <w:rsid w:val="00A37CFD"/>
    <w:rsid w:val="00A402CA"/>
    <w:rsid w:val="00A41064"/>
    <w:rsid w:val="00A41906"/>
    <w:rsid w:val="00A41AE3"/>
    <w:rsid w:val="00A41C95"/>
    <w:rsid w:val="00A42083"/>
    <w:rsid w:val="00A4299E"/>
    <w:rsid w:val="00A42DC6"/>
    <w:rsid w:val="00A42F35"/>
    <w:rsid w:val="00A42FDA"/>
    <w:rsid w:val="00A43516"/>
    <w:rsid w:val="00A438C7"/>
    <w:rsid w:val="00A442F8"/>
    <w:rsid w:val="00A44B68"/>
    <w:rsid w:val="00A44F45"/>
    <w:rsid w:val="00A45032"/>
    <w:rsid w:val="00A4505B"/>
    <w:rsid w:val="00A45384"/>
    <w:rsid w:val="00A45D69"/>
    <w:rsid w:val="00A45F90"/>
    <w:rsid w:val="00A4604E"/>
    <w:rsid w:val="00A46297"/>
    <w:rsid w:val="00A46722"/>
    <w:rsid w:val="00A46BF2"/>
    <w:rsid w:val="00A46E9E"/>
    <w:rsid w:val="00A46ECD"/>
    <w:rsid w:val="00A46F80"/>
    <w:rsid w:val="00A47586"/>
    <w:rsid w:val="00A47A9F"/>
    <w:rsid w:val="00A50E3B"/>
    <w:rsid w:val="00A51250"/>
    <w:rsid w:val="00A51420"/>
    <w:rsid w:val="00A517FF"/>
    <w:rsid w:val="00A51D09"/>
    <w:rsid w:val="00A522AC"/>
    <w:rsid w:val="00A52339"/>
    <w:rsid w:val="00A5237D"/>
    <w:rsid w:val="00A52546"/>
    <w:rsid w:val="00A52574"/>
    <w:rsid w:val="00A52E19"/>
    <w:rsid w:val="00A52E65"/>
    <w:rsid w:val="00A52EFD"/>
    <w:rsid w:val="00A534B9"/>
    <w:rsid w:val="00A536E8"/>
    <w:rsid w:val="00A53930"/>
    <w:rsid w:val="00A54143"/>
    <w:rsid w:val="00A546D0"/>
    <w:rsid w:val="00A54CAF"/>
    <w:rsid w:val="00A5514B"/>
    <w:rsid w:val="00A55692"/>
    <w:rsid w:val="00A55AAB"/>
    <w:rsid w:val="00A55F73"/>
    <w:rsid w:val="00A560BB"/>
    <w:rsid w:val="00A562BF"/>
    <w:rsid w:val="00A56A4B"/>
    <w:rsid w:val="00A56E46"/>
    <w:rsid w:val="00A57126"/>
    <w:rsid w:val="00A57459"/>
    <w:rsid w:val="00A5748D"/>
    <w:rsid w:val="00A5751E"/>
    <w:rsid w:val="00A57560"/>
    <w:rsid w:val="00A60B36"/>
    <w:rsid w:val="00A60B83"/>
    <w:rsid w:val="00A60BDE"/>
    <w:rsid w:val="00A61174"/>
    <w:rsid w:val="00A61423"/>
    <w:rsid w:val="00A614EA"/>
    <w:rsid w:val="00A61DF8"/>
    <w:rsid w:val="00A628F1"/>
    <w:rsid w:val="00A62F61"/>
    <w:rsid w:val="00A633A0"/>
    <w:rsid w:val="00A63CAA"/>
    <w:rsid w:val="00A640EA"/>
    <w:rsid w:val="00A6472C"/>
    <w:rsid w:val="00A64973"/>
    <w:rsid w:val="00A64E39"/>
    <w:rsid w:val="00A65184"/>
    <w:rsid w:val="00A651C2"/>
    <w:rsid w:val="00A65797"/>
    <w:rsid w:val="00A65CD5"/>
    <w:rsid w:val="00A65D30"/>
    <w:rsid w:val="00A66269"/>
    <w:rsid w:val="00A66354"/>
    <w:rsid w:val="00A664FF"/>
    <w:rsid w:val="00A66B6B"/>
    <w:rsid w:val="00A66B99"/>
    <w:rsid w:val="00A66C5A"/>
    <w:rsid w:val="00A66F41"/>
    <w:rsid w:val="00A6718F"/>
    <w:rsid w:val="00A672C0"/>
    <w:rsid w:val="00A6747D"/>
    <w:rsid w:val="00A67762"/>
    <w:rsid w:val="00A67A61"/>
    <w:rsid w:val="00A67BB6"/>
    <w:rsid w:val="00A67D58"/>
    <w:rsid w:val="00A70653"/>
    <w:rsid w:val="00A713B3"/>
    <w:rsid w:val="00A716AC"/>
    <w:rsid w:val="00A71BA7"/>
    <w:rsid w:val="00A71CCE"/>
    <w:rsid w:val="00A71E8F"/>
    <w:rsid w:val="00A71F20"/>
    <w:rsid w:val="00A7255C"/>
    <w:rsid w:val="00A72E71"/>
    <w:rsid w:val="00A74414"/>
    <w:rsid w:val="00A74900"/>
    <w:rsid w:val="00A75261"/>
    <w:rsid w:val="00A752F0"/>
    <w:rsid w:val="00A76063"/>
    <w:rsid w:val="00A766B8"/>
    <w:rsid w:val="00A76937"/>
    <w:rsid w:val="00A76B22"/>
    <w:rsid w:val="00A80018"/>
    <w:rsid w:val="00A8001E"/>
    <w:rsid w:val="00A80592"/>
    <w:rsid w:val="00A8077B"/>
    <w:rsid w:val="00A8098B"/>
    <w:rsid w:val="00A81209"/>
    <w:rsid w:val="00A81D1E"/>
    <w:rsid w:val="00A82408"/>
    <w:rsid w:val="00A82628"/>
    <w:rsid w:val="00A82631"/>
    <w:rsid w:val="00A82A74"/>
    <w:rsid w:val="00A82BC7"/>
    <w:rsid w:val="00A831E6"/>
    <w:rsid w:val="00A8330E"/>
    <w:rsid w:val="00A8369D"/>
    <w:rsid w:val="00A83A57"/>
    <w:rsid w:val="00A83C06"/>
    <w:rsid w:val="00A8412C"/>
    <w:rsid w:val="00A849EE"/>
    <w:rsid w:val="00A855E5"/>
    <w:rsid w:val="00A85774"/>
    <w:rsid w:val="00A858E4"/>
    <w:rsid w:val="00A85B17"/>
    <w:rsid w:val="00A866C8"/>
    <w:rsid w:val="00A86BCB"/>
    <w:rsid w:val="00A8715B"/>
    <w:rsid w:val="00A87284"/>
    <w:rsid w:val="00A87713"/>
    <w:rsid w:val="00A87852"/>
    <w:rsid w:val="00A879E3"/>
    <w:rsid w:val="00A87F73"/>
    <w:rsid w:val="00A90217"/>
    <w:rsid w:val="00A9035A"/>
    <w:rsid w:val="00A907FD"/>
    <w:rsid w:val="00A90919"/>
    <w:rsid w:val="00A90B95"/>
    <w:rsid w:val="00A914E6"/>
    <w:rsid w:val="00A918F5"/>
    <w:rsid w:val="00A91EC1"/>
    <w:rsid w:val="00A92371"/>
    <w:rsid w:val="00A926B0"/>
    <w:rsid w:val="00A92AFF"/>
    <w:rsid w:val="00A92C24"/>
    <w:rsid w:val="00A92C3E"/>
    <w:rsid w:val="00A92D5B"/>
    <w:rsid w:val="00A92F5F"/>
    <w:rsid w:val="00A9331B"/>
    <w:rsid w:val="00A934DE"/>
    <w:rsid w:val="00A93685"/>
    <w:rsid w:val="00A93906"/>
    <w:rsid w:val="00A93F1E"/>
    <w:rsid w:val="00A941F8"/>
    <w:rsid w:val="00A9452C"/>
    <w:rsid w:val="00A94781"/>
    <w:rsid w:val="00A947E7"/>
    <w:rsid w:val="00A94938"/>
    <w:rsid w:val="00A94F33"/>
    <w:rsid w:val="00A951F1"/>
    <w:rsid w:val="00A95BA6"/>
    <w:rsid w:val="00A95C85"/>
    <w:rsid w:val="00A96181"/>
    <w:rsid w:val="00A969FC"/>
    <w:rsid w:val="00A96C93"/>
    <w:rsid w:val="00A96ED1"/>
    <w:rsid w:val="00A97099"/>
    <w:rsid w:val="00A970B7"/>
    <w:rsid w:val="00A974C1"/>
    <w:rsid w:val="00A9766C"/>
    <w:rsid w:val="00A97A24"/>
    <w:rsid w:val="00A97A60"/>
    <w:rsid w:val="00A97B56"/>
    <w:rsid w:val="00AA03DB"/>
    <w:rsid w:val="00AA05A4"/>
    <w:rsid w:val="00AA089D"/>
    <w:rsid w:val="00AA09E3"/>
    <w:rsid w:val="00AA1714"/>
    <w:rsid w:val="00AA1731"/>
    <w:rsid w:val="00AA1758"/>
    <w:rsid w:val="00AA214E"/>
    <w:rsid w:val="00AA2798"/>
    <w:rsid w:val="00AA2DD2"/>
    <w:rsid w:val="00AA30A6"/>
    <w:rsid w:val="00AA336D"/>
    <w:rsid w:val="00AA34AA"/>
    <w:rsid w:val="00AA395F"/>
    <w:rsid w:val="00AA3A1C"/>
    <w:rsid w:val="00AA3ABD"/>
    <w:rsid w:val="00AA3B9F"/>
    <w:rsid w:val="00AA3C5D"/>
    <w:rsid w:val="00AA4402"/>
    <w:rsid w:val="00AA48FB"/>
    <w:rsid w:val="00AA4CBB"/>
    <w:rsid w:val="00AA4F45"/>
    <w:rsid w:val="00AA5135"/>
    <w:rsid w:val="00AA5173"/>
    <w:rsid w:val="00AA539F"/>
    <w:rsid w:val="00AA53B6"/>
    <w:rsid w:val="00AA54E1"/>
    <w:rsid w:val="00AA5A75"/>
    <w:rsid w:val="00AA671F"/>
    <w:rsid w:val="00AA6917"/>
    <w:rsid w:val="00AA6AF5"/>
    <w:rsid w:val="00AA6B01"/>
    <w:rsid w:val="00AA6CE4"/>
    <w:rsid w:val="00AA7439"/>
    <w:rsid w:val="00AA74BC"/>
    <w:rsid w:val="00AA7753"/>
    <w:rsid w:val="00AA778D"/>
    <w:rsid w:val="00AA7F94"/>
    <w:rsid w:val="00AB01CF"/>
    <w:rsid w:val="00AB0721"/>
    <w:rsid w:val="00AB0B7B"/>
    <w:rsid w:val="00AB0DBD"/>
    <w:rsid w:val="00AB1246"/>
    <w:rsid w:val="00AB157F"/>
    <w:rsid w:val="00AB18DA"/>
    <w:rsid w:val="00AB1B7A"/>
    <w:rsid w:val="00AB22CB"/>
    <w:rsid w:val="00AB27FF"/>
    <w:rsid w:val="00AB2F9C"/>
    <w:rsid w:val="00AB37ED"/>
    <w:rsid w:val="00AB3BE9"/>
    <w:rsid w:val="00AB400B"/>
    <w:rsid w:val="00AB4187"/>
    <w:rsid w:val="00AB4361"/>
    <w:rsid w:val="00AB4A3F"/>
    <w:rsid w:val="00AB51B1"/>
    <w:rsid w:val="00AB53E5"/>
    <w:rsid w:val="00AB58A9"/>
    <w:rsid w:val="00AB5AD5"/>
    <w:rsid w:val="00AB5B40"/>
    <w:rsid w:val="00AB5B83"/>
    <w:rsid w:val="00AB5BEA"/>
    <w:rsid w:val="00AB636C"/>
    <w:rsid w:val="00AB6AF9"/>
    <w:rsid w:val="00AB6B6B"/>
    <w:rsid w:val="00AB7AA2"/>
    <w:rsid w:val="00AB7C73"/>
    <w:rsid w:val="00AB7CDB"/>
    <w:rsid w:val="00AB7D03"/>
    <w:rsid w:val="00AC01AB"/>
    <w:rsid w:val="00AC02F3"/>
    <w:rsid w:val="00AC03CA"/>
    <w:rsid w:val="00AC05BD"/>
    <w:rsid w:val="00AC0FB6"/>
    <w:rsid w:val="00AC118F"/>
    <w:rsid w:val="00AC1A4F"/>
    <w:rsid w:val="00AC211E"/>
    <w:rsid w:val="00AC278D"/>
    <w:rsid w:val="00AC28F9"/>
    <w:rsid w:val="00AC2915"/>
    <w:rsid w:val="00AC2A30"/>
    <w:rsid w:val="00AC2A9A"/>
    <w:rsid w:val="00AC37B2"/>
    <w:rsid w:val="00AC4C2F"/>
    <w:rsid w:val="00AC5358"/>
    <w:rsid w:val="00AC5CD1"/>
    <w:rsid w:val="00AC6768"/>
    <w:rsid w:val="00AC74B0"/>
    <w:rsid w:val="00AC787D"/>
    <w:rsid w:val="00AD007E"/>
    <w:rsid w:val="00AD076F"/>
    <w:rsid w:val="00AD09B1"/>
    <w:rsid w:val="00AD0A0B"/>
    <w:rsid w:val="00AD0AF0"/>
    <w:rsid w:val="00AD112E"/>
    <w:rsid w:val="00AD197C"/>
    <w:rsid w:val="00AD19E1"/>
    <w:rsid w:val="00AD2770"/>
    <w:rsid w:val="00AD2A58"/>
    <w:rsid w:val="00AD3300"/>
    <w:rsid w:val="00AD38C2"/>
    <w:rsid w:val="00AD3956"/>
    <w:rsid w:val="00AD4615"/>
    <w:rsid w:val="00AD4D4B"/>
    <w:rsid w:val="00AD599C"/>
    <w:rsid w:val="00AD5B46"/>
    <w:rsid w:val="00AD5C45"/>
    <w:rsid w:val="00AD6096"/>
    <w:rsid w:val="00AD65E9"/>
    <w:rsid w:val="00AD710C"/>
    <w:rsid w:val="00AD75E3"/>
    <w:rsid w:val="00AE01BD"/>
    <w:rsid w:val="00AE0206"/>
    <w:rsid w:val="00AE04A9"/>
    <w:rsid w:val="00AE0E27"/>
    <w:rsid w:val="00AE1756"/>
    <w:rsid w:val="00AE1943"/>
    <w:rsid w:val="00AE1B8D"/>
    <w:rsid w:val="00AE1E84"/>
    <w:rsid w:val="00AE1F67"/>
    <w:rsid w:val="00AE20BB"/>
    <w:rsid w:val="00AE2383"/>
    <w:rsid w:val="00AE2D66"/>
    <w:rsid w:val="00AE338E"/>
    <w:rsid w:val="00AE37F5"/>
    <w:rsid w:val="00AE3A3D"/>
    <w:rsid w:val="00AE3C68"/>
    <w:rsid w:val="00AE5C28"/>
    <w:rsid w:val="00AE6309"/>
    <w:rsid w:val="00AE6492"/>
    <w:rsid w:val="00AE655B"/>
    <w:rsid w:val="00AE6735"/>
    <w:rsid w:val="00AE679C"/>
    <w:rsid w:val="00AE6B32"/>
    <w:rsid w:val="00AE6B7B"/>
    <w:rsid w:val="00AE6C69"/>
    <w:rsid w:val="00AE7356"/>
    <w:rsid w:val="00AE7726"/>
    <w:rsid w:val="00AE78D0"/>
    <w:rsid w:val="00AF04C8"/>
    <w:rsid w:val="00AF0689"/>
    <w:rsid w:val="00AF0887"/>
    <w:rsid w:val="00AF09D6"/>
    <w:rsid w:val="00AF0BCC"/>
    <w:rsid w:val="00AF1067"/>
    <w:rsid w:val="00AF1508"/>
    <w:rsid w:val="00AF2288"/>
    <w:rsid w:val="00AF2324"/>
    <w:rsid w:val="00AF28DF"/>
    <w:rsid w:val="00AF2F52"/>
    <w:rsid w:val="00AF333E"/>
    <w:rsid w:val="00AF3740"/>
    <w:rsid w:val="00AF3DD1"/>
    <w:rsid w:val="00AF41D3"/>
    <w:rsid w:val="00AF4834"/>
    <w:rsid w:val="00AF4A48"/>
    <w:rsid w:val="00AF4B5A"/>
    <w:rsid w:val="00AF4F70"/>
    <w:rsid w:val="00AF5646"/>
    <w:rsid w:val="00AF687B"/>
    <w:rsid w:val="00AF689C"/>
    <w:rsid w:val="00AF6BEE"/>
    <w:rsid w:val="00AF6E8F"/>
    <w:rsid w:val="00AF6EA9"/>
    <w:rsid w:val="00AF6F0D"/>
    <w:rsid w:val="00AF6FAE"/>
    <w:rsid w:val="00AF7049"/>
    <w:rsid w:val="00AF72DD"/>
    <w:rsid w:val="00B00681"/>
    <w:rsid w:val="00B008B8"/>
    <w:rsid w:val="00B00A33"/>
    <w:rsid w:val="00B00D90"/>
    <w:rsid w:val="00B00E79"/>
    <w:rsid w:val="00B0143E"/>
    <w:rsid w:val="00B02192"/>
    <w:rsid w:val="00B02B54"/>
    <w:rsid w:val="00B0354F"/>
    <w:rsid w:val="00B03778"/>
    <w:rsid w:val="00B0382C"/>
    <w:rsid w:val="00B03FFD"/>
    <w:rsid w:val="00B0487D"/>
    <w:rsid w:val="00B050E1"/>
    <w:rsid w:val="00B05256"/>
    <w:rsid w:val="00B053C4"/>
    <w:rsid w:val="00B05612"/>
    <w:rsid w:val="00B05B3E"/>
    <w:rsid w:val="00B0616D"/>
    <w:rsid w:val="00B06443"/>
    <w:rsid w:val="00B06750"/>
    <w:rsid w:val="00B067C2"/>
    <w:rsid w:val="00B06F2B"/>
    <w:rsid w:val="00B07A01"/>
    <w:rsid w:val="00B07A76"/>
    <w:rsid w:val="00B07B77"/>
    <w:rsid w:val="00B104CC"/>
    <w:rsid w:val="00B10572"/>
    <w:rsid w:val="00B10799"/>
    <w:rsid w:val="00B10972"/>
    <w:rsid w:val="00B10CE1"/>
    <w:rsid w:val="00B10ED8"/>
    <w:rsid w:val="00B11377"/>
    <w:rsid w:val="00B11554"/>
    <w:rsid w:val="00B119DC"/>
    <w:rsid w:val="00B11E34"/>
    <w:rsid w:val="00B12344"/>
    <w:rsid w:val="00B13EF8"/>
    <w:rsid w:val="00B13FFD"/>
    <w:rsid w:val="00B140B2"/>
    <w:rsid w:val="00B14404"/>
    <w:rsid w:val="00B14407"/>
    <w:rsid w:val="00B147F1"/>
    <w:rsid w:val="00B14995"/>
    <w:rsid w:val="00B1555E"/>
    <w:rsid w:val="00B15917"/>
    <w:rsid w:val="00B15A57"/>
    <w:rsid w:val="00B15DB8"/>
    <w:rsid w:val="00B15DEA"/>
    <w:rsid w:val="00B161DC"/>
    <w:rsid w:val="00B16E96"/>
    <w:rsid w:val="00B177B3"/>
    <w:rsid w:val="00B206E9"/>
    <w:rsid w:val="00B2078A"/>
    <w:rsid w:val="00B207DB"/>
    <w:rsid w:val="00B2081B"/>
    <w:rsid w:val="00B21207"/>
    <w:rsid w:val="00B21255"/>
    <w:rsid w:val="00B21290"/>
    <w:rsid w:val="00B213FD"/>
    <w:rsid w:val="00B2140E"/>
    <w:rsid w:val="00B21668"/>
    <w:rsid w:val="00B21BA1"/>
    <w:rsid w:val="00B22221"/>
    <w:rsid w:val="00B227CC"/>
    <w:rsid w:val="00B22B6B"/>
    <w:rsid w:val="00B22BB4"/>
    <w:rsid w:val="00B240FC"/>
    <w:rsid w:val="00B24243"/>
    <w:rsid w:val="00B247E2"/>
    <w:rsid w:val="00B24943"/>
    <w:rsid w:val="00B2495F"/>
    <w:rsid w:val="00B25078"/>
    <w:rsid w:val="00B2563C"/>
    <w:rsid w:val="00B2678F"/>
    <w:rsid w:val="00B2699B"/>
    <w:rsid w:val="00B26E5B"/>
    <w:rsid w:val="00B26F5D"/>
    <w:rsid w:val="00B27535"/>
    <w:rsid w:val="00B277C5"/>
    <w:rsid w:val="00B27914"/>
    <w:rsid w:val="00B27A85"/>
    <w:rsid w:val="00B27BFE"/>
    <w:rsid w:val="00B3039A"/>
    <w:rsid w:val="00B308E3"/>
    <w:rsid w:val="00B30A35"/>
    <w:rsid w:val="00B30B41"/>
    <w:rsid w:val="00B30F8D"/>
    <w:rsid w:val="00B30FCD"/>
    <w:rsid w:val="00B31AF6"/>
    <w:rsid w:val="00B31D7F"/>
    <w:rsid w:val="00B3338E"/>
    <w:rsid w:val="00B334FF"/>
    <w:rsid w:val="00B3364C"/>
    <w:rsid w:val="00B33748"/>
    <w:rsid w:val="00B33AC1"/>
    <w:rsid w:val="00B33EEA"/>
    <w:rsid w:val="00B33F91"/>
    <w:rsid w:val="00B343E6"/>
    <w:rsid w:val="00B344BE"/>
    <w:rsid w:val="00B345DA"/>
    <w:rsid w:val="00B3469D"/>
    <w:rsid w:val="00B34AC9"/>
    <w:rsid w:val="00B34E88"/>
    <w:rsid w:val="00B354F4"/>
    <w:rsid w:val="00B3552D"/>
    <w:rsid w:val="00B35914"/>
    <w:rsid w:val="00B35D87"/>
    <w:rsid w:val="00B365C4"/>
    <w:rsid w:val="00B36626"/>
    <w:rsid w:val="00B367AD"/>
    <w:rsid w:val="00B3681F"/>
    <w:rsid w:val="00B36A10"/>
    <w:rsid w:val="00B37C27"/>
    <w:rsid w:val="00B37FB8"/>
    <w:rsid w:val="00B400A4"/>
    <w:rsid w:val="00B408EE"/>
    <w:rsid w:val="00B416CB"/>
    <w:rsid w:val="00B41D05"/>
    <w:rsid w:val="00B41DE6"/>
    <w:rsid w:val="00B42059"/>
    <w:rsid w:val="00B42423"/>
    <w:rsid w:val="00B425F1"/>
    <w:rsid w:val="00B42DB2"/>
    <w:rsid w:val="00B42DC1"/>
    <w:rsid w:val="00B437D9"/>
    <w:rsid w:val="00B4405B"/>
    <w:rsid w:val="00B4432A"/>
    <w:rsid w:val="00B4470F"/>
    <w:rsid w:val="00B44ECA"/>
    <w:rsid w:val="00B45126"/>
    <w:rsid w:val="00B45B77"/>
    <w:rsid w:val="00B462FB"/>
    <w:rsid w:val="00B46764"/>
    <w:rsid w:val="00B46CF7"/>
    <w:rsid w:val="00B470BD"/>
    <w:rsid w:val="00B471AA"/>
    <w:rsid w:val="00B478F3"/>
    <w:rsid w:val="00B47AF8"/>
    <w:rsid w:val="00B47B87"/>
    <w:rsid w:val="00B47C6D"/>
    <w:rsid w:val="00B47E3D"/>
    <w:rsid w:val="00B50366"/>
    <w:rsid w:val="00B503ED"/>
    <w:rsid w:val="00B505B0"/>
    <w:rsid w:val="00B51231"/>
    <w:rsid w:val="00B512AF"/>
    <w:rsid w:val="00B518C5"/>
    <w:rsid w:val="00B5260D"/>
    <w:rsid w:val="00B52FFF"/>
    <w:rsid w:val="00B536E8"/>
    <w:rsid w:val="00B538DA"/>
    <w:rsid w:val="00B53D11"/>
    <w:rsid w:val="00B54042"/>
    <w:rsid w:val="00B54BE5"/>
    <w:rsid w:val="00B54C07"/>
    <w:rsid w:val="00B54C39"/>
    <w:rsid w:val="00B54ECF"/>
    <w:rsid w:val="00B5599A"/>
    <w:rsid w:val="00B5620C"/>
    <w:rsid w:val="00B562E7"/>
    <w:rsid w:val="00B56BE3"/>
    <w:rsid w:val="00B5709E"/>
    <w:rsid w:val="00B5712E"/>
    <w:rsid w:val="00B57674"/>
    <w:rsid w:val="00B57781"/>
    <w:rsid w:val="00B57D3B"/>
    <w:rsid w:val="00B60362"/>
    <w:rsid w:val="00B60544"/>
    <w:rsid w:val="00B608AA"/>
    <w:rsid w:val="00B60B14"/>
    <w:rsid w:val="00B60B6E"/>
    <w:rsid w:val="00B60BAD"/>
    <w:rsid w:val="00B60EC0"/>
    <w:rsid w:val="00B60FD9"/>
    <w:rsid w:val="00B6108C"/>
    <w:rsid w:val="00B615A2"/>
    <w:rsid w:val="00B618B9"/>
    <w:rsid w:val="00B63911"/>
    <w:rsid w:val="00B63D1A"/>
    <w:rsid w:val="00B63F47"/>
    <w:rsid w:val="00B641E4"/>
    <w:rsid w:val="00B6464C"/>
    <w:rsid w:val="00B64C1D"/>
    <w:rsid w:val="00B64D1C"/>
    <w:rsid w:val="00B64F99"/>
    <w:rsid w:val="00B65A88"/>
    <w:rsid w:val="00B65F57"/>
    <w:rsid w:val="00B66076"/>
    <w:rsid w:val="00B660B7"/>
    <w:rsid w:val="00B662E9"/>
    <w:rsid w:val="00B66579"/>
    <w:rsid w:val="00B6662E"/>
    <w:rsid w:val="00B6748C"/>
    <w:rsid w:val="00B6780B"/>
    <w:rsid w:val="00B67C09"/>
    <w:rsid w:val="00B67FD2"/>
    <w:rsid w:val="00B70562"/>
    <w:rsid w:val="00B711FA"/>
    <w:rsid w:val="00B713E4"/>
    <w:rsid w:val="00B71BE6"/>
    <w:rsid w:val="00B72338"/>
    <w:rsid w:val="00B72BFF"/>
    <w:rsid w:val="00B730BA"/>
    <w:rsid w:val="00B74077"/>
    <w:rsid w:val="00B74125"/>
    <w:rsid w:val="00B7417E"/>
    <w:rsid w:val="00B74207"/>
    <w:rsid w:val="00B74245"/>
    <w:rsid w:val="00B745FE"/>
    <w:rsid w:val="00B750BC"/>
    <w:rsid w:val="00B7529B"/>
    <w:rsid w:val="00B752C0"/>
    <w:rsid w:val="00B7666D"/>
    <w:rsid w:val="00B768E7"/>
    <w:rsid w:val="00B769A0"/>
    <w:rsid w:val="00B76A89"/>
    <w:rsid w:val="00B76BD5"/>
    <w:rsid w:val="00B7756A"/>
    <w:rsid w:val="00B7785A"/>
    <w:rsid w:val="00B77AA1"/>
    <w:rsid w:val="00B77C08"/>
    <w:rsid w:val="00B80834"/>
    <w:rsid w:val="00B80850"/>
    <w:rsid w:val="00B80AD6"/>
    <w:rsid w:val="00B8106B"/>
    <w:rsid w:val="00B8116B"/>
    <w:rsid w:val="00B820B7"/>
    <w:rsid w:val="00B8263B"/>
    <w:rsid w:val="00B82832"/>
    <w:rsid w:val="00B828E4"/>
    <w:rsid w:val="00B834A2"/>
    <w:rsid w:val="00B836FF"/>
    <w:rsid w:val="00B8391F"/>
    <w:rsid w:val="00B83D68"/>
    <w:rsid w:val="00B842D4"/>
    <w:rsid w:val="00B84595"/>
    <w:rsid w:val="00B85037"/>
    <w:rsid w:val="00B8516F"/>
    <w:rsid w:val="00B85250"/>
    <w:rsid w:val="00B85A0E"/>
    <w:rsid w:val="00B85A89"/>
    <w:rsid w:val="00B85CC3"/>
    <w:rsid w:val="00B86C96"/>
    <w:rsid w:val="00B86CD2"/>
    <w:rsid w:val="00B87616"/>
    <w:rsid w:val="00B87699"/>
    <w:rsid w:val="00B878C3"/>
    <w:rsid w:val="00B87E95"/>
    <w:rsid w:val="00B90453"/>
    <w:rsid w:val="00B9126B"/>
    <w:rsid w:val="00B91755"/>
    <w:rsid w:val="00B9187D"/>
    <w:rsid w:val="00B93736"/>
    <w:rsid w:val="00B938C9"/>
    <w:rsid w:val="00B947D8"/>
    <w:rsid w:val="00B948CB"/>
    <w:rsid w:val="00B94B94"/>
    <w:rsid w:val="00B94E67"/>
    <w:rsid w:val="00B95360"/>
    <w:rsid w:val="00B960C7"/>
    <w:rsid w:val="00B962DD"/>
    <w:rsid w:val="00B96813"/>
    <w:rsid w:val="00B96C0C"/>
    <w:rsid w:val="00B96CD8"/>
    <w:rsid w:val="00B9724B"/>
    <w:rsid w:val="00B972FD"/>
    <w:rsid w:val="00B97366"/>
    <w:rsid w:val="00B97585"/>
    <w:rsid w:val="00B97C0C"/>
    <w:rsid w:val="00B97C5D"/>
    <w:rsid w:val="00B97DA7"/>
    <w:rsid w:val="00B97FB1"/>
    <w:rsid w:val="00BA0189"/>
    <w:rsid w:val="00BA0251"/>
    <w:rsid w:val="00BA09A9"/>
    <w:rsid w:val="00BA0A49"/>
    <w:rsid w:val="00BA1455"/>
    <w:rsid w:val="00BA148F"/>
    <w:rsid w:val="00BA1BCE"/>
    <w:rsid w:val="00BA216C"/>
    <w:rsid w:val="00BA2B5C"/>
    <w:rsid w:val="00BA2ED7"/>
    <w:rsid w:val="00BA2F4F"/>
    <w:rsid w:val="00BA2F50"/>
    <w:rsid w:val="00BA322D"/>
    <w:rsid w:val="00BA33DC"/>
    <w:rsid w:val="00BA3ACB"/>
    <w:rsid w:val="00BA4102"/>
    <w:rsid w:val="00BA4677"/>
    <w:rsid w:val="00BA5710"/>
    <w:rsid w:val="00BA572A"/>
    <w:rsid w:val="00BA590D"/>
    <w:rsid w:val="00BA5C86"/>
    <w:rsid w:val="00BA5D3A"/>
    <w:rsid w:val="00BA5D3B"/>
    <w:rsid w:val="00BA6DA2"/>
    <w:rsid w:val="00BA6DA8"/>
    <w:rsid w:val="00BA6F83"/>
    <w:rsid w:val="00BA7688"/>
    <w:rsid w:val="00BA7F01"/>
    <w:rsid w:val="00BB07D0"/>
    <w:rsid w:val="00BB1363"/>
    <w:rsid w:val="00BB13CA"/>
    <w:rsid w:val="00BB1D9F"/>
    <w:rsid w:val="00BB1F56"/>
    <w:rsid w:val="00BB2B3B"/>
    <w:rsid w:val="00BB2DCF"/>
    <w:rsid w:val="00BB2EC0"/>
    <w:rsid w:val="00BB3498"/>
    <w:rsid w:val="00BB3526"/>
    <w:rsid w:val="00BB366C"/>
    <w:rsid w:val="00BB37C2"/>
    <w:rsid w:val="00BB3902"/>
    <w:rsid w:val="00BB3DF8"/>
    <w:rsid w:val="00BB3FC0"/>
    <w:rsid w:val="00BB5044"/>
    <w:rsid w:val="00BB5206"/>
    <w:rsid w:val="00BB5FB1"/>
    <w:rsid w:val="00BB65CC"/>
    <w:rsid w:val="00BB6B6B"/>
    <w:rsid w:val="00BB6E6D"/>
    <w:rsid w:val="00BB7032"/>
    <w:rsid w:val="00BB70D0"/>
    <w:rsid w:val="00BB7113"/>
    <w:rsid w:val="00BB7B2D"/>
    <w:rsid w:val="00BB7CC7"/>
    <w:rsid w:val="00BB7CFC"/>
    <w:rsid w:val="00BC0615"/>
    <w:rsid w:val="00BC0707"/>
    <w:rsid w:val="00BC0860"/>
    <w:rsid w:val="00BC0C96"/>
    <w:rsid w:val="00BC1104"/>
    <w:rsid w:val="00BC157D"/>
    <w:rsid w:val="00BC17D4"/>
    <w:rsid w:val="00BC1956"/>
    <w:rsid w:val="00BC25AD"/>
    <w:rsid w:val="00BC276C"/>
    <w:rsid w:val="00BC2BDE"/>
    <w:rsid w:val="00BC2E92"/>
    <w:rsid w:val="00BC30DD"/>
    <w:rsid w:val="00BC334B"/>
    <w:rsid w:val="00BC35A6"/>
    <w:rsid w:val="00BC3CC9"/>
    <w:rsid w:val="00BC4116"/>
    <w:rsid w:val="00BC4582"/>
    <w:rsid w:val="00BC4AF8"/>
    <w:rsid w:val="00BC4DF5"/>
    <w:rsid w:val="00BC4FE1"/>
    <w:rsid w:val="00BC51D5"/>
    <w:rsid w:val="00BC598B"/>
    <w:rsid w:val="00BC59F2"/>
    <w:rsid w:val="00BC5CE2"/>
    <w:rsid w:val="00BC61E6"/>
    <w:rsid w:val="00BC6454"/>
    <w:rsid w:val="00BC7182"/>
    <w:rsid w:val="00BC7A48"/>
    <w:rsid w:val="00BD05EF"/>
    <w:rsid w:val="00BD0E70"/>
    <w:rsid w:val="00BD1121"/>
    <w:rsid w:val="00BD18E7"/>
    <w:rsid w:val="00BD1A50"/>
    <w:rsid w:val="00BD1A5C"/>
    <w:rsid w:val="00BD1A80"/>
    <w:rsid w:val="00BD23B7"/>
    <w:rsid w:val="00BD24AE"/>
    <w:rsid w:val="00BD2CF8"/>
    <w:rsid w:val="00BD36D7"/>
    <w:rsid w:val="00BD37BC"/>
    <w:rsid w:val="00BD3963"/>
    <w:rsid w:val="00BD3989"/>
    <w:rsid w:val="00BD411F"/>
    <w:rsid w:val="00BD4539"/>
    <w:rsid w:val="00BD51DC"/>
    <w:rsid w:val="00BD529B"/>
    <w:rsid w:val="00BD532E"/>
    <w:rsid w:val="00BD599A"/>
    <w:rsid w:val="00BD636D"/>
    <w:rsid w:val="00BD6426"/>
    <w:rsid w:val="00BD6745"/>
    <w:rsid w:val="00BD6777"/>
    <w:rsid w:val="00BD7B8E"/>
    <w:rsid w:val="00BE02C6"/>
    <w:rsid w:val="00BE0813"/>
    <w:rsid w:val="00BE0E61"/>
    <w:rsid w:val="00BE1ECE"/>
    <w:rsid w:val="00BE1F47"/>
    <w:rsid w:val="00BE22F3"/>
    <w:rsid w:val="00BE2368"/>
    <w:rsid w:val="00BE2860"/>
    <w:rsid w:val="00BE2D68"/>
    <w:rsid w:val="00BE3F44"/>
    <w:rsid w:val="00BE4339"/>
    <w:rsid w:val="00BE463A"/>
    <w:rsid w:val="00BE46D2"/>
    <w:rsid w:val="00BE4DBF"/>
    <w:rsid w:val="00BE51DA"/>
    <w:rsid w:val="00BE5264"/>
    <w:rsid w:val="00BE5BA5"/>
    <w:rsid w:val="00BE5EDD"/>
    <w:rsid w:val="00BE5EE2"/>
    <w:rsid w:val="00BE6491"/>
    <w:rsid w:val="00BE6592"/>
    <w:rsid w:val="00BE6BBE"/>
    <w:rsid w:val="00BE71D5"/>
    <w:rsid w:val="00BE7D2D"/>
    <w:rsid w:val="00BF0AAB"/>
    <w:rsid w:val="00BF0C9C"/>
    <w:rsid w:val="00BF0D74"/>
    <w:rsid w:val="00BF169B"/>
    <w:rsid w:val="00BF1E6F"/>
    <w:rsid w:val="00BF28C1"/>
    <w:rsid w:val="00BF2DDE"/>
    <w:rsid w:val="00BF373E"/>
    <w:rsid w:val="00BF3EF5"/>
    <w:rsid w:val="00BF4306"/>
    <w:rsid w:val="00BF4D0B"/>
    <w:rsid w:val="00BF52FC"/>
    <w:rsid w:val="00BF5C94"/>
    <w:rsid w:val="00BF5D1B"/>
    <w:rsid w:val="00BF5EB6"/>
    <w:rsid w:val="00BF66CE"/>
    <w:rsid w:val="00BF676D"/>
    <w:rsid w:val="00BF6DD0"/>
    <w:rsid w:val="00BF7801"/>
    <w:rsid w:val="00BF7B8D"/>
    <w:rsid w:val="00BF7E87"/>
    <w:rsid w:val="00C000DB"/>
    <w:rsid w:val="00C013D8"/>
    <w:rsid w:val="00C014EA"/>
    <w:rsid w:val="00C01E1B"/>
    <w:rsid w:val="00C02072"/>
    <w:rsid w:val="00C022D8"/>
    <w:rsid w:val="00C0258C"/>
    <w:rsid w:val="00C02616"/>
    <w:rsid w:val="00C02793"/>
    <w:rsid w:val="00C027D4"/>
    <w:rsid w:val="00C0310D"/>
    <w:rsid w:val="00C032A0"/>
    <w:rsid w:val="00C0379C"/>
    <w:rsid w:val="00C03C1D"/>
    <w:rsid w:val="00C03D5B"/>
    <w:rsid w:val="00C04061"/>
    <w:rsid w:val="00C043F6"/>
    <w:rsid w:val="00C0462E"/>
    <w:rsid w:val="00C04E01"/>
    <w:rsid w:val="00C052BF"/>
    <w:rsid w:val="00C05337"/>
    <w:rsid w:val="00C06014"/>
    <w:rsid w:val="00C06041"/>
    <w:rsid w:val="00C060B5"/>
    <w:rsid w:val="00C06F4E"/>
    <w:rsid w:val="00C0700E"/>
    <w:rsid w:val="00C07650"/>
    <w:rsid w:val="00C07872"/>
    <w:rsid w:val="00C07B43"/>
    <w:rsid w:val="00C07BC9"/>
    <w:rsid w:val="00C07DCF"/>
    <w:rsid w:val="00C102C1"/>
    <w:rsid w:val="00C103E7"/>
    <w:rsid w:val="00C10636"/>
    <w:rsid w:val="00C119DD"/>
    <w:rsid w:val="00C11B06"/>
    <w:rsid w:val="00C11CA9"/>
    <w:rsid w:val="00C128CD"/>
    <w:rsid w:val="00C1306B"/>
    <w:rsid w:val="00C139FA"/>
    <w:rsid w:val="00C140EC"/>
    <w:rsid w:val="00C144DC"/>
    <w:rsid w:val="00C146A7"/>
    <w:rsid w:val="00C14837"/>
    <w:rsid w:val="00C14F80"/>
    <w:rsid w:val="00C1528F"/>
    <w:rsid w:val="00C156AB"/>
    <w:rsid w:val="00C16135"/>
    <w:rsid w:val="00C161A2"/>
    <w:rsid w:val="00C16546"/>
    <w:rsid w:val="00C16E6A"/>
    <w:rsid w:val="00C16F20"/>
    <w:rsid w:val="00C17A0A"/>
    <w:rsid w:val="00C202AE"/>
    <w:rsid w:val="00C20458"/>
    <w:rsid w:val="00C20A55"/>
    <w:rsid w:val="00C20CCC"/>
    <w:rsid w:val="00C2152B"/>
    <w:rsid w:val="00C21D3B"/>
    <w:rsid w:val="00C21D73"/>
    <w:rsid w:val="00C227FD"/>
    <w:rsid w:val="00C228E1"/>
    <w:rsid w:val="00C22A4D"/>
    <w:rsid w:val="00C22A64"/>
    <w:rsid w:val="00C2343C"/>
    <w:rsid w:val="00C2371F"/>
    <w:rsid w:val="00C2387F"/>
    <w:rsid w:val="00C23B12"/>
    <w:rsid w:val="00C23CA8"/>
    <w:rsid w:val="00C23D16"/>
    <w:rsid w:val="00C23F4A"/>
    <w:rsid w:val="00C2404F"/>
    <w:rsid w:val="00C2407A"/>
    <w:rsid w:val="00C24F22"/>
    <w:rsid w:val="00C2517E"/>
    <w:rsid w:val="00C2560F"/>
    <w:rsid w:val="00C2599B"/>
    <w:rsid w:val="00C25B54"/>
    <w:rsid w:val="00C25CAA"/>
    <w:rsid w:val="00C2617E"/>
    <w:rsid w:val="00C2642C"/>
    <w:rsid w:val="00C265C3"/>
    <w:rsid w:val="00C26782"/>
    <w:rsid w:val="00C26862"/>
    <w:rsid w:val="00C27896"/>
    <w:rsid w:val="00C278DE"/>
    <w:rsid w:val="00C27D49"/>
    <w:rsid w:val="00C3020D"/>
    <w:rsid w:val="00C30517"/>
    <w:rsid w:val="00C30620"/>
    <w:rsid w:val="00C342BC"/>
    <w:rsid w:val="00C342CB"/>
    <w:rsid w:val="00C34766"/>
    <w:rsid w:val="00C34B01"/>
    <w:rsid w:val="00C34BA6"/>
    <w:rsid w:val="00C34CC9"/>
    <w:rsid w:val="00C34E1D"/>
    <w:rsid w:val="00C35552"/>
    <w:rsid w:val="00C357AA"/>
    <w:rsid w:val="00C35949"/>
    <w:rsid w:val="00C35ABB"/>
    <w:rsid w:val="00C35DE9"/>
    <w:rsid w:val="00C360D2"/>
    <w:rsid w:val="00C364FE"/>
    <w:rsid w:val="00C36B50"/>
    <w:rsid w:val="00C3700A"/>
    <w:rsid w:val="00C3720E"/>
    <w:rsid w:val="00C37C33"/>
    <w:rsid w:val="00C37DBF"/>
    <w:rsid w:val="00C40155"/>
    <w:rsid w:val="00C406BE"/>
    <w:rsid w:val="00C40B57"/>
    <w:rsid w:val="00C40DBF"/>
    <w:rsid w:val="00C4136C"/>
    <w:rsid w:val="00C415E9"/>
    <w:rsid w:val="00C417A2"/>
    <w:rsid w:val="00C41F62"/>
    <w:rsid w:val="00C42488"/>
    <w:rsid w:val="00C42611"/>
    <w:rsid w:val="00C4275E"/>
    <w:rsid w:val="00C42972"/>
    <w:rsid w:val="00C42E5F"/>
    <w:rsid w:val="00C43510"/>
    <w:rsid w:val="00C43C28"/>
    <w:rsid w:val="00C446D1"/>
    <w:rsid w:val="00C44A38"/>
    <w:rsid w:val="00C44F29"/>
    <w:rsid w:val="00C45270"/>
    <w:rsid w:val="00C45746"/>
    <w:rsid w:val="00C45A33"/>
    <w:rsid w:val="00C45DA0"/>
    <w:rsid w:val="00C45EF1"/>
    <w:rsid w:val="00C4610E"/>
    <w:rsid w:val="00C47117"/>
    <w:rsid w:val="00C47501"/>
    <w:rsid w:val="00C476F1"/>
    <w:rsid w:val="00C50C83"/>
    <w:rsid w:val="00C50CB6"/>
    <w:rsid w:val="00C51509"/>
    <w:rsid w:val="00C517D0"/>
    <w:rsid w:val="00C5192C"/>
    <w:rsid w:val="00C51C71"/>
    <w:rsid w:val="00C51D3F"/>
    <w:rsid w:val="00C524CD"/>
    <w:rsid w:val="00C5270A"/>
    <w:rsid w:val="00C52B0D"/>
    <w:rsid w:val="00C52E03"/>
    <w:rsid w:val="00C5335D"/>
    <w:rsid w:val="00C534F7"/>
    <w:rsid w:val="00C536C4"/>
    <w:rsid w:val="00C53AF8"/>
    <w:rsid w:val="00C547A2"/>
    <w:rsid w:val="00C547B0"/>
    <w:rsid w:val="00C54B73"/>
    <w:rsid w:val="00C54F60"/>
    <w:rsid w:val="00C553D5"/>
    <w:rsid w:val="00C55454"/>
    <w:rsid w:val="00C555FE"/>
    <w:rsid w:val="00C55CC3"/>
    <w:rsid w:val="00C5612A"/>
    <w:rsid w:val="00C56D93"/>
    <w:rsid w:val="00C56FE0"/>
    <w:rsid w:val="00C57890"/>
    <w:rsid w:val="00C579BD"/>
    <w:rsid w:val="00C57B47"/>
    <w:rsid w:val="00C608CB"/>
    <w:rsid w:val="00C60B88"/>
    <w:rsid w:val="00C61133"/>
    <w:rsid w:val="00C61B0D"/>
    <w:rsid w:val="00C61D09"/>
    <w:rsid w:val="00C6254C"/>
    <w:rsid w:val="00C62556"/>
    <w:rsid w:val="00C6263E"/>
    <w:rsid w:val="00C62848"/>
    <w:rsid w:val="00C62A79"/>
    <w:rsid w:val="00C645EB"/>
    <w:rsid w:val="00C64B4F"/>
    <w:rsid w:val="00C6566A"/>
    <w:rsid w:val="00C659E2"/>
    <w:rsid w:val="00C667D8"/>
    <w:rsid w:val="00C66968"/>
    <w:rsid w:val="00C66D73"/>
    <w:rsid w:val="00C671BA"/>
    <w:rsid w:val="00C6746F"/>
    <w:rsid w:val="00C6794C"/>
    <w:rsid w:val="00C67AEA"/>
    <w:rsid w:val="00C67E32"/>
    <w:rsid w:val="00C702DF"/>
    <w:rsid w:val="00C705C2"/>
    <w:rsid w:val="00C70895"/>
    <w:rsid w:val="00C70D93"/>
    <w:rsid w:val="00C70FCE"/>
    <w:rsid w:val="00C7158B"/>
    <w:rsid w:val="00C71A35"/>
    <w:rsid w:val="00C71D06"/>
    <w:rsid w:val="00C72277"/>
    <w:rsid w:val="00C72664"/>
    <w:rsid w:val="00C72A92"/>
    <w:rsid w:val="00C72CA9"/>
    <w:rsid w:val="00C72F11"/>
    <w:rsid w:val="00C7353B"/>
    <w:rsid w:val="00C73735"/>
    <w:rsid w:val="00C738A0"/>
    <w:rsid w:val="00C74418"/>
    <w:rsid w:val="00C750F9"/>
    <w:rsid w:val="00C75346"/>
    <w:rsid w:val="00C75580"/>
    <w:rsid w:val="00C755B4"/>
    <w:rsid w:val="00C756AB"/>
    <w:rsid w:val="00C75F23"/>
    <w:rsid w:val="00C76158"/>
    <w:rsid w:val="00C76C41"/>
    <w:rsid w:val="00C774EC"/>
    <w:rsid w:val="00C77A05"/>
    <w:rsid w:val="00C77AC9"/>
    <w:rsid w:val="00C77D05"/>
    <w:rsid w:val="00C80079"/>
    <w:rsid w:val="00C80178"/>
    <w:rsid w:val="00C80217"/>
    <w:rsid w:val="00C80406"/>
    <w:rsid w:val="00C80643"/>
    <w:rsid w:val="00C808EA"/>
    <w:rsid w:val="00C81687"/>
    <w:rsid w:val="00C816BB"/>
    <w:rsid w:val="00C816E8"/>
    <w:rsid w:val="00C81756"/>
    <w:rsid w:val="00C82077"/>
    <w:rsid w:val="00C82860"/>
    <w:rsid w:val="00C82C7B"/>
    <w:rsid w:val="00C83868"/>
    <w:rsid w:val="00C84794"/>
    <w:rsid w:val="00C848A6"/>
    <w:rsid w:val="00C848C3"/>
    <w:rsid w:val="00C84B0E"/>
    <w:rsid w:val="00C84B2D"/>
    <w:rsid w:val="00C84EA7"/>
    <w:rsid w:val="00C85069"/>
    <w:rsid w:val="00C87588"/>
    <w:rsid w:val="00C87719"/>
    <w:rsid w:val="00C87987"/>
    <w:rsid w:val="00C90349"/>
    <w:rsid w:val="00C903EA"/>
    <w:rsid w:val="00C90E24"/>
    <w:rsid w:val="00C90E74"/>
    <w:rsid w:val="00C90F34"/>
    <w:rsid w:val="00C91064"/>
    <w:rsid w:val="00C9138D"/>
    <w:rsid w:val="00C91441"/>
    <w:rsid w:val="00C918BF"/>
    <w:rsid w:val="00C918E0"/>
    <w:rsid w:val="00C9210F"/>
    <w:rsid w:val="00C92180"/>
    <w:rsid w:val="00C921F3"/>
    <w:rsid w:val="00C92A3F"/>
    <w:rsid w:val="00C92CE6"/>
    <w:rsid w:val="00C933CC"/>
    <w:rsid w:val="00C9366E"/>
    <w:rsid w:val="00C93896"/>
    <w:rsid w:val="00C93A24"/>
    <w:rsid w:val="00C93F4A"/>
    <w:rsid w:val="00C942D7"/>
    <w:rsid w:val="00C94635"/>
    <w:rsid w:val="00C9568C"/>
    <w:rsid w:val="00C956C6"/>
    <w:rsid w:val="00C957E2"/>
    <w:rsid w:val="00C95E73"/>
    <w:rsid w:val="00C9670A"/>
    <w:rsid w:val="00C970DA"/>
    <w:rsid w:val="00CA00C3"/>
    <w:rsid w:val="00CA0458"/>
    <w:rsid w:val="00CA09BF"/>
    <w:rsid w:val="00CA0A3C"/>
    <w:rsid w:val="00CA10C0"/>
    <w:rsid w:val="00CA1147"/>
    <w:rsid w:val="00CA1BA5"/>
    <w:rsid w:val="00CA1D54"/>
    <w:rsid w:val="00CA1FC5"/>
    <w:rsid w:val="00CA25EE"/>
    <w:rsid w:val="00CA2C57"/>
    <w:rsid w:val="00CA2DC3"/>
    <w:rsid w:val="00CA45C9"/>
    <w:rsid w:val="00CA4BFF"/>
    <w:rsid w:val="00CA5B5F"/>
    <w:rsid w:val="00CA5BB8"/>
    <w:rsid w:val="00CA5EC2"/>
    <w:rsid w:val="00CA61AB"/>
    <w:rsid w:val="00CA6B03"/>
    <w:rsid w:val="00CA752F"/>
    <w:rsid w:val="00CA77E8"/>
    <w:rsid w:val="00CA7849"/>
    <w:rsid w:val="00CA78F3"/>
    <w:rsid w:val="00CB0353"/>
    <w:rsid w:val="00CB0438"/>
    <w:rsid w:val="00CB0C33"/>
    <w:rsid w:val="00CB1531"/>
    <w:rsid w:val="00CB1B37"/>
    <w:rsid w:val="00CB26BA"/>
    <w:rsid w:val="00CB2DC6"/>
    <w:rsid w:val="00CB33A9"/>
    <w:rsid w:val="00CB3415"/>
    <w:rsid w:val="00CB3A50"/>
    <w:rsid w:val="00CB3B8A"/>
    <w:rsid w:val="00CB3D21"/>
    <w:rsid w:val="00CB42E6"/>
    <w:rsid w:val="00CB498E"/>
    <w:rsid w:val="00CB49AF"/>
    <w:rsid w:val="00CB4B67"/>
    <w:rsid w:val="00CB5D38"/>
    <w:rsid w:val="00CB63B2"/>
    <w:rsid w:val="00CB6BF0"/>
    <w:rsid w:val="00CB7519"/>
    <w:rsid w:val="00CB7720"/>
    <w:rsid w:val="00CB7D9B"/>
    <w:rsid w:val="00CB7FA0"/>
    <w:rsid w:val="00CC032C"/>
    <w:rsid w:val="00CC039A"/>
    <w:rsid w:val="00CC05FE"/>
    <w:rsid w:val="00CC0714"/>
    <w:rsid w:val="00CC0B25"/>
    <w:rsid w:val="00CC1745"/>
    <w:rsid w:val="00CC1A70"/>
    <w:rsid w:val="00CC20BF"/>
    <w:rsid w:val="00CC260A"/>
    <w:rsid w:val="00CC2692"/>
    <w:rsid w:val="00CC28A6"/>
    <w:rsid w:val="00CC28B4"/>
    <w:rsid w:val="00CC2CF5"/>
    <w:rsid w:val="00CC2EE6"/>
    <w:rsid w:val="00CC2F9B"/>
    <w:rsid w:val="00CC2FFF"/>
    <w:rsid w:val="00CC3514"/>
    <w:rsid w:val="00CC37F5"/>
    <w:rsid w:val="00CC3839"/>
    <w:rsid w:val="00CC3A6D"/>
    <w:rsid w:val="00CC451F"/>
    <w:rsid w:val="00CC4673"/>
    <w:rsid w:val="00CC468E"/>
    <w:rsid w:val="00CC4767"/>
    <w:rsid w:val="00CC4835"/>
    <w:rsid w:val="00CC4FCA"/>
    <w:rsid w:val="00CC5060"/>
    <w:rsid w:val="00CC50F2"/>
    <w:rsid w:val="00CC5206"/>
    <w:rsid w:val="00CC56CD"/>
    <w:rsid w:val="00CC5800"/>
    <w:rsid w:val="00CC5B6B"/>
    <w:rsid w:val="00CC5E5E"/>
    <w:rsid w:val="00CC5FB2"/>
    <w:rsid w:val="00CC61E1"/>
    <w:rsid w:val="00CC692B"/>
    <w:rsid w:val="00CC6978"/>
    <w:rsid w:val="00CC755C"/>
    <w:rsid w:val="00CC78E9"/>
    <w:rsid w:val="00CC7930"/>
    <w:rsid w:val="00CC7939"/>
    <w:rsid w:val="00CD0640"/>
    <w:rsid w:val="00CD09B9"/>
    <w:rsid w:val="00CD0A2C"/>
    <w:rsid w:val="00CD14FA"/>
    <w:rsid w:val="00CD15F4"/>
    <w:rsid w:val="00CD16B4"/>
    <w:rsid w:val="00CD19F2"/>
    <w:rsid w:val="00CD1C2A"/>
    <w:rsid w:val="00CD1F67"/>
    <w:rsid w:val="00CD2531"/>
    <w:rsid w:val="00CD2F11"/>
    <w:rsid w:val="00CD34E0"/>
    <w:rsid w:val="00CD4360"/>
    <w:rsid w:val="00CD44CB"/>
    <w:rsid w:val="00CD4CC9"/>
    <w:rsid w:val="00CD4DC7"/>
    <w:rsid w:val="00CD505E"/>
    <w:rsid w:val="00CD5104"/>
    <w:rsid w:val="00CD5117"/>
    <w:rsid w:val="00CD560A"/>
    <w:rsid w:val="00CD57D3"/>
    <w:rsid w:val="00CD6123"/>
    <w:rsid w:val="00CD6454"/>
    <w:rsid w:val="00CD6555"/>
    <w:rsid w:val="00CD73A1"/>
    <w:rsid w:val="00CD7521"/>
    <w:rsid w:val="00CD76DE"/>
    <w:rsid w:val="00CE01D1"/>
    <w:rsid w:val="00CE0A68"/>
    <w:rsid w:val="00CE1396"/>
    <w:rsid w:val="00CE1594"/>
    <w:rsid w:val="00CE1EC4"/>
    <w:rsid w:val="00CE29A4"/>
    <w:rsid w:val="00CE2AA0"/>
    <w:rsid w:val="00CE3973"/>
    <w:rsid w:val="00CE4393"/>
    <w:rsid w:val="00CE4464"/>
    <w:rsid w:val="00CE4657"/>
    <w:rsid w:val="00CE4723"/>
    <w:rsid w:val="00CE4A5F"/>
    <w:rsid w:val="00CE532C"/>
    <w:rsid w:val="00CE69FC"/>
    <w:rsid w:val="00CE6A21"/>
    <w:rsid w:val="00CE72EB"/>
    <w:rsid w:val="00CE7715"/>
    <w:rsid w:val="00CE787C"/>
    <w:rsid w:val="00CE7B14"/>
    <w:rsid w:val="00CE7E25"/>
    <w:rsid w:val="00CF0225"/>
    <w:rsid w:val="00CF0CFE"/>
    <w:rsid w:val="00CF0D1A"/>
    <w:rsid w:val="00CF124F"/>
    <w:rsid w:val="00CF1BDE"/>
    <w:rsid w:val="00CF22B8"/>
    <w:rsid w:val="00CF2F99"/>
    <w:rsid w:val="00CF33B8"/>
    <w:rsid w:val="00CF37CF"/>
    <w:rsid w:val="00CF38CF"/>
    <w:rsid w:val="00CF3C66"/>
    <w:rsid w:val="00CF3FFE"/>
    <w:rsid w:val="00CF41C1"/>
    <w:rsid w:val="00CF424B"/>
    <w:rsid w:val="00CF438B"/>
    <w:rsid w:val="00CF460C"/>
    <w:rsid w:val="00CF49BE"/>
    <w:rsid w:val="00CF4D6C"/>
    <w:rsid w:val="00CF4D71"/>
    <w:rsid w:val="00CF4FA1"/>
    <w:rsid w:val="00CF5445"/>
    <w:rsid w:val="00CF58C2"/>
    <w:rsid w:val="00CF5FB0"/>
    <w:rsid w:val="00CF6F77"/>
    <w:rsid w:val="00CF71A7"/>
    <w:rsid w:val="00CF7557"/>
    <w:rsid w:val="00CF75AA"/>
    <w:rsid w:val="00CF7668"/>
    <w:rsid w:val="00CF79A0"/>
    <w:rsid w:val="00CF7B86"/>
    <w:rsid w:val="00CF7DD6"/>
    <w:rsid w:val="00D00296"/>
    <w:rsid w:val="00D0030E"/>
    <w:rsid w:val="00D0031A"/>
    <w:rsid w:val="00D008FD"/>
    <w:rsid w:val="00D00A69"/>
    <w:rsid w:val="00D00B4D"/>
    <w:rsid w:val="00D00E20"/>
    <w:rsid w:val="00D0122A"/>
    <w:rsid w:val="00D01C92"/>
    <w:rsid w:val="00D03444"/>
    <w:rsid w:val="00D03C72"/>
    <w:rsid w:val="00D05007"/>
    <w:rsid w:val="00D054E6"/>
    <w:rsid w:val="00D0587A"/>
    <w:rsid w:val="00D05A49"/>
    <w:rsid w:val="00D05B92"/>
    <w:rsid w:val="00D05C77"/>
    <w:rsid w:val="00D05C9D"/>
    <w:rsid w:val="00D05DDB"/>
    <w:rsid w:val="00D05E4F"/>
    <w:rsid w:val="00D06229"/>
    <w:rsid w:val="00D063FE"/>
    <w:rsid w:val="00D07542"/>
    <w:rsid w:val="00D1155B"/>
    <w:rsid w:val="00D116EF"/>
    <w:rsid w:val="00D11B57"/>
    <w:rsid w:val="00D11CF2"/>
    <w:rsid w:val="00D11F7B"/>
    <w:rsid w:val="00D12637"/>
    <w:rsid w:val="00D13805"/>
    <w:rsid w:val="00D138DD"/>
    <w:rsid w:val="00D146D5"/>
    <w:rsid w:val="00D1482B"/>
    <w:rsid w:val="00D148CD"/>
    <w:rsid w:val="00D150C3"/>
    <w:rsid w:val="00D156CA"/>
    <w:rsid w:val="00D15785"/>
    <w:rsid w:val="00D1661C"/>
    <w:rsid w:val="00D16D00"/>
    <w:rsid w:val="00D16DC2"/>
    <w:rsid w:val="00D17391"/>
    <w:rsid w:val="00D173EA"/>
    <w:rsid w:val="00D178AD"/>
    <w:rsid w:val="00D17BE8"/>
    <w:rsid w:val="00D17D5F"/>
    <w:rsid w:val="00D17F29"/>
    <w:rsid w:val="00D20582"/>
    <w:rsid w:val="00D20649"/>
    <w:rsid w:val="00D20CA3"/>
    <w:rsid w:val="00D20D51"/>
    <w:rsid w:val="00D21137"/>
    <w:rsid w:val="00D2171B"/>
    <w:rsid w:val="00D22430"/>
    <w:rsid w:val="00D22CF9"/>
    <w:rsid w:val="00D22E96"/>
    <w:rsid w:val="00D23FF5"/>
    <w:rsid w:val="00D2402E"/>
    <w:rsid w:val="00D24289"/>
    <w:rsid w:val="00D24605"/>
    <w:rsid w:val="00D24C6A"/>
    <w:rsid w:val="00D24CC0"/>
    <w:rsid w:val="00D2589D"/>
    <w:rsid w:val="00D25BF3"/>
    <w:rsid w:val="00D25CC4"/>
    <w:rsid w:val="00D25E65"/>
    <w:rsid w:val="00D2624D"/>
    <w:rsid w:val="00D2736B"/>
    <w:rsid w:val="00D27403"/>
    <w:rsid w:val="00D27788"/>
    <w:rsid w:val="00D27CE1"/>
    <w:rsid w:val="00D3010A"/>
    <w:rsid w:val="00D303B1"/>
    <w:rsid w:val="00D30635"/>
    <w:rsid w:val="00D31103"/>
    <w:rsid w:val="00D31908"/>
    <w:rsid w:val="00D3221E"/>
    <w:rsid w:val="00D32BE5"/>
    <w:rsid w:val="00D32E53"/>
    <w:rsid w:val="00D32E80"/>
    <w:rsid w:val="00D33193"/>
    <w:rsid w:val="00D33548"/>
    <w:rsid w:val="00D33FC3"/>
    <w:rsid w:val="00D34875"/>
    <w:rsid w:val="00D3495D"/>
    <w:rsid w:val="00D3581D"/>
    <w:rsid w:val="00D379C4"/>
    <w:rsid w:val="00D37C55"/>
    <w:rsid w:val="00D40376"/>
    <w:rsid w:val="00D4096D"/>
    <w:rsid w:val="00D41210"/>
    <w:rsid w:val="00D412AA"/>
    <w:rsid w:val="00D415E6"/>
    <w:rsid w:val="00D415ED"/>
    <w:rsid w:val="00D41F48"/>
    <w:rsid w:val="00D42720"/>
    <w:rsid w:val="00D42789"/>
    <w:rsid w:val="00D429C0"/>
    <w:rsid w:val="00D42EFC"/>
    <w:rsid w:val="00D437ED"/>
    <w:rsid w:val="00D43868"/>
    <w:rsid w:val="00D43ADD"/>
    <w:rsid w:val="00D44101"/>
    <w:rsid w:val="00D4484F"/>
    <w:rsid w:val="00D44CCD"/>
    <w:rsid w:val="00D450E8"/>
    <w:rsid w:val="00D461F8"/>
    <w:rsid w:val="00D46735"/>
    <w:rsid w:val="00D46DD6"/>
    <w:rsid w:val="00D471BD"/>
    <w:rsid w:val="00D472E5"/>
    <w:rsid w:val="00D477D9"/>
    <w:rsid w:val="00D47895"/>
    <w:rsid w:val="00D478BA"/>
    <w:rsid w:val="00D47A3C"/>
    <w:rsid w:val="00D48B91"/>
    <w:rsid w:val="00D50145"/>
    <w:rsid w:val="00D5082D"/>
    <w:rsid w:val="00D508E2"/>
    <w:rsid w:val="00D50FB8"/>
    <w:rsid w:val="00D5152E"/>
    <w:rsid w:val="00D5175F"/>
    <w:rsid w:val="00D51C4F"/>
    <w:rsid w:val="00D51E39"/>
    <w:rsid w:val="00D51F89"/>
    <w:rsid w:val="00D522A6"/>
    <w:rsid w:val="00D52369"/>
    <w:rsid w:val="00D524AE"/>
    <w:rsid w:val="00D52641"/>
    <w:rsid w:val="00D52665"/>
    <w:rsid w:val="00D528D2"/>
    <w:rsid w:val="00D52A48"/>
    <w:rsid w:val="00D52BC2"/>
    <w:rsid w:val="00D53923"/>
    <w:rsid w:val="00D54560"/>
    <w:rsid w:val="00D5456D"/>
    <w:rsid w:val="00D54699"/>
    <w:rsid w:val="00D548A5"/>
    <w:rsid w:val="00D54EA3"/>
    <w:rsid w:val="00D55916"/>
    <w:rsid w:val="00D55DCD"/>
    <w:rsid w:val="00D5625E"/>
    <w:rsid w:val="00D565F4"/>
    <w:rsid w:val="00D56F47"/>
    <w:rsid w:val="00D57186"/>
    <w:rsid w:val="00D57414"/>
    <w:rsid w:val="00D57C2B"/>
    <w:rsid w:val="00D5A51E"/>
    <w:rsid w:val="00D607F9"/>
    <w:rsid w:val="00D608A5"/>
    <w:rsid w:val="00D60B6E"/>
    <w:rsid w:val="00D60D74"/>
    <w:rsid w:val="00D61053"/>
    <w:rsid w:val="00D61214"/>
    <w:rsid w:val="00D61241"/>
    <w:rsid w:val="00D616EB"/>
    <w:rsid w:val="00D6178D"/>
    <w:rsid w:val="00D619F2"/>
    <w:rsid w:val="00D61BC6"/>
    <w:rsid w:val="00D6294D"/>
    <w:rsid w:val="00D62B4C"/>
    <w:rsid w:val="00D63B80"/>
    <w:rsid w:val="00D63BD8"/>
    <w:rsid w:val="00D63DA5"/>
    <w:rsid w:val="00D6444C"/>
    <w:rsid w:val="00D6476B"/>
    <w:rsid w:val="00D64AF5"/>
    <w:rsid w:val="00D64BD8"/>
    <w:rsid w:val="00D65266"/>
    <w:rsid w:val="00D66A83"/>
    <w:rsid w:val="00D66D2F"/>
    <w:rsid w:val="00D67196"/>
    <w:rsid w:val="00D67311"/>
    <w:rsid w:val="00D67459"/>
    <w:rsid w:val="00D6746A"/>
    <w:rsid w:val="00D67674"/>
    <w:rsid w:val="00D6798F"/>
    <w:rsid w:val="00D70381"/>
    <w:rsid w:val="00D703DC"/>
    <w:rsid w:val="00D70400"/>
    <w:rsid w:val="00D7091E"/>
    <w:rsid w:val="00D7093E"/>
    <w:rsid w:val="00D70E27"/>
    <w:rsid w:val="00D70F9D"/>
    <w:rsid w:val="00D71A97"/>
    <w:rsid w:val="00D71E68"/>
    <w:rsid w:val="00D7250C"/>
    <w:rsid w:val="00D72785"/>
    <w:rsid w:val="00D73186"/>
    <w:rsid w:val="00D731BA"/>
    <w:rsid w:val="00D7321D"/>
    <w:rsid w:val="00D73C30"/>
    <w:rsid w:val="00D74030"/>
    <w:rsid w:val="00D7405E"/>
    <w:rsid w:val="00D745C8"/>
    <w:rsid w:val="00D746EA"/>
    <w:rsid w:val="00D74885"/>
    <w:rsid w:val="00D75619"/>
    <w:rsid w:val="00D75685"/>
    <w:rsid w:val="00D758AB"/>
    <w:rsid w:val="00D7598F"/>
    <w:rsid w:val="00D75ACC"/>
    <w:rsid w:val="00D76655"/>
    <w:rsid w:val="00D7692B"/>
    <w:rsid w:val="00D76AED"/>
    <w:rsid w:val="00D76DC8"/>
    <w:rsid w:val="00D76F26"/>
    <w:rsid w:val="00D77119"/>
    <w:rsid w:val="00D771F0"/>
    <w:rsid w:val="00D772CA"/>
    <w:rsid w:val="00D77885"/>
    <w:rsid w:val="00D801A7"/>
    <w:rsid w:val="00D80564"/>
    <w:rsid w:val="00D80CF1"/>
    <w:rsid w:val="00D80D88"/>
    <w:rsid w:val="00D80FB7"/>
    <w:rsid w:val="00D811E4"/>
    <w:rsid w:val="00D8146B"/>
    <w:rsid w:val="00D81B24"/>
    <w:rsid w:val="00D81DAB"/>
    <w:rsid w:val="00D81F68"/>
    <w:rsid w:val="00D82689"/>
    <w:rsid w:val="00D82708"/>
    <w:rsid w:val="00D82AED"/>
    <w:rsid w:val="00D8333D"/>
    <w:rsid w:val="00D83525"/>
    <w:rsid w:val="00D83908"/>
    <w:rsid w:val="00D83A2F"/>
    <w:rsid w:val="00D83BCD"/>
    <w:rsid w:val="00D8439A"/>
    <w:rsid w:val="00D843BE"/>
    <w:rsid w:val="00D8490F"/>
    <w:rsid w:val="00D84A90"/>
    <w:rsid w:val="00D85312"/>
    <w:rsid w:val="00D858D5"/>
    <w:rsid w:val="00D85A75"/>
    <w:rsid w:val="00D85D2C"/>
    <w:rsid w:val="00D85F7F"/>
    <w:rsid w:val="00D90063"/>
    <w:rsid w:val="00D90788"/>
    <w:rsid w:val="00D90B12"/>
    <w:rsid w:val="00D90BE8"/>
    <w:rsid w:val="00D90E89"/>
    <w:rsid w:val="00D9177A"/>
    <w:rsid w:val="00D919F0"/>
    <w:rsid w:val="00D92059"/>
    <w:rsid w:val="00D92416"/>
    <w:rsid w:val="00D93464"/>
    <w:rsid w:val="00D94615"/>
    <w:rsid w:val="00D946B2"/>
    <w:rsid w:val="00D94A46"/>
    <w:rsid w:val="00D94D43"/>
    <w:rsid w:val="00D94E96"/>
    <w:rsid w:val="00D94EB6"/>
    <w:rsid w:val="00D95027"/>
    <w:rsid w:val="00D9536D"/>
    <w:rsid w:val="00D9558B"/>
    <w:rsid w:val="00D956D1"/>
    <w:rsid w:val="00D95720"/>
    <w:rsid w:val="00D95784"/>
    <w:rsid w:val="00D95EA9"/>
    <w:rsid w:val="00D961F0"/>
    <w:rsid w:val="00D965D9"/>
    <w:rsid w:val="00D966D6"/>
    <w:rsid w:val="00D97365"/>
    <w:rsid w:val="00D97EFA"/>
    <w:rsid w:val="00DA021B"/>
    <w:rsid w:val="00DA0654"/>
    <w:rsid w:val="00DA0BCA"/>
    <w:rsid w:val="00DA0C2C"/>
    <w:rsid w:val="00DA0C9D"/>
    <w:rsid w:val="00DA0CC6"/>
    <w:rsid w:val="00DA101A"/>
    <w:rsid w:val="00DA1B5F"/>
    <w:rsid w:val="00DA1EAD"/>
    <w:rsid w:val="00DA1F5E"/>
    <w:rsid w:val="00DA2554"/>
    <w:rsid w:val="00DA271C"/>
    <w:rsid w:val="00DA2F36"/>
    <w:rsid w:val="00DA307F"/>
    <w:rsid w:val="00DA36E5"/>
    <w:rsid w:val="00DA3A13"/>
    <w:rsid w:val="00DA409C"/>
    <w:rsid w:val="00DA43B9"/>
    <w:rsid w:val="00DA456C"/>
    <w:rsid w:val="00DA45B7"/>
    <w:rsid w:val="00DA540D"/>
    <w:rsid w:val="00DA5BFF"/>
    <w:rsid w:val="00DA5CC3"/>
    <w:rsid w:val="00DA6D76"/>
    <w:rsid w:val="00DA6FEB"/>
    <w:rsid w:val="00DA77AF"/>
    <w:rsid w:val="00DA7B64"/>
    <w:rsid w:val="00DA7DA9"/>
    <w:rsid w:val="00DB122D"/>
    <w:rsid w:val="00DB1322"/>
    <w:rsid w:val="00DB1529"/>
    <w:rsid w:val="00DB16C1"/>
    <w:rsid w:val="00DB197C"/>
    <w:rsid w:val="00DB1AE6"/>
    <w:rsid w:val="00DB2225"/>
    <w:rsid w:val="00DB2419"/>
    <w:rsid w:val="00DB2B3E"/>
    <w:rsid w:val="00DB3174"/>
    <w:rsid w:val="00DB3D37"/>
    <w:rsid w:val="00DB3F15"/>
    <w:rsid w:val="00DB3FB2"/>
    <w:rsid w:val="00DB42F3"/>
    <w:rsid w:val="00DB510D"/>
    <w:rsid w:val="00DB573D"/>
    <w:rsid w:val="00DB5806"/>
    <w:rsid w:val="00DB6103"/>
    <w:rsid w:val="00DB70B9"/>
    <w:rsid w:val="00DB713C"/>
    <w:rsid w:val="00DB7937"/>
    <w:rsid w:val="00DB7E00"/>
    <w:rsid w:val="00DC0140"/>
    <w:rsid w:val="00DC0170"/>
    <w:rsid w:val="00DC0251"/>
    <w:rsid w:val="00DC0376"/>
    <w:rsid w:val="00DC0A55"/>
    <w:rsid w:val="00DC1B88"/>
    <w:rsid w:val="00DC1BE1"/>
    <w:rsid w:val="00DC1D14"/>
    <w:rsid w:val="00DC2EF3"/>
    <w:rsid w:val="00DC2F16"/>
    <w:rsid w:val="00DC3DE3"/>
    <w:rsid w:val="00DC411D"/>
    <w:rsid w:val="00DC42B7"/>
    <w:rsid w:val="00DC43FE"/>
    <w:rsid w:val="00DC45BC"/>
    <w:rsid w:val="00DC45E5"/>
    <w:rsid w:val="00DC46A8"/>
    <w:rsid w:val="00DC49F9"/>
    <w:rsid w:val="00DC4AFA"/>
    <w:rsid w:val="00DC57A7"/>
    <w:rsid w:val="00DC58B4"/>
    <w:rsid w:val="00DC5DF0"/>
    <w:rsid w:val="00DC5E76"/>
    <w:rsid w:val="00DC6300"/>
    <w:rsid w:val="00DC642B"/>
    <w:rsid w:val="00DC67FE"/>
    <w:rsid w:val="00DC6931"/>
    <w:rsid w:val="00DC6E73"/>
    <w:rsid w:val="00DC6F0E"/>
    <w:rsid w:val="00DC7439"/>
    <w:rsid w:val="00DC7CA0"/>
    <w:rsid w:val="00DD0201"/>
    <w:rsid w:val="00DD0624"/>
    <w:rsid w:val="00DD07AC"/>
    <w:rsid w:val="00DD18FC"/>
    <w:rsid w:val="00DD1E59"/>
    <w:rsid w:val="00DD221A"/>
    <w:rsid w:val="00DD268E"/>
    <w:rsid w:val="00DD34C0"/>
    <w:rsid w:val="00DD386B"/>
    <w:rsid w:val="00DD3C5B"/>
    <w:rsid w:val="00DD3E68"/>
    <w:rsid w:val="00DD3F85"/>
    <w:rsid w:val="00DD41C8"/>
    <w:rsid w:val="00DD4419"/>
    <w:rsid w:val="00DD44A2"/>
    <w:rsid w:val="00DD4A3B"/>
    <w:rsid w:val="00DD5184"/>
    <w:rsid w:val="00DD52EB"/>
    <w:rsid w:val="00DD531B"/>
    <w:rsid w:val="00DD581C"/>
    <w:rsid w:val="00DD59EB"/>
    <w:rsid w:val="00DD5F60"/>
    <w:rsid w:val="00DD679D"/>
    <w:rsid w:val="00DD7454"/>
    <w:rsid w:val="00DD7544"/>
    <w:rsid w:val="00DD7A17"/>
    <w:rsid w:val="00DD7C3C"/>
    <w:rsid w:val="00DD7EED"/>
    <w:rsid w:val="00DE0287"/>
    <w:rsid w:val="00DE0408"/>
    <w:rsid w:val="00DE093B"/>
    <w:rsid w:val="00DE0B7F"/>
    <w:rsid w:val="00DE0DD6"/>
    <w:rsid w:val="00DE1096"/>
    <w:rsid w:val="00DE14DD"/>
    <w:rsid w:val="00DE1673"/>
    <w:rsid w:val="00DE1911"/>
    <w:rsid w:val="00DE26B0"/>
    <w:rsid w:val="00DE29DF"/>
    <w:rsid w:val="00DE2A4A"/>
    <w:rsid w:val="00DE2BEA"/>
    <w:rsid w:val="00DE2CD3"/>
    <w:rsid w:val="00DE2DF4"/>
    <w:rsid w:val="00DE2F1D"/>
    <w:rsid w:val="00DE2FD4"/>
    <w:rsid w:val="00DE32E7"/>
    <w:rsid w:val="00DE32FE"/>
    <w:rsid w:val="00DE392F"/>
    <w:rsid w:val="00DE3F31"/>
    <w:rsid w:val="00DE4559"/>
    <w:rsid w:val="00DE4D1C"/>
    <w:rsid w:val="00DE4E44"/>
    <w:rsid w:val="00DE5079"/>
    <w:rsid w:val="00DE50D8"/>
    <w:rsid w:val="00DE57DE"/>
    <w:rsid w:val="00DE61FD"/>
    <w:rsid w:val="00DE6297"/>
    <w:rsid w:val="00DE6585"/>
    <w:rsid w:val="00DE6C68"/>
    <w:rsid w:val="00DE6DA1"/>
    <w:rsid w:val="00DE784F"/>
    <w:rsid w:val="00DE794E"/>
    <w:rsid w:val="00DF003A"/>
    <w:rsid w:val="00DF09D9"/>
    <w:rsid w:val="00DF1157"/>
    <w:rsid w:val="00DF1573"/>
    <w:rsid w:val="00DF19B0"/>
    <w:rsid w:val="00DF21B2"/>
    <w:rsid w:val="00DF2360"/>
    <w:rsid w:val="00DF245D"/>
    <w:rsid w:val="00DF24D4"/>
    <w:rsid w:val="00DF3154"/>
    <w:rsid w:val="00DF31A9"/>
    <w:rsid w:val="00DF35C5"/>
    <w:rsid w:val="00DF38D1"/>
    <w:rsid w:val="00DF4A2D"/>
    <w:rsid w:val="00DF4BD1"/>
    <w:rsid w:val="00DF4C78"/>
    <w:rsid w:val="00DF4E07"/>
    <w:rsid w:val="00DF507C"/>
    <w:rsid w:val="00DF51BF"/>
    <w:rsid w:val="00DF5691"/>
    <w:rsid w:val="00DF578D"/>
    <w:rsid w:val="00DF5849"/>
    <w:rsid w:val="00DF5D2F"/>
    <w:rsid w:val="00DF5D5D"/>
    <w:rsid w:val="00DF60F5"/>
    <w:rsid w:val="00DF62EB"/>
    <w:rsid w:val="00DF67AB"/>
    <w:rsid w:val="00DF6BA6"/>
    <w:rsid w:val="00DF73FD"/>
    <w:rsid w:val="00DF78EE"/>
    <w:rsid w:val="00DF7F00"/>
    <w:rsid w:val="00E00379"/>
    <w:rsid w:val="00E0089E"/>
    <w:rsid w:val="00E0091E"/>
    <w:rsid w:val="00E00974"/>
    <w:rsid w:val="00E00D8A"/>
    <w:rsid w:val="00E014F6"/>
    <w:rsid w:val="00E01617"/>
    <w:rsid w:val="00E019E6"/>
    <w:rsid w:val="00E02B3E"/>
    <w:rsid w:val="00E02EBD"/>
    <w:rsid w:val="00E043E9"/>
    <w:rsid w:val="00E0490D"/>
    <w:rsid w:val="00E04BC8"/>
    <w:rsid w:val="00E0512D"/>
    <w:rsid w:val="00E05131"/>
    <w:rsid w:val="00E05387"/>
    <w:rsid w:val="00E056FC"/>
    <w:rsid w:val="00E0587D"/>
    <w:rsid w:val="00E05DED"/>
    <w:rsid w:val="00E061D8"/>
    <w:rsid w:val="00E0683C"/>
    <w:rsid w:val="00E068EA"/>
    <w:rsid w:val="00E068EE"/>
    <w:rsid w:val="00E0763D"/>
    <w:rsid w:val="00E076CB"/>
    <w:rsid w:val="00E07E28"/>
    <w:rsid w:val="00E114FE"/>
    <w:rsid w:val="00E1181E"/>
    <w:rsid w:val="00E11A46"/>
    <w:rsid w:val="00E11D9F"/>
    <w:rsid w:val="00E1206E"/>
    <w:rsid w:val="00E12074"/>
    <w:rsid w:val="00E129E6"/>
    <w:rsid w:val="00E12FA2"/>
    <w:rsid w:val="00E1399E"/>
    <w:rsid w:val="00E14636"/>
    <w:rsid w:val="00E1464D"/>
    <w:rsid w:val="00E14845"/>
    <w:rsid w:val="00E14BF1"/>
    <w:rsid w:val="00E15139"/>
    <w:rsid w:val="00E1586C"/>
    <w:rsid w:val="00E165BB"/>
    <w:rsid w:val="00E2069B"/>
    <w:rsid w:val="00E20B5D"/>
    <w:rsid w:val="00E20DC4"/>
    <w:rsid w:val="00E20E3C"/>
    <w:rsid w:val="00E21750"/>
    <w:rsid w:val="00E217EB"/>
    <w:rsid w:val="00E21F67"/>
    <w:rsid w:val="00E2258B"/>
    <w:rsid w:val="00E227A9"/>
    <w:rsid w:val="00E2319C"/>
    <w:rsid w:val="00E23238"/>
    <w:rsid w:val="00E238D3"/>
    <w:rsid w:val="00E242E5"/>
    <w:rsid w:val="00E2434E"/>
    <w:rsid w:val="00E243F1"/>
    <w:rsid w:val="00E24964"/>
    <w:rsid w:val="00E24ABA"/>
    <w:rsid w:val="00E24BCA"/>
    <w:rsid w:val="00E24F5C"/>
    <w:rsid w:val="00E24F81"/>
    <w:rsid w:val="00E25055"/>
    <w:rsid w:val="00E259D0"/>
    <w:rsid w:val="00E26319"/>
    <w:rsid w:val="00E263D0"/>
    <w:rsid w:val="00E26ABB"/>
    <w:rsid w:val="00E270D4"/>
    <w:rsid w:val="00E275F0"/>
    <w:rsid w:val="00E277A1"/>
    <w:rsid w:val="00E27C10"/>
    <w:rsid w:val="00E27DF7"/>
    <w:rsid w:val="00E309FC"/>
    <w:rsid w:val="00E30ED3"/>
    <w:rsid w:val="00E311A2"/>
    <w:rsid w:val="00E31C81"/>
    <w:rsid w:val="00E31DDD"/>
    <w:rsid w:val="00E31FD7"/>
    <w:rsid w:val="00E321F8"/>
    <w:rsid w:val="00E3226D"/>
    <w:rsid w:val="00E327A7"/>
    <w:rsid w:val="00E3284F"/>
    <w:rsid w:val="00E32A7B"/>
    <w:rsid w:val="00E32AD1"/>
    <w:rsid w:val="00E32B5B"/>
    <w:rsid w:val="00E332C3"/>
    <w:rsid w:val="00E333D2"/>
    <w:rsid w:val="00E33891"/>
    <w:rsid w:val="00E33A14"/>
    <w:rsid w:val="00E33B95"/>
    <w:rsid w:val="00E33D7E"/>
    <w:rsid w:val="00E33DCF"/>
    <w:rsid w:val="00E33E25"/>
    <w:rsid w:val="00E34086"/>
    <w:rsid w:val="00E34213"/>
    <w:rsid w:val="00E346BA"/>
    <w:rsid w:val="00E35300"/>
    <w:rsid w:val="00E35958"/>
    <w:rsid w:val="00E35DF1"/>
    <w:rsid w:val="00E365CA"/>
    <w:rsid w:val="00E365DF"/>
    <w:rsid w:val="00E36D66"/>
    <w:rsid w:val="00E37136"/>
    <w:rsid w:val="00E372DE"/>
    <w:rsid w:val="00E375A4"/>
    <w:rsid w:val="00E376F4"/>
    <w:rsid w:val="00E377B2"/>
    <w:rsid w:val="00E3792B"/>
    <w:rsid w:val="00E37B55"/>
    <w:rsid w:val="00E40077"/>
    <w:rsid w:val="00E4027D"/>
    <w:rsid w:val="00E402E2"/>
    <w:rsid w:val="00E403FE"/>
    <w:rsid w:val="00E40996"/>
    <w:rsid w:val="00E409C8"/>
    <w:rsid w:val="00E41236"/>
    <w:rsid w:val="00E4132E"/>
    <w:rsid w:val="00E413B9"/>
    <w:rsid w:val="00E41A51"/>
    <w:rsid w:val="00E42BAC"/>
    <w:rsid w:val="00E42C25"/>
    <w:rsid w:val="00E42D36"/>
    <w:rsid w:val="00E42DE3"/>
    <w:rsid w:val="00E42F9D"/>
    <w:rsid w:val="00E432F5"/>
    <w:rsid w:val="00E433F0"/>
    <w:rsid w:val="00E435F5"/>
    <w:rsid w:val="00E43635"/>
    <w:rsid w:val="00E439F9"/>
    <w:rsid w:val="00E43FAA"/>
    <w:rsid w:val="00E44209"/>
    <w:rsid w:val="00E4426B"/>
    <w:rsid w:val="00E44741"/>
    <w:rsid w:val="00E44C32"/>
    <w:rsid w:val="00E44C8D"/>
    <w:rsid w:val="00E44CB8"/>
    <w:rsid w:val="00E44CE1"/>
    <w:rsid w:val="00E45116"/>
    <w:rsid w:val="00E45ADA"/>
    <w:rsid w:val="00E45F79"/>
    <w:rsid w:val="00E46397"/>
    <w:rsid w:val="00E46DBD"/>
    <w:rsid w:val="00E4742D"/>
    <w:rsid w:val="00E478BA"/>
    <w:rsid w:val="00E47977"/>
    <w:rsid w:val="00E47BC3"/>
    <w:rsid w:val="00E47BF7"/>
    <w:rsid w:val="00E502F7"/>
    <w:rsid w:val="00E50F0D"/>
    <w:rsid w:val="00E51A78"/>
    <w:rsid w:val="00E51D47"/>
    <w:rsid w:val="00E5236E"/>
    <w:rsid w:val="00E53658"/>
    <w:rsid w:val="00E53836"/>
    <w:rsid w:val="00E5398F"/>
    <w:rsid w:val="00E53EB7"/>
    <w:rsid w:val="00E53EF6"/>
    <w:rsid w:val="00E542DB"/>
    <w:rsid w:val="00E54407"/>
    <w:rsid w:val="00E544C2"/>
    <w:rsid w:val="00E54954"/>
    <w:rsid w:val="00E54BAC"/>
    <w:rsid w:val="00E54DC6"/>
    <w:rsid w:val="00E550E6"/>
    <w:rsid w:val="00E55473"/>
    <w:rsid w:val="00E5555B"/>
    <w:rsid w:val="00E5575E"/>
    <w:rsid w:val="00E5597F"/>
    <w:rsid w:val="00E56190"/>
    <w:rsid w:val="00E568E9"/>
    <w:rsid w:val="00E57388"/>
    <w:rsid w:val="00E57615"/>
    <w:rsid w:val="00E579FA"/>
    <w:rsid w:val="00E57D12"/>
    <w:rsid w:val="00E6007C"/>
    <w:rsid w:val="00E6102F"/>
    <w:rsid w:val="00E612EA"/>
    <w:rsid w:val="00E62156"/>
    <w:rsid w:val="00E6216C"/>
    <w:rsid w:val="00E62365"/>
    <w:rsid w:val="00E62579"/>
    <w:rsid w:val="00E6303D"/>
    <w:rsid w:val="00E6312E"/>
    <w:rsid w:val="00E6384F"/>
    <w:rsid w:val="00E63887"/>
    <w:rsid w:val="00E639BF"/>
    <w:rsid w:val="00E64909"/>
    <w:rsid w:val="00E649A6"/>
    <w:rsid w:val="00E6532B"/>
    <w:rsid w:val="00E65479"/>
    <w:rsid w:val="00E6570D"/>
    <w:rsid w:val="00E659A4"/>
    <w:rsid w:val="00E65B4C"/>
    <w:rsid w:val="00E65FBD"/>
    <w:rsid w:val="00E66085"/>
    <w:rsid w:val="00E660A1"/>
    <w:rsid w:val="00E6633B"/>
    <w:rsid w:val="00E6665E"/>
    <w:rsid w:val="00E66990"/>
    <w:rsid w:val="00E66AF4"/>
    <w:rsid w:val="00E66E2B"/>
    <w:rsid w:val="00E70B2A"/>
    <w:rsid w:val="00E70DD6"/>
    <w:rsid w:val="00E7123E"/>
    <w:rsid w:val="00E717A9"/>
    <w:rsid w:val="00E7191E"/>
    <w:rsid w:val="00E71937"/>
    <w:rsid w:val="00E72125"/>
    <w:rsid w:val="00E722A4"/>
    <w:rsid w:val="00E72F30"/>
    <w:rsid w:val="00E73F32"/>
    <w:rsid w:val="00E7402F"/>
    <w:rsid w:val="00E74383"/>
    <w:rsid w:val="00E74401"/>
    <w:rsid w:val="00E7487B"/>
    <w:rsid w:val="00E7491A"/>
    <w:rsid w:val="00E74C6E"/>
    <w:rsid w:val="00E752FB"/>
    <w:rsid w:val="00E75402"/>
    <w:rsid w:val="00E7643B"/>
    <w:rsid w:val="00E766C6"/>
    <w:rsid w:val="00E77011"/>
    <w:rsid w:val="00E77865"/>
    <w:rsid w:val="00E77A5E"/>
    <w:rsid w:val="00E800C5"/>
    <w:rsid w:val="00E80756"/>
    <w:rsid w:val="00E8079F"/>
    <w:rsid w:val="00E80E21"/>
    <w:rsid w:val="00E80E3C"/>
    <w:rsid w:val="00E8120A"/>
    <w:rsid w:val="00E81380"/>
    <w:rsid w:val="00E81AD6"/>
    <w:rsid w:val="00E81D79"/>
    <w:rsid w:val="00E81E60"/>
    <w:rsid w:val="00E81F2F"/>
    <w:rsid w:val="00E82005"/>
    <w:rsid w:val="00E8210C"/>
    <w:rsid w:val="00E8294A"/>
    <w:rsid w:val="00E82F22"/>
    <w:rsid w:val="00E83883"/>
    <w:rsid w:val="00E839F3"/>
    <w:rsid w:val="00E83CD6"/>
    <w:rsid w:val="00E8451E"/>
    <w:rsid w:val="00E84693"/>
    <w:rsid w:val="00E8496E"/>
    <w:rsid w:val="00E849A5"/>
    <w:rsid w:val="00E84A44"/>
    <w:rsid w:val="00E84F01"/>
    <w:rsid w:val="00E8520D"/>
    <w:rsid w:val="00E854CC"/>
    <w:rsid w:val="00E85D48"/>
    <w:rsid w:val="00E85E03"/>
    <w:rsid w:val="00E8601B"/>
    <w:rsid w:val="00E869F6"/>
    <w:rsid w:val="00E873AB"/>
    <w:rsid w:val="00E874BD"/>
    <w:rsid w:val="00E879BE"/>
    <w:rsid w:val="00E908B3"/>
    <w:rsid w:val="00E90D41"/>
    <w:rsid w:val="00E90EB0"/>
    <w:rsid w:val="00E9109E"/>
    <w:rsid w:val="00E910A5"/>
    <w:rsid w:val="00E911C3"/>
    <w:rsid w:val="00E915C2"/>
    <w:rsid w:val="00E9161B"/>
    <w:rsid w:val="00E9292F"/>
    <w:rsid w:val="00E92B5B"/>
    <w:rsid w:val="00E92FD2"/>
    <w:rsid w:val="00E932D7"/>
    <w:rsid w:val="00E9378B"/>
    <w:rsid w:val="00E9400F"/>
    <w:rsid w:val="00E94162"/>
    <w:rsid w:val="00E94923"/>
    <w:rsid w:val="00E953A0"/>
    <w:rsid w:val="00E9543A"/>
    <w:rsid w:val="00E95BD5"/>
    <w:rsid w:val="00E967F0"/>
    <w:rsid w:val="00E96AE4"/>
    <w:rsid w:val="00E96C2A"/>
    <w:rsid w:val="00EA0325"/>
    <w:rsid w:val="00EA0381"/>
    <w:rsid w:val="00EA0917"/>
    <w:rsid w:val="00EA0953"/>
    <w:rsid w:val="00EA0A0D"/>
    <w:rsid w:val="00EA0AF3"/>
    <w:rsid w:val="00EA0E17"/>
    <w:rsid w:val="00EA0FC8"/>
    <w:rsid w:val="00EA1AD9"/>
    <w:rsid w:val="00EA23CD"/>
    <w:rsid w:val="00EA2435"/>
    <w:rsid w:val="00EA25DB"/>
    <w:rsid w:val="00EA2873"/>
    <w:rsid w:val="00EA3575"/>
    <w:rsid w:val="00EA4050"/>
    <w:rsid w:val="00EA438C"/>
    <w:rsid w:val="00EA487D"/>
    <w:rsid w:val="00EA4AD3"/>
    <w:rsid w:val="00EA4B6B"/>
    <w:rsid w:val="00EA4DCE"/>
    <w:rsid w:val="00EA4E34"/>
    <w:rsid w:val="00EA5196"/>
    <w:rsid w:val="00EA531C"/>
    <w:rsid w:val="00EA54FA"/>
    <w:rsid w:val="00EA5A2C"/>
    <w:rsid w:val="00EA5BA4"/>
    <w:rsid w:val="00EA5FA1"/>
    <w:rsid w:val="00EA6033"/>
    <w:rsid w:val="00EA6043"/>
    <w:rsid w:val="00EA6217"/>
    <w:rsid w:val="00EA6751"/>
    <w:rsid w:val="00EA6B8D"/>
    <w:rsid w:val="00EA7578"/>
    <w:rsid w:val="00EA78ED"/>
    <w:rsid w:val="00EB01DD"/>
    <w:rsid w:val="00EB0C26"/>
    <w:rsid w:val="00EB0E40"/>
    <w:rsid w:val="00EB0E56"/>
    <w:rsid w:val="00EB141C"/>
    <w:rsid w:val="00EB1A36"/>
    <w:rsid w:val="00EB1A3F"/>
    <w:rsid w:val="00EB1EEF"/>
    <w:rsid w:val="00EB28F2"/>
    <w:rsid w:val="00EB291A"/>
    <w:rsid w:val="00EB2A29"/>
    <w:rsid w:val="00EB3320"/>
    <w:rsid w:val="00EB35E4"/>
    <w:rsid w:val="00EB39D2"/>
    <w:rsid w:val="00EB3A49"/>
    <w:rsid w:val="00EB49B6"/>
    <w:rsid w:val="00EB4E77"/>
    <w:rsid w:val="00EB54A4"/>
    <w:rsid w:val="00EB5CD2"/>
    <w:rsid w:val="00EB5D6F"/>
    <w:rsid w:val="00EB6099"/>
    <w:rsid w:val="00EB6425"/>
    <w:rsid w:val="00EB66E4"/>
    <w:rsid w:val="00EB66FC"/>
    <w:rsid w:val="00EB70FC"/>
    <w:rsid w:val="00EB739A"/>
    <w:rsid w:val="00EB75B6"/>
    <w:rsid w:val="00EB7897"/>
    <w:rsid w:val="00EB7EFB"/>
    <w:rsid w:val="00EC0887"/>
    <w:rsid w:val="00EC0E63"/>
    <w:rsid w:val="00EC157F"/>
    <w:rsid w:val="00EC1A27"/>
    <w:rsid w:val="00EC1A96"/>
    <w:rsid w:val="00EC2046"/>
    <w:rsid w:val="00EC205D"/>
    <w:rsid w:val="00EC20A6"/>
    <w:rsid w:val="00EC210A"/>
    <w:rsid w:val="00EC2D1E"/>
    <w:rsid w:val="00EC2D44"/>
    <w:rsid w:val="00EC2DC0"/>
    <w:rsid w:val="00EC2DDA"/>
    <w:rsid w:val="00EC3069"/>
    <w:rsid w:val="00EC34ED"/>
    <w:rsid w:val="00EC3640"/>
    <w:rsid w:val="00EC3973"/>
    <w:rsid w:val="00EC46FB"/>
    <w:rsid w:val="00EC4998"/>
    <w:rsid w:val="00EC4A68"/>
    <w:rsid w:val="00EC4ECB"/>
    <w:rsid w:val="00EC4FF3"/>
    <w:rsid w:val="00EC50BF"/>
    <w:rsid w:val="00EC512A"/>
    <w:rsid w:val="00EC512E"/>
    <w:rsid w:val="00EC551C"/>
    <w:rsid w:val="00EC5578"/>
    <w:rsid w:val="00EC56E2"/>
    <w:rsid w:val="00EC5A9D"/>
    <w:rsid w:val="00EC6746"/>
    <w:rsid w:val="00EC6751"/>
    <w:rsid w:val="00EC69BE"/>
    <w:rsid w:val="00EC6ADA"/>
    <w:rsid w:val="00EC6F8A"/>
    <w:rsid w:val="00EC6FA9"/>
    <w:rsid w:val="00EC7624"/>
    <w:rsid w:val="00EC7662"/>
    <w:rsid w:val="00EC7C51"/>
    <w:rsid w:val="00EC7FF1"/>
    <w:rsid w:val="00ED0087"/>
    <w:rsid w:val="00ED010D"/>
    <w:rsid w:val="00ED0251"/>
    <w:rsid w:val="00ED078F"/>
    <w:rsid w:val="00ED0BA6"/>
    <w:rsid w:val="00ED0E9D"/>
    <w:rsid w:val="00ED15B3"/>
    <w:rsid w:val="00ED1918"/>
    <w:rsid w:val="00ED1C24"/>
    <w:rsid w:val="00ED27C4"/>
    <w:rsid w:val="00ED2D04"/>
    <w:rsid w:val="00ED340D"/>
    <w:rsid w:val="00ED4148"/>
    <w:rsid w:val="00ED417B"/>
    <w:rsid w:val="00ED41E7"/>
    <w:rsid w:val="00ED46E6"/>
    <w:rsid w:val="00ED497D"/>
    <w:rsid w:val="00ED4B8E"/>
    <w:rsid w:val="00ED4EA9"/>
    <w:rsid w:val="00ED5309"/>
    <w:rsid w:val="00ED5356"/>
    <w:rsid w:val="00ED5A32"/>
    <w:rsid w:val="00ED5D47"/>
    <w:rsid w:val="00ED5FC7"/>
    <w:rsid w:val="00ED611D"/>
    <w:rsid w:val="00ED6917"/>
    <w:rsid w:val="00ED6CA3"/>
    <w:rsid w:val="00ED6D00"/>
    <w:rsid w:val="00ED6D91"/>
    <w:rsid w:val="00ED7095"/>
    <w:rsid w:val="00ED74F8"/>
    <w:rsid w:val="00ED78B0"/>
    <w:rsid w:val="00EE00A7"/>
    <w:rsid w:val="00EE0A00"/>
    <w:rsid w:val="00EE1014"/>
    <w:rsid w:val="00EE1BBF"/>
    <w:rsid w:val="00EE1D91"/>
    <w:rsid w:val="00EE22B0"/>
    <w:rsid w:val="00EE2460"/>
    <w:rsid w:val="00EE2F14"/>
    <w:rsid w:val="00EE313C"/>
    <w:rsid w:val="00EE3269"/>
    <w:rsid w:val="00EE37F9"/>
    <w:rsid w:val="00EE3B55"/>
    <w:rsid w:val="00EE3B8E"/>
    <w:rsid w:val="00EE3BD0"/>
    <w:rsid w:val="00EE44B8"/>
    <w:rsid w:val="00EE571E"/>
    <w:rsid w:val="00EE5CFC"/>
    <w:rsid w:val="00EE6BF6"/>
    <w:rsid w:val="00EE6C1D"/>
    <w:rsid w:val="00EE6C61"/>
    <w:rsid w:val="00EE720C"/>
    <w:rsid w:val="00EE7A45"/>
    <w:rsid w:val="00EE7B67"/>
    <w:rsid w:val="00EE7BED"/>
    <w:rsid w:val="00EE7CA3"/>
    <w:rsid w:val="00EF0446"/>
    <w:rsid w:val="00EF0741"/>
    <w:rsid w:val="00EF074C"/>
    <w:rsid w:val="00EF10C0"/>
    <w:rsid w:val="00EF1BBA"/>
    <w:rsid w:val="00EF2666"/>
    <w:rsid w:val="00EF2FFC"/>
    <w:rsid w:val="00EF390E"/>
    <w:rsid w:val="00EF3B82"/>
    <w:rsid w:val="00EF40C8"/>
    <w:rsid w:val="00EF42F1"/>
    <w:rsid w:val="00EF4470"/>
    <w:rsid w:val="00EF44EE"/>
    <w:rsid w:val="00EF47B8"/>
    <w:rsid w:val="00EF4CB5"/>
    <w:rsid w:val="00EF5195"/>
    <w:rsid w:val="00EF532C"/>
    <w:rsid w:val="00EF5A10"/>
    <w:rsid w:val="00EF612C"/>
    <w:rsid w:val="00EF66D3"/>
    <w:rsid w:val="00EF6FB1"/>
    <w:rsid w:val="00EF7553"/>
    <w:rsid w:val="00EF7589"/>
    <w:rsid w:val="00EF7B4E"/>
    <w:rsid w:val="00F001E3"/>
    <w:rsid w:val="00F006A9"/>
    <w:rsid w:val="00F013D7"/>
    <w:rsid w:val="00F017B4"/>
    <w:rsid w:val="00F01978"/>
    <w:rsid w:val="00F01A01"/>
    <w:rsid w:val="00F01AB1"/>
    <w:rsid w:val="00F02170"/>
    <w:rsid w:val="00F0239D"/>
    <w:rsid w:val="00F028C0"/>
    <w:rsid w:val="00F02928"/>
    <w:rsid w:val="00F02EC8"/>
    <w:rsid w:val="00F0308C"/>
    <w:rsid w:val="00F03C20"/>
    <w:rsid w:val="00F03CBA"/>
    <w:rsid w:val="00F042B0"/>
    <w:rsid w:val="00F04407"/>
    <w:rsid w:val="00F04BDE"/>
    <w:rsid w:val="00F04C9B"/>
    <w:rsid w:val="00F05169"/>
    <w:rsid w:val="00F055D1"/>
    <w:rsid w:val="00F05900"/>
    <w:rsid w:val="00F0596D"/>
    <w:rsid w:val="00F06420"/>
    <w:rsid w:val="00F0681B"/>
    <w:rsid w:val="00F06CD6"/>
    <w:rsid w:val="00F074E5"/>
    <w:rsid w:val="00F07C9E"/>
    <w:rsid w:val="00F07D0D"/>
    <w:rsid w:val="00F07DD6"/>
    <w:rsid w:val="00F07FBC"/>
    <w:rsid w:val="00F10EE1"/>
    <w:rsid w:val="00F10F3A"/>
    <w:rsid w:val="00F10FA6"/>
    <w:rsid w:val="00F11C0C"/>
    <w:rsid w:val="00F1227D"/>
    <w:rsid w:val="00F125B7"/>
    <w:rsid w:val="00F131A9"/>
    <w:rsid w:val="00F14061"/>
    <w:rsid w:val="00F14229"/>
    <w:rsid w:val="00F145A0"/>
    <w:rsid w:val="00F1479E"/>
    <w:rsid w:val="00F14B14"/>
    <w:rsid w:val="00F14C53"/>
    <w:rsid w:val="00F14CC7"/>
    <w:rsid w:val="00F14D8C"/>
    <w:rsid w:val="00F15277"/>
    <w:rsid w:val="00F15498"/>
    <w:rsid w:val="00F15913"/>
    <w:rsid w:val="00F16079"/>
    <w:rsid w:val="00F162A7"/>
    <w:rsid w:val="00F16523"/>
    <w:rsid w:val="00F16AE0"/>
    <w:rsid w:val="00F17041"/>
    <w:rsid w:val="00F17ACB"/>
    <w:rsid w:val="00F20055"/>
    <w:rsid w:val="00F20651"/>
    <w:rsid w:val="00F20932"/>
    <w:rsid w:val="00F20C3A"/>
    <w:rsid w:val="00F210F9"/>
    <w:rsid w:val="00F21410"/>
    <w:rsid w:val="00F2169E"/>
    <w:rsid w:val="00F21741"/>
    <w:rsid w:val="00F22060"/>
    <w:rsid w:val="00F221F0"/>
    <w:rsid w:val="00F2268A"/>
    <w:rsid w:val="00F227AF"/>
    <w:rsid w:val="00F22977"/>
    <w:rsid w:val="00F22D5C"/>
    <w:rsid w:val="00F22F5D"/>
    <w:rsid w:val="00F23072"/>
    <w:rsid w:val="00F23DEE"/>
    <w:rsid w:val="00F23EE9"/>
    <w:rsid w:val="00F247FC"/>
    <w:rsid w:val="00F24B4A"/>
    <w:rsid w:val="00F250C1"/>
    <w:rsid w:val="00F25514"/>
    <w:rsid w:val="00F25A80"/>
    <w:rsid w:val="00F25CE2"/>
    <w:rsid w:val="00F26273"/>
    <w:rsid w:val="00F267A5"/>
    <w:rsid w:val="00F2798F"/>
    <w:rsid w:val="00F27B6D"/>
    <w:rsid w:val="00F27DC6"/>
    <w:rsid w:val="00F27FB8"/>
    <w:rsid w:val="00F30D62"/>
    <w:rsid w:val="00F3110B"/>
    <w:rsid w:val="00F3134D"/>
    <w:rsid w:val="00F3161F"/>
    <w:rsid w:val="00F319AD"/>
    <w:rsid w:val="00F329CD"/>
    <w:rsid w:val="00F33615"/>
    <w:rsid w:val="00F34165"/>
    <w:rsid w:val="00F3427D"/>
    <w:rsid w:val="00F34347"/>
    <w:rsid w:val="00F34792"/>
    <w:rsid w:val="00F34A1A"/>
    <w:rsid w:val="00F34A58"/>
    <w:rsid w:val="00F34D15"/>
    <w:rsid w:val="00F350CC"/>
    <w:rsid w:val="00F3529B"/>
    <w:rsid w:val="00F35B3D"/>
    <w:rsid w:val="00F36418"/>
    <w:rsid w:val="00F36489"/>
    <w:rsid w:val="00F37AB7"/>
    <w:rsid w:val="00F37C9D"/>
    <w:rsid w:val="00F37D13"/>
    <w:rsid w:val="00F4031D"/>
    <w:rsid w:val="00F4058A"/>
    <w:rsid w:val="00F4065F"/>
    <w:rsid w:val="00F41101"/>
    <w:rsid w:val="00F41122"/>
    <w:rsid w:val="00F41292"/>
    <w:rsid w:val="00F414DC"/>
    <w:rsid w:val="00F4191A"/>
    <w:rsid w:val="00F41D91"/>
    <w:rsid w:val="00F4213E"/>
    <w:rsid w:val="00F421E8"/>
    <w:rsid w:val="00F42C23"/>
    <w:rsid w:val="00F42E91"/>
    <w:rsid w:val="00F44615"/>
    <w:rsid w:val="00F44A72"/>
    <w:rsid w:val="00F4526E"/>
    <w:rsid w:val="00F455C2"/>
    <w:rsid w:val="00F458EA"/>
    <w:rsid w:val="00F45AC9"/>
    <w:rsid w:val="00F45F34"/>
    <w:rsid w:val="00F45F84"/>
    <w:rsid w:val="00F46376"/>
    <w:rsid w:val="00F468A8"/>
    <w:rsid w:val="00F46FD4"/>
    <w:rsid w:val="00F4740B"/>
    <w:rsid w:val="00F4766A"/>
    <w:rsid w:val="00F47AAD"/>
    <w:rsid w:val="00F47E06"/>
    <w:rsid w:val="00F5010F"/>
    <w:rsid w:val="00F501E0"/>
    <w:rsid w:val="00F50221"/>
    <w:rsid w:val="00F5095A"/>
    <w:rsid w:val="00F5097E"/>
    <w:rsid w:val="00F50B2A"/>
    <w:rsid w:val="00F512A7"/>
    <w:rsid w:val="00F518AD"/>
    <w:rsid w:val="00F51D8B"/>
    <w:rsid w:val="00F52191"/>
    <w:rsid w:val="00F52549"/>
    <w:rsid w:val="00F53E76"/>
    <w:rsid w:val="00F5417D"/>
    <w:rsid w:val="00F548D4"/>
    <w:rsid w:val="00F54A9E"/>
    <w:rsid w:val="00F5526A"/>
    <w:rsid w:val="00F5583E"/>
    <w:rsid w:val="00F56049"/>
    <w:rsid w:val="00F56262"/>
    <w:rsid w:val="00F56A97"/>
    <w:rsid w:val="00F56FE8"/>
    <w:rsid w:val="00F5741A"/>
    <w:rsid w:val="00F57850"/>
    <w:rsid w:val="00F578DE"/>
    <w:rsid w:val="00F5793A"/>
    <w:rsid w:val="00F57E89"/>
    <w:rsid w:val="00F57F57"/>
    <w:rsid w:val="00F60049"/>
    <w:rsid w:val="00F600CB"/>
    <w:rsid w:val="00F601D2"/>
    <w:rsid w:val="00F61172"/>
    <w:rsid w:val="00F6183C"/>
    <w:rsid w:val="00F61946"/>
    <w:rsid w:val="00F62096"/>
    <w:rsid w:val="00F62207"/>
    <w:rsid w:val="00F62AE9"/>
    <w:rsid w:val="00F62D85"/>
    <w:rsid w:val="00F62EAC"/>
    <w:rsid w:val="00F63023"/>
    <w:rsid w:val="00F63201"/>
    <w:rsid w:val="00F637A6"/>
    <w:rsid w:val="00F644D4"/>
    <w:rsid w:val="00F64AFA"/>
    <w:rsid w:val="00F64F1F"/>
    <w:rsid w:val="00F6519D"/>
    <w:rsid w:val="00F67183"/>
    <w:rsid w:val="00F67577"/>
    <w:rsid w:val="00F676F1"/>
    <w:rsid w:val="00F70036"/>
    <w:rsid w:val="00F70091"/>
    <w:rsid w:val="00F701D8"/>
    <w:rsid w:val="00F70868"/>
    <w:rsid w:val="00F70F00"/>
    <w:rsid w:val="00F71CEE"/>
    <w:rsid w:val="00F7288C"/>
    <w:rsid w:val="00F72E11"/>
    <w:rsid w:val="00F735B8"/>
    <w:rsid w:val="00F73601"/>
    <w:rsid w:val="00F73EDE"/>
    <w:rsid w:val="00F745A9"/>
    <w:rsid w:val="00F74758"/>
    <w:rsid w:val="00F74DAC"/>
    <w:rsid w:val="00F74E02"/>
    <w:rsid w:val="00F755C2"/>
    <w:rsid w:val="00F75624"/>
    <w:rsid w:val="00F758D6"/>
    <w:rsid w:val="00F759C1"/>
    <w:rsid w:val="00F75A9E"/>
    <w:rsid w:val="00F75C0E"/>
    <w:rsid w:val="00F75D2D"/>
    <w:rsid w:val="00F75E68"/>
    <w:rsid w:val="00F76414"/>
    <w:rsid w:val="00F76B02"/>
    <w:rsid w:val="00F76CFD"/>
    <w:rsid w:val="00F76DC1"/>
    <w:rsid w:val="00F777C5"/>
    <w:rsid w:val="00F80739"/>
    <w:rsid w:val="00F80A7D"/>
    <w:rsid w:val="00F80C5A"/>
    <w:rsid w:val="00F80CC0"/>
    <w:rsid w:val="00F80D58"/>
    <w:rsid w:val="00F8128C"/>
    <w:rsid w:val="00F81C57"/>
    <w:rsid w:val="00F827A8"/>
    <w:rsid w:val="00F82BBA"/>
    <w:rsid w:val="00F832ED"/>
    <w:rsid w:val="00F8331F"/>
    <w:rsid w:val="00F83B76"/>
    <w:rsid w:val="00F83BF7"/>
    <w:rsid w:val="00F8432D"/>
    <w:rsid w:val="00F849A9"/>
    <w:rsid w:val="00F84BBD"/>
    <w:rsid w:val="00F851BE"/>
    <w:rsid w:val="00F851C7"/>
    <w:rsid w:val="00F852F5"/>
    <w:rsid w:val="00F854FB"/>
    <w:rsid w:val="00F85562"/>
    <w:rsid w:val="00F85901"/>
    <w:rsid w:val="00F85A28"/>
    <w:rsid w:val="00F85CB1"/>
    <w:rsid w:val="00F8602C"/>
    <w:rsid w:val="00F861F6"/>
    <w:rsid w:val="00F86360"/>
    <w:rsid w:val="00F86783"/>
    <w:rsid w:val="00F867C0"/>
    <w:rsid w:val="00F86A57"/>
    <w:rsid w:val="00F86B8D"/>
    <w:rsid w:val="00F86BB7"/>
    <w:rsid w:val="00F871D2"/>
    <w:rsid w:val="00F90488"/>
    <w:rsid w:val="00F90C0D"/>
    <w:rsid w:val="00F9122B"/>
    <w:rsid w:val="00F915DE"/>
    <w:rsid w:val="00F91748"/>
    <w:rsid w:val="00F9207C"/>
    <w:rsid w:val="00F92329"/>
    <w:rsid w:val="00F92BE6"/>
    <w:rsid w:val="00F933FE"/>
    <w:rsid w:val="00F94455"/>
    <w:rsid w:val="00F946FD"/>
    <w:rsid w:val="00F95539"/>
    <w:rsid w:val="00F95B0A"/>
    <w:rsid w:val="00F95D96"/>
    <w:rsid w:val="00F95FC6"/>
    <w:rsid w:val="00F9647E"/>
    <w:rsid w:val="00F9654F"/>
    <w:rsid w:val="00F965CC"/>
    <w:rsid w:val="00F9675D"/>
    <w:rsid w:val="00F96C6D"/>
    <w:rsid w:val="00F970D5"/>
    <w:rsid w:val="00F97922"/>
    <w:rsid w:val="00F97ACA"/>
    <w:rsid w:val="00F97D33"/>
    <w:rsid w:val="00F97DC1"/>
    <w:rsid w:val="00FA0DD4"/>
    <w:rsid w:val="00FA0EEE"/>
    <w:rsid w:val="00FA1126"/>
    <w:rsid w:val="00FA11C9"/>
    <w:rsid w:val="00FA14F2"/>
    <w:rsid w:val="00FA183C"/>
    <w:rsid w:val="00FA1D75"/>
    <w:rsid w:val="00FA1EA8"/>
    <w:rsid w:val="00FA3B05"/>
    <w:rsid w:val="00FA40A4"/>
    <w:rsid w:val="00FA429A"/>
    <w:rsid w:val="00FA42E3"/>
    <w:rsid w:val="00FA4712"/>
    <w:rsid w:val="00FA4A34"/>
    <w:rsid w:val="00FA501A"/>
    <w:rsid w:val="00FA5210"/>
    <w:rsid w:val="00FA53B0"/>
    <w:rsid w:val="00FA5A7E"/>
    <w:rsid w:val="00FA6616"/>
    <w:rsid w:val="00FA68CE"/>
    <w:rsid w:val="00FA7184"/>
    <w:rsid w:val="00FA78B3"/>
    <w:rsid w:val="00FA7973"/>
    <w:rsid w:val="00FA7A02"/>
    <w:rsid w:val="00FA7A20"/>
    <w:rsid w:val="00FB0F26"/>
    <w:rsid w:val="00FB139F"/>
    <w:rsid w:val="00FB1981"/>
    <w:rsid w:val="00FB1F34"/>
    <w:rsid w:val="00FB2DAB"/>
    <w:rsid w:val="00FB3434"/>
    <w:rsid w:val="00FB3908"/>
    <w:rsid w:val="00FB3999"/>
    <w:rsid w:val="00FB3E41"/>
    <w:rsid w:val="00FB40FE"/>
    <w:rsid w:val="00FB4256"/>
    <w:rsid w:val="00FB4562"/>
    <w:rsid w:val="00FB4BE4"/>
    <w:rsid w:val="00FB53FE"/>
    <w:rsid w:val="00FB5624"/>
    <w:rsid w:val="00FB57AB"/>
    <w:rsid w:val="00FB6128"/>
    <w:rsid w:val="00FB7468"/>
    <w:rsid w:val="00FB7A09"/>
    <w:rsid w:val="00FB7F33"/>
    <w:rsid w:val="00FB7F91"/>
    <w:rsid w:val="00FC05C3"/>
    <w:rsid w:val="00FC0F9C"/>
    <w:rsid w:val="00FC1458"/>
    <w:rsid w:val="00FC195C"/>
    <w:rsid w:val="00FC1D39"/>
    <w:rsid w:val="00FC2272"/>
    <w:rsid w:val="00FC2839"/>
    <w:rsid w:val="00FC2FAE"/>
    <w:rsid w:val="00FC307C"/>
    <w:rsid w:val="00FC3595"/>
    <w:rsid w:val="00FC3D3F"/>
    <w:rsid w:val="00FC491D"/>
    <w:rsid w:val="00FC4A38"/>
    <w:rsid w:val="00FC4C24"/>
    <w:rsid w:val="00FC4D61"/>
    <w:rsid w:val="00FC50DE"/>
    <w:rsid w:val="00FC518D"/>
    <w:rsid w:val="00FC51FD"/>
    <w:rsid w:val="00FC5437"/>
    <w:rsid w:val="00FC58D3"/>
    <w:rsid w:val="00FC5C14"/>
    <w:rsid w:val="00FC6536"/>
    <w:rsid w:val="00FC68E2"/>
    <w:rsid w:val="00FC69A0"/>
    <w:rsid w:val="00FC69A6"/>
    <w:rsid w:val="00FC6A01"/>
    <w:rsid w:val="00FC6ABA"/>
    <w:rsid w:val="00FC6DD3"/>
    <w:rsid w:val="00FC70BB"/>
    <w:rsid w:val="00FC71A0"/>
    <w:rsid w:val="00FD0AD5"/>
    <w:rsid w:val="00FD0CB7"/>
    <w:rsid w:val="00FD0DBB"/>
    <w:rsid w:val="00FD1CDC"/>
    <w:rsid w:val="00FD1FFA"/>
    <w:rsid w:val="00FD21EB"/>
    <w:rsid w:val="00FD25F5"/>
    <w:rsid w:val="00FD2A2F"/>
    <w:rsid w:val="00FD3544"/>
    <w:rsid w:val="00FD3CCB"/>
    <w:rsid w:val="00FD42CF"/>
    <w:rsid w:val="00FD55FE"/>
    <w:rsid w:val="00FD58AF"/>
    <w:rsid w:val="00FD5AE4"/>
    <w:rsid w:val="00FD5C51"/>
    <w:rsid w:val="00FD5FF8"/>
    <w:rsid w:val="00FD648F"/>
    <w:rsid w:val="00FD6E15"/>
    <w:rsid w:val="00FD7420"/>
    <w:rsid w:val="00FE01E3"/>
    <w:rsid w:val="00FE0F76"/>
    <w:rsid w:val="00FE1558"/>
    <w:rsid w:val="00FE16BE"/>
    <w:rsid w:val="00FE16EB"/>
    <w:rsid w:val="00FE1923"/>
    <w:rsid w:val="00FE1E27"/>
    <w:rsid w:val="00FE240E"/>
    <w:rsid w:val="00FE27F0"/>
    <w:rsid w:val="00FE30CC"/>
    <w:rsid w:val="00FE3107"/>
    <w:rsid w:val="00FE3758"/>
    <w:rsid w:val="00FE3979"/>
    <w:rsid w:val="00FE3E3E"/>
    <w:rsid w:val="00FE4482"/>
    <w:rsid w:val="00FE4705"/>
    <w:rsid w:val="00FE54F6"/>
    <w:rsid w:val="00FE5663"/>
    <w:rsid w:val="00FE5792"/>
    <w:rsid w:val="00FE5FD5"/>
    <w:rsid w:val="00FE6309"/>
    <w:rsid w:val="00FE6C9C"/>
    <w:rsid w:val="00FE6FB9"/>
    <w:rsid w:val="00FE7306"/>
    <w:rsid w:val="00FF00FC"/>
    <w:rsid w:val="00FF0231"/>
    <w:rsid w:val="00FF0352"/>
    <w:rsid w:val="00FF0613"/>
    <w:rsid w:val="00FF08E6"/>
    <w:rsid w:val="00FF0B5E"/>
    <w:rsid w:val="00FF1245"/>
    <w:rsid w:val="00FF171F"/>
    <w:rsid w:val="00FF172C"/>
    <w:rsid w:val="00FF1932"/>
    <w:rsid w:val="00FF19FC"/>
    <w:rsid w:val="00FF1B86"/>
    <w:rsid w:val="00FF22B2"/>
    <w:rsid w:val="00FF2C2E"/>
    <w:rsid w:val="00FF2D56"/>
    <w:rsid w:val="00FF3081"/>
    <w:rsid w:val="00FF391C"/>
    <w:rsid w:val="00FF4231"/>
    <w:rsid w:val="00FF491E"/>
    <w:rsid w:val="00FF4E04"/>
    <w:rsid w:val="00FF50EE"/>
    <w:rsid w:val="00FF5167"/>
    <w:rsid w:val="00FF5231"/>
    <w:rsid w:val="00FF539C"/>
    <w:rsid w:val="00FF58F2"/>
    <w:rsid w:val="00FF6525"/>
    <w:rsid w:val="00FF69F6"/>
    <w:rsid w:val="00FF6A9A"/>
    <w:rsid w:val="00FF707E"/>
    <w:rsid w:val="00FF74D6"/>
    <w:rsid w:val="00FF7D4F"/>
    <w:rsid w:val="00FF7D7A"/>
    <w:rsid w:val="00FF7F97"/>
    <w:rsid w:val="01E60B61"/>
    <w:rsid w:val="02C4CA03"/>
    <w:rsid w:val="02E148F5"/>
    <w:rsid w:val="0312559D"/>
    <w:rsid w:val="034C378D"/>
    <w:rsid w:val="036C2BA7"/>
    <w:rsid w:val="03789EAB"/>
    <w:rsid w:val="037F6B06"/>
    <w:rsid w:val="03DFB7D1"/>
    <w:rsid w:val="03F2BFB7"/>
    <w:rsid w:val="0437DC38"/>
    <w:rsid w:val="046C9374"/>
    <w:rsid w:val="0535B6C5"/>
    <w:rsid w:val="05994CFF"/>
    <w:rsid w:val="05B383B4"/>
    <w:rsid w:val="061F93F4"/>
    <w:rsid w:val="0620FDAF"/>
    <w:rsid w:val="073120E7"/>
    <w:rsid w:val="07516E33"/>
    <w:rsid w:val="076DF33C"/>
    <w:rsid w:val="07B2D735"/>
    <w:rsid w:val="080502D9"/>
    <w:rsid w:val="08B6132D"/>
    <w:rsid w:val="08EA97FE"/>
    <w:rsid w:val="09026BD3"/>
    <w:rsid w:val="098629B0"/>
    <w:rsid w:val="099E8508"/>
    <w:rsid w:val="09BA847D"/>
    <w:rsid w:val="09D5589D"/>
    <w:rsid w:val="0A20C3F4"/>
    <w:rsid w:val="0BFD634D"/>
    <w:rsid w:val="0C294DD8"/>
    <w:rsid w:val="0C2BBDFE"/>
    <w:rsid w:val="0C3BCAE0"/>
    <w:rsid w:val="0C6E89DE"/>
    <w:rsid w:val="0D39B44A"/>
    <w:rsid w:val="0D84AD8A"/>
    <w:rsid w:val="0DD79B41"/>
    <w:rsid w:val="0E22867D"/>
    <w:rsid w:val="0E23D9DA"/>
    <w:rsid w:val="0E37B368"/>
    <w:rsid w:val="0E598C4E"/>
    <w:rsid w:val="0E5DA9CD"/>
    <w:rsid w:val="0E9BF75A"/>
    <w:rsid w:val="0F32675C"/>
    <w:rsid w:val="0F958DEC"/>
    <w:rsid w:val="0FC20CC8"/>
    <w:rsid w:val="101359B4"/>
    <w:rsid w:val="103B896C"/>
    <w:rsid w:val="1076F896"/>
    <w:rsid w:val="1077E082"/>
    <w:rsid w:val="108DAFB9"/>
    <w:rsid w:val="116577C3"/>
    <w:rsid w:val="118AC0B7"/>
    <w:rsid w:val="11B357FA"/>
    <w:rsid w:val="1219E256"/>
    <w:rsid w:val="12B0E84D"/>
    <w:rsid w:val="130CC258"/>
    <w:rsid w:val="13180AD9"/>
    <w:rsid w:val="132A1A4E"/>
    <w:rsid w:val="138AE3F1"/>
    <w:rsid w:val="13BEBE44"/>
    <w:rsid w:val="143DBE88"/>
    <w:rsid w:val="146E7850"/>
    <w:rsid w:val="151B06FD"/>
    <w:rsid w:val="15394085"/>
    <w:rsid w:val="15525AC0"/>
    <w:rsid w:val="15757E12"/>
    <w:rsid w:val="158EA66F"/>
    <w:rsid w:val="15EE5007"/>
    <w:rsid w:val="166BBA83"/>
    <w:rsid w:val="16A4AF50"/>
    <w:rsid w:val="16A4D7E3"/>
    <w:rsid w:val="16A55900"/>
    <w:rsid w:val="16BB858E"/>
    <w:rsid w:val="16D0D87C"/>
    <w:rsid w:val="171AA770"/>
    <w:rsid w:val="1764590B"/>
    <w:rsid w:val="17DD7060"/>
    <w:rsid w:val="187C227F"/>
    <w:rsid w:val="188627DD"/>
    <w:rsid w:val="189D95E6"/>
    <w:rsid w:val="18CEC53F"/>
    <w:rsid w:val="19490615"/>
    <w:rsid w:val="1A208E9F"/>
    <w:rsid w:val="1AEE0D72"/>
    <w:rsid w:val="1B8732F8"/>
    <w:rsid w:val="1C1F07A3"/>
    <w:rsid w:val="1C28CBBC"/>
    <w:rsid w:val="1C304495"/>
    <w:rsid w:val="1C37D5A0"/>
    <w:rsid w:val="1C77152F"/>
    <w:rsid w:val="1C98F80C"/>
    <w:rsid w:val="1C9D02BC"/>
    <w:rsid w:val="1CBDBCFD"/>
    <w:rsid w:val="1CF03EE7"/>
    <w:rsid w:val="1D2A143D"/>
    <w:rsid w:val="1D624D28"/>
    <w:rsid w:val="1D6AA1FE"/>
    <w:rsid w:val="1D9505B6"/>
    <w:rsid w:val="1DE4EF48"/>
    <w:rsid w:val="1E1ECDA2"/>
    <w:rsid w:val="1E316390"/>
    <w:rsid w:val="1E3DA4A4"/>
    <w:rsid w:val="1E720F46"/>
    <w:rsid w:val="1E83A993"/>
    <w:rsid w:val="1E8CE784"/>
    <w:rsid w:val="1EFA7A33"/>
    <w:rsid w:val="1F285796"/>
    <w:rsid w:val="1FB332EF"/>
    <w:rsid w:val="207AE7EB"/>
    <w:rsid w:val="20A8A7CB"/>
    <w:rsid w:val="214FFF6F"/>
    <w:rsid w:val="2189ED1C"/>
    <w:rsid w:val="21AF54F1"/>
    <w:rsid w:val="221BE882"/>
    <w:rsid w:val="2224DE14"/>
    <w:rsid w:val="223A193E"/>
    <w:rsid w:val="224BE1BE"/>
    <w:rsid w:val="226B6ECF"/>
    <w:rsid w:val="22FA0068"/>
    <w:rsid w:val="22FBDCB2"/>
    <w:rsid w:val="232B927A"/>
    <w:rsid w:val="23675976"/>
    <w:rsid w:val="23AAF735"/>
    <w:rsid w:val="23ADF3F4"/>
    <w:rsid w:val="23DBBED7"/>
    <w:rsid w:val="24870839"/>
    <w:rsid w:val="24BDB7B6"/>
    <w:rsid w:val="24CC7D15"/>
    <w:rsid w:val="24CF669A"/>
    <w:rsid w:val="24D05AFD"/>
    <w:rsid w:val="24DB6C2E"/>
    <w:rsid w:val="2543A989"/>
    <w:rsid w:val="25BA0321"/>
    <w:rsid w:val="25C697B6"/>
    <w:rsid w:val="25EE36F6"/>
    <w:rsid w:val="263E052C"/>
    <w:rsid w:val="26BBADAD"/>
    <w:rsid w:val="272C90AF"/>
    <w:rsid w:val="27548F25"/>
    <w:rsid w:val="2757A273"/>
    <w:rsid w:val="279412CE"/>
    <w:rsid w:val="27ABD608"/>
    <w:rsid w:val="288721D0"/>
    <w:rsid w:val="289560DB"/>
    <w:rsid w:val="28A12BCC"/>
    <w:rsid w:val="28C75695"/>
    <w:rsid w:val="28FB9B80"/>
    <w:rsid w:val="290E31EE"/>
    <w:rsid w:val="29A9DFD6"/>
    <w:rsid w:val="29C5F52E"/>
    <w:rsid w:val="29EE2F03"/>
    <w:rsid w:val="2A0FE81C"/>
    <w:rsid w:val="2A305B02"/>
    <w:rsid w:val="2B549B9E"/>
    <w:rsid w:val="2B737EC5"/>
    <w:rsid w:val="2B8A8EB1"/>
    <w:rsid w:val="2BDEC4A6"/>
    <w:rsid w:val="2BF72ED9"/>
    <w:rsid w:val="2C3DAF40"/>
    <w:rsid w:val="2C5FF318"/>
    <w:rsid w:val="2C873CF1"/>
    <w:rsid w:val="2D67E65E"/>
    <w:rsid w:val="2DB7200B"/>
    <w:rsid w:val="2E0B33B8"/>
    <w:rsid w:val="2E3E6619"/>
    <w:rsid w:val="2E8758C5"/>
    <w:rsid w:val="2ECF3444"/>
    <w:rsid w:val="2FB2B98B"/>
    <w:rsid w:val="2FC1375D"/>
    <w:rsid w:val="3087FCCE"/>
    <w:rsid w:val="30BD19AC"/>
    <w:rsid w:val="30DBD570"/>
    <w:rsid w:val="317CCD04"/>
    <w:rsid w:val="31863438"/>
    <w:rsid w:val="319ED458"/>
    <w:rsid w:val="32D29CFD"/>
    <w:rsid w:val="33227CF7"/>
    <w:rsid w:val="3440A1C9"/>
    <w:rsid w:val="34491AF4"/>
    <w:rsid w:val="344C9CBA"/>
    <w:rsid w:val="34574F76"/>
    <w:rsid w:val="35384ACE"/>
    <w:rsid w:val="356196F0"/>
    <w:rsid w:val="35A1B44D"/>
    <w:rsid w:val="3622C83D"/>
    <w:rsid w:val="3628649A"/>
    <w:rsid w:val="36BB9162"/>
    <w:rsid w:val="372909A0"/>
    <w:rsid w:val="37482BA0"/>
    <w:rsid w:val="37BBDD40"/>
    <w:rsid w:val="37BCA599"/>
    <w:rsid w:val="37C07478"/>
    <w:rsid w:val="37DD3127"/>
    <w:rsid w:val="3956B113"/>
    <w:rsid w:val="39DF89B5"/>
    <w:rsid w:val="39FB0678"/>
    <w:rsid w:val="3A64F811"/>
    <w:rsid w:val="3BD742FB"/>
    <w:rsid w:val="3C363DC7"/>
    <w:rsid w:val="3C3B92E8"/>
    <w:rsid w:val="3C5D3CDB"/>
    <w:rsid w:val="3CA7A7EB"/>
    <w:rsid w:val="3CFCE435"/>
    <w:rsid w:val="3D5D0E01"/>
    <w:rsid w:val="3D605B4B"/>
    <w:rsid w:val="3DD2410C"/>
    <w:rsid w:val="3E172EDF"/>
    <w:rsid w:val="3E603151"/>
    <w:rsid w:val="3E763C4C"/>
    <w:rsid w:val="3EBDE222"/>
    <w:rsid w:val="3F320F08"/>
    <w:rsid w:val="3F8631BD"/>
    <w:rsid w:val="3FFFD694"/>
    <w:rsid w:val="406C2588"/>
    <w:rsid w:val="406C7792"/>
    <w:rsid w:val="40878E61"/>
    <w:rsid w:val="40A08A2A"/>
    <w:rsid w:val="40AE78BF"/>
    <w:rsid w:val="41630A6F"/>
    <w:rsid w:val="4173A3EC"/>
    <w:rsid w:val="41B6F387"/>
    <w:rsid w:val="41F287FB"/>
    <w:rsid w:val="4235569B"/>
    <w:rsid w:val="42BCBB9A"/>
    <w:rsid w:val="42BF02BC"/>
    <w:rsid w:val="42F4D0CE"/>
    <w:rsid w:val="4309FAA2"/>
    <w:rsid w:val="434F6BC0"/>
    <w:rsid w:val="435AE344"/>
    <w:rsid w:val="436BDEF6"/>
    <w:rsid w:val="43F26205"/>
    <w:rsid w:val="44670E3C"/>
    <w:rsid w:val="44725655"/>
    <w:rsid w:val="44827E0B"/>
    <w:rsid w:val="44CBCFF0"/>
    <w:rsid w:val="45549D38"/>
    <w:rsid w:val="45BF26BA"/>
    <w:rsid w:val="45E27C38"/>
    <w:rsid w:val="4601636A"/>
    <w:rsid w:val="4604FD4A"/>
    <w:rsid w:val="463FB6F0"/>
    <w:rsid w:val="470BE38E"/>
    <w:rsid w:val="471234CE"/>
    <w:rsid w:val="473E6452"/>
    <w:rsid w:val="473F69C8"/>
    <w:rsid w:val="4766315A"/>
    <w:rsid w:val="47BCF283"/>
    <w:rsid w:val="48077398"/>
    <w:rsid w:val="486146D3"/>
    <w:rsid w:val="48637CE6"/>
    <w:rsid w:val="488E0855"/>
    <w:rsid w:val="49416A6C"/>
    <w:rsid w:val="4943F94C"/>
    <w:rsid w:val="494D86D1"/>
    <w:rsid w:val="4950FBF4"/>
    <w:rsid w:val="495DF9D5"/>
    <w:rsid w:val="499A52F2"/>
    <w:rsid w:val="49A5C049"/>
    <w:rsid w:val="4A12CF13"/>
    <w:rsid w:val="4A3887DF"/>
    <w:rsid w:val="4A57B965"/>
    <w:rsid w:val="4A964C56"/>
    <w:rsid w:val="4AA34F1C"/>
    <w:rsid w:val="4AFF3A22"/>
    <w:rsid w:val="4C0B8581"/>
    <w:rsid w:val="4C124C0D"/>
    <w:rsid w:val="4C2F0832"/>
    <w:rsid w:val="4C35810C"/>
    <w:rsid w:val="4C53BF13"/>
    <w:rsid w:val="4C6E24AA"/>
    <w:rsid w:val="4C72E079"/>
    <w:rsid w:val="4D209493"/>
    <w:rsid w:val="4D3DFD5F"/>
    <w:rsid w:val="4D92E97B"/>
    <w:rsid w:val="4DD8A72B"/>
    <w:rsid w:val="4DFBF369"/>
    <w:rsid w:val="4E63B119"/>
    <w:rsid w:val="4E947A30"/>
    <w:rsid w:val="4E9D9ED6"/>
    <w:rsid w:val="4ECDCD6E"/>
    <w:rsid w:val="4FD420B2"/>
    <w:rsid w:val="50699B37"/>
    <w:rsid w:val="50B1547A"/>
    <w:rsid w:val="50BA2528"/>
    <w:rsid w:val="50C4A7D0"/>
    <w:rsid w:val="5168FC32"/>
    <w:rsid w:val="51BC606E"/>
    <w:rsid w:val="51C4F7F5"/>
    <w:rsid w:val="52D32590"/>
    <w:rsid w:val="53019BF4"/>
    <w:rsid w:val="53047C57"/>
    <w:rsid w:val="530C9C1B"/>
    <w:rsid w:val="5330AAAD"/>
    <w:rsid w:val="5374AF23"/>
    <w:rsid w:val="53CE20D8"/>
    <w:rsid w:val="53E50E64"/>
    <w:rsid w:val="54631848"/>
    <w:rsid w:val="549E4795"/>
    <w:rsid w:val="5546FEC5"/>
    <w:rsid w:val="55A476CF"/>
    <w:rsid w:val="55AF371B"/>
    <w:rsid w:val="55B6FD07"/>
    <w:rsid w:val="56296AE8"/>
    <w:rsid w:val="566B01DD"/>
    <w:rsid w:val="569670DA"/>
    <w:rsid w:val="56A32512"/>
    <w:rsid w:val="56F45D55"/>
    <w:rsid w:val="576AF4A0"/>
    <w:rsid w:val="57948561"/>
    <w:rsid w:val="58716DE6"/>
    <w:rsid w:val="58D1695C"/>
    <w:rsid w:val="58FB4F6A"/>
    <w:rsid w:val="591BF62A"/>
    <w:rsid w:val="59916606"/>
    <w:rsid w:val="59A427C4"/>
    <w:rsid w:val="59B59BC9"/>
    <w:rsid w:val="5A07CD71"/>
    <w:rsid w:val="5A343B12"/>
    <w:rsid w:val="5A553A2B"/>
    <w:rsid w:val="5AF48A15"/>
    <w:rsid w:val="5B40A265"/>
    <w:rsid w:val="5B967E6F"/>
    <w:rsid w:val="5BC4D05B"/>
    <w:rsid w:val="5C12A259"/>
    <w:rsid w:val="5C2D0C59"/>
    <w:rsid w:val="5C337AA9"/>
    <w:rsid w:val="5CEA7282"/>
    <w:rsid w:val="5CEDADF7"/>
    <w:rsid w:val="5D4BF2BA"/>
    <w:rsid w:val="5D7C80E1"/>
    <w:rsid w:val="5DAA206C"/>
    <w:rsid w:val="5DEC03B8"/>
    <w:rsid w:val="5E2ACFB5"/>
    <w:rsid w:val="5E6EF23B"/>
    <w:rsid w:val="5EF43A0C"/>
    <w:rsid w:val="5FA3CFC2"/>
    <w:rsid w:val="5FE78435"/>
    <w:rsid w:val="60569B9D"/>
    <w:rsid w:val="605B8D5C"/>
    <w:rsid w:val="606E5EF8"/>
    <w:rsid w:val="609FF210"/>
    <w:rsid w:val="616F88CA"/>
    <w:rsid w:val="61BFB031"/>
    <w:rsid w:val="61D2D30D"/>
    <w:rsid w:val="61D4E212"/>
    <w:rsid w:val="61DA57A5"/>
    <w:rsid w:val="61E20D26"/>
    <w:rsid w:val="61FCBC34"/>
    <w:rsid w:val="628B1993"/>
    <w:rsid w:val="628F7D54"/>
    <w:rsid w:val="630E2E47"/>
    <w:rsid w:val="633B11A7"/>
    <w:rsid w:val="63C1D75C"/>
    <w:rsid w:val="63C943EA"/>
    <w:rsid w:val="63D91608"/>
    <w:rsid w:val="63F66873"/>
    <w:rsid w:val="645C50C8"/>
    <w:rsid w:val="647D8174"/>
    <w:rsid w:val="64AEB494"/>
    <w:rsid w:val="64D26551"/>
    <w:rsid w:val="64DB37A6"/>
    <w:rsid w:val="65C48077"/>
    <w:rsid w:val="66506E91"/>
    <w:rsid w:val="66A17CFE"/>
    <w:rsid w:val="66AFA99A"/>
    <w:rsid w:val="66CB2854"/>
    <w:rsid w:val="66D73C22"/>
    <w:rsid w:val="66DD10C3"/>
    <w:rsid w:val="66FC388C"/>
    <w:rsid w:val="67854858"/>
    <w:rsid w:val="67B339BF"/>
    <w:rsid w:val="67CAB76B"/>
    <w:rsid w:val="67E2EACE"/>
    <w:rsid w:val="68336917"/>
    <w:rsid w:val="68800A09"/>
    <w:rsid w:val="6895D9A9"/>
    <w:rsid w:val="68B9BE34"/>
    <w:rsid w:val="68C9326C"/>
    <w:rsid w:val="69CB153E"/>
    <w:rsid w:val="69F48DF9"/>
    <w:rsid w:val="6A1413C1"/>
    <w:rsid w:val="6A2D14D9"/>
    <w:rsid w:val="6A6E347A"/>
    <w:rsid w:val="6A9BBBB7"/>
    <w:rsid w:val="6AE9EA46"/>
    <w:rsid w:val="6AF8CBD2"/>
    <w:rsid w:val="6B04F58F"/>
    <w:rsid w:val="6B506631"/>
    <w:rsid w:val="6B9438F3"/>
    <w:rsid w:val="6BC04CE5"/>
    <w:rsid w:val="6C06182F"/>
    <w:rsid w:val="6C8EEC66"/>
    <w:rsid w:val="6CDA9A32"/>
    <w:rsid w:val="6D36898B"/>
    <w:rsid w:val="6D71CEE9"/>
    <w:rsid w:val="6DCD04DF"/>
    <w:rsid w:val="6E5C7C95"/>
    <w:rsid w:val="6F074588"/>
    <w:rsid w:val="6F458EB8"/>
    <w:rsid w:val="6F8246BF"/>
    <w:rsid w:val="6F85773A"/>
    <w:rsid w:val="6F921565"/>
    <w:rsid w:val="6FAD48F0"/>
    <w:rsid w:val="7002CF05"/>
    <w:rsid w:val="7120DAFF"/>
    <w:rsid w:val="71396F8F"/>
    <w:rsid w:val="7193E656"/>
    <w:rsid w:val="719AFA3F"/>
    <w:rsid w:val="71B028EB"/>
    <w:rsid w:val="71BACEA4"/>
    <w:rsid w:val="71F752C4"/>
    <w:rsid w:val="7263D75F"/>
    <w:rsid w:val="728494F7"/>
    <w:rsid w:val="72BA37C8"/>
    <w:rsid w:val="72ED03BC"/>
    <w:rsid w:val="731666C6"/>
    <w:rsid w:val="732230D5"/>
    <w:rsid w:val="74309564"/>
    <w:rsid w:val="74911E24"/>
    <w:rsid w:val="74BD7C04"/>
    <w:rsid w:val="753DEC17"/>
    <w:rsid w:val="757C2567"/>
    <w:rsid w:val="758C4BF6"/>
    <w:rsid w:val="75B13FBE"/>
    <w:rsid w:val="76117404"/>
    <w:rsid w:val="7620B27B"/>
    <w:rsid w:val="76499D99"/>
    <w:rsid w:val="76E032CC"/>
    <w:rsid w:val="76E72B5F"/>
    <w:rsid w:val="76FE28AD"/>
    <w:rsid w:val="773623EF"/>
    <w:rsid w:val="775798CB"/>
    <w:rsid w:val="77B15740"/>
    <w:rsid w:val="77EAEBAE"/>
    <w:rsid w:val="77FF8F40"/>
    <w:rsid w:val="7807BECD"/>
    <w:rsid w:val="7815B20D"/>
    <w:rsid w:val="7854AC9B"/>
    <w:rsid w:val="78847F6D"/>
    <w:rsid w:val="78C68A7A"/>
    <w:rsid w:val="79532E32"/>
    <w:rsid w:val="7969DC66"/>
    <w:rsid w:val="7AB2018A"/>
    <w:rsid w:val="7ACE547D"/>
    <w:rsid w:val="7AD04CBB"/>
    <w:rsid w:val="7AE9AA78"/>
    <w:rsid w:val="7AF83913"/>
    <w:rsid w:val="7B3B0FB2"/>
    <w:rsid w:val="7B9A3D8D"/>
    <w:rsid w:val="7C25D501"/>
    <w:rsid w:val="7C4115B3"/>
    <w:rsid w:val="7CC7EFCE"/>
    <w:rsid w:val="7CDA91BF"/>
    <w:rsid w:val="7CE2E69A"/>
    <w:rsid w:val="7DFA3185"/>
    <w:rsid w:val="7E941267"/>
    <w:rsid w:val="7F57933E"/>
    <w:rsid w:val="7F69FD89"/>
    <w:rsid w:val="7F7D1FB4"/>
    <w:rsid w:val="7FF763DB"/>
  </w:rsids>
  <m:mathPr>
    <m:mathFont m:val="Cambria Math"/>
    <m:brkBin m:val="before"/>
    <m:brkBinSub m:val="--"/>
    <m:smallFrac/>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C1785"/>
  <w15:docId w15:val="{87CB9D34-D548-417A-9536-C26CA41B7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Calibri" w:hAnsiTheme="majorHAnsi" w:cs="Arial"/>
        <w:sz w:val="22"/>
        <w:szCs w:val="22"/>
        <w:lang w:val="nl-NL" w:eastAsia="nl-N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D7C57"/>
    <w:pPr>
      <w:overflowPunct w:val="0"/>
      <w:autoSpaceDE w:val="0"/>
      <w:autoSpaceDN w:val="0"/>
      <w:adjustRightInd w:val="0"/>
      <w:spacing w:after="240" w:line="220" w:lineRule="atLeast"/>
      <w:textAlignment w:val="baseline"/>
    </w:pPr>
  </w:style>
  <w:style w:type="paragraph" w:styleId="Kop1">
    <w:name w:val="heading 1"/>
    <w:basedOn w:val="Standaard"/>
    <w:next w:val="Standaard"/>
    <w:link w:val="Kop1Char"/>
    <w:qFormat/>
    <w:rsid w:val="00E6384F"/>
    <w:pPr>
      <w:keepNext/>
      <w:numPr>
        <w:numId w:val="1"/>
      </w:numPr>
      <w:tabs>
        <w:tab w:val="left" w:pos="400"/>
        <w:tab w:val="left" w:pos="432"/>
      </w:tabs>
      <w:spacing w:before="120" w:line="240" w:lineRule="atLeast"/>
      <w:outlineLvl w:val="0"/>
    </w:pPr>
    <w:rPr>
      <w:b/>
      <w:sz w:val="28"/>
    </w:rPr>
  </w:style>
  <w:style w:type="paragraph" w:styleId="Kop2">
    <w:name w:val="heading 2"/>
    <w:basedOn w:val="Kop1"/>
    <w:next w:val="Standaard"/>
    <w:link w:val="Kop2Char"/>
    <w:qFormat/>
    <w:rsid w:val="00E8601B"/>
    <w:pPr>
      <w:numPr>
        <w:ilvl w:val="1"/>
      </w:numPr>
      <w:tabs>
        <w:tab w:val="clear" w:pos="400"/>
        <w:tab w:val="clear" w:pos="432"/>
        <w:tab w:val="left" w:pos="369"/>
      </w:tabs>
      <w:suppressAutoHyphens/>
      <w:outlineLvl w:val="1"/>
    </w:pPr>
    <w:rPr>
      <w:sz w:val="24"/>
    </w:rPr>
  </w:style>
  <w:style w:type="paragraph" w:styleId="Kop3">
    <w:name w:val="heading 3"/>
    <w:basedOn w:val="Kop1"/>
    <w:next w:val="Standaard"/>
    <w:link w:val="Kop3Char"/>
    <w:qFormat/>
    <w:rsid w:val="00D43ADD"/>
    <w:pPr>
      <w:numPr>
        <w:ilvl w:val="2"/>
      </w:numPr>
      <w:tabs>
        <w:tab w:val="clear" w:pos="400"/>
        <w:tab w:val="clear" w:pos="432"/>
        <w:tab w:val="left" w:pos="720"/>
      </w:tabs>
      <w:suppressAutoHyphens/>
      <w:spacing w:after="220"/>
      <w:outlineLvl w:val="2"/>
    </w:pPr>
    <w:rPr>
      <w:sz w:val="22"/>
    </w:rPr>
  </w:style>
  <w:style w:type="paragraph" w:styleId="Kop4">
    <w:name w:val="heading 4"/>
    <w:basedOn w:val="Kop3"/>
    <w:next w:val="Standaard"/>
    <w:link w:val="Kop4Char"/>
    <w:qFormat/>
    <w:rsid w:val="00A4299E"/>
    <w:pPr>
      <w:numPr>
        <w:ilvl w:val="3"/>
      </w:numPr>
      <w:tabs>
        <w:tab w:val="clear" w:pos="720"/>
        <w:tab w:val="left" w:pos="1080"/>
      </w:tabs>
      <w:outlineLvl w:val="3"/>
    </w:pPr>
  </w:style>
  <w:style w:type="paragraph" w:styleId="Kop5">
    <w:name w:val="heading 5"/>
    <w:basedOn w:val="Kop4"/>
    <w:next w:val="Standaard"/>
    <w:link w:val="Kop5Char"/>
    <w:qFormat/>
    <w:rsid w:val="00A4299E"/>
    <w:pPr>
      <w:numPr>
        <w:ilvl w:val="4"/>
      </w:numPr>
      <w:outlineLvl w:val="4"/>
    </w:pPr>
  </w:style>
  <w:style w:type="paragraph" w:styleId="Kop6">
    <w:name w:val="heading 6"/>
    <w:basedOn w:val="Kop5"/>
    <w:next w:val="Standaard"/>
    <w:link w:val="Kop6Char"/>
    <w:qFormat/>
    <w:rsid w:val="00A4299E"/>
    <w:pPr>
      <w:numPr>
        <w:ilvl w:val="5"/>
      </w:numPr>
      <w:tabs>
        <w:tab w:val="clear" w:pos="1080"/>
        <w:tab w:val="left" w:pos="1440"/>
      </w:tabs>
      <w:outlineLvl w:val="5"/>
    </w:pPr>
  </w:style>
  <w:style w:type="paragraph" w:styleId="Kop7">
    <w:name w:val="heading 7"/>
    <w:basedOn w:val="Kop6"/>
    <w:next w:val="Standaard"/>
    <w:link w:val="Kop7Char"/>
    <w:qFormat/>
    <w:rsid w:val="00A4299E"/>
    <w:pPr>
      <w:numPr>
        <w:ilvl w:val="6"/>
      </w:numPr>
      <w:outlineLvl w:val="6"/>
    </w:pPr>
  </w:style>
  <w:style w:type="paragraph" w:styleId="Kop8">
    <w:name w:val="heading 8"/>
    <w:basedOn w:val="Kop6"/>
    <w:next w:val="Standaard"/>
    <w:link w:val="Kop8Char"/>
    <w:qFormat/>
    <w:rsid w:val="00A4299E"/>
    <w:pPr>
      <w:numPr>
        <w:ilvl w:val="7"/>
      </w:numPr>
      <w:tabs>
        <w:tab w:val="clear" w:pos="1440"/>
        <w:tab w:val="left" w:pos="1800"/>
      </w:tabs>
      <w:outlineLvl w:val="7"/>
    </w:pPr>
  </w:style>
  <w:style w:type="paragraph" w:styleId="Kop9">
    <w:name w:val="heading 9"/>
    <w:basedOn w:val="Kop6"/>
    <w:next w:val="Standaard"/>
    <w:link w:val="Kop9Char"/>
    <w:qFormat/>
    <w:rsid w:val="00A4299E"/>
    <w:pPr>
      <w:numPr>
        <w:ilvl w:val="8"/>
      </w:numPr>
      <w:tabs>
        <w:tab w:val="clear" w:pos="1440"/>
        <w:tab w:val="num" w:pos="360"/>
        <w:tab w:val="left" w:pos="1800"/>
      </w:tabs>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E6384F"/>
    <w:rPr>
      <w:b/>
      <w:sz w:val="28"/>
    </w:rPr>
  </w:style>
  <w:style w:type="character" w:customStyle="1" w:styleId="Kop2Char">
    <w:name w:val="Kop 2 Char"/>
    <w:link w:val="Kop2"/>
    <w:rsid w:val="00E8601B"/>
    <w:rPr>
      <w:b/>
      <w:sz w:val="24"/>
    </w:rPr>
  </w:style>
  <w:style w:type="character" w:customStyle="1" w:styleId="Kop3Char">
    <w:name w:val="Kop 3 Char"/>
    <w:link w:val="Kop3"/>
    <w:rsid w:val="00D43ADD"/>
    <w:rPr>
      <w:b/>
    </w:rPr>
  </w:style>
  <w:style w:type="character" w:customStyle="1" w:styleId="Kop4Char">
    <w:name w:val="Kop 4 Char"/>
    <w:link w:val="Kop4"/>
    <w:rsid w:val="00A4299E"/>
    <w:rPr>
      <w:b/>
    </w:rPr>
  </w:style>
  <w:style w:type="character" w:customStyle="1" w:styleId="Kop5Char">
    <w:name w:val="Kop 5 Char"/>
    <w:link w:val="Kop5"/>
    <w:rsid w:val="00A4299E"/>
    <w:rPr>
      <w:b/>
    </w:rPr>
  </w:style>
  <w:style w:type="character" w:customStyle="1" w:styleId="Kop6Char">
    <w:name w:val="Kop 6 Char"/>
    <w:link w:val="Kop6"/>
    <w:rsid w:val="00A4299E"/>
    <w:rPr>
      <w:b/>
    </w:rPr>
  </w:style>
  <w:style w:type="character" w:customStyle="1" w:styleId="Kop7Char">
    <w:name w:val="Kop 7 Char"/>
    <w:link w:val="Kop7"/>
    <w:rsid w:val="00A4299E"/>
    <w:rPr>
      <w:b/>
    </w:rPr>
  </w:style>
  <w:style w:type="character" w:customStyle="1" w:styleId="Kop8Char">
    <w:name w:val="Kop 8 Char"/>
    <w:link w:val="Kop8"/>
    <w:rsid w:val="00A4299E"/>
    <w:rPr>
      <w:b/>
    </w:rPr>
  </w:style>
  <w:style w:type="character" w:customStyle="1" w:styleId="Kop9Char">
    <w:name w:val="Kop 9 Char"/>
    <w:link w:val="Kop9"/>
    <w:rsid w:val="00A4299E"/>
    <w:rPr>
      <w:b/>
    </w:rPr>
  </w:style>
  <w:style w:type="paragraph" w:styleId="Inhopg1">
    <w:name w:val="toc 1"/>
    <w:basedOn w:val="Standaard"/>
    <w:next w:val="Standaard"/>
    <w:uiPriority w:val="39"/>
    <w:rsid w:val="00A4299E"/>
    <w:pPr>
      <w:tabs>
        <w:tab w:val="left" w:pos="964"/>
        <w:tab w:val="right" w:leader="dot" w:pos="9639"/>
      </w:tabs>
      <w:suppressAutoHyphens/>
      <w:spacing w:before="120" w:after="0"/>
      <w:ind w:left="964" w:right="851" w:hanging="964"/>
    </w:pPr>
    <w:rPr>
      <w:b/>
      <w:noProof/>
    </w:rPr>
  </w:style>
  <w:style w:type="paragraph" w:customStyle="1" w:styleId="Termen">
    <w:name w:val="Term(en)"/>
    <w:basedOn w:val="Standaard"/>
    <w:next w:val="Standaard"/>
    <w:rsid w:val="00C95E73"/>
    <w:pPr>
      <w:keepNext/>
      <w:spacing w:after="0"/>
    </w:pPr>
    <w:rPr>
      <w:b/>
    </w:rPr>
  </w:style>
  <w:style w:type="paragraph" w:customStyle="1" w:styleId="Tabeltitel">
    <w:name w:val="Tabel titel"/>
    <w:basedOn w:val="Standaard"/>
    <w:rsid w:val="00A4299E"/>
    <w:pPr>
      <w:keepNext/>
      <w:keepLines/>
      <w:tabs>
        <w:tab w:val="left" w:pos="1021"/>
      </w:tabs>
      <w:spacing w:before="260" w:after="260"/>
      <w:jc w:val="center"/>
    </w:pPr>
    <w:rPr>
      <w:b/>
    </w:rPr>
  </w:style>
  <w:style w:type="paragraph" w:customStyle="1" w:styleId="Figuurtitel">
    <w:name w:val="Figuur titel"/>
    <w:basedOn w:val="Standaard"/>
    <w:next w:val="Standaard"/>
    <w:rsid w:val="00A4299E"/>
    <w:pPr>
      <w:suppressAutoHyphens/>
      <w:spacing w:before="220" w:after="220"/>
      <w:jc w:val="center"/>
    </w:pPr>
    <w:rPr>
      <w:b/>
    </w:rPr>
  </w:style>
  <w:style w:type="paragraph" w:styleId="Koptekst">
    <w:name w:val="header"/>
    <w:basedOn w:val="Standaard"/>
    <w:link w:val="KoptekstChar"/>
    <w:rsid w:val="00A4299E"/>
    <w:pPr>
      <w:tabs>
        <w:tab w:val="center" w:pos="4536"/>
        <w:tab w:val="right" w:pos="9072"/>
      </w:tabs>
    </w:pPr>
    <w:rPr>
      <w:b/>
      <w:lang w:val="en-GB"/>
    </w:rPr>
  </w:style>
  <w:style w:type="character" w:customStyle="1" w:styleId="KoptekstChar">
    <w:name w:val="Koptekst Char"/>
    <w:link w:val="Koptekst"/>
    <w:rsid w:val="00A4299E"/>
    <w:rPr>
      <w:rFonts w:ascii="Arial" w:eastAsia="Times New Roman" w:hAnsi="Arial" w:cs="Times New Roman"/>
      <w:b/>
      <w:sz w:val="20"/>
      <w:szCs w:val="20"/>
      <w:lang w:val="en-GB"/>
    </w:rPr>
  </w:style>
  <w:style w:type="paragraph" w:styleId="Voetnoottekst">
    <w:name w:val="footnote text"/>
    <w:aliases w:val="Voetnoot tekst"/>
    <w:basedOn w:val="Standaard"/>
    <w:link w:val="VoetnoottekstChar"/>
    <w:semiHidden/>
    <w:rsid w:val="006229FA"/>
    <w:pPr>
      <w:spacing w:after="0" w:line="200" w:lineRule="atLeast"/>
      <w:ind w:left="284" w:hanging="284"/>
    </w:pPr>
    <w:rPr>
      <w:sz w:val="20"/>
    </w:rPr>
  </w:style>
  <w:style w:type="character" w:customStyle="1" w:styleId="VoetnoottekstChar">
    <w:name w:val="Voetnoottekst Char"/>
    <w:aliases w:val="Voetnoot tekst Char"/>
    <w:link w:val="Voetnoottekst"/>
    <w:semiHidden/>
    <w:rsid w:val="006229FA"/>
    <w:rPr>
      <w:sz w:val="20"/>
    </w:rPr>
  </w:style>
  <w:style w:type="character" w:styleId="Paginanummer">
    <w:name w:val="page number"/>
    <w:basedOn w:val="Standaardalinea-lettertype"/>
    <w:rsid w:val="00A4299E"/>
  </w:style>
  <w:style w:type="paragraph" w:styleId="Inhopg2">
    <w:name w:val="toc 2"/>
    <w:basedOn w:val="Inhopg1"/>
    <w:next w:val="Standaard"/>
    <w:uiPriority w:val="39"/>
    <w:rsid w:val="00A4299E"/>
    <w:pPr>
      <w:spacing w:before="0"/>
    </w:pPr>
    <w:rPr>
      <w:b w:val="0"/>
    </w:rPr>
  </w:style>
  <w:style w:type="paragraph" w:styleId="Inhopg3">
    <w:name w:val="toc 3"/>
    <w:basedOn w:val="Inhopg2"/>
    <w:next w:val="Standaard"/>
    <w:uiPriority w:val="39"/>
    <w:rsid w:val="00A4299E"/>
  </w:style>
  <w:style w:type="paragraph" w:customStyle="1" w:styleId="Definitie">
    <w:name w:val="Definitie"/>
    <w:basedOn w:val="Standaard"/>
    <w:rsid w:val="007175B2"/>
  </w:style>
  <w:style w:type="paragraph" w:customStyle="1" w:styleId="RefNorm">
    <w:name w:val="RefNorm"/>
    <w:basedOn w:val="Standaard"/>
    <w:next w:val="Standaard"/>
    <w:rsid w:val="00E6384F"/>
    <w:rPr>
      <w:i/>
    </w:rPr>
  </w:style>
  <w:style w:type="paragraph" w:customStyle="1" w:styleId="p2">
    <w:name w:val="p2"/>
    <w:basedOn w:val="Standaard"/>
    <w:next w:val="Standaard"/>
    <w:rsid w:val="00B06750"/>
    <w:pPr>
      <w:tabs>
        <w:tab w:val="left" w:pos="522"/>
      </w:tabs>
    </w:pPr>
  </w:style>
  <w:style w:type="paragraph" w:customStyle="1" w:styleId="p3">
    <w:name w:val="p3"/>
    <w:basedOn w:val="Standaard"/>
    <w:next w:val="Standaard"/>
    <w:rsid w:val="00B06750"/>
    <w:pPr>
      <w:tabs>
        <w:tab w:val="left" w:pos="680"/>
      </w:tabs>
    </w:pPr>
  </w:style>
  <w:style w:type="paragraph" w:customStyle="1" w:styleId="Formule">
    <w:name w:val="Formule"/>
    <w:basedOn w:val="Standaard"/>
    <w:next w:val="Standaard"/>
    <w:rsid w:val="00A4299E"/>
    <w:pPr>
      <w:tabs>
        <w:tab w:val="right" w:pos="8400"/>
      </w:tabs>
      <w:spacing w:after="220"/>
      <w:ind w:left="400"/>
    </w:pPr>
  </w:style>
  <w:style w:type="paragraph" w:customStyle="1" w:styleId="p4">
    <w:name w:val="p4"/>
    <w:basedOn w:val="Standaard"/>
    <w:next w:val="Standaard"/>
    <w:rsid w:val="00B06750"/>
    <w:pPr>
      <w:tabs>
        <w:tab w:val="left" w:pos="879"/>
      </w:tabs>
    </w:pPr>
  </w:style>
  <w:style w:type="paragraph" w:customStyle="1" w:styleId="p5">
    <w:name w:val="p5"/>
    <w:basedOn w:val="Standaard"/>
    <w:next w:val="Standaard"/>
    <w:rsid w:val="0017425A"/>
    <w:pPr>
      <w:tabs>
        <w:tab w:val="left" w:pos="1032"/>
      </w:tabs>
    </w:pPr>
  </w:style>
  <w:style w:type="paragraph" w:customStyle="1" w:styleId="opmerking">
    <w:name w:val="opmerking"/>
    <w:basedOn w:val="Standaard"/>
    <w:next w:val="Standaard"/>
    <w:rsid w:val="00D43ADD"/>
    <w:pPr>
      <w:tabs>
        <w:tab w:val="left" w:pos="1418"/>
      </w:tabs>
      <w:spacing w:line="200" w:lineRule="atLeast"/>
    </w:pPr>
    <w:rPr>
      <w:sz w:val="20"/>
    </w:rPr>
  </w:style>
  <w:style w:type="paragraph" w:customStyle="1" w:styleId="Kop">
    <w:name w:val="Kop"/>
    <w:aliases w:val="geen nummering"/>
    <w:basedOn w:val="Kop1"/>
    <w:next w:val="Standaard"/>
    <w:rsid w:val="00CD1C2A"/>
    <w:pPr>
      <w:numPr>
        <w:numId w:val="0"/>
      </w:numPr>
      <w:outlineLvl w:val="9"/>
    </w:pPr>
  </w:style>
  <w:style w:type="paragraph" w:customStyle="1" w:styleId="TermNum">
    <w:name w:val="TermNum"/>
    <w:basedOn w:val="Termen"/>
    <w:next w:val="Termen"/>
    <w:rsid w:val="00240420"/>
  </w:style>
  <w:style w:type="paragraph" w:customStyle="1" w:styleId="opsommingstreepje">
    <w:name w:val="opsomming streepje"/>
    <w:basedOn w:val="Standaard"/>
    <w:rsid w:val="00974968"/>
    <w:pPr>
      <w:numPr>
        <w:numId w:val="9"/>
      </w:numPr>
    </w:pPr>
  </w:style>
  <w:style w:type="character" w:styleId="Hyperlink">
    <w:name w:val="Hyperlink"/>
    <w:uiPriority w:val="99"/>
    <w:rsid w:val="00A5514B"/>
    <w:rPr>
      <w:color w:val="0000FF"/>
      <w:u w:val="none"/>
    </w:rPr>
  </w:style>
  <w:style w:type="paragraph" w:customStyle="1" w:styleId="opmerkinggenummerd">
    <w:name w:val="opmerking genummerd"/>
    <w:basedOn w:val="opmerking"/>
    <w:rsid w:val="00A4299E"/>
    <w:pPr>
      <w:tabs>
        <w:tab w:val="clear" w:pos="1418"/>
        <w:tab w:val="left" w:pos="1560"/>
      </w:tabs>
    </w:pPr>
  </w:style>
  <w:style w:type="paragraph" w:customStyle="1" w:styleId="ptb2">
    <w:name w:val="ptb2"/>
    <w:basedOn w:val="Kop2"/>
    <w:next w:val="Standaard"/>
    <w:rsid w:val="00B45B77"/>
    <w:pPr>
      <w:numPr>
        <w:numId w:val="2"/>
      </w:numPr>
      <w:tabs>
        <w:tab w:val="clear" w:pos="360"/>
        <w:tab w:val="left" w:pos="500"/>
      </w:tabs>
      <w:overflowPunct/>
      <w:autoSpaceDE/>
      <w:autoSpaceDN/>
      <w:adjustRightInd/>
      <w:spacing w:line="270" w:lineRule="exact"/>
      <w:textAlignment w:val="auto"/>
    </w:pPr>
    <w:rPr>
      <w:rFonts w:eastAsia="MS Mincho"/>
      <w:sz w:val="26"/>
      <w:lang w:eastAsia="ja-JP"/>
    </w:rPr>
  </w:style>
  <w:style w:type="paragraph" w:customStyle="1" w:styleId="ptb3">
    <w:name w:val="ptb3"/>
    <w:basedOn w:val="Kop3"/>
    <w:next w:val="Standaard"/>
    <w:rsid w:val="0065779D"/>
    <w:pPr>
      <w:numPr>
        <w:numId w:val="2"/>
      </w:numPr>
      <w:tabs>
        <w:tab w:val="left" w:pos="640"/>
        <w:tab w:val="left" w:pos="880"/>
      </w:tabs>
      <w:overflowPunct/>
      <w:autoSpaceDE/>
      <w:autoSpaceDN/>
      <w:adjustRightInd/>
      <w:spacing w:before="60" w:after="240" w:line="250" w:lineRule="exact"/>
      <w:textAlignment w:val="auto"/>
    </w:pPr>
    <w:rPr>
      <w:rFonts w:eastAsia="MS Mincho"/>
      <w:sz w:val="24"/>
      <w:lang w:eastAsia="ja-JP"/>
    </w:rPr>
  </w:style>
  <w:style w:type="paragraph" w:customStyle="1" w:styleId="ptb4">
    <w:name w:val="ptb4"/>
    <w:basedOn w:val="Kop4"/>
    <w:next w:val="Standaard"/>
    <w:rsid w:val="0065779D"/>
    <w:pPr>
      <w:numPr>
        <w:numId w:val="2"/>
      </w:numPr>
      <w:tabs>
        <w:tab w:val="clear" w:pos="1080"/>
        <w:tab w:val="left" w:pos="794"/>
      </w:tabs>
      <w:overflowPunct/>
      <w:autoSpaceDE/>
      <w:autoSpaceDN/>
      <w:adjustRightInd/>
      <w:spacing w:before="60" w:after="240" w:line="230" w:lineRule="exact"/>
      <w:textAlignment w:val="auto"/>
    </w:pPr>
    <w:rPr>
      <w:rFonts w:eastAsia="MS Mincho"/>
      <w:lang w:eastAsia="ja-JP"/>
    </w:rPr>
  </w:style>
  <w:style w:type="paragraph" w:customStyle="1" w:styleId="ptb5">
    <w:name w:val="ptb5"/>
    <w:basedOn w:val="Kop5"/>
    <w:next w:val="Standaard"/>
    <w:rsid w:val="006903EA"/>
    <w:pPr>
      <w:numPr>
        <w:numId w:val="2"/>
      </w:numPr>
      <w:tabs>
        <w:tab w:val="clear" w:pos="1080"/>
        <w:tab w:val="left" w:pos="964"/>
      </w:tabs>
      <w:overflowPunct/>
      <w:autoSpaceDE/>
      <w:autoSpaceDN/>
      <w:adjustRightInd/>
      <w:spacing w:before="60" w:after="240" w:line="230" w:lineRule="exact"/>
      <w:textAlignment w:val="auto"/>
    </w:pPr>
    <w:rPr>
      <w:rFonts w:eastAsia="MS Mincho"/>
      <w:lang w:eastAsia="ja-JP"/>
    </w:rPr>
  </w:style>
  <w:style w:type="paragraph" w:customStyle="1" w:styleId="ptb6">
    <w:name w:val="ptb6"/>
    <w:basedOn w:val="Kop6"/>
    <w:next w:val="Standaard"/>
    <w:rsid w:val="006903EA"/>
    <w:pPr>
      <w:numPr>
        <w:numId w:val="2"/>
      </w:numPr>
      <w:tabs>
        <w:tab w:val="clear" w:pos="1440"/>
        <w:tab w:val="left" w:pos="1106"/>
      </w:tabs>
      <w:overflowPunct/>
      <w:autoSpaceDE/>
      <w:autoSpaceDN/>
      <w:adjustRightInd/>
      <w:spacing w:before="60" w:after="240" w:line="230" w:lineRule="exact"/>
      <w:textAlignment w:val="auto"/>
    </w:pPr>
    <w:rPr>
      <w:rFonts w:eastAsia="MS Mincho"/>
      <w:lang w:eastAsia="ja-JP"/>
    </w:rPr>
  </w:style>
  <w:style w:type="paragraph" w:customStyle="1" w:styleId="Bijlage">
    <w:name w:val="Bijlage"/>
    <w:basedOn w:val="Standaard"/>
    <w:next w:val="Standaard"/>
    <w:link w:val="BijlageChar"/>
    <w:rsid w:val="0017425A"/>
    <w:pPr>
      <w:keepNext/>
      <w:pageBreakBefore/>
      <w:numPr>
        <w:numId w:val="2"/>
      </w:numPr>
      <w:overflowPunct/>
      <w:autoSpaceDE/>
      <w:autoSpaceDN/>
      <w:adjustRightInd/>
      <w:spacing w:after="360" w:line="310" w:lineRule="exact"/>
      <w:jc w:val="center"/>
      <w:textAlignment w:val="auto"/>
      <w:outlineLvl w:val="0"/>
    </w:pPr>
    <w:rPr>
      <w:rFonts w:eastAsia="MS Mincho"/>
      <w:b/>
      <w:sz w:val="28"/>
      <w:lang w:val="nl" w:eastAsia="ja-JP"/>
    </w:rPr>
  </w:style>
  <w:style w:type="character" w:customStyle="1" w:styleId="BijlageChar">
    <w:name w:val="Bijlage Char"/>
    <w:basedOn w:val="Standaardalinea-lettertype"/>
    <w:link w:val="Bijlage"/>
    <w:rsid w:val="0054007D"/>
    <w:rPr>
      <w:rFonts w:eastAsia="MS Mincho"/>
      <w:b/>
      <w:sz w:val="28"/>
      <w:lang w:val="nl" w:eastAsia="ja-JP"/>
    </w:rPr>
  </w:style>
  <w:style w:type="paragraph" w:customStyle="1" w:styleId="formuleverklaring">
    <w:name w:val="formuleverklaring"/>
    <w:basedOn w:val="Standaard"/>
    <w:rsid w:val="00A4299E"/>
    <w:pPr>
      <w:ind w:left="828" w:hanging="425"/>
    </w:pPr>
    <w:rPr>
      <w:iCs/>
    </w:rPr>
  </w:style>
  <w:style w:type="paragraph" w:customStyle="1" w:styleId="Tabeltekst">
    <w:name w:val="Tabeltekst"/>
    <w:basedOn w:val="Standaard"/>
    <w:rsid w:val="00A4299E"/>
    <w:pPr>
      <w:spacing w:before="40" w:after="120"/>
    </w:pPr>
  </w:style>
  <w:style w:type="paragraph" w:customStyle="1" w:styleId="Tabelcijfers">
    <w:name w:val="Tabelcijfers"/>
    <w:basedOn w:val="Tabeltekst"/>
    <w:rsid w:val="00A4299E"/>
    <w:pPr>
      <w:jc w:val="center"/>
    </w:pPr>
  </w:style>
  <w:style w:type="paragraph" w:customStyle="1" w:styleId="Legenda">
    <w:name w:val="Legenda"/>
    <w:basedOn w:val="Standaard"/>
    <w:rsid w:val="00D51E39"/>
    <w:pPr>
      <w:keepNext/>
      <w:spacing w:after="120" w:line="200" w:lineRule="atLeast"/>
    </w:pPr>
    <w:rPr>
      <w:b/>
      <w:bCs/>
      <w:sz w:val="20"/>
      <w:lang w:val="nl"/>
    </w:rPr>
  </w:style>
  <w:style w:type="paragraph" w:customStyle="1" w:styleId="Legenda-aanduiding">
    <w:name w:val="Legenda-aanduiding"/>
    <w:basedOn w:val="Standaard"/>
    <w:rsid w:val="00433158"/>
    <w:pPr>
      <w:spacing w:after="0" w:line="200" w:lineRule="atLeast"/>
      <w:ind w:left="284" w:hanging="284"/>
    </w:pPr>
    <w:rPr>
      <w:sz w:val="20"/>
      <w:lang w:val="nl"/>
    </w:rPr>
  </w:style>
  <w:style w:type="paragraph" w:customStyle="1" w:styleId="Legenda-aanduiding0">
    <w:name w:val="Legenda-aanduiding+"/>
    <w:basedOn w:val="Legenda-aanduiding"/>
    <w:rsid w:val="00A4299E"/>
    <w:pPr>
      <w:spacing w:after="240"/>
    </w:pPr>
  </w:style>
  <w:style w:type="paragraph" w:customStyle="1" w:styleId="Bibliografie1">
    <w:name w:val="Bibliografie1"/>
    <w:basedOn w:val="Standaard"/>
    <w:rsid w:val="00A4299E"/>
    <w:pPr>
      <w:pageBreakBefore/>
      <w:spacing w:after="360"/>
      <w:jc w:val="center"/>
    </w:pPr>
    <w:rPr>
      <w:b/>
      <w:bCs/>
      <w:sz w:val="28"/>
      <w:lang w:val="nl"/>
    </w:rPr>
  </w:style>
  <w:style w:type="paragraph" w:customStyle="1" w:styleId="Tabelkop">
    <w:name w:val="Tabel kop"/>
    <w:basedOn w:val="Standaard"/>
    <w:rsid w:val="00A4299E"/>
    <w:pPr>
      <w:keepNext/>
      <w:keepLines/>
      <w:spacing w:before="80" w:after="80"/>
    </w:pPr>
    <w:rPr>
      <w:b/>
    </w:rPr>
  </w:style>
  <w:style w:type="paragraph" w:customStyle="1" w:styleId="Voetnoottabel">
    <w:name w:val="Voetnoot tabel"/>
    <w:basedOn w:val="Standaard"/>
    <w:rsid w:val="006229FA"/>
    <w:pPr>
      <w:spacing w:before="20" w:after="20" w:line="200" w:lineRule="atLeast"/>
      <w:ind w:left="284" w:hanging="284"/>
    </w:pPr>
    <w:rPr>
      <w:sz w:val="20"/>
    </w:rPr>
  </w:style>
  <w:style w:type="paragraph" w:customStyle="1" w:styleId="Tabelkopgecentr">
    <w:name w:val="Tabel kop gecentr"/>
    <w:basedOn w:val="Standaard"/>
    <w:rsid w:val="00A4299E"/>
    <w:pPr>
      <w:keepNext/>
      <w:keepLines/>
      <w:spacing w:before="80" w:after="80"/>
      <w:jc w:val="center"/>
    </w:pPr>
    <w:rPr>
      <w:b/>
    </w:rPr>
  </w:style>
  <w:style w:type="paragraph" w:customStyle="1" w:styleId="Voetnootbijfiguur">
    <w:name w:val="Voetnoot bij figuur"/>
    <w:basedOn w:val="Standaard"/>
    <w:rsid w:val="000E1FEC"/>
    <w:pPr>
      <w:keepNext/>
      <w:tabs>
        <w:tab w:val="left" w:pos="284"/>
      </w:tabs>
      <w:spacing w:after="0" w:line="200" w:lineRule="atLeast"/>
      <w:ind w:left="284" w:hanging="284"/>
    </w:pPr>
    <w:rPr>
      <w:sz w:val="20"/>
    </w:rPr>
  </w:style>
  <w:style w:type="paragraph" w:customStyle="1" w:styleId="Nederlandsetitel">
    <w:name w:val="Nederlandse titel"/>
    <w:basedOn w:val="Standaard"/>
    <w:qFormat/>
    <w:rsid w:val="00EE720C"/>
    <w:rPr>
      <w:sz w:val="32"/>
    </w:rPr>
  </w:style>
  <w:style w:type="paragraph" w:customStyle="1" w:styleId="Opsommingstreepjeingesprongen">
    <w:name w:val="Opsomming streepje ingesprongen"/>
    <w:basedOn w:val="opsommingstreepje"/>
    <w:qFormat/>
    <w:rsid w:val="00212A86"/>
    <w:pPr>
      <w:ind w:left="567"/>
    </w:pPr>
  </w:style>
  <w:style w:type="paragraph" w:customStyle="1" w:styleId="Opmerkingingesprongen">
    <w:name w:val="Opmerking ingesprongen"/>
    <w:basedOn w:val="opmerking"/>
    <w:qFormat/>
    <w:rsid w:val="00974968"/>
    <w:pPr>
      <w:tabs>
        <w:tab w:val="clear" w:pos="1418"/>
        <w:tab w:val="left" w:pos="1701"/>
      </w:tabs>
      <w:ind w:left="284"/>
    </w:pPr>
  </w:style>
  <w:style w:type="paragraph" w:customStyle="1" w:styleId="Opmerkinggenummerdingesprongen">
    <w:name w:val="Opmerking genummerd ingesprongen"/>
    <w:basedOn w:val="Opmerkingingesprongen"/>
    <w:qFormat/>
    <w:rsid w:val="006229FA"/>
    <w:pPr>
      <w:tabs>
        <w:tab w:val="clear" w:pos="1701"/>
        <w:tab w:val="left" w:pos="1843"/>
      </w:tabs>
    </w:pPr>
  </w:style>
  <w:style w:type="character" w:styleId="Tekstvantijdelijkeaanduiding">
    <w:name w:val="Placeholder Text"/>
    <w:uiPriority w:val="99"/>
    <w:semiHidden/>
    <w:rsid w:val="00814576"/>
    <w:rPr>
      <w:color w:val="808080"/>
    </w:rPr>
  </w:style>
  <w:style w:type="paragraph" w:styleId="Ballontekst">
    <w:name w:val="Balloon Text"/>
    <w:basedOn w:val="Standaard"/>
    <w:link w:val="BallontekstChar"/>
    <w:uiPriority w:val="99"/>
    <w:semiHidden/>
    <w:unhideWhenUsed/>
    <w:rsid w:val="00814576"/>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814576"/>
    <w:rPr>
      <w:rFonts w:ascii="Tahoma" w:eastAsia="Times New Roman" w:hAnsi="Tahoma" w:cs="Tahoma"/>
      <w:sz w:val="16"/>
      <w:szCs w:val="16"/>
    </w:rPr>
  </w:style>
  <w:style w:type="paragraph" w:customStyle="1" w:styleId="Tabelcijfersdecimaal">
    <w:name w:val="Tabelcijfers decimaal"/>
    <w:basedOn w:val="Tabeltekst"/>
    <w:qFormat/>
    <w:rsid w:val="001D7C57"/>
    <w:pPr>
      <w:tabs>
        <w:tab w:val="decimal" w:pos="1418"/>
      </w:tabs>
    </w:pPr>
  </w:style>
  <w:style w:type="paragraph" w:customStyle="1" w:styleId="Inhoud">
    <w:name w:val="Inhoud"/>
    <w:basedOn w:val="Standaard"/>
    <w:qFormat/>
    <w:rsid w:val="005671BD"/>
    <w:rPr>
      <w:b/>
      <w:sz w:val="28"/>
      <w:lang w:val="nl"/>
    </w:rPr>
  </w:style>
  <w:style w:type="paragraph" w:customStyle="1" w:styleId="opsommingletters">
    <w:name w:val="opsomming letters"/>
    <w:basedOn w:val="Lijst"/>
    <w:qFormat/>
    <w:rsid w:val="006C30EA"/>
    <w:pPr>
      <w:numPr>
        <w:numId w:val="3"/>
      </w:numPr>
      <w:ind w:left="284" w:hanging="284"/>
      <w:contextualSpacing w:val="0"/>
    </w:pPr>
  </w:style>
  <w:style w:type="paragraph" w:styleId="Lijst">
    <w:name w:val="List"/>
    <w:basedOn w:val="Standaard"/>
    <w:uiPriority w:val="99"/>
    <w:semiHidden/>
    <w:unhideWhenUsed/>
    <w:rsid w:val="003C6EBF"/>
    <w:pPr>
      <w:ind w:left="283" w:hanging="283"/>
      <w:contextualSpacing/>
    </w:pPr>
  </w:style>
  <w:style w:type="table" w:styleId="Tabelraster">
    <w:name w:val="Table Grid"/>
    <w:basedOn w:val="Standaardtabel"/>
    <w:uiPriority w:val="59"/>
    <w:rsid w:val="00CA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oetnootmarkering">
    <w:name w:val="footnote reference"/>
    <w:basedOn w:val="Standaardalinea-lettertype"/>
    <w:uiPriority w:val="99"/>
    <w:semiHidden/>
    <w:unhideWhenUsed/>
    <w:rsid w:val="00010987"/>
    <w:rPr>
      <w:vertAlign w:val="superscript"/>
    </w:rPr>
  </w:style>
  <w:style w:type="paragraph" w:styleId="Revisie">
    <w:name w:val="Revision"/>
    <w:hidden/>
    <w:uiPriority w:val="99"/>
    <w:semiHidden/>
    <w:rsid w:val="000F66CD"/>
  </w:style>
  <w:style w:type="character" w:styleId="Verwijzingopmerking">
    <w:name w:val="annotation reference"/>
    <w:basedOn w:val="Standaardalinea-lettertype"/>
    <w:uiPriority w:val="99"/>
    <w:semiHidden/>
    <w:unhideWhenUsed/>
    <w:rsid w:val="00431712"/>
    <w:rPr>
      <w:sz w:val="16"/>
      <w:szCs w:val="16"/>
    </w:rPr>
  </w:style>
  <w:style w:type="paragraph" w:styleId="Tekstopmerking">
    <w:name w:val="annotation text"/>
    <w:basedOn w:val="Standaard"/>
    <w:link w:val="TekstopmerkingChar"/>
    <w:uiPriority w:val="99"/>
    <w:unhideWhenUsed/>
    <w:rsid w:val="00431712"/>
    <w:pPr>
      <w:spacing w:line="240" w:lineRule="auto"/>
    </w:pPr>
    <w:rPr>
      <w:sz w:val="20"/>
      <w:szCs w:val="20"/>
    </w:rPr>
  </w:style>
  <w:style w:type="character" w:customStyle="1" w:styleId="TekstopmerkingChar">
    <w:name w:val="Tekst opmerking Char"/>
    <w:basedOn w:val="Standaardalinea-lettertype"/>
    <w:link w:val="Tekstopmerking"/>
    <w:uiPriority w:val="99"/>
    <w:rsid w:val="00431712"/>
    <w:rPr>
      <w:sz w:val="20"/>
      <w:szCs w:val="20"/>
    </w:rPr>
  </w:style>
  <w:style w:type="paragraph" w:styleId="Onderwerpvanopmerking">
    <w:name w:val="annotation subject"/>
    <w:basedOn w:val="Tekstopmerking"/>
    <w:next w:val="Tekstopmerking"/>
    <w:link w:val="OnderwerpvanopmerkingChar"/>
    <w:uiPriority w:val="99"/>
    <w:semiHidden/>
    <w:unhideWhenUsed/>
    <w:rsid w:val="00431712"/>
    <w:rPr>
      <w:b/>
      <w:bCs/>
    </w:rPr>
  </w:style>
  <w:style w:type="character" w:customStyle="1" w:styleId="OnderwerpvanopmerkingChar">
    <w:name w:val="Onderwerp van opmerking Char"/>
    <w:basedOn w:val="TekstopmerkingChar"/>
    <w:link w:val="Onderwerpvanopmerking"/>
    <w:uiPriority w:val="99"/>
    <w:semiHidden/>
    <w:rsid w:val="00431712"/>
    <w:rPr>
      <w:b/>
      <w:bCs/>
      <w:sz w:val="20"/>
      <w:szCs w:val="20"/>
    </w:rPr>
  </w:style>
  <w:style w:type="paragraph" w:customStyle="1" w:styleId="opsomminggenummerd">
    <w:name w:val="opsomming genummerd"/>
    <w:basedOn w:val="opsommingletters"/>
    <w:qFormat/>
    <w:rsid w:val="00066030"/>
    <w:pPr>
      <w:numPr>
        <w:numId w:val="4"/>
      </w:numPr>
      <w:ind w:left="284" w:hanging="284"/>
    </w:pPr>
  </w:style>
  <w:style w:type="paragraph" w:customStyle="1" w:styleId="opsomminglettersingesprongen">
    <w:name w:val="opsomming letters ingesprongen"/>
    <w:basedOn w:val="opsommingletters"/>
    <w:qFormat/>
    <w:rsid w:val="007229D3"/>
    <w:pPr>
      <w:ind w:left="568"/>
    </w:pPr>
  </w:style>
  <w:style w:type="paragraph" w:customStyle="1" w:styleId="opsomminggenummerdingesprongen">
    <w:name w:val="opsomming genummerd ingesprongen"/>
    <w:basedOn w:val="opsomminggenummerd"/>
    <w:qFormat/>
    <w:rsid w:val="00B97585"/>
    <w:pPr>
      <w:ind w:left="568"/>
    </w:pPr>
  </w:style>
  <w:style w:type="paragraph" w:customStyle="1" w:styleId="opsommingstreepjeinopmerking">
    <w:name w:val="opsomming streepje in opmerking"/>
    <w:basedOn w:val="opsommingstreepje"/>
    <w:qFormat/>
    <w:rsid w:val="00DC3DE3"/>
    <w:pPr>
      <w:tabs>
        <w:tab w:val="left" w:pos="284"/>
      </w:tabs>
      <w:spacing w:line="200" w:lineRule="atLeast"/>
      <w:ind w:left="284" w:hanging="284"/>
    </w:pPr>
    <w:rPr>
      <w:sz w:val="20"/>
    </w:rPr>
  </w:style>
  <w:style w:type="paragraph" w:customStyle="1" w:styleId="opsomminggenummerdinopmerking">
    <w:name w:val="opsomming genummerd in opmerking"/>
    <w:basedOn w:val="opsomminggenummerd"/>
    <w:qFormat/>
    <w:rsid w:val="00727928"/>
    <w:pPr>
      <w:numPr>
        <w:numId w:val="5"/>
      </w:numPr>
      <w:tabs>
        <w:tab w:val="left" w:pos="284"/>
      </w:tabs>
      <w:spacing w:line="200" w:lineRule="atLeast"/>
      <w:ind w:left="284" w:hanging="284"/>
    </w:pPr>
    <w:rPr>
      <w:sz w:val="20"/>
    </w:rPr>
  </w:style>
  <w:style w:type="paragraph" w:customStyle="1" w:styleId="opsomminglettersinopmerking">
    <w:name w:val="opsomming letters in opmerking"/>
    <w:basedOn w:val="opsommingletters"/>
    <w:qFormat/>
    <w:rsid w:val="00727928"/>
    <w:pPr>
      <w:numPr>
        <w:numId w:val="6"/>
      </w:numPr>
      <w:tabs>
        <w:tab w:val="left" w:pos="284"/>
      </w:tabs>
      <w:spacing w:line="200" w:lineRule="atLeast"/>
    </w:pPr>
    <w:rPr>
      <w:sz w:val="20"/>
    </w:rPr>
  </w:style>
  <w:style w:type="paragraph" w:styleId="Voettekst">
    <w:name w:val="footer"/>
    <w:basedOn w:val="Standaard"/>
    <w:link w:val="VoettekstChar"/>
    <w:uiPriority w:val="99"/>
    <w:unhideWhenUsed/>
    <w:rsid w:val="005B32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B3285"/>
  </w:style>
  <w:style w:type="paragraph" w:customStyle="1" w:styleId="paragraph">
    <w:name w:val="paragraph"/>
    <w:basedOn w:val="Standaard"/>
    <w:rsid w:val="00013AB7"/>
    <w:pPr>
      <w:overflowPunct/>
      <w:autoSpaceDE/>
      <w:autoSpaceDN/>
      <w:adjustRightInd/>
      <w:spacing w:before="100" w:beforeAutospacing="1" w:after="100" w:afterAutospacing="1" w:line="240" w:lineRule="auto"/>
      <w:textAlignment w:val="auto"/>
    </w:pPr>
    <w:rPr>
      <w:rFonts w:ascii="Times New Roman" w:eastAsia="Times New Roman" w:hAnsi="Times New Roman" w:cs="Times New Roman"/>
      <w:sz w:val="24"/>
      <w:szCs w:val="24"/>
    </w:rPr>
  </w:style>
  <w:style w:type="character" w:customStyle="1" w:styleId="normaltextrun">
    <w:name w:val="normaltextrun"/>
    <w:rsid w:val="00013AB7"/>
  </w:style>
  <w:style w:type="character" w:customStyle="1" w:styleId="spellingerror">
    <w:name w:val="spellingerror"/>
    <w:rsid w:val="00013AB7"/>
  </w:style>
  <w:style w:type="character" w:customStyle="1" w:styleId="eop">
    <w:name w:val="eop"/>
    <w:rsid w:val="00013AB7"/>
  </w:style>
  <w:style w:type="table" w:customStyle="1" w:styleId="TableGrid1">
    <w:name w:val="Table Grid1"/>
    <w:basedOn w:val="Standaardtabel"/>
    <w:next w:val="Tabelraster"/>
    <w:rsid w:val="0013274A"/>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semiHidden/>
    <w:unhideWhenUsed/>
    <w:rsid w:val="004D334A"/>
  </w:style>
  <w:style w:type="paragraph" w:styleId="Lijstalinea">
    <w:name w:val="List Paragraph"/>
    <w:basedOn w:val="Standaard"/>
    <w:uiPriority w:val="34"/>
    <w:qFormat/>
    <w:rsid w:val="00D85F7F"/>
    <w:pPr>
      <w:ind w:left="720"/>
      <w:contextualSpacing/>
    </w:pPr>
  </w:style>
  <w:style w:type="paragraph" w:customStyle="1" w:styleId="Tabletitle">
    <w:name w:val="Table title"/>
    <w:basedOn w:val="Plattetekst"/>
    <w:next w:val="Tableheader"/>
    <w:link w:val="TabletitleChar"/>
    <w:rsid w:val="00565B8B"/>
    <w:pPr>
      <w:keepNext/>
      <w:suppressAutoHyphens/>
      <w:overflowPunct/>
      <w:spacing w:before="240" w:line="230" w:lineRule="exact"/>
      <w:jc w:val="center"/>
      <w:textAlignment w:val="auto"/>
      <w:outlineLvl w:val="0"/>
    </w:pPr>
    <w:rPr>
      <w:rFonts w:ascii="Cambria" w:eastAsia="MS Mincho" w:hAnsi="Cambria" w:cs="Cambria"/>
      <w:b/>
      <w:szCs w:val="24"/>
      <w:lang w:val="en-GB" w:eastAsia="fr-FR"/>
    </w:rPr>
  </w:style>
  <w:style w:type="paragraph" w:customStyle="1" w:styleId="Tableheader">
    <w:name w:val="Table header"/>
    <w:basedOn w:val="Tablebody"/>
    <w:rsid w:val="00565B8B"/>
    <w:rPr>
      <w:b/>
    </w:rPr>
  </w:style>
  <w:style w:type="paragraph" w:customStyle="1" w:styleId="Tablebody">
    <w:name w:val="Table body"/>
    <w:basedOn w:val="Plattetekst"/>
    <w:link w:val="TablebodyChar"/>
    <w:rsid w:val="00565B8B"/>
    <w:pPr>
      <w:overflowPunct/>
      <w:autoSpaceDE/>
      <w:autoSpaceDN/>
      <w:adjustRightInd/>
      <w:spacing w:before="60" w:after="60" w:line="210" w:lineRule="atLeast"/>
      <w:jc w:val="both"/>
      <w:textAlignment w:val="auto"/>
    </w:pPr>
    <w:rPr>
      <w:rFonts w:ascii="Cambria" w:eastAsia="Times New Roman" w:hAnsi="Cambria" w:cs="Cambria"/>
      <w:szCs w:val="20"/>
      <w:lang w:val="en-GB" w:eastAsia="fr-FR"/>
    </w:rPr>
  </w:style>
  <w:style w:type="character" w:customStyle="1" w:styleId="TablebodyChar">
    <w:name w:val="Table body Char"/>
    <w:link w:val="Tablebody"/>
    <w:locked/>
    <w:rsid w:val="00565B8B"/>
    <w:rPr>
      <w:rFonts w:ascii="Cambria" w:eastAsia="Times New Roman" w:hAnsi="Cambria" w:cs="Cambria"/>
      <w:szCs w:val="20"/>
      <w:lang w:val="en-GB" w:eastAsia="fr-FR"/>
    </w:rPr>
  </w:style>
  <w:style w:type="character" w:customStyle="1" w:styleId="TabletitleChar">
    <w:name w:val="Table title Char"/>
    <w:link w:val="Tabletitle"/>
    <w:locked/>
    <w:rsid w:val="00565B8B"/>
    <w:rPr>
      <w:rFonts w:ascii="Cambria" w:eastAsia="MS Mincho" w:hAnsi="Cambria" w:cs="Cambria"/>
      <w:b/>
      <w:szCs w:val="24"/>
      <w:lang w:val="en-GB" w:eastAsia="fr-FR"/>
    </w:rPr>
  </w:style>
  <w:style w:type="paragraph" w:styleId="Plattetekst">
    <w:name w:val="Body Text"/>
    <w:basedOn w:val="Standaard"/>
    <w:link w:val="PlattetekstChar"/>
    <w:uiPriority w:val="99"/>
    <w:semiHidden/>
    <w:unhideWhenUsed/>
    <w:rsid w:val="00565B8B"/>
    <w:pPr>
      <w:spacing w:after="120"/>
    </w:pPr>
  </w:style>
  <w:style w:type="character" w:customStyle="1" w:styleId="PlattetekstChar">
    <w:name w:val="Platte tekst Char"/>
    <w:basedOn w:val="Standaardalinea-lettertype"/>
    <w:link w:val="Plattetekst"/>
    <w:uiPriority w:val="99"/>
    <w:semiHidden/>
    <w:rsid w:val="00565B8B"/>
  </w:style>
  <w:style w:type="paragraph" w:styleId="Kopvaninhoudsopgave">
    <w:name w:val="TOC Heading"/>
    <w:basedOn w:val="Kop1"/>
    <w:next w:val="Standaard"/>
    <w:uiPriority w:val="39"/>
    <w:unhideWhenUsed/>
    <w:qFormat/>
    <w:rsid w:val="001253CD"/>
    <w:pPr>
      <w:keepLines/>
      <w:numPr>
        <w:numId w:val="0"/>
      </w:numPr>
      <w:tabs>
        <w:tab w:val="clear" w:pos="400"/>
        <w:tab w:val="clear" w:pos="432"/>
      </w:tabs>
      <w:overflowPunct/>
      <w:autoSpaceDE/>
      <w:autoSpaceDN/>
      <w:adjustRightInd/>
      <w:spacing w:before="240" w:after="0" w:line="259" w:lineRule="auto"/>
      <w:textAlignment w:val="auto"/>
      <w:outlineLvl w:val="9"/>
    </w:pPr>
    <w:rPr>
      <w:rFonts w:eastAsiaTheme="majorEastAsia" w:cstheme="majorBidi"/>
      <w:b w:val="0"/>
      <w:color w:val="365F91" w:themeColor="accent1" w:themeShade="BF"/>
      <w:sz w:val="32"/>
      <w:szCs w:val="32"/>
    </w:rPr>
  </w:style>
  <w:style w:type="paragraph" w:styleId="Bijschrift">
    <w:name w:val="caption"/>
    <w:basedOn w:val="Standaard"/>
    <w:next w:val="Standaard"/>
    <w:uiPriority w:val="35"/>
    <w:unhideWhenUsed/>
    <w:qFormat/>
    <w:rsid w:val="00230AE4"/>
    <w:pPr>
      <w:spacing w:after="200"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2C6D36"/>
    <w:rPr>
      <w:color w:val="605E5C"/>
      <w:shd w:val="clear" w:color="auto" w:fill="E1DFDD"/>
    </w:rPr>
  </w:style>
  <w:style w:type="character" w:styleId="GevolgdeHyperlink">
    <w:name w:val="FollowedHyperlink"/>
    <w:basedOn w:val="Standaardalinea-lettertype"/>
    <w:uiPriority w:val="99"/>
    <w:semiHidden/>
    <w:unhideWhenUsed/>
    <w:rsid w:val="000045C8"/>
    <w:rPr>
      <w:color w:val="800080" w:themeColor="followedHyperlink"/>
      <w:u w:val="single"/>
    </w:rPr>
  </w:style>
  <w:style w:type="table" w:customStyle="1" w:styleId="Tabelraster1">
    <w:name w:val="Tabelraster1"/>
    <w:basedOn w:val="Standaardtabel"/>
    <w:next w:val="Tabelraster"/>
    <w:uiPriority w:val="39"/>
    <w:rsid w:val="00131C76"/>
    <w:rPr>
      <w:rFonts w:ascii="Calibri" w:hAnsi="Calibri" w:cs="Times New Roman"/>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4940">
      <w:bodyDiv w:val="1"/>
      <w:marLeft w:val="0"/>
      <w:marRight w:val="0"/>
      <w:marTop w:val="0"/>
      <w:marBottom w:val="0"/>
      <w:divBdr>
        <w:top w:val="none" w:sz="0" w:space="0" w:color="auto"/>
        <w:left w:val="none" w:sz="0" w:space="0" w:color="auto"/>
        <w:bottom w:val="none" w:sz="0" w:space="0" w:color="auto"/>
        <w:right w:val="none" w:sz="0" w:space="0" w:color="auto"/>
      </w:divBdr>
      <w:divsChild>
        <w:div w:id="1312829850">
          <w:marLeft w:val="0"/>
          <w:marRight w:val="0"/>
          <w:marTop w:val="0"/>
          <w:marBottom w:val="0"/>
          <w:divBdr>
            <w:top w:val="none" w:sz="0" w:space="0" w:color="auto"/>
            <w:left w:val="none" w:sz="0" w:space="0" w:color="auto"/>
            <w:bottom w:val="none" w:sz="0" w:space="0" w:color="auto"/>
            <w:right w:val="none" w:sz="0" w:space="0" w:color="auto"/>
          </w:divBdr>
          <w:divsChild>
            <w:div w:id="533691389">
              <w:marLeft w:val="0"/>
              <w:marRight w:val="0"/>
              <w:marTop w:val="0"/>
              <w:marBottom w:val="0"/>
              <w:divBdr>
                <w:top w:val="none" w:sz="0" w:space="0" w:color="auto"/>
                <w:left w:val="none" w:sz="0" w:space="0" w:color="auto"/>
                <w:bottom w:val="none" w:sz="0" w:space="0" w:color="auto"/>
                <w:right w:val="none" w:sz="0" w:space="0" w:color="auto"/>
              </w:divBdr>
              <w:divsChild>
                <w:div w:id="904334551">
                  <w:marLeft w:val="0"/>
                  <w:marRight w:val="0"/>
                  <w:marTop w:val="120"/>
                  <w:marBottom w:val="0"/>
                  <w:divBdr>
                    <w:top w:val="none" w:sz="0" w:space="0" w:color="auto"/>
                    <w:left w:val="none" w:sz="0" w:space="0" w:color="auto"/>
                    <w:bottom w:val="none" w:sz="0" w:space="0" w:color="auto"/>
                    <w:right w:val="none" w:sz="0" w:space="0" w:color="auto"/>
                  </w:divBdr>
                  <w:divsChild>
                    <w:div w:id="1934895865">
                      <w:marLeft w:val="0"/>
                      <w:marRight w:val="0"/>
                      <w:marTop w:val="0"/>
                      <w:marBottom w:val="0"/>
                      <w:divBdr>
                        <w:top w:val="none" w:sz="0" w:space="0" w:color="auto"/>
                        <w:left w:val="none" w:sz="0" w:space="0" w:color="auto"/>
                        <w:bottom w:val="none" w:sz="0" w:space="0" w:color="auto"/>
                        <w:right w:val="none" w:sz="0" w:space="0" w:color="auto"/>
                      </w:divBdr>
                      <w:divsChild>
                        <w:div w:id="1228959334">
                          <w:marLeft w:val="0"/>
                          <w:marRight w:val="0"/>
                          <w:marTop w:val="0"/>
                          <w:marBottom w:val="0"/>
                          <w:divBdr>
                            <w:top w:val="none" w:sz="0" w:space="0" w:color="auto"/>
                            <w:left w:val="none" w:sz="0" w:space="0" w:color="auto"/>
                            <w:bottom w:val="none" w:sz="0" w:space="0" w:color="auto"/>
                            <w:right w:val="none" w:sz="0" w:space="0" w:color="auto"/>
                          </w:divBdr>
                          <w:divsChild>
                            <w:div w:id="13550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722097">
      <w:bodyDiv w:val="1"/>
      <w:marLeft w:val="0"/>
      <w:marRight w:val="0"/>
      <w:marTop w:val="0"/>
      <w:marBottom w:val="0"/>
      <w:divBdr>
        <w:top w:val="none" w:sz="0" w:space="0" w:color="auto"/>
        <w:left w:val="none" w:sz="0" w:space="0" w:color="auto"/>
        <w:bottom w:val="none" w:sz="0" w:space="0" w:color="auto"/>
        <w:right w:val="none" w:sz="0" w:space="0" w:color="auto"/>
      </w:divBdr>
    </w:div>
    <w:div w:id="1001471877">
      <w:bodyDiv w:val="1"/>
      <w:marLeft w:val="0"/>
      <w:marRight w:val="0"/>
      <w:marTop w:val="0"/>
      <w:marBottom w:val="0"/>
      <w:divBdr>
        <w:top w:val="none" w:sz="0" w:space="0" w:color="auto"/>
        <w:left w:val="none" w:sz="0" w:space="0" w:color="auto"/>
        <w:bottom w:val="none" w:sz="0" w:space="0" w:color="auto"/>
        <w:right w:val="none" w:sz="0" w:space="0" w:color="auto"/>
      </w:divBdr>
    </w:div>
    <w:div w:id="1335188271">
      <w:bodyDiv w:val="1"/>
      <w:marLeft w:val="0"/>
      <w:marRight w:val="0"/>
      <w:marTop w:val="0"/>
      <w:marBottom w:val="0"/>
      <w:divBdr>
        <w:top w:val="none" w:sz="0" w:space="0" w:color="auto"/>
        <w:left w:val="none" w:sz="0" w:space="0" w:color="auto"/>
        <w:bottom w:val="none" w:sz="0" w:space="0" w:color="auto"/>
        <w:right w:val="none" w:sz="0" w:space="0" w:color="auto"/>
      </w:divBdr>
    </w:div>
    <w:div w:id="1340619319">
      <w:bodyDiv w:val="1"/>
      <w:marLeft w:val="0"/>
      <w:marRight w:val="0"/>
      <w:marTop w:val="0"/>
      <w:marBottom w:val="0"/>
      <w:divBdr>
        <w:top w:val="none" w:sz="0" w:space="0" w:color="auto"/>
        <w:left w:val="none" w:sz="0" w:space="0" w:color="auto"/>
        <w:bottom w:val="none" w:sz="0" w:space="0" w:color="auto"/>
        <w:right w:val="none" w:sz="0" w:space="0" w:color="auto"/>
      </w:divBdr>
    </w:div>
    <w:div w:id="1491025077">
      <w:bodyDiv w:val="1"/>
      <w:marLeft w:val="0"/>
      <w:marRight w:val="0"/>
      <w:marTop w:val="0"/>
      <w:marBottom w:val="0"/>
      <w:divBdr>
        <w:top w:val="none" w:sz="0" w:space="0" w:color="auto"/>
        <w:left w:val="none" w:sz="0" w:space="0" w:color="auto"/>
        <w:bottom w:val="none" w:sz="0" w:space="0" w:color="auto"/>
        <w:right w:val="none" w:sz="0" w:space="0" w:color="auto"/>
      </w:divBdr>
    </w:div>
    <w:div w:id="157596755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s://docs.geostandaarden.nl/disgeo/hiso/" TargetMode="External"/><Relationship Id="rId21" Type="http://schemas.openxmlformats.org/officeDocument/2006/relationships/hyperlink" Target="https://docs.geostandaarden.nl/nen3610/cv-st-nldp-20190715/" TargetMode="External"/><Relationship Id="rId34" Type="http://schemas.openxmlformats.org/officeDocument/2006/relationships/image" Target="media/image11.png"/><Relationship Id="rId42" Type="http://schemas.openxmlformats.org/officeDocument/2006/relationships/hyperlink" Target="https://www.w3.org/TR/sdw-bp/%23bp-spatialdata" TargetMode="External"/><Relationship Id="rId47" Type="http://schemas.openxmlformats.org/officeDocument/2006/relationships/hyperlink" Target="https://rws.begrippenxl.nl/nl/" TargetMode="External"/><Relationship Id="rId50" Type="http://schemas.openxmlformats.org/officeDocument/2006/relationships/footer" Target="footer3.xml"/><Relationship Id="rId55"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yperlink" Target="https://docs.geostandaarden.nl/imgeo/catalogus/imgeo/" TargetMode="External"/><Relationship Id="rId32" Type="http://schemas.openxmlformats.org/officeDocument/2006/relationships/hyperlink" Target="https://docs.geostandaarden.nl/disgeo/def-al-hiso-20200617/" TargetMode="External"/><Relationship Id="rId37" Type="http://schemas.openxmlformats.org/officeDocument/2006/relationships/image" Target="media/image14.png"/><Relationship Id="rId40" Type="http://schemas.openxmlformats.org/officeDocument/2006/relationships/hyperlink" Target="https://docs.geostandaarden.nl/disgeo/emso/" TargetMode="External"/><Relationship Id="rId45" Type="http://schemas.openxmlformats.org/officeDocument/2006/relationships/hyperlink" Target="https://www.nen2767-4.nl/"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geobasisregistraties.nl/basisregistraties/doorontwikkeling-in-samenhang" TargetMode="External"/><Relationship Id="rId44" Type="http://schemas.openxmlformats.org/officeDocument/2006/relationships/hyperlink" Target="https://www.w3.org/TR/owl-time/"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linkedbuildingdata.net/ldac2019/summerschool/files/11_Wagner_Geometry.pdf"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hyperlink" Target="https://www.w3.org/TR/sdw-bp/%23applicability-formatVbp"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geonovum.github.io/disgeo-inhoud-2/" TargetMode="External"/><Relationship Id="rId38" Type="http://schemas.openxmlformats.org/officeDocument/2006/relationships/hyperlink" Target="https://docs.geostandaarden.nl/disgeo/hiso/" TargetMode="External"/><Relationship Id="rId46" Type="http://schemas.openxmlformats.org/officeDocument/2006/relationships/hyperlink" Target="http://viewer.cbnl.org/" TargetMode="External"/><Relationship Id="rId20" Type="http://schemas.openxmlformats.org/officeDocument/2006/relationships/hyperlink" Target="https://docs.geostandaarden.nl/disgeo/emso/" TargetMode="External"/><Relationship Id="rId41" Type="http://schemas.openxmlformats.org/officeDocument/2006/relationships/hyperlink" Target="https://docs.geostandaarden.nl/disgeo/ems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s://www.geonovum.nl/themas/linked-data/webinar-dis-geo"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J:\Office\NENDOC\EasyDoc\Normteksten\NE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3FDD167BA5F488FFE7ABE53112ACD" ma:contentTypeVersion="2" ma:contentTypeDescription="Create a new document." ma:contentTypeScope="" ma:versionID="df5166863daf53b8c69c2d52f8e72257">
  <xsd:schema xmlns:xsd="http://www.w3.org/2001/XMLSchema" xmlns:xs="http://www.w3.org/2001/XMLSchema" xmlns:p="http://schemas.microsoft.com/office/2006/metadata/properties" xmlns:ns2="7b98d503-eef7-48bb-a5cc-60193ceafdaf" targetNamespace="http://schemas.microsoft.com/office/2006/metadata/properties" ma:root="true" ma:fieldsID="2050d5f32cfead653438ba7b49e6b4f6" ns2:_="">
    <xsd:import namespace="7b98d503-eef7-48bb-a5cc-60193ceafda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8d503-eef7-48bb-a5cc-60193ceafd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636CA-077F-44A8-B03B-573BF44A230E}"/>
</file>

<file path=customXml/itemProps2.xml><?xml version="1.0" encoding="utf-8"?>
<ds:datastoreItem xmlns:ds="http://schemas.openxmlformats.org/officeDocument/2006/customXml" ds:itemID="{885FCDED-03A1-420F-8D1B-730D4BBC95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A36D29-AEDB-40F2-B649-1015684580DD}">
  <ds:schemaRefs>
    <ds:schemaRef ds:uri="http://schemas.microsoft.com/sharepoint/v3/contenttype/forms"/>
  </ds:schemaRefs>
</ds:datastoreItem>
</file>

<file path=customXml/itemProps4.xml><?xml version="1.0" encoding="utf-8"?>
<ds:datastoreItem xmlns:ds="http://schemas.openxmlformats.org/officeDocument/2006/customXml" ds:itemID="{DFEBCFF0-A283-4F51-9579-9DC800FBDDBD}">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NEN-template.dotx</Template>
  <TotalTime>16951</TotalTime>
  <Pages>68</Pages>
  <Words>10729</Words>
  <Characters>74036</Characters>
  <Application>Microsoft Office Word</Application>
  <DocSecurity>0</DocSecurity>
  <Lines>2388</Lines>
  <Paragraphs>2067</Paragraphs>
  <ScaleCrop>false</ScaleCrop>
  <HeadingPairs>
    <vt:vector size="2" baseType="variant">
      <vt:variant>
        <vt:lpstr>Titel</vt:lpstr>
      </vt:variant>
      <vt:variant>
        <vt:i4>1</vt:i4>
      </vt:variant>
    </vt:vector>
  </HeadingPairs>
  <TitlesOfParts>
    <vt:vector size="1" baseType="lpstr">
      <vt:lpstr/>
    </vt:vector>
  </TitlesOfParts>
  <Company>Nederlands Normalisatie Instituut</Company>
  <LinksUpToDate>false</LinksUpToDate>
  <CharactersWithSpaces>82698</CharactersWithSpaces>
  <SharedDoc>false</SharedDoc>
  <HLinks>
    <vt:vector size="348" baseType="variant">
      <vt:variant>
        <vt:i4>4587546</vt:i4>
      </vt:variant>
      <vt:variant>
        <vt:i4>354</vt:i4>
      </vt:variant>
      <vt:variant>
        <vt:i4>0</vt:i4>
      </vt:variant>
      <vt:variant>
        <vt:i4>5</vt:i4>
      </vt:variant>
      <vt:variant>
        <vt:lpwstr>https://www.nen2767-4.nl/</vt:lpwstr>
      </vt:variant>
      <vt:variant>
        <vt:lpwstr/>
      </vt:variant>
      <vt:variant>
        <vt:i4>8257580</vt:i4>
      </vt:variant>
      <vt:variant>
        <vt:i4>351</vt:i4>
      </vt:variant>
      <vt:variant>
        <vt:i4>0</vt:i4>
      </vt:variant>
      <vt:variant>
        <vt:i4>5</vt:i4>
      </vt:variant>
      <vt:variant>
        <vt:lpwstr>https://www.w3.org/TR/owl-time/</vt:lpwstr>
      </vt:variant>
      <vt:variant>
        <vt:lpwstr/>
      </vt:variant>
      <vt:variant>
        <vt:i4>3866670</vt:i4>
      </vt:variant>
      <vt:variant>
        <vt:i4>348</vt:i4>
      </vt:variant>
      <vt:variant>
        <vt:i4>0</vt:i4>
      </vt:variant>
      <vt:variant>
        <vt:i4>5</vt:i4>
      </vt:variant>
      <vt:variant>
        <vt:lpwstr>https://www.w3.org/TR/sdw-bp/%23applicability-formatVbp</vt:lpwstr>
      </vt:variant>
      <vt:variant>
        <vt:lpwstr/>
      </vt:variant>
      <vt:variant>
        <vt:i4>6291575</vt:i4>
      </vt:variant>
      <vt:variant>
        <vt:i4>345</vt:i4>
      </vt:variant>
      <vt:variant>
        <vt:i4>0</vt:i4>
      </vt:variant>
      <vt:variant>
        <vt:i4>5</vt:i4>
      </vt:variant>
      <vt:variant>
        <vt:lpwstr>https://www.w3.org/TR/sdw-bp/%23bp-spatialdata</vt:lpwstr>
      </vt:variant>
      <vt:variant>
        <vt:lpwstr/>
      </vt:variant>
      <vt:variant>
        <vt:i4>7602215</vt:i4>
      </vt:variant>
      <vt:variant>
        <vt:i4>341</vt:i4>
      </vt:variant>
      <vt:variant>
        <vt:i4>0</vt:i4>
      </vt:variant>
      <vt:variant>
        <vt:i4>5</vt:i4>
      </vt:variant>
      <vt:variant>
        <vt:lpwstr>https://docs.geostandaarden.nl/disgeo/emso/</vt:lpwstr>
      </vt:variant>
      <vt:variant>
        <vt:lpwstr/>
      </vt:variant>
      <vt:variant>
        <vt:i4>4718594</vt:i4>
      </vt:variant>
      <vt:variant>
        <vt:i4>339</vt:i4>
      </vt:variant>
      <vt:variant>
        <vt:i4>0</vt:i4>
      </vt:variant>
      <vt:variant>
        <vt:i4>5</vt:i4>
      </vt:variant>
      <vt:variant>
        <vt:lpwstr>https://docs.geostandaarden.nl/disgeo/emso/</vt:lpwstr>
      </vt:variant>
      <vt:variant>
        <vt:lpwstr>sor-begrippen-objecttypen-en-typeringen</vt:lpwstr>
      </vt:variant>
      <vt:variant>
        <vt:i4>7340074</vt:i4>
      </vt:variant>
      <vt:variant>
        <vt:i4>335</vt:i4>
      </vt:variant>
      <vt:variant>
        <vt:i4>0</vt:i4>
      </vt:variant>
      <vt:variant>
        <vt:i4>5</vt:i4>
      </vt:variant>
      <vt:variant>
        <vt:lpwstr>https://docs.geostandaarden.nl/disgeo/hiso/</vt:lpwstr>
      </vt:variant>
      <vt:variant>
        <vt:lpwstr/>
      </vt:variant>
      <vt:variant>
        <vt:i4>7340074</vt:i4>
      </vt:variant>
      <vt:variant>
        <vt:i4>333</vt:i4>
      </vt:variant>
      <vt:variant>
        <vt:i4>0</vt:i4>
      </vt:variant>
      <vt:variant>
        <vt:i4>5</vt:i4>
      </vt:variant>
      <vt:variant>
        <vt:lpwstr>https://docs.geostandaarden.nl/disgeo/hiso/</vt:lpwstr>
      </vt:variant>
      <vt:variant>
        <vt:lpwstr/>
      </vt:variant>
      <vt:variant>
        <vt:i4>3014753</vt:i4>
      </vt:variant>
      <vt:variant>
        <vt:i4>318</vt:i4>
      </vt:variant>
      <vt:variant>
        <vt:i4>0</vt:i4>
      </vt:variant>
      <vt:variant>
        <vt:i4>5</vt:i4>
      </vt:variant>
      <vt:variant>
        <vt:lpwstr>https://geonovum.github.io/disgeo-inhoud-2/</vt:lpwstr>
      </vt:variant>
      <vt:variant>
        <vt:lpwstr/>
      </vt:variant>
      <vt:variant>
        <vt:i4>6619256</vt:i4>
      </vt:variant>
      <vt:variant>
        <vt:i4>315</vt:i4>
      </vt:variant>
      <vt:variant>
        <vt:i4>0</vt:i4>
      </vt:variant>
      <vt:variant>
        <vt:i4>5</vt:i4>
      </vt:variant>
      <vt:variant>
        <vt:lpwstr>https://docs.geostandaarden.nl/disgeo/def-al-hiso-20200617/</vt:lpwstr>
      </vt:variant>
      <vt:variant>
        <vt:lpwstr/>
      </vt:variant>
      <vt:variant>
        <vt:i4>7143460</vt:i4>
      </vt:variant>
      <vt:variant>
        <vt:i4>312</vt:i4>
      </vt:variant>
      <vt:variant>
        <vt:i4>0</vt:i4>
      </vt:variant>
      <vt:variant>
        <vt:i4>5</vt:i4>
      </vt:variant>
      <vt:variant>
        <vt:lpwstr>https://www.geobasisregistraties.nl/basisregistraties/doorontwikkeling-in-samenhang</vt:lpwstr>
      </vt:variant>
      <vt:variant>
        <vt:lpwstr/>
      </vt:variant>
      <vt:variant>
        <vt:i4>3211378</vt:i4>
      </vt:variant>
      <vt:variant>
        <vt:i4>306</vt:i4>
      </vt:variant>
      <vt:variant>
        <vt:i4>0</vt:i4>
      </vt:variant>
      <vt:variant>
        <vt:i4>5</vt:i4>
      </vt:variant>
      <vt:variant>
        <vt:lpwstr>https://rws.begrippenxl.nl/nl/</vt:lpwstr>
      </vt:variant>
      <vt:variant>
        <vt:lpwstr/>
      </vt:variant>
      <vt:variant>
        <vt:i4>7667764</vt:i4>
      </vt:variant>
      <vt:variant>
        <vt:i4>303</vt:i4>
      </vt:variant>
      <vt:variant>
        <vt:i4>0</vt:i4>
      </vt:variant>
      <vt:variant>
        <vt:i4>5</vt:i4>
      </vt:variant>
      <vt:variant>
        <vt:lpwstr>http://viewer.cbnl.org/</vt:lpwstr>
      </vt:variant>
      <vt:variant>
        <vt:lpwstr/>
      </vt:variant>
      <vt:variant>
        <vt:i4>3866668</vt:i4>
      </vt:variant>
      <vt:variant>
        <vt:i4>279</vt:i4>
      </vt:variant>
      <vt:variant>
        <vt:i4>0</vt:i4>
      </vt:variant>
      <vt:variant>
        <vt:i4>5</vt:i4>
      </vt:variant>
      <vt:variant>
        <vt:lpwstr>https://docs.geostandaarden.nl/imgeo/catalogus/imgeo/</vt:lpwstr>
      </vt:variant>
      <vt:variant>
        <vt:lpwstr>geometrietypen</vt:lpwstr>
      </vt:variant>
      <vt:variant>
        <vt:i4>3342455</vt:i4>
      </vt:variant>
      <vt:variant>
        <vt:i4>276</vt:i4>
      </vt:variant>
      <vt:variant>
        <vt:i4>0</vt:i4>
      </vt:variant>
      <vt:variant>
        <vt:i4>5</vt:i4>
      </vt:variant>
      <vt:variant>
        <vt:lpwstr>https://www.geonovum.nl/themas/linked-data/webinar-dis-geo</vt:lpwstr>
      </vt:variant>
      <vt:variant>
        <vt:lpwstr/>
      </vt:variant>
      <vt:variant>
        <vt:i4>3932278</vt:i4>
      </vt:variant>
      <vt:variant>
        <vt:i4>273</vt:i4>
      </vt:variant>
      <vt:variant>
        <vt:i4>0</vt:i4>
      </vt:variant>
      <vt:variant>
        <vt:i4>5</vt:i4>
      </vt:variant>
      <vt:variant>
        <vt:lpwstr>http://linkedbuildingdata.net/ldac2019/summerschool/files/11_Wagner_Geometry.pdf</vt:lpwstr>
      </vt:variant>
      <vt:variant>
        <vt:lpwstr/>
      </vt:variant>
      <vt:variant>
        <vt:i4>3866670</vt:i4>
      </vt:variant>
      <vt:variant>
        <vt:i4>270</vt:i4>
      </vt:variant>
      <vt:variant>
        <vt:i4>0</vt:i4>
      </vt:variant>
      <vt:variant>
        <vt:i4>5</vt:i4>
      </vt:variant>
      <vt:variant>
        <vt:lpwstr>https://docs.geostandaarden.nl/nen3610/cv-st-nldp-20190715/</vt:lpwstr>
      </vt:variant>
      <vt:variant>
        <vt:lpwstr/>
      </vt:variant>
      <vt:variant>
        <vt:i4>6357048</vt:i4>
      </vt:variant>
      <vt:variant>
        <vt:i4>267</vt:i4>
      </vt:variant>
      <vt:variant>
        <vt:i4>0</vt:i4>
      </vt:variant>
      <vt:variant>
        <vt:i4>5</vt:i4>
      </vt:variant>
      <vt:variant>
        <vt:lpwstr>https://docs.geostandaarden.nl/disgeo/emso/</vt:lpwstr>
      </vt:variant>
      <vt:variant>
        <vt:lpwstr>geometrie</vt:lpwstr>
      </vt:variant>
      <vt:variant>
        <vt:i4>1835065</vt:i4>
      </vt:variant>
      <vt:variant>
        <vt:i4>236</vt:i4>
      </vt:variant>
      <vt:variant>
        <vt:i4>0</vt:i4>
      </vt:variant>
      <vt:variant>
        <vt:i4>5</vt:i4>
      </vt:variant>
      <vt:variant>
        <vt:lpwstr/>
      </vt:variant>
      <vt:variant>
        <vt:lpwstr>_Toc57887236</vt:lpwstr>
      </vt:variant>
      <vt:variant>
        <vt:i4>2031673</vt:i4>
      </vt:variant>
      <vt:variant>
        <vt:i4>230</vt:i4>
      </vt:variant>
      <vt:variant>
        <vt:i4>0</vt:i4>
      </vt:variant>
      <vt:variant>
        <vt:i4>5</vt:i4>
      </vt:variant>
      <vt:variant>
        <vt:lpwstr/>
      </vt:variant>
      <vt:variant>
        <vt:lpwstr>_Toc57887235</vt:lpwstr>
      </vt:variant>
      <vt:variant>
        <vt:i4>1966137</vt:i4>
      </vt:variant>
      <vt:variant>
        <vt:i4>224</vt:i4>
      </vt:variant>
      <vt:variant>
        <vt:i4>0</vt:i4>
      </vt:variant>
      <vt:variant>
        <vt:i4>5</vt:i4>
      </vt:variant>
      <vt:variant>
        <vt:lpwstr/>
      </vt:variant>
      <vt:variant>
        <vt:lpwstr>_Toc57887234</vt:lpwstr>
      </vt:variant>
      <vt:variant>
        <vt:i4>1638457</vt:i4>
      </vt:variant>
      <vt:variant>
        <vt:i4>218</vt:i4>
      </vt:variant>
      <vt:variant>
        <vt:i4>0</vt:i4>
      </vt:variant>
      <vt:variant>
        <vt:i4>5</vt:i4>
      </vt:variant>
      <vt:variant>
        <vt:lpwstr/>
      </vt:variant>
      <vt:variant>
        <vt:lpwstr>_Toc57887233</vt:lpwstr>
      </vt:variant>
      <vt:variant>
        <vt:i4>1572921</vt:i4>
      </vt:variant>
      <vt:variant>
        <vt:i4>212</vt:i4>
      </vt:variant>
      <vt:variant>
        <vt:i4>0</vt:i4>
      </vt:variant>
      <vt:variant>
        <vt:i4>5</vt:i4>
      </vt:variant>
      <vt:variant>
        <vt:lpwstr/>
      </vt:variant>
      <vt:variant>
        <vt:lpwstr>_Toc57887232</vt:lpwstr>
      </vt:variant>
      <vt:variant>
        <vt:i4>1769529</vt:i4>
      </vt:variant>
      <vt:variant>
        <vt:i4>206</vt:i4>
      </vt:variant>
      <vt:variant>
        <vt:i4>0</vt:i4>
      </vt:variant>
      <vt:variant>
        <vt:i4>5</vt:i4>
      </vt:variant>
      <vt:variant>
        <vt:lpwstr/>
      </vt:variant>
      <vt:variant>
        <vt:lpwstr>_Toc57887231</vt:lpwstr>
      </vt:variant>
      <vt:variant>
        <vt:i4>1703993</vt:i4>
      </vt:variant>
      <vt:variant>
        <vt:i4>200</vt:i4>
      </vt:variant>
      <vt:variant>
        <vt:i4>0</vt:i4>
      </vt:variant>
      <vt:variant>
        <vt:i4>5</vt:i4>
      </vt:variant>
      <vt:variant>
        <vt:lpwstr/>
      </vt:variant>
      <vt:variant>
        <vt:lpwstr>_Toc57887230</vt:lpwstr>
      </vt:variant>
      <vt:variant>
        <vt:i4>1245240</vt:i4>
      </vt:variant>
      <vt:variant>
        <vt:i4>194</vt:i4>
      </vt:variant>
      <vt:variant>
        <vt:i4>0</vt:i4>
      </vt:variant>
      <vt:variant>
        <vt:i4>5</vt:i4>
      </vt:variant>
      <vt:variant>
        <vt:lpwstr/>
      </vt:variant>
      <vt:variant>
        <vt:lpwstr>_Toc57887229</vt:lpwstr>
      </vt:variant>
      <vt:variant>
        <vt:i4>1179704</vt:i4>
      </vt:variant>
      <vt:variant>
        <vt:i4>188</vt:i4>
      </vt:variant>
      <vt:variant>
        <vt:i4>0</vt:i4>
      </vt:variant>
      <vt:variant>
        <vt:i4>5</vt:i4>
      </vt:variant>
      <vt:variant>
        <vt:lpwstr/>
      </vt:variant>
      <vt:variant>
        <vt:lpwstr>_Toc57887228</vt:lpwstr>
      </vt:variant>
      <vt:variant>
        <vt:i4>1900600</vt:i4>
      </vt:variant>
      <vt:variant>
        <vt:i4>182</vt:i4>
      </vt:variant>
      <vt:variant>
        <vt:i4>0</vt:i4>
      </vt:variant>
      <vt:variant>
        <vt:i4>5</vt:i4>
      </vt:variant>
      <vt:variant>
        <vt:lpwstr/>
      </vt:variant>
      <vt:variant>
        <vt:lpwstr>_Toc57887227</vt:lpwstr>
      </vt:variant>
      <vt:variant>
        <vt:i4>1835064</vt:i4>
      </vt:variant>
      <vt:variant>
        <vt:i4>176</vt:i4>
      </vt:variant>
      <vt:variant>
        <vt:i4>0</vt:i4>
      </vt:variant>
      <vt:variant>
        <vt:i4>5</vt:i4>
      </vt:variant>
      <vt:variant>
        <vt:lpwstr/>
      </vt:variant>
      <vt:variant>
        <vt:lpwstr>_Toc57887226</vt:lpwstr>
      </vt:variant>
      <vt:variant>
        <vt:i4>2031672</vt:i4>
      </vt:variant>
      <vt:variant>
        <vt:i4>170</vt:i4>
      </vt:variant>
      <vt:variant>
        <vt:i4>0</vt:i4>
      </vt:variant>
      <vt:variant>
        <vt:i4>5</vt:i4>
      </vt:variant>
      <vt:variant>
        <vt:lpwstr/>
      </vt:variant>
      <vt:variant>
        <vt:lpwstr>_Toc57887225</vt:lpwstr>
      </vt:variant>
      <vt:variant>
        <vt:i4>1966136</vt:i4>
      </vt:variant>
      <vt:variant>
        <vt:i4>164</vt:i4>
      </vt:variant>
      <vt:variant>
        <vt:i4>0</vt:i4>
      </vt:variant>
      <vt:variant>
        <vt:i4>5</vt:i4>
      </vt:variant>
      <vt:variant>
        <vt:lpwstr/>
      </vt:variant>
      <vt:variant>
        <vt:lpwstr>_Toc57887224</vt:lpwstr>
      </vt:variant>
      <vt:variant>
        <vt:i4>1638456</vt:i4>
      </vt:variant>
      <vt:variant>
        <vt:i4>158</vt:i4>
      </vt:variant>
      <vt:variant>
        <vt:i4>0</vt:i4>
      </vt:variant>
      <vt:variant>
        <vt:i4>5</vt:i4>
      </vt:variant>
      <vt:variant>
        <vt:lpwstr/>
      </vt:variant>
      <vt:variant>
        <vt:lpwstr>_Toc57887223</vt:lpwstr>
      </vt:variant>
      <vt:variant>
        <vt:i4>1572920</vt:i4>
      </vt:variant>
      <vt:variant>
        <vt:i4>152</vt:i4>
      </vt:variant>
      <vt:variant>
        <vt:i4>0</vt:i4>
      </vt:variant>
      <vt:variant>
        <vt:i4>5</vt:i4>
      </vt:variant>
      <vt:variant>
        <vt:lpwstr/>
      </vt:variant>
      <vt:variant>
        <vt:lpwstr>_Toc57887222</vt:lpwstr>
      </vt:variant>
      <vt:variant>
        <vt:i4>1769528</vt:i4>
      </vt:variant>
      <vt:variant>
        <vt:i4>146</vt:i4>
      </vt:variant>
      <vt:variant>
        <vt:i4>0</vt:i4>
      </vt:variant>
      <vt:variant>
        <vt:i4>5</vt:i4>
      </vt:variant>
      <vt:variant>
        <vt:lpwstr/>
      </vt:variant>
      <vt:variant>
        <vt:lpwstr>_Toc57887221</vt:lpwstr>
      </vt:variant>
      <vt:variant>
        <vt:i4>1703992</vt:i4>
      </vt:variant>
      <vt:variant>
        <vt:i4>140</vt:i4>
      </vt:variant>
      <vt:variant>
        <vt:i4>0</vt:i4>
      </vt:variant>
      <vt:variant>
        <vt:i4>5</vt:i4>
      </vt:variant>
      <vt:variant>
        <vt:lpwstr/>
      </vt:variant>
      <vt:variant>
        <vt:lpwstr>_Toc57887220</vt:lpwstr>
      </vt:variant>
      <vt:variant>
        <vt:i4>1245243</vt:i4>
      </vt:variant>
      <vt:variant>
        <vt:i4>134</vt:i4>
      </vt:variant>
      <vt:variant>
        <vt:i4>0</vt:i4>
      </vt:variant>
      <vt:variant>
        <vt:i4>5</vt:i4>
      </vt:variant>
      <vt:variant>
        <vt:lpwstr/>
      </vt:variant>
      <vt:variant>
        <vt:lpwstr>_Toc57887219</vt:lpwstr>
      </vt:variant>
      <vt:variant>
        <vt:i4>1179707</vt:i4>
      </vt:variant>
      <vt:variant>
        <vt:i4>128</vt:i4>
      </vt:variant>
      <vt:variant>
        <vt:i4>0</vt:i4>
      </vt:variant>
      <vt:variant>
        <vt:i4>5</vt:i4>
      </vt:variant>
      <vt:variant>
        <vt:lpwstr/>
      </vt:variant>
      <vt:variant>
        <vt:lpwstr>_Toc57887218</vt:lpwstr>
      </vt:variant>
      <vt:variant>
        <vt:i4>1900603</vt:i4>
      </vt:variant>
      <vt:variant>
        <vt:i4>122</vt:i4>
      </vt:variant>
      <vt:variant>
        <vt:i4>0</vt:i4>
      </vt:variant>
      <vt:variant>
        <vt:i4>5</vt:i4>
      </vt:variant>
      <vt:variant>
        <vt:lpwstr/>
      </vt:variant>
      <vt:variant>
        <vt:lpwstr>_Toc57887217</vt:lpwstr>
      </vt:variant>
      <vt:variant>
        <vt:i4>1835067</vt:i4>
      </vt:variant>
      <vt:variant>
        <vt:i4>116</vt:i4>
      </vt:variant>
      <vt:variant>
        <vt:i4>0</vt:i4>
      </vt:variant>
      <vt:variant>
        <vt:i4>5</vt:i4>
      </vt:variant>
      <vt:variant>
        <vt:lpwstr/>
      </vt:variant>
      <vt:variant>
        <vt:lpwstr>_Toc57887216</vt:lpwstr>
      </vt:variant>
      <vt:variant>
        <vt:i4>2031675</vt:i4>
      </vt:variant>
      <vt:variant>
        <vt:i4>110</vt:i4>
      </vt:variant>
      <vt:variant>
        <vt:i4>0</vt:i4>
      </vt:variant>
      <vt:variant>
        <vt:i4>5</vt:i4>
      </vt:variant>
      <vt:variant>
        <vt:lpwstr/>
      </vt:variant>
      <vt:variant>
        <vt:lpwstr>_Toc57887215</vt:lpwstr>
      </vt:variant>
      <vt:variant>
        <vt:i4>1966139</vt:i4>
      </vt:variant>
      <vt:variant>
        <vt:i4>104</vt:i4>
      </vt:variant>
      <vt:variant>
        <vt:i4>0</vt:i4>
      </vt:variant>
      <vt:variant>
        <vt:i4>5</vt:i4>
      </vt:variant>
      <vt:variant>
        <vt:lpwstr/>
      </vt:variant>
      <vt:variant>
        <vt:lpwstr>_Toc57887214</vt:lpwstr>
      </vt:variant>
      <vt:variant>
        <vt:i4>1638459</vt:i4>
      </vt:variant>
      <vt:variant>
        <vt:i4>98</vt:i4>
      </vt:variant>
      <vt:variant>
        <vt:i4>0</vt:i4>
      </vt:variant>
      <vt:variant>
        <vt:i4>5</vt:i4>
      </vt:variant>
      <vt:variant>
        <vt:lpwstr/>
      </vt:variant>
      <vt:variant>
        <vt:lpwstr>_Toc57887213</vt:lpwstr>
      </vt:variant>
      <vt:variant>
        <vt:i4>1572923</vt:i4>
      </vt:variant>
      <vt:variant>
        <vt:i4>92</vt:i4>
      </vt:variant>
      <vt:variant>
        <vt:i4>0</vt:i4>
      </vt:variant>
      <vt:variant>
        <vt:i4>5</vt:i4>
      </vt:variant>
      <vt:variant>
        <vt:lpwstr/>
      </vt:variant>
      <vt:variant>
        <vt:lpwstr>_Toc57887212</vt:lpwstr>
      </vt:variant>
      <vt:variant>
        <vt:i4>1769531</vt:i4>
      </vt:variant>
      <vt:variant>
        <vt:i4>86</vt:i4>
      </vt:variant>
      <vt:variant>
        <vt:i4>0</vt:i4>
      </vt:variant>
      <vt:variant>
        <vt:i4>5</vt:i4>
      </vt:variant>
      <vt:variant>
        <vt:lpwstr/>
      </vt:variant>
      <vt:variant>
        <vt:lpwstr>_Toc57887211</vt:lpwstr>
      </vt:variant>
      <vt:variant>
        <vt:i4>1703995</vt:i4>
      </vt:variant>
      <vt:variant>
        <vt:i4>80</vt:i4>
      </vt:variant>
      <vt:variant>
        <vt:i4>0</vt:i4>
      </vt:variant>
      <vt:variant>
        <vt:i4>5</vt:i4>
      </vt:variant>
      <vt:variant>
        <vt:lpwstr/>
      </vt:variant>
      <vt:variant>
        <vt:lpwstr>_Toc57887210</vt:lpwstr>
      </vt:variant>
      <vt:variant>
        <vt:i4>1245242</vt:i4>
      </vt:variant>
      <vt:variant>
        <vt:i4>74</vt:i4>
      </vt:variant>
      <vt:variant>
        <vt:i4>0</vt:i4>
      </vt:variant>
      <vt:variant>
        <vt:i4>5</vt:i4>
      </vt:variant>
      <vt:variant>
        <vt:lpwstr/>
      </vt:variant>
      <vt:variant>
        <vt:lpwstr>_Toc57887209</vt:lpwstr>
      </vt:variant>
      <vt:variant>
        <vt:i4>1179706</vt:i4>
      </vt:variant>
      <vt:variant>
        <vt:i4>68</vt:i4>
      </vt:variant>
      <vt:variant>
        <vt:i4>0</vt:i4>
      </vt:variant>
      <vt:variant>
        <vt:i4>5</vt:i4>
      </vt:variant>
      <vt:variant>
        <vt:lpwstr/>
      </vt:variant>
      <vt:variant>
        <vt:lpwstr>_Toc57887208</vt:lpwstr>
      </vt:variant>
      <vt:variant>
        <vt:i4>1900602</vt:i4>
      </vt:variant>
      <vt:variant>
        <vt:i4>62</vt:i4>
      </vt:variant>
      <vt:variant>
        <vt:i4>0</vt:i4>
      </vt:variant>
      <vt:variant>
        <vt:i4>5</vt:i4>
      </vt:variant>
      <vt:variant>
        <vt:lpwstr/>
      </vt:variant>
      <vt:variant>
        <vt:lpwstr>_Toc57887207</vt:lpwstr>
      </vt:variant>
      <vt:variant>
        <vt:i4>1835066</vt:i4>
      </vt:variant>
      <vt:variant>
        <vt:i4>56</vt:i4>
      </vt:variant>
      <vt:variant>
        <vt:i4>0</vt:i4>
      </vt:variant>
      <vt:variant>
        <vt:i4>5</vt:i4>
      </vt:variant>
      <vt:variant>
        <vt:lpwstr/>
      </vt:variant>
      <vt:variant>
        <vt:lpwstr>_Toc57887206</vt:lpwstr>
      </vt:variant>
      <vt:variant>
        <vt:i4>2031674</vt:i4>
      </vt:variant>
      <vt:variant>
        <vt:i4>50</vt:i4>
      </vt:variant>
      <vt:variant>
        <vt:i4>0</vt:i4>
      </vt:variant>
      <vt:variant>
        <vt:i4>5</vt:i4>
      </vt:variant>
      <vt:variant>
        <vt:lpwstr/>
      </vt:variant>
      <vt:variant>
        <vt:lpwstr>_Toc57887205</vt:lpwstr>
      </vt:variant>
      <vt:variant>
        <vt:i4>1966138</vt:i4>
      </vt:variant>
      <vt:variant>
        <vt:i4>44</vt:i4>
      </vt:variant>
      <vt:variant>
        <vt:i4>0</vt:i4>
      </vt:variant>
      <vt:variant>
        <vt:i4>5</vt:i4>
      </vt:variant>
      <vt:variant>
        <vt:lpwstr/>
      </vt:variant>
      <vt:variant>
        <vt:lpwstr>_Toc57887204</vt:lpwstr>
      </vt:variant>
      <vt:variant>
        <vt:i4>1638458</vt:i4>
      </vt:variant>
      <vt:variant>
        <vt:i4>38</vt:i4>
      </vt:variant>
      <vt:variant>
        <vt:i4>0</vt:i4>
      </vt:variant>
      <vt:variant>
        <vt:i4>5</vt:i4>
      </vt:variant>
      <vt:variant>
        <vt:lpwstr/>
      </vt:variant>
      <vt:variant>
        <vt:lpwstr>_Toc57887203</vt:lpwstr>
      </vt:variant>
      <vt:variant>
        <vt:i4>1572922</vt:i4>
      </vt:variant>
      <vt:variant>
        <vt:i4>32</vt:i4>
      </vt:variant>
      <vt:variant>
        <vt:i4>0</vt:i4>
      </vt:variant>
      <vt:variant>
        <vt:i4>5</vt:i4>
      </vt:variant>
      <vt:variant>
        <vt:lpwstr/>
      </vt:variant>
      <vt:variant>
        <vt:lpwstr>_Toc57887202</vt:lpwstr>
      </vt:variant>
      <vt:variant>
        <vt:i4>1769530</vt:i4>
      </vt:variant>
      <vt:variant>
        <vt:i4>26</vt:i4>
      </vt:variant>
      <vt:variant>
        <vt:i4>0</vt:i4>
      </vt:variant>
      <vt:variant>
        <vt:i4>5</vt:i4>
      </vt:variant>
      <vt:variant>
        <vt:lpwstr/>
      </vt:variant>
      <vt:variant>
        <vt:lpwstr>_Toc57887201</vt:lpwstr>
      </vt:variant>
      <vt:variant>
        <vt:i4>1703994</vt:i4>
      </vt:variant>
      <vt:variant>
        <vt:i4>20</vt:i4>
      </vt:variant>
      <vt:variant>
        <vt:i4>0</vt:i4>
      </vt:variant>
      <vt:variant>
        <vt:i4>5</vt:i4>
      </vt:variant>
      <vt:variant>
        <vt:lpwstr/>
      </vt:variant>
      <vt:variant>
        <vt:lpwstr>_Toc57887200</vt:lpwstr>
      </vt:variant>
      <vt:variant>
        <vt:i4>1048627</vt:i4>
      </vt:variant>
      <vt:variant>
        <vt:i4>14</vt:i4>
      </vt:variant>
      <vt:variant>
        <vt:i4>0</vt:i4>
      </vt:variant>
      <vt:variant>
        <vt:i4>5</vt:i4>
      </vt:variant>
      <vt:variant>
        <vt:lpwstr/>
      </vt:variant>
      <vt:variant>
        <vt:lpwstr>_Toc57887199</vt:lpwstr>
      </vt:variant>
      <vt:variant>
        <vt:i4>2031667</vt:i4>
      </vt:variant>
      <vt:variant>
        <vt:i4>8</vt:i4>
      </vt:variant>
      <vt:variant>
        <vt:i4>0</vt:i4>
      </vt:variant>
      <vt:variant>
        <vt:i4>5</vt:i4>
      </vt:variant>
      <vt:variant>
        <vt:lpwstr/>
      </vt:variant>
      <vt:variant>
        <vt:lpwstr>_Toc57887196</vt:lpwstr>
      </vt:variant>
      <vt:variant>
        <vt:i4>1835059</vt:i4>
      </vt:variant>
      <vt:variant>
        <vt:i4>2</vt:i4>
      </vt:variant>
      <vt:variant>
        <vt:i4>0</vt:i4>
      </vt:variant>
      <vt:variant>
        <vt:i4>5</vt:i4>
      </vt:variant>
      <vt:variant>
        <vt:lpwstr/>
      </vt:variant>
      <vt:variant>
        <vt:lpwstr>_Toc57887195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Janwillem van den Berg</dc:creator>
  <cp:keywords/>
  <cp:lastModifiedBy>Bohms, H.M. (Michel)</cp:lastModifiedBy>
  <cp:revision>3824</cp:revision>
  <cp:lastPrinted>2020-11-24T11:00:00Z</cp:lastPrinted>
  <dcterms:created xsi:type="dcterms:W3CDTF">2020-10-17T17:31:00Z</dcterms:created>
  <dcterms:modified xsi:type="dcterms:W3CDTF">2020-12-08T07:57:00Z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0x0101001AB3FDD167BA5F488FFE7ABE53112ACD</vt:lpwstr>
  </property>
</Properties>
</file>